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9DBBE" w14:textId="4FA52DBD" w:rsidR="00DB4AD9" w:rsidRDefault="00085F3D" w:rsidP="00CB75D6">
      <w:pPr>
        <w:spacing w:after="0" w:line="240" w:lineRule="auto"/>
      </w:pPr>
      <w:r w:rsidRPr="001700C6">
        <w:rPr>
          <w:rFonts w:ascii="Times New Roman" w:hAnsi="Times New Roman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AAE372A" wp14:editId="47C736BE">
                <wp:simplePos x="0" y="0"/>
                <wp:positionH relativeFrom="column">
                  <wp:posOffset>396875</wp:posOffset>
                </wp:positionH>
                <wp:positionV relativeFrom="paragraph">
                  <wp:posOffset>63500</wp:posOffset>
                </wp:positionV>
                <wp:extent cx="1461138" cy="1095378"/>
                <wp:effectExtent l="0" t="0" r="5712" b="9522"/>
                <wp:wrapSquare wrapText="bothSides"/>
                <wp:docPr id="2493187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138" cy="10953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1F5A62DE" w14:textId="4E8693E5" w:rsidR="001700C6" w:rsidRDefault="001700C6" w:rsidP="001700C6">
                            <w:pPr>
                              <w:spacing w:after="0" w:line="240" w:lineRule="auto"/>
                            </w:pPr>
                            <w:r>
                              <w:t>Patient name</w:t>
                            </w:r>
                          </w:p>
                          <w:p w14:paraId="698FA7A0" w14:textId="77777777" w:rsidR="001700C6" w:rsidRDefault="001700C6" w:rsidP="001700C6">
                            <w:pPr>
                              <w:spacing w:after="0" w:line="240" w:lineRule="auto"/>
                            </w:pPr>
                            <w:r>
                              <w:t>DOB</w:t>
                            </w:r>
                          </w:p>
                          <w:p w14:paraId="471EA22E" w14:textId="77777777" w:rsidR="001700C6" w:rsidRDefault="001700C6" w:rsidP="001700C6">
                            <w:pPr>
                              <w:spacing w:after="0" w:line="240" w:lineRule="auto"/>
                            </w:pPr>
                            <w:r>
                              <w:t>PUN</w:t>
                            </w:r>
                          </w:p>
                          <w:p w14:paraId="7D409E9E" w14:textId="77777777" w:rsidR="001700C6" w:rsidRDefault="001700C6" w:rsidP="001700C6">
                            <w:pPr>
                              <w:spacing w:after="0" w:line="240" w:lineRule="auto"/>
                            </w:pPr>
                            <w:r>
                              <w:t>POST CODE</w:t>
                            </w:r>
                          </w:p>
                          <w:p w14:paraId="3312006C" w14:textId="77777777" w:rsidR="001700C6" w:rsidRDefault="001700C6" w:rsidP="001700C6">
                            <w:pPr>
                              <w:spacing w:after="0" w:line="240" w:lineRule="auto"/>
                            </w:pPr>
                            <w:r>
                              <w:t>Mob number</w:t>
                            </w:r>
                          </w:p>
                          <w:p w14:paraId="54A6EDCC" w14:textId="77777777" w:rsidR="001700C6" w:rsidRDefault="001700C6" w:rsidP="001700C6">
                            <w:pPr>
                              <w:spacing w:after="0" w:line="240" w:lineRule="auto"/>
                            </w:pPr>
                            <w:r>
                              <w:t>Tx Number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AE372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1.25pt;margin-top:5pt;width:115.05pt;height:86.2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" stroked="f">
                <v:textbox>
                  <w:txbxContent>
                    <w:p w14:paraId="1F5A62DE" w14:textId="4E8693E5" w:rsidR="001700C6" w:rsidRDefault="001700C6" w:rsidP="001700C6">
                      <w:pPr>
                        <w:spacing w:after="0" w:line="240" w:lineRule="auto"/>
                      </w:pPr>
                      <w:r>
                        <w:t>Patient name</w:t>
                      </w:r>
                    </w:p>
                    <w:p w14:paraId="698FA7A0" w14:textId="77777777" w:rsidR="001700C6" w:rsidRDefault="001700C6" w:rsidP="001700C6">
                      <w:pPr>
                        <w:spacing w:after="0" w:line="240" w:lineRule="auto"/>
                      </w:pPr>
                      <w:r>
                        <w:t>DOB</w:t>
                      </w:r>
                    </w:p>
                    <w:p w14:paraId="471EA22E" w14:textId="77777777" w:rsidR="001700C6" w:rsidRDefault="001700C6" w:rsidP="001700C6">
                      <w:pPr>
                        <w:spacing w:after="0" w:line="240" w:lineRule="auto"/>
                      </w:pPr>
                      <w:r>
                        <w:t>PUN</w:t>
                      </w:r>
                    </w:p>
                    <w:p w14:paraId="7D409E9E" w14:textId="77777777" w:rsidR="001700C6" w:rsidRDefault="001700C6" w:rsidP="001700C6">
                      <w:pPr>
                        <w:spacing w:after="0" w:line="240" w:lineRule="auto"/>
                      </w:pPr>
                      <w:r>
                        <w:t>POST CODE</w:t>
                      </w:r>
                    </w:p>
                    <w:p w14:paraId="3312006C" w14:textId="77777777" w:rsidR="001700C6" w:rsidRDefault="001700C6" w:rsidP="001700C6">
                      <w:pPr>
                        <w:spacing w:after="0" w:line="240" w:lineRule="auto"/>
                      </w:pPr>
                      <w:r>
                        <w:t>Mob number</w:t>
                      </w:r>
                    </w:p>
                    <w:p w14:paraId="54A6EDCC" w14:textId="77777777" w:rsidR="001700C6" w:rsidRDefault="001700C6" w:rsidP="001700C6">
                      <w:pPr>
                        <w:spacing w:after="0" w:line="240" w:lineRule="auto"/>
                      </w:pPr>
                      <w:r>
                        <w:t>Tx Number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68A4478" w14:textId="689A6B0C" w:rsidR="00DB4AD9" w:rsidRDefault="00DB4AD9" w:rsidP="00DB4AD9"/>
    <w:p w14:paraId="68D0E584" w14:textId="31224A0F" w:rsidR="00975A53" w:rsidRDefault="00975A53" w:rsidP="00DB4AD9"/>
    <w:p w14:paraId="3115E5D7" w14:textId="77777777" w:rsidR="009833D1" w:rsidRDefault="009833D1" w:rsidP="00DB4AD9"/>
    <w:p w14:paraId="2403AB6B" w14:textId="77777777" w:rsidR="0051308B" w:rsidRDefault="0051308B" w:rsidP="00DB4AD9"/>
    <w:tbl>
      <w:tblPr>
        <w:tblW w:w="10774" w:type="dxa"/>
        <w:tblInd w:w="-14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5"/>
        <w:gridCol w:w="7"/>
        <w:gridCol w:w="9072"/>
      </w:tblGrid>
      <w:tr w:rsidR="00262247" w:rsidRPr="00AE5241" w14:paraId="0F443377" w14:textId="77777777" w:rsidTr="007D76A9">
        <w:trPr>
          <w:trHeight w:val="568"/>
        </w:trPr>
        <w:tc>
          <w:tcPr>
            <w:tcW w:w="170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A5A2C" w14:textId="03B8B85F" w:rsidR="00262247" w:rsidRPr="00EC41DB" w:rsidRDefault="00262247" w:rsidP="00AE5241">
            <w:pPr>
              <w:spacing w:after="0" w:line="247" w:lineRule="auto"/>
              <w:rPr>
                <w:color w:val="FFFFFF"/>
              </w:rPr>
            </w:pPr>
            <w:r>
              <w:rPr>
                <w:color w:val="FFFFFF"/>
              </w:rPr>
              <w:t>Appointment Type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A35E55" w14:textId="4255D491" w:rsidR="00262247" w:rsidRDefault="00EF0290" w:rsidP="00AE5241">
            <w:pPr>
              <w:spacing w:after="0" w:line="276" w:lineRule="auto"/>
            </w:pPr>
            <w:r w:rsidRPr="002F4B9F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7B9D5A45" wp14:editId="6404744E">
                      <wp:simplePos x="0" y="0"/>
                      <wp:positionH relativeFrom="column">
                        <wp:posOffset>3134995</wp:posOffset>
                      </wp:positionH>
                      <wp:positionV relativeFrom="paragraph">
                        <wp:posOffset>190919</wp:posOffset>
                      </wp:positionV>
                      <wp:extent cx="200025" cy="180975"/>
                      <wp:effectExtent l="0" t="0" r="28575" b="28575"/>
                      <wp:wrapNone/>
                      <wp:docPr id="1030243441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F8BC991" id="Rectangle 3" o:spid="_x0000_s1026" style="position:absolute;margin-left:246.85pt;margin-top:15.05pt;width:15.75pt;height:14.2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" fillcolor="window" strokecolor="#223f59" strokeweight="1pt"/>
                  </w:pict>
                </mc:Fallback>
              </mc:AlternateContent>
            </w:r>
            <w:r w:rsidR="00EC41DB" w:rsidRPr="002F4B9F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0EB59AB0" wp14:editId="64D493B8">
                      <wp:simplePos x="0" y="0"/>
                      <wp:positionH relativeFrom="column">
                        <wp:posOffset>3130550</wp:posOffset>
                      </wp:positionH>
                      <wp:positionV relativeFrom="paragraph">
                        <wp:posOffset>16510</wp:posOffset>
                      </wp:positionV>
                      <wp:extent cx="200025" cy="180975"/>
                      <wp:effectExtent l="0" t="0" r="28575" b="28575"/>
                      <wp:wrapNone/>
                      <wp:docPr id="851812855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1931445" id="Rectangle 3" o:spid="_x0000_s1026" style="position:absolute;margin-left:246.5pt;margin-top:1.3pt;width:15.75pt;height:14.2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" fillcolor="window" strokecolor="#223f59" strokeweight="1pt"/>
                  </w:pict>
                </mc:Fallback>
              </mc:AlternateContent>
            </w:r>
            <w:r w:rsidR="00EC41DB" w:rsidRPr="002F4B9F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46133E48" wp14:editId="29D16E83">
                      <wp:simplePos x="0" y="0"/>
                      <wp:positionH relativeFrom="column">
                        <wp:posOffset>1492250</wp:posOffset>
                      </wp:positionH>
                      <wp:positionV relativeFrom="paragraph">
                        <wp:posOffset>193675</wp:posOffset>
                      </wp:positionV>
                      <wp:extent cx="200025" cy="180975"/>
                      <wp:effectExtent l="0" t="0" r="28575" b="28575"/>
                      <wp:wrapNone/>
                      <wp:docPr id="128896948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1846A11" id="Rectangle 3" o:spid="_x0000_s1026" style="position:absolute;margin-left:117.5pt;margin-top:15.25pt;width:15.75pt;height:14.2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" fillcolor="window" strokecolor="#223f59" strokeweight="1pt"/>
                  </w:pict>
                </mc:Fallback>
              </mc:AlternateContent>
            </w:r>
            <w:r w:rsidR="00EC41DB" w:rsidRPr="002F4B9F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79E0F8D2" wp14:editId="633304BF">
                      <wp:simplePos x="0" y="0"/>
                      <wp:positionH relativeFrom="column">
                        <wp:posOffset>1492250</wp:posOffset>
                      </wp:positionH>
                      <wp:positionV relativeFrom="paragraph">
                        <wp:posOffset>16510</wp:posOffset>
                      </wp:positionV>
                      <wp:extent cx="200025" cy="180975"/>
                      <wp:effectExtent l="0" t="0" r="28575" b="28575"/>
                      <wp:wrapNone/>
                      <wp:docPr id="16603909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8F25C1A" id="Rectangle 3" o:spid="_x0000_s1026" style="position:absolute;margin-left:117.5pt;margin-top:1.3pt;width:15.75pt;height:14.2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" fillcolor="window" strokecolor="#223f59" strokeweight="1pt"/>
                  </w:pict>
                </mc:Fallback>
              </mc:AlternateContent>
            </w:r>
            <w:r w:rsidR="00EC41DB" w:rsidRPr="002F4B9F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7E663144" wp14:editId="13A3B3A0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198755</wp:posOffset>
                      </wp:positionV>
                      <wp:extent cx="200025" cy="180975"/>
                      <wp:effectExtent l="0" t="0" r="28575" b="28575"/>
                      <wp:wrapNone/>
                      <wp:docPr id="853014167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1AC5C44" id="Rectangle 3" o:spid="_x0000_s1026" style="position:absolute;margin-left:-.25pt;margin-top:15.65pt;width:15.75pt;height:14.2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" fillcolor="window" strokecolor="#223f59" strokeweight="1pt"/>
                  </w:pict>
                </mc:Fallback>
              </mc:AlternateContent>
            </w:r>
            <w:r w:rsidR="00EC41DB" w:rsidRPr="002F4B9F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4BBA6517" wp14:editId="534C139D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16510</wp:posOffset>
                      </wp:positionV>
                      <wp:extent cx="200025" cy="180975"/>
                      <wp:effectExtent l="0" t="0" r="28575" b="28575"/>
                      <wp:wrapNone/>
                      <wp:docPr id="97048018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4694DE4" id="Rectangle 3" o:spid="_x0000_s1026" style="position:absolute;margin-left:-.25pt;margin-top:1.3pt;width:15.75pt;height:14.2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" fillcolor="window" strokecolor="#223f59" strokeweight="1pt"/>
                  </w:pict>
                </mc:Fallback>
              </mc:AlternateContent>
            </w:r>
            <w:r w:rsidR="00EC41DB">
              <w:t xml:space="preserve">         </w:t>
            </w:r>
            <w:r w:rsidR="00262247">
              <w:t>Semen Analysis</w:t>
            </w:r>
            <w:r w:rsidR="00EC41DB">
              <w:t xml:space="preserve">                    </w:t>
            </w:r>
            <w:r w:rsidR="00262247">
              <w:t>Post Vasectomy</w:t>
            </w:r>
            <w:r w:rsidR="00EC41DB">
              <w:t xml:space="preserve">                      </w:t>
            </w:r>
            <w:r w:rsidR="00262247">
              <w:t xml:space="preserve">Sperm </w:t>
            </w:r>
            <w:r>
              <w:t>F</w:t>
            </w:r>
            <w:r w:rsidR="00262247">
              <w:t>reeze</w:t>
            </w:r>
            <w:r>
              <w:t xml:space="preserve"> Own Tx</w:t>
            </w:r>
          </w:p>
          <w:p w14:paraId="2A3A07A6" w14:textId="3798713D" w:rsidR="00262247" w:rsidRPr="00EC41DB" w:rsidRDefault="00EC41DB" w:rsidP="00EC41DB">
            <w:pPr>
              <w:spacing w:after="0" w:line="276" w:lineRule="auto"/>
            </w:pPr>
            <w:r>
              <w:t xml:space="preserve">         </w:t>
            </w:r>
            <w:r w:rsidR="00262247">
              <w:t>SSR</w:t>
            </w:r>
            <w:r>
              <w:t xml:space="preserve">                                         </w:t>
            </w:r>
            <w:r w:rsidR="00262247">
              <w:t>Retrograde</w:t>
            </w:r>
            <w:r w:rsidR="00EF0290">
              <w:t xml:space="preserve">                               Sperm Freeze Donation</w:t>
            </w:r>
          </w:p>
        </w:tc>
      </w:tr>
      <w:tr w:rsidR="006B59D3" w:rsidRPr="00AE5241" w14:paraId="2E388F9F" w14:textId="28245F7F" w:rsidTr="007D76A9">
        <w:trPr>
          <w:trHeight w:val="401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8AA068" w14:textId="1B6B9FE2" w:rsidR="006B59D3" w:rsidRPr="000B017F" w:rsidRDefault="00085F3D" w:rsidP="000B017F">
            <w:pPr>
              <w:tabs>
                <w:tab w:val="left" w:pos="1935"/>
              </w:tabs>
              <w:spacing w:after="0" w:line="240" w:lineRule="auto"/>
            </w:pPr>
            <w:r w:rsidRPr="00085F3D">
              <w:rPr>
                <w:color w:val="FFFFFF" w:themeColor="background1"/>
              </w:rPr>
              <w:t>Patient</w:t>
            </w:r>
            <w:r w:rsidR="00382F49">
              <w:rPr>
                <w:color w:val="FFFFFF" w:themeColor="background1"/>
              </w:rPr>
              <w:t>/</w:t>
            </w:r>
            <w:r w:rsidR="005675E5">
              <w:rPr>
                <w:color w:val="FFFFFF" w:themeColor="background1"/>
              </w:rPr>
              <w:t xml:space="preserve">       </w:t>
            </w:r>
            <w:r w:rsidR="00382F49">
              <w:rPr>
                <w:color w:val="FFFFFF" w:themeColor="background1"/>
              </w:rPr>
              <w:t xml:space="preserve">Donor </w:t>
            </w:r>
            <w:r w:rsidRPr="00085F3D">
              <w:rPr>
                <w:color w:val="FFFFFF" w:themeColor="background1"/>
              </w:rPr>
              <w:t>History</w:t>
            </w:r>
          </w:p>
        </w:tc>
        <w:tc>
          <w:tcPr>
            <w:tcW w:w="907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14:paraId="26522C86" w14:textId="77777777" w:rsidR="006B59D3" w:rsidRDefault="006B59D3" w:rsidP="000B017F">
            <w:pPr>
              <w:tabs>
                <w:tab w:val="left" w:pos="1935"/>
              </w:tabs>
              <w:spacing w:after="0" w:line="240" w:lineRule="auto"/>
            </w:pPr>
          </w:p>
          <w:p w14:paraId="4C0D1189" w14:textId="77777777" w:rsidR="00EC41DB" w:rsidRDefault="00EC41DB" w:rsidP="000B017F">
            <w:pPr>
              <w:tabs>
                <w:tab w:val="left" w:pos="1935"/>
              </w:tabs>
              <w:spacing w:after="0" w:line="240" w:lineRule="auto"/>
            </w:pPr>
          </w:p>
          <w:p w14:paraId="16705BFD" w14:textId="4E2136B9" w:rsidR="00382F49" w:rsidRPr="00AE5241" w:rsidRDefault="00382F49" w:rsidP="000B017F">
            <w:pPr>
              <w:tabs>
                <w:tab w:val="left" w:pos="1935"/>
              </w:tabs>
              <w:spacing w:after="0" w:line="240" w:lineRule="auto"/>
            </w:pPr>
          </w:p>
        </w:tc>
      </w:tr>
    </w:tbl>
    <w:p w14:paraId="24E6B3B7" w14:textId="427A800F" w:rsidR="00AE5241" w:rsidRPr="00AE5241" w:rsidRDefault="00AE5241" w:rsidP="00AE5241">
      <w:pPr>
        <w:spacing w:after="0" w:line="240" w:lineRule="auto"/>
      </w:pPr>
    </w:p>
    <w:tbl>
      <w:tblPr>
        <w:tblpPr w:leftFromText="180" w:rightFromText="180" w:bottomFromText="160" w:vertAnchor="text" w:horzAnchor="margin" w:tblpXSpec="center" w:tblpY="47"/>
        <w:tblW w:w="514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98"/>
        <w:gridCol w:w="3245"/>
        <w:gridCol w:w="691"/>
        <w:gridCol w:w="777"/>
        <w:gridCol w:w="777"/>
        <w:gridCol w:w="782"/>
        <w:gridCol w:w="2798"/>
      </w:tblGrid>
      <w:tr w:rsidR="00706434" w:rsidRPr="00315388" w14:paraId="0AF207A0" w14:textId="30E2E060" w:rsidTr="00D422A1">
        <w:trPr>
          <w:trHeight w:val="262"/>
        </w:trPr>
        <w:tc>
          <w:tcPr>
            <w:tcW w:w="7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45980" w:themeFill="text1"/>
          </w:tcPr>
          <w:p w14:paraId="2C09B1AD" w14:textId="015C44EB" w:rsidR="00706434" w:rsidRPr="00F22E68" w:rsidRDefault="00F24E53" w:rsidP="00706434">
            <w:pPr>
              <w:spacing w:after="0" w:line="240" w:lineRule="auto"/>
              <w:rPr>
                <w:rFonts w:asciiTheme="minorHAnsi" w:hAnsiTheme="minorHAnsi" w:cstheme="minorHAnsi"/>
                <w:bCs/>
                <w:color w:val="FFFFFF" w:themeColor="background1"/>
              </w:rPr>
            </w:pPr>
            <w:r w:rsidRPr="00F22E68">
              <w:rPr>
                <w:rFonts w:asciiTheme="minorHAnsi" w:hAnsiTheme="minorHAnsi" w:cstheme="minorHAnsi"/>
                <w:bCs/>
                <w:color w:val="FFFFFF" w:themeColor="background1"/>
              </w:rPr>
              <w:t>Semen Analysis</w:t>
            </w:r>
          </w:p>
        </w:tc>
        <w:tc>
          <w:tcPr>
            <w:tcW w:w="4212" w:type="pct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EE60F9" w14:textId="5852883E" w:rsidR="00777FA7" w:rsidRDefault="00706434" w:rsidP="00E45796">
            <w:pPr>
              <w:spacing w:after="0" w:line="360" w:lineRule="auto"/>
              <w:rPr>
                <w:sz w:val="20"/>
                <w:szCs w:val="20"/>
              </w:rPr>
            </w:pPr>
            <w:r w:rsidRPr="00A3762C">
              <w:rPr>
                <w:sz w:val="20"/>
                <w:szCs w:val="20"/>
              </w:rPr>
              <w:t xml:space="preserve">Date:               </w:t>
            </w:r>
            <w:r w:rsidR="0035662C">
              <w:rPr>
                <w:sz w:val="20"/>
                <w:szCs w:val="20"/>
              </w:rPr>
              <w:t xml:space="preserve">   </w:t>
            </w:r>
            <w:r w:rsidR="00737E5E">
              <w:rPr>
                <w:sz w:val="20"/>
                <w:szCs w:val="20"/>
              </w:rPr>
              <w:t xml:space="preserve">           </w:t>
            </w:r>
            <w:r w:rsidR="0035662C">
              <w:rPr>
                <w:sz w:val="20"/>
                <w:szCs w:val="20"/>
              </w:rPr>
              <w:t xml:space="preserve"> </w:t>
            </w:r>
            <w:r w:rsidRPr="00A3762C">
              <w:rPr>
                <w:sz w:val="20"/>
                <w:szCs w:val="20"/>
              </w:rPr>
              <w:t xml:space="preserve">Time Received:                      </w:t>
            </w:r>
            <w:r w:rsidR="009B6631">
              <w:rPr>
                <w:sz w:val="20"/>
                <w:szCs w:val="20"/>
              </w:rPr>
              <w:t xml:space="preserve">  </w:t>
            </w:r>
            <w:r w:rsidR="00AA7E9A">
              <w:rPr>
                <w:sz w:val="20"/>
                <w:szCs w:val="20"/>
              </w:rPr>
              <w:t xml:space="preserve">Time </w:t>
            </w:r>
            <w:r w:rsidR="00F22E68">
              <w:rPr>
                <w:sz w:val="20"/>
                <w:szCs w:val="20"/>
              </w:rPr>
              <w:t>A</w:t>
            </w:r>
            <w:r w:rsidR="00AA7E9A">
              <w:rPr>
                <w:sz w:val="20"/>
                <w:szCs w:val="20"/>
              </w:rPr>
              <w:t>nalysed:</w:t>
            </w:r>
            <w:r w:rsidR="00387B40">
              <w:rPr>
                <w:sz w:val="20"/>
                <w:szCs w:val="20"/>
              </w:rPr>
              <w:t xml:space="preserve">                       </w:t>
            </w:r>
            <w:r w:rsidR="00387B40" w:rsidRPr="00A3762C">
              <w:rPr>
                <w:sz w:val="20"/>
                <w:szCs w:val="20"/>
              </w:rPr>
              <w:t>Operator:</w:t>
            </w:r>
            <w:r w:rsidR="00387B40">
              <w:rPr>
                <w:sz w:val="20"/>
                <w:szCs w:val="20"/>
              </w:rPr>
              <w:t xml:space="preserve">  </w:t>
            </w:r>
          </w:p>
          <w:p w14:paraId="0AC6839E" w14:textId="6A846F42" w:rsidR="00FC2298" w:rsidRPr="00A3762C" w:rsidRDefault="00FC2298" w:rsidP="00E45796">
            <w:pPr>
              <w:spacing w:after="0"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Centrifuge</w:t>
            </w:r>
            <w:r w:rsidR="002105FC">
              <w:rPr>
                <w:sz w:val="20"/>
                <w:szCs w:val="20"/>
              </w:rPr>
              <w:t xml:space="preserve"> ID</w:t>
            </w:r>
            <w:r w:rsidR="001B2EFF" w:rsidRPr="00777FA7">
              <w:rPr>
                <w:sz w:val="20"/>
                <w:szCs w:val="20"/>
              </w:rPr>
              <w:t>:</w:t>
            </w:r>
            <w:r w:rsidR="00ED4F17" w:rsidRPr="00777FA7">
              <w:rPr>
                <w:sz w:val="20"/>
                <w:szCs w:val="20"/>
              </w:rPr>
              <w:t xml:space="preserve">           </w:t>
            </w:r>
            <w:r w:rsidR="00737E5E">
              <w:rPr>
                <w:sz w:val="20"/>
                <w:szCs w:val="20"/>
              </w:rPr>
              <w:t xml:space="preserve">   </w:t>
            </w:r>
            <w:r w:rsidR="00777FA7">
              <w:rPr>
                <w:sz w:val="20"/>
                <w:szCs w:val="20"/>
              </w:rPr>
              <w:t xml:space="preserve"> </w:t>
            </w:r>
            <w:proofErr w:type="spellStart"/>
            <w:r w:rsidR="00777FA7" w:rsidRPr="00777FA7">
              <w:rPr>
                <w:sz w:val="20"/>
                <w:szCs w:val="20"/>
              </w:rPr>
              <w:t>Flowhood</w:t>
            </w:r>
            <w:proofErr w:type="spellEnd"/>
            <w:r w:rsidR="00777FA7" w:rsidRPr="00777FA7">
              <w:rPr>
                <w:sz w:val="20"/>
                <w:szCs w:val="20"/>
              </w:rPr>
              <w:t xml:space="preserve"> ID: </w:t>
            </w:r>
            <w:r w:rsidR="00777FA7">
              <w:rPr>
                <w:sz w:val="20"/>
                <w:szCs w:val="20"/>
              </w:rPr>
              <w:t xml:space="preserve">      </w:t>
            </w:r>
            <w:r w:rsidR="000160E5">
              <w:rPr>
                <w:sz w:val="20"/>
                <w:szCs w:val="20"/>
              </w:rPr>
              <w:t xml:space="preserve"> </w:t>
            </w:r>
            <w:r w:rsidR="00ED4F17" w:rsidRPr="00777FA7">
              <w:rPr>
                <w:sz w:val="20"/>
                <w:szCs w:val="20"/>
              </w:rPr>
              <w:t xml:space="preserve"> </w:t>
            </w:r>
            <w:r w:rsidR="00F22E68" w:rsidRPr="00E01995">
              <w:rPr>
                <w:sz w:val="20"/>
                <w:szCs w:val="20"/>
              </w:rPr>
              <w:t>P</w:t>
            </w:r>
            <w:r w:rsidR="00737E5E">
              <w:rPr>
                <w:sz w:val="20"/>
                <w:szCs w:val="20"/>
              </w:rPr>
              <w:t>VSA</w:t>
            </w:r>
            <w:r w:rsidR="00F22E68" w:rsidRPr="00E01995">
              <w:rPr>
                <w:sz w:val="20"/>
                <w:szCs w:val="20"/>
              </w:rPr>
              <w:t xml:space="preserve"> Method:</w:t>
            </w:r>
            <w:r w:rsidR="00ED4F17" w:rsidRPr="00E01995">
              <w:rPr>
                <w:sz w:val="20"/>
                <w:szCs w:val="20"/>
              </w:rPr>
              <w:t xml:space="preserve">  </w:t>
            </w:r>
            <w:r w:rsidR="00E01995" w:rsidRPr="00E01995">
              <w:rPr>
                <w:sz w:val="20"/>
                <w:szCs w:val="20"/>
              </w:rPr>
              <w:t>Slide</w:t>
            </w:r>
            <w:r w:rsidR="00F22E68" w:rsidRPr="00E01995">
              <w:rPr>
                <w:sz w:val="20"/>
                <w:szCs w:val="20"/>
              </w:rPr>
              <w:t>/</w:t>
            </w:r>
            <w:r w:rsidR="00E01995" w:rsidRPr="00E01995">
              <w:rPr>
                <w:sz w:val="20"/>
                <w:szCs w:val="20"/>
              </w:rPr>
              <w:t>Centrifuge</w:t>
            </w:r>
            <w:r w:rsidR="004C19AA">
              <w:rPr>
                <w:sz w:val="20"/>
                <w:szCs w:val="20"/>
              </w:rPr>
              <w:t xml:space="preserve">  </w:t>
            </w:r>
            <w:r w:rsidR="000160E5">
              <w:rPr>
                <w:sz w:val="20"/>
                <w:szCs w:val="20"/>
              </w:rPr>
              <w:t xml:space="preserve">         Sample</w:t>
            </w:r>
            <w:r w:rsidR="00AE69DE">
              <w:rPr>
                <w:sz w:val="20"/>
                <w:szCs w:val="20"/>
              </w:rPr>
              <w:t>:</w:t>
            </w:r>
            <w:r w:rsidR="000160E5">
              <w:rPr>
                <w:sz w:val="20"/>
                <w:szCs w:val="20"/>
              </w:rPr>
              <w:t xml:space="preserve"> Complete/Incomplete</w:t>
            </w:r>
          </w:p>
        </w:tc>
      </w:tr>
      <w:tr w:rsidR="004D43DE" w:rsidRPr="00315388" w14:paraId="24B9CC1C" w14:textId="77777777" w:rsidTr="00D422A1">
        <w:trPr>
          <w:trHeight w:val="262"/>
        </w:trPr>
        <w:tc>
          <w:tcPr>
            <w:tcW w:w="229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</w:tcPr>
          <w:p w14:paraId="4038D9E6" w14:textId="704FD786" w:rsidR="004D43DE" w:rsidRPr="00A3762C" w:rsidRDefault="006D01D7" w:rsidP="00706434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A3762C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t>Parameters</w:t>
            </w:r>
          </w:p>
        </w:tc>
        <w:tc>
          <w:tcPr>
            <w:tcW w:w="1406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</w:tcPr>
          <w:p w14:paraId="4E8592B7" w14:textId="47B12F0C" w:rsidR="004D43DE" w:rsidRPr="00A3762C" w:rsidRDefault="004D43DE" w:rsidP="00706434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A3762C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t>Patient/Donor Value</w:t>
            </w:r>
          </w:p>
        </w:tc>
        <w:tc>
          <w:tcPr>
            <w:tcW w:w="12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hideMark/>
          </w:tcPr>
          <w:p w14:paraId="755A4FF1" w14:textId="77777777" w:rsidR="004D43DE" w:rsidRPr="00A3762C" w:rsidRDefault="004D43DE" w:rsidP="00706434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A3762C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t>Lower Reference Limit</w:t>
            </w:r>
          </w:p>
        </w:tc>
      </w:tr>
      <w:tr w:rsidR="004D43DE" w:rsidRPr="00315388" w14:paraId="34BA9700" w14:textId="77777777" w:rsidTr="00706434">
        <w:trPr>
          <w:trHeight w:val="209"/>
        </w:trPr>
        <w:tc>
          <w:tcPr>
            <w:tcW w:w="229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C2C0F" w14:textId="6004D88D" w:rsidR="004D43DE" w:rsidRPr="00A3762C" w:rsidRDefault="004D43DE" w:rsidP="00EA20DF">
            <w:pPr>
              <w:tabs>
                <w:tab w:val="left" w:pos="960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762C">
              <w:rPr>
                <w:rFonts w:asciiTheme="minorHAnsi" w:hAnsiTheme="minorHAnsi" w:cstheme="minorHAnsi"/>
                <w:b/>
                <w:sz w:val="20"/>
                <w:szCs w:val="20"/>
              </w:rPr>
              <w:t>Volume</w:t>
            </w:r>
          </w:p>
        </w:tc>
        <w:tc>
          <w:tcPr>
            <w:tcW w:w="1406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314B0" w14:textId="77777777" w:rsidR="004D43DE" w:rsidRPr="00A3762C" w:rsidRDefault="004D43DE" w:rsidP="00706434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762C">
              <w:rPr>
                <w:rFonts w:asciiTheme="minorHAnsi" w:hAnsiTheme="minorHAnsi" w:cstheme="minorHAnsi"/>
                <w:b/>
                <w:sz w:val="20"/>
                <w:szCs w:val="20"/>
              </w:rPr>
              <w:t>ml</w:t>
            </w:r>
          </w:p>
        </w:tc>
        <w:tc>
          <w:tcPr>
            <w:tcW w:w="12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FD8A97" w14:textId="77777777" w:rsidR="004D43DE" w:rsidRPr="00A3762C" w:rsidRDefault="004D43DE" w:rsidP="00706434">
            <w:pPr>
              <w:tabs>
                <w:tab w:val="center" w:pos="1581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762C">
              <w:rPr>
                <w:rFonts w:asciiTheme="minorHAnsi" w:hAnsiTheme="minorHAnsi" w:cstheme="minorHAnsi"/>
                <w:b/>
                <w:sz w:val="20"/>
                <w:szCs w:val="20"/>
              </w:rPr>
              <w:t>≥1.4ml</w:t>
            </w:r>
          </w:p>
        </w:tc>
      </w:tr>
      <w:tr w:rsidR="004D43DE" w:rsidRPr="00315388" w14:paraId="5C184ACB" w14:textId="77777777" w:rsidTr="00706434">
        <w:trPr>
          <w:trHeight w:val="273"/>
        </w:trPr>
        <w:tc>
          <w:tcPr>
            <w:tcW w:w="229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F8EF1" w14:textId="2C966B0F" w:rsidR="004D43DE" w:rsidRPr="00A3762C" w:rsidRDefault="004D43DE" w:rsidP="00EA20DF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762C">
              <w:rPr>
                <w:rFonts w:asciiTheme="minorHAnsi" w:hAnsiTheme="minorHAnsi" w:cstheme="minorHAnsi"/>
                <w:b/>
                <w:sz w:val="20"/>
                <w:szCs w:val="20"/>
              </w:rPr>
              <w:t>pH</w:t>
            </w:r>
          </w:p>
        </w:tc>
        <w:tc>
          <w:tcPr>
            <w:tcW w:w="1406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C4B8BBE" w14:textId="77777777" w:rsidR="004D43DE" w:rsidRPr="00A3762C" w:rsidRDefault="004D43DE" w:rsidP="00706434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2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CC9D8" w14:textId="62A45D7D" w:rsidR="004D43DE" w:rsidRPr="00A3762C" w:rsidRDefault="004D43DE" w:rsidP="00706434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762C">
              <w:rPr>
                <w:rFonts w:asciiTheme="minorHAnsi" w:hAnsiTheme="minorHAnsi" w:cstheme="minorHAnsi"/>
                <w:b/>
                <w:sz w:val="20"/>
                <w:szCs w:val="20"/>
              </w:rPr>
              <w:t>≥7.</w:t>
            </w:r>
            <w:r w:rsidR="00F32B7A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</w:tr>
      <w:tr w:rsidR="004D43DE" w:rsidRPr="00315388" w14:paraId="0F6BC64E" w14:textId="77777777" w:rsidTr="00A150A7">
        <w:trPr>
          <w:trHeight w:val="273"/>
        </w:trPr>
        <w:tc>
          <w:tcPr>
            <w:tcW w:w="229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37738" w14:textId="5189DA58" w:rsidR="004D43DE" w:rsidRPr="00A3762C" w:rsidRDefault="004D43DE" w:rsidP="00EA20DF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762C">
              <w:rPr>
                <w:rFonts w:asciiTheme="minorHAnsi" w:hAnsiTheme="minorHAnsi" w:cstheme="minorHAnsi"/>
                <w:b/>
                <w:sz w:val="20"/>
                <w:szCs w:val="20"/>
              </w:rPr>
              <w:t>Viscosity</w:t>
            </w:r>
            <w:r w:rsidR="000160E5">
              <w:rPr>
                <w:rFonts w:asciiTheme="minorHAnsi" w:hAnsiTheme="minorHAnsi" w:cstheme="minorHAnsi"/>
                <w:b/>
                <w:sz w:val="20"/>
                <w:szCs w:val="20"/>
              </w:rPr>
              <w:t>/Liquefaction</w:t>
            </w:r>
          </w:p>
        </w:tc>
        <w:tc>
          <w:tcPr>
            <w:tcW w:w="1406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18AA5" w14:textId="77777777" w:rsidR="004D43DE" w:rsidRPr="00A3762C" w:rsidRDefault="004D43DE" w:rsidP="00706434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2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0939C" w14:textId="77777777" w:rsidR="004D43DE" w:rsidRPr="00A3762C" w:rsidRDefault="004D43DE" w:rsidP="00706434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4D43DE" w:rsidRPr="00315388" w14:paraId="220D90F5" w14:textId="77777777" w:rsidTr="00706434">
        <w:trPr>
          <w:trHeight w:val="273"/>
        </w:trPr>
        <w:tc>
          <w:tcPr>
            <w:tcW w:w="229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3EBC8" w14:textId="3D92418A" w:rsidR="004D43DE" w:rsidRPr="00A3762C" w:rsidRDefault="004D43DE" w:rsidP="00EA20DF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762C">
              <w:rPr>
                <w:rFonts w:asciiTheme="minorHAnsi" w:hAnsiTheme="minorHAnsi" w:cstheme="minorHAnsi"/>
                <w:b/>
                <w:sz w:val="20"/>
                <w:szCs w:val="20"/>
              </w:rPr>
              <w:t>Concentration</w:t>
            </w:r>
          </w:p>
        </w:tc>
        <w:tc>
          <w:tcPr>
            <w:tcW w:w="1406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96280" w14:textId="77777777" w:rsidR="004D43DE" w:rsidRPr="00A3762C" w:rsidRDefault="004D43DE" w:rsidP="00706434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762C">
              <w:rPr>
                <w:rFonts w:asciiTheme="minorHAnsi" w:hAnsiTheme="minorHAnsi" w:cstheme="minorHAnsi"/>
                <w:b/>
                <w:sz w:val="20"/>
                <w:szCs w:val="20"/>
              </w:rPr>
              <w:t>M/ml</w:t>
            </w:r>
          </w:p>
        </w:tc>
        <w:tc>
          <w:tcPr>
            <w:tcW w:w="12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24924D" w14:textId="77777777" w:rsidR="004D43DE" w:rsidRPr="00A3762C" w:rsidRDefault="004D43DE" w:rsidP="00706434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762C">
              <w:rPr>
                <w:rFonts w:asciiTheme="minorHAnsi" w:hAnsiTheme="minorHAnsi" w:cstheme="minorHAnsi"/>
                <w:b/>
                <w:sz w:val="20"/>
                <w:szCs w:val="20"/>
              </w:rPr>
              <w:t>≥16M/ml</w:t>
            </w:r>
          </w:p>
        </w:tc>
      </w:tr>
      <w:tr w:rsidR="002F04B9" w:rsidRPr="00315388" w14:paraId="7F2CDC33" w14:textId="77777777" w:rsidTr="00706434">
        <w:trPr>
          <w:trHeight w:val="273"/>
        </w:trPr>
        <w:tc>
          <w:tcPr>
            <w:tcW w:w="229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3A996" w14:textId="7C38A5B5" w:rsidR="002F04B9" w:rsidRPr="00A3762C" w:rsidRDefault="002F04B9" w:rsidP="00EA20DF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Post Vas</w:t>
            </w:r>
            <w:r w:rsidR="00841068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BE3D71">
              <w:rPr>
                <w:rFonts w:asciiTheme="minorHAnsi" w:hAnsiTheme="minorHAnsi" w:cstheme="minorHAnsi"/>
                <w:b/>
                <w:sz w:val="20"/>
                <w:szCs w:val="20"/>
              </w:rPr>
              <w:t>Number Sperm per HPF</w:t>
            </w:r>
          </w:p>
        </w:tc>
        <w:tc>
          <w:tcPr>
            <w:tcW w:w="1406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D954B" w14:textId="77777777" w:rsidR="002F04B9" w:rsidRPr="00A3762C" w:rsidRDefault="002F04B9" w:rsidP="00706434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2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521C2" w14:textId="77777777" w:rsidR="002F04B9" w:rsidRPr="00A3762C" w:rsidRDefault="002F04B9" w:rsidP="00706434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706434" w:rsidRPr="00315388" w14:paraId="360DC841" w14:textId="77777777" w:rsidTr="00706434">
        <w:trPr>
          <w:trHeight w:val="295"/>
        </w:trPr>
        <w:tc>
          <w:tcPr>
            <w:tcW w:w="229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253E9" w14:textId="590802FB" w:rsidR="004D43DE" w:rsidRPr="00A3762C" w:rsidRDefault="004D43DE" w:rsidP="00EA20DF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762C">
              <w:rPr>
                <w:rFonts w:asciiTheme="minorHAnsi" w:hAnsiTheme="minorHAnsi" w:cstheme="minorHAnsi"/>
                <w:b/>
                <w:sz w:val="20"/>
                <w:szCs w:val="20"/>
              </w:rPr>
              <w:t>Motility (A + B)</w:t>
            </w:r>
          </w:p>
        </w:tc>
        <w:tc>
          <w:tcPr>
            <w:tcW w:w="3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9CFE9" w14:textId="77777777" w:rsidR="004D43DE" w:rsidRPr="00F22E68" w:rsidRDefault="004D43DE" w:rsidP="00706434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  <w:vertAlign w:val="superscript"/>
              </w:rPr>
            </w:pPr>
            <w:r w:rsidRPr="00F22E68">
              <w:rPr>
                <w:rFonts w:asciiTheme="minorHAnsi" w:hAnsiTheme="minorHAnsi" w:cstheme="minorHAnsi"/>
                <w:b/>
                <w:sz w:val="20"/>
                <w:szCs w:val="20"/>
                <w:vertAlign w:val="superscript"/>
              </w:rPr>
              <w:t>A</w:t>
            </w:r>
          </w:p>
        </w:tc>
        <w:tc>
          <w:tcPr>
            <w:tcW w:w="3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9F550" w14:textId="77777777" w:rsidR="004D43DE" w:rsidRPr="00F22E68" w:rsidRDefault="004D43DE" w:rsidP="00706434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  <w:vertAlign w:val="superscript"/>
              </w:rPr>
            </w:pPr>
            <w:r w:rsidRPr="00F22E68">
              <w:rPr>
                <w:rFonts w:asciiTheme="minorHAnsi" w:hAnsiTheme="minorHAnsi" w:cstheme="minorHAnsi"/>
                <w:b/>
                <w:sz w:val="20"/>
                <w:szCs w:val="20"/>
                <w:vertAlign w:val="superscript"/>
              </w:rPr>
              <w:t>B</w:t>
            </w:r>
          </w:p>
        </w:tc>
        <w:tc>
          <w:tcPr>
            <w:tcW w:w="3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4D0EF" w14:textId="77777777" w:rsidR="004D43DE" w:rsidRPr="00F22E68" w:rsidRDefault="004D43DE" w:rsidP="00706434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  <w:vertAlign w:val="superscript"/>
              </w:rPr>
            </w:pPr>
            <w:r w:rsidRPr="00F22E68">
              <w:rPr>
                <w:rFonts w:asciiTheme="minorHAnsi" w:hAnsiTheme="minorHAnsi" w:cstheme="minorHAnsi"/>
                <w:b/>
                <w:sz w:val="20"/>
                <w:szCs w:val="20"/>
                <w:vertAlign w:val="superscript"/>
              </w:rPr>
              <w:t>C</w:t>
            </w:r>
          </w:p>
        </w:tc>
        <w:tc>
          <w:tcPr>
            <w:tcW w:w="3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0369E" w14:textId="77777777" w:rsidR="004D43DE" w:rsidRPr="00F22E68" w:rsidRDefault="004D43DE" w:rsidP="00706434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  <w:vertAlign w:val="superscript"/>
              </w:rPr>
            </w:pPr>
            <w:r w:rsidRPr="00F22E68">
              <w:rPr>
                <w:rFonts w:asciiTheme="minorHAnsi" w:hAnsiTheme="minorHAnsi" w:cstheme="minorHAnsi"/>
                <w:b/>
                <w:sz w:val="20"/>
                <w:szCs w:val="20"/>
                <w:vertAlign w:val="superscript"/>
              </w:rPr>
              <w:t>D</w:t>
            </w:r>
          </w:p>
        </w:tc>
        <w:tc>
          <w:tcPr>
            <w:tcW w:w="12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FC2469" w14:textId="77777777" w:rsidR="004D43DE" w:rsidRPr="00A3762C" w:rsidRDefault="004D43DE" w:rsidP="00706434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3762C">
              <w:rPr>
                <w:rFonts w:asciiTheme="minorHAnsi" w:hAnsiTheme="minorHAnsi" w:cstheme="minorHAnsi"/>
                <w:b/>
                <w:sz w:val="20"/>
                <w:szCs w:val="20"/>
              </w:rPr>
              <w:t>≥30%</w:t>
            </w:r>
          </w:p>
        </w:tc>
      </w:tr>
      <w:tr w:rsidR="004D43DE" w:rsidRPr="00315388" w14:paraId="3E21D0DF" w14:textId="77777777" w:rsidTr="00706434">
        <w:trPr>
          <w:trHeight w:val="278"/>
        </w:trPr>
        <w:tc>
          <w:tcPr>
            <w:tcW w:w="229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40B6F" w14:textId="45D3EDBE" w:rsidR="004D43DE" w:rsidRPr="00A3762C" w:rsidRDefault="004D43DE" w:rsidP="00EA20DF">
            <w:pPr>
              <w:jc w:val="center"/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en-US"/>
              </w:rPr>
            </w:pPr>
            <w:r w:rsidRPr="00A3762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en-US"/>
              </w:rPr>
              <w:t xml:space="preserve">Total </w:t>
            </w:r>
            <w:r w:rsidR="00E24CA0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en-US"/>
              </w:rPr>
              <w:t>Sperm N</w:t>
            </w:r>
            <w:r w:rsidR="0035662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en-US"/>
              </w:rPr>
              <w:t>umber</w:t>
            </w:r>
          </w:p>
        </w:tc>
        <w:tc>
          <w:tcPr>
            <w:tcW w:w="1406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76955" w14:textId="77777777" w:rsidR="004D43DE" w:rsidRPr="00A3762C" w:rsidRDefault="004D43DE" w:rsidP="00706434">
            <w:pPr>
              <w:jc w:val="center"/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en-US"/>
              </w:rPr>
            </w:pPr>
            <w:r w:rsidRPr="00A3762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en-US"/>
              </w:rPr>
              <w:t>M</w:t>
            </w:r>
          </w:p>
        </w:tc>
        <w:tc>
          <w:tcPr>
            <w:tcW w:w="12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80AAB6" w14:textId="77777777" w:rsidR="004D43DE" w:rsidRPr="00A3762C" w:rsidRDefault="004D43DE" w:rsidP="00706434">
            <w:pPr>
              <w:jc w:val="center"/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en-US"/>
              </w:rPr>
            </w:pPr>
            <w:r w:rsidRPr="00A3762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en-US"/>
              </w:rPr>
              <w:t>≥39M</w:t>
            </w:r>
          </w:p>
        </w:tc>
      </w:tr>
      <w:tr w:rsidR="004D43DE" w:rsidRPr="00315388" w14:paraId="45C78A96" w14:textId="77777777" w:rsidTr="00EA20DF">
        <w:trPr>
          <w:trHeight w:val="395"/>
        </w:trPr>
        <w:tc>
          <w:tcPr>
            <w:tcW w:w="229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6E32A" w14:textId="77777777" w:rsidR="004D43DE" w:rsidRPr="00A3762C" w:rsidRDefault="004D43DE" w:rsidP="00706434">
            <w:pPr>
              <w:jc w:val="center"/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en-US"/>
              </w:rPr>
            </w:pPr>
            <w:r w:rsidRPr="00A3762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en-US"/>
              </w:rPr>
              <w:t>Morphology</w:t>
            </w:r>
          </w:p>
        </w:tc>
        <w:tc>
          <w:tcPr>
            <w:tcW w:w="1406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A55882A" w14:textId="6015C91B" w:rsidR="004D43DE" w:rsidRPr="00A3762C" w:rsidRDefault="004D43DE" w:rsidP="00706434">
            <w:pPr>
              <w:jc w:val="center"/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en-US"/>
              </w:rPr>
            </w:pPr>
            <w:r w:rsidRPr="00A3762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en-US"/>
              </w:rPr>
              <w:t>%</w:t>
            </w:r>
          </w:p>
        </w:tc>
        <w:tc>
          <w:tcPr>
            <w:tcW w:w="12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59F27" w14:textId="77777777" w:rsidR="004D43DE" w:rsidRPr="00A3762C" w:rsidRDefault="004D43DE" w:rsidP="00706434">
            <w:pPr>
              <w:jc w:val="center"/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en-US"/>
              </w:rPr>
            </w:pPr>
            <w:r w:rsidRPr="00A3762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en-US"/>
              </w:rPr>
              <w:t>≥4%</w:t>
            </w:r>
          </w:p>
        </w:tc>
      </w:tr>
      <w:tr w:rsidR="004D43DE" w:rsidRPr="00315388" w14:paraId="6D5804E9" w14:textId="77777777" w:rsidTr="00706434">
        <w:trPr>
          <w:trHeight w:val="317"/>
        </w:trPr>
        <w:tc>
          <w:tcPr>
            <w:tcW w:w="229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705F4" w14:textId="2F0110CA" w:rsidR="004D43DE" w:rsidRPr="00A3762C" w:rsidRDefault="004D43DE" w:rsidP="00EA20DF">
            <w:pPr>
              <w:jc w:val="center"/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en-US"/>
              </w:rPr>
            </w:pPr>
            <w:r w:rsidRPr="00A3762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en-US"/>
              </w:rPr>
              <w:t>Anti Sperm Antibodies (IgG)</w:t>
            </w:r>
          </w:p>
        </w:tc>
        <w:tc>
          <w:tcPr>
            <w:tcW w:w="1406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4FC4F09" w14:textId="77777777" w:rsidR="004D43DE" w:rsidRPr="00A3762C" w:rsidRDefault="004D43DE" w:rsidP="00706434">
            <w:pPr>
              <w:jc w:val="center"/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en-US"/>
              </w:rPr>
            </w:pPr>
            <w:r w:rsidRPr="00A3762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en-US"/>
              </w:rPr>
              <w:t>%</w:t>
            </w:r>
          </w:p>
        </w:tc>
        <w:tc>
          <w:tcPr>
            <w:tcW w:w="12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70ED9B" w14:textId="77777777" w:rsidR="004D43DE" w:rsidRPr="00A3762C" w:rsidRDefault="004D43DE" w:rsidP="00706434">
            <w:pPr>
              <w:jc w:val="center"/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en-US"/>
              </w:rPr>
            </w:pPr>
            <w:r w:rsidRPr="00A3762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en-US"/>
              </w:rPr>
              <w:t>&lt;50%</w:t>
            </w:r>
          </w:p>
        </w:tc>
      </w:tr>
      <w:tr w:rsidR="004D43DE" w:rsidRPr="00315388" w14:paraId="53C3A0B4" w14:textId="77777777" w:rsidTr="00706434">
        <w:trPr>
          <w:trHeight w:val="317"/>
        </w:trPr>
        <w:tc>
          <w:tcPr>
            <w:tcW w:w="229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AEE7F" w14:textId="2B17D3EB" w:rsidR="004D43DE" w:rsidRPr="00A3762C" w:rsidRDefault="004D43DE" w:rsidP="00EA20DF">
            <w:pPr>
              <w:jc w:val="center"/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en-US"/>
              </w:rPr>
            </w:pPr>
            <w:r w:rsidRPr="00A3762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en-US"/>
              </w:rPr>
              <w:t xml:space="preserve">Other (Vitality, </w:t>
            </w:r>
            <w:r w:rsidR="002573BF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en-US"/>
              </w:rPr>
              <w:t>Round Cells/</w:t>
            </w:r>
            <w:r w:rsidRPr="00A3762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en-US"/>
              </w:rPr>
              <w:t>Leucocytes, Debris)</w:t>
            </w:r>
          </w:p>
        </w:tc>
        <w:tc>
          <w:tcPr>
            <w:tcW w:w="1406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F6C7053" w14:textId="77777777" w:rsidR="004D43DE" w:rsidRPr="00A3762C" w:rsidRDefault="004D43DE" w:rsidP="00706434">
            <w:pPr>
              <w:jc w:val="center"/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en-US"/>
              </w:rPr>
            </w:pPr>
          </w:p>
        </w:tc>
        <w:tc>
          <w:tcPr>
            <w:tcW w:w="12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E1976" w14:textId="0A0423DF" w:rsidR="004D43DE" w:rsidRPr="00A3762C" w:rsidRDefault="004D43DE" w:rsidP="00706434">
            <w:pPr>
              <w:jc w:val="center"/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en-US"/>
              </w:rPr>
            </w:pPr>
          </w:p>
        </w:tc>
      </w:tr>
      <w:tr w:rsidR="00927358" w:rsidRPr="00315388" w14:paraId="2241122F" w14:textId="77777777" w:rsidTr="00F22E68">
        <w:trPr>
          <w:trHeight w:val="478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82821" w14:textId="55E9B694" w:rsidR="00F22E68" w:rsidRDefault="00D3129B" w:rsidP="00F22E68">
            <w:pPr>
              <w:spacing w:after="0" w:line="257" w:lineRule="auto"/>
              <w:jc w:val="left"/>
              <w:rPr>
                <w:rFonts w:asciiTheme="minorHAnsi" w:hAnsiTheme="minorHAnsi" w:cstheme="minorHAnsi"/>
                <w:bCs/>
                <w:noProof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bCs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01A6DD98" wp14:editId="432DB1D1">
                      <wp:simplePos x="0" y="0"/>
                      <wp:positionH relativeFrom="column">
                        <wp:posOffset>6418580</wp:posOffset>
                      </wp:positionH>
                      <wp:positionV relativeFrom="paragraph">
                        <wp:posOffset>38735</wp:posOffset>
                      </wp:positionV>
                      <wp:extent cx="200025" cy="142875"/>
                      <wp:effectExtent l="0" t="0" r="28575" b="28575"/>
                      <wp:wrapNone/>
                      <wp:docPr id="1144308516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1B58C8A" id="Rectangle 2" o:spid="_x0000_s1026" style="position:absolute;margin-left:505.4pt;margin-top:3.05pt;width:15.75pt;height:11.2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" filled="f" strokecolor="#190a11 [484]" strokeweight="1pt"/>
                  </w:pict>
                </mc:Fallback>
              </mc:AlternateContent>
            </w:r>
            <w:r w:rsidR="00FC2298">
              <w:rPr>
                <w:rFonts w:asciiTheme="minorHAnsi" w:hAnsiTheme="minorHAnsi" w:cstheme="minorHAnsi"/>
                <w:bCs/>
                <w:noProof/>
                <w:sz w:val="20"/>
                <w:szCs w:val="20"/>
                <w:lang w:val="en-US"/>
              </w:rPr>
              <w:t>Comments</w:t>
            </w:r>
            <w:r w:rsidR="00D0474D">
              <w:rPr>
                <w:rFonts w:asciiTheme="minorHAnsi" w:hAnsiTheme="minorHAnsi" w:cstheme="minorHAnsi"/>
                <w:bCs/>
                <w:noProof/>
                <w:sz w:val="20"/>
                <w:szCs w:val="20"/>
                <w:lang w:val="en-US"/>
              </w:rPr>
              <w:t>/Recommendations</w:t>
            </w:r>
            <w:r w:rsidR="00FC2298">
              <w:rPr>
                <w:rFonts w:asciiTheme="minorHAnsi" w:hAnsiTheme="minorHAnsi" w:cstheme="minorHAnsi"/>
                <w:bCs/>
                <w:noProof/>
                <w:sz w:val="20"/>
                <w:szCs w:val="20"/>
                <w:lang w:val="en-US"/>
              </w:rPr>
              <w:t>:</w:t>
            </w:r>
            <w:r>
              <w:rPr>
                <w:rFonts w:asciiTheme="minorHAnsi" w:hAnsiTheme="minorHAnsi" w:cstheme="minorHAnsi"/>
                <w:bCs/>
                <w:noProof/>
                <w:sz w:val="20"/>
                <w:szCs w:val="20"/>
                <w:lang w:val="en-US"/>
              </w:rPr>
              <w:t xml:space="preserve">                                                                                                                 </w:t>
            </w:r>
            <w:r w:rsidRPr="005219F0">
              <w:rPr>
                <w:rFonts w:asciiTheme="minorHAnsi" w:hAnsiTheme="minorHAnsi" w:cstheme="minorHAnsi"/>
                <w:b/>
                <w:noProof/>
                <w:lang w:val="en-US"/>
              </w:rPr>
              <w:t>Result Entered into Ideas</w:t>
            </w:r>
          </w:p>
          <w:p w14:paraId="03EEE6FD" w14:textId="77777777" w:rsidR="005675E5" w:rsidRDefault="005675E5" w:rsidP="00F22E68">
            <w:pPr>
              <w:spacing w:after="0" w:line="257" w:lineRule="auto"/>
              <w:jc w:val="left"/>
              <w:rPr>
                <w:rFonts w:asciiTheme="minorHAnsi" w:hAnsiTheme="minorHAnsi" w:cstheme="minorHAnsi"/>
                <w:bCs/>
                <w:noProof/>
                <w:sz w:val="20"/>
                <w:szCs w:val="20"/>
                <w:lang w:val="en-US"/>
              </w:rPr>
            </w:pPr>
          </w:p>
          <w:p w14:paraId="12386F1A" w14:textId="77777777" w:rsidR="005675E5" w:rsidRDefault="005675E5" w:rsidP="00F22E68">
            <w:pPr>
              <w:spacing w:after="0" w:line="257" w:lineRule="auto"/>
              <w:jc w:val="left"/>
              <w:rPr>
                <w:rFonts w:asciiTheme="minorHAnsi" w:hAnsiTheme="minorHAnsi" w:cstheme="minorHAnsi"/>
                <w:bCs/>
                <w:noProof/>
                <w:sz w:val="20"/>
                <w:szCs w:val="20"/>
                <w:lang w:val="en-US"/>
              </w:rPr>
            </w:pPr>
          </w:p>
          <w:p w14:paraId="573B8A9A" w14:textId="3E46EC90" w:rsidR="000D344B" w:rsidRPr="00DC45F2" w:rsidRDefault="00DC45F2" w:rsidP="00F22E68">
            <w:pPr>
              <w:spacing w:after="0" w:line="257" w:lineRule="auto"/>
              <w:jc w:val="left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val="en-US"/>
              </w:rPr>
            </w:pPr>
            <w:r w:rsidRPr="00DC45F2">
              <w:rPr>
                <w:rFonts w:asciiTheme="minorHAnsi" w:hAnsiTheme="minorHAnsi" w:cstheme="minorHAnsi"/>
                <w:b/>
                <w:bCs/>
                <w:i/>
                <w:iCs/>
                <w:sz w:val="20"/>
                <w:szCs w:val="20"/>
              </w:rPr>
              <w:t>N.B. greyed out tests for diagnostic S/A</w:t>
            </w:r>
            <w:r w:rsidR="00EF0290">
              <w:rPr>
                <w:rFonts w:asciiTheme="minorHAnsi" w:hAnsiTheme="minorHAnsi" w:cstheme="minorHAnsi"/>
                <w:b/>
                <w:bCs/>
                <w:i/>
                <w:iCs/>
                <w:sz w:val="20"/>
                <w:szCs w:val="20"/>
              </w:rPr>
              <w:t xml:space="preserve"> only</w:t>
            </w:r>
          </w:p>
        </w:tc>
      </w:tr>
    </w:tbl>
    <w:p w14:paraId="3A4E0261" w14:textId="6EF39CAD" w:rsidR="00FC2298" w:rsidRPr="005B291D" w:rsidRDefault="00FC2298" w:rsidP="00571781">
      <w:pPr>
        <w:pStyle w:val="Heading6"/>
        <w:spacing w:before="0" w:line="240" w:lineRule="auto"/>
        <w:rPr>
          <w:rFonts w:asciiTheme="minorHAnsi" w:hAnsiTheme="minorHAnsi" w:cstheme="minorHAnsi"/>
          <w:i/>
          <w:iCs/>
          <w:color w:val="auto"/>
          <w:sz w:val="20"/>
          <w:szCs w:val="20"/>
        </w:rPr>
      </w:pPr>
    </w:p>
    <w:tbl>
      <w:tblPr>
        <w:tblpPr w:leftFromText="180" w:rightFromText="180" w:vertAnchor="text" w:tblpX="-168" w:tblpY="108"/>
        <w:tblW w:w="515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831"/>
        <w:gridCol w:w="2888"/>
        <w:gridCol w:w="2778"/>
        <w:gridCol w:w="2289"/>
      </w:tblGrid>
      <w:tr w:rsidR="005B291D" w:rsidRPr="00315388" w14:paraId="3CC33451" w14:textId="77777777" w:rsidTr="00D422A1">
        <w:trPr>
          <w:trHeight w:val="370"/>
        </w:trPr>
        <w:tc>
          <w:tcPr>
            <w:tcW w:w="1312" w:type="pct"/>
            <w:tcBorders>
              <w:bottom w:val="single" w:sz="4" w:space="0" w:color="auto"/>
              <w:right w:val="single" w:sz="4" w:space="0" w:color="auto"/>
            </w:tcBorders>
            <w:shd w:val="clear" w:color="auto" w:fill="245980" w:themeFill="text1"/>
          </w:tcPr>
          <w:p w14:paraId="0D6A9465" w14:textId="13405B9F" w:rsidR="005B291D" w:rsidRPr="00315388" w:rsidRDefault="005B291D" w:rsidP="005B291D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t>Cal</w:t>
            </w:r>
            <w:r w:rsidR="00EF4309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t>culations</w:t>
            </w:r>
          </w:p>
        </w:tc>
        <w:tc>
          <w:tcPr>
            <w:tcW w:w="1339" w:type="pct"/>
            <w:tcBorders>
              <w:right w:val="single" w:sz="4" w:space="0" w:color="auto"/>
            </w:tcBorders>
            <w:shd w:val="clear" w:color="auto" w:fill="245980" w:themeFill="text1"/>
          </w:tcPr>
          <w:p w14:paraId="634DFAB2" w14:textId="5E6DAC5A" w:rsidR="005B291D" w:rsidRPr="00315388" w:rsidRDefault="005B291D" w:rsidP="005B291D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315388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t>Sperm Motility</w:t>
            </w:r>
          </w:p>
        </w:tc>
        <w:tc>
          <w:tcPr>
            <w:tcW w:w="2349" w:type="pct"/>
            <w:gridSpan w:val="2"/>
            <w:tcBorders>
              <w:left w:val="single" w:sz="4" w:space="0" w:color="auto"/>
            </w:tcBorders>
            <w:shd w:val="clear" w:color="auto" w:fill="245980" w:themeFill="text1"/>
          </w:tcPr>
          <w:p w14:paraId="4CCBAD46" w14:textId="387E60A2" w:rsidR="005B291D" w:rsidRPr="00315388" w:rsidRDefault="005B291D" w:rsidP="005B291D">
            <w:pPr>
              <w:tabs>
                <w:tab w:val="center" w:pos="1581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15388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                </w:t>
            </w:r>
            <w:r w:rsidRPr="00315388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t xml:space="preserve">Sperm Concentration </w:t>
            </w:r>
          </w:p>
        </w:tc>
      </w:tr>
      <w:tr w:rsidR="005B291D" w:rsidRPr="00315388" w14:paraId="0EFA6DD6" w14:textId="77777777" w:rsidTr="00D422A1">
        <w:trPr>
          <w:trHeight w:val="370"/>
        </w:trPr>
        <w:tc>
          <w:tcPr>
            <w:tcW w:w="1312" w:type="pct"/>
            <w:tcBorders>
              <w:bottom w:val="single" w:sz="4" w:space="0" w:color="auto"/>
            </w:tcBorders>
            <w:shd w:val="clear" w:color="auto" w:fill="245980" w:themeFill="text1"/>
          </w:tcPr>
          <w:p w14:paraId="27BAD1C2" w14:textId="77777777" w:rsidR="005B291D" w:rsidRPr="00315388" w:rsidRDefault="005B291D" w:rsidP="005B291D">
            <w:pPr>
              <w:rPr>
                <w:rFonts w:asciiTheme="minorHAnsi" w:hAnsiTheme="minorHAnsi" w:cstheme="minorHAnsi"/>
                <w:bCs/>
                <w:color w:val="FFFFFF" w:themeColor="background1"/>
                <w:sz w:val="20"/>
                <w:szCs w:val="20"/>
              </w:rPr>
            </w:pPr>
            <w:r w:rsidRPr="00315388">
              <w:rPr>
                <w:rFonts w:asciiTheme="minorHAnsi" w:hAnsiTheme="minorHAnsi" w:cstheme="minorHAnsi"/>
                <w:bCs/>
                <w:color w:val="FFFFFF" w:themeColor="background1"/>
                <w:sz w:val="20"/>
                <w:szCs w:val="20"/>
              </w:rPr>
              <w:t>Result 1 (200 counted)</w:t>
            </w:r>
          </w:p>
        </w:tc>
        <w:tc>
          <w:tcPr>
            <w:tcW w:w="1339" w:type="pct"/>
          </w:tcPr>
          <w:p w14:paraId="450DBA25" w14:textId="77777777" w:rsidR="005B291D" w:rsidRPr="00315388" w:rsidRDefault="005B291D" w:rsidP="005B291D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288" w:type="pct"/>
            <w:shd w:val="clear" w:color="auto" w:fill="245980" w:themeFill="text1"/>
          </w:tcPr>
          <w:p w14:paraId="3AAAFFE6" w14:textId="77777777" w:rsidR="005B291D" w:rsidRPr="00315388" w:rsidRDefault="005B291D" w:rsidP="005B291D">
            <w:pPr>
              <w:tabs>
                <w:tab w:val="center" w:pos="1581"/>
              </w:tabs>
              <w:spacing w:after="0" w:line="240" w:lineRule="auto"/>
              <w:rPr>
                <w:rFonts w:asciiTheme="minorHAnsi" w:hAnsiTheme="minorHAnsi" w:cstheme="minorHAnsi"/>
                <w:bCs/>
                <w:color w:val="FFFFFF" w:themeColor="background1"/>
                <w:sz w:val="20"/>
                <w:szCs w:val="20"/>
              </w:rPr>
            </w:pPr>
            <w:r w:rsidRPr="00315388">
              <w:rPr>
                <w:rFonts w:asciiTheme="minorHAnsi" w:hAnsiTheme="minorHAnsi" w:cstheme="minorHAnsi"/>
                <w:bCs/>
                <w:color w:val="FFFFFF" w:themeColor="background1"/>
                <w:sz w:val="20"/>
                <w:szCs w:val="20"/>
              </w:rPr>
              <w:t>Result 1 (200 counted)</w:t>
            </w:r>
          </w:p>
        </w:tc>
        <w:tc>
          <w:tcPr>
            <w:tcW w:w="1061" w:type="pct"/>
          </w:tcPr>
          <w:p w14:paraId="4D27E7F5" w14:textId="77777777" w:rsidR="005B291D" w:rsidRPr="00315388" w:rsidRDefault="005B291D" w:rsidP="005B291D">
            <w:pPr>
              <w:tabs>
                <w:tab w:val="center" w:pos="1581"/>
              </w:tabs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5B291D" w:rsidRPr="00315388" w14:paraId="50505C78" w14:textId="77777777" w:rsidTr="00D422A1">
        <w:trPr>
          <w:trHeight w:val="357"/>
        </w:trPr>
        <w:tc>
          <w:tcPr>
            <w:tcW w:w="1312" w:type="pct"/>
            <w:tcBorders>
              <w:top w:val="single" w:sz="4" w:space="0" w:color="auto"/>
            </w:tcBorders>
            <w:shd w:val="clear" w:color="auto" w:fill="245980" w:themeFill="text1"/>
          </w:tcPr>
          <w:p w14:paraId="38545753" w14:textId="6860F103" w:rsidR="005B291D" w:rsidRPr="00315388" w:rsidRDefault="005B291D" w:rsidP="005B291D">
            <w:pPr>
              <w:rPr>
                <w:rFonts w:asciiTheme="minorHAnsi" w:hAnsiTheme="minorHAnsi" w:cstheme="minorHAnsi"/>
                <w:bCs/>
                <w:color w:val="FFFFFF" w:themeColor="background1"/>
                <w:sz w:val="20"/>
                <w:szCs w:val="20"/>
              </w:rPr>
            </w:pPr>
            <w:r w:rsidRPr="00315388">
              <w:rPr>
                <w:rFonts w:asciiTheme="minorHAnsi" w:hAnsiTheme="minorHAnsi" w:cstheme="minorHAnsi"/>
                <w:bCs/>
                <w:color w:val="FFFFFF" w:themeColor="background1"/>
                <w:sz w:val="20"/>
                <w:szCs w:val="20"/>
              </w:rPr>
              <w:t xml:space="preserve">Result 2 (200 </w:t>
            </w:r>
            <w:proofErr w:type="gramStart"/>
            <w:r w:rsidRPr="00315388">
              <w:rPr>
                <w:rFonts w:asciiTheme="minorHAnsi" w:hAnsiTheme="minorHAnsi" w:cstheme="minorHAnsi"/>
                <w:bCs/>
                <w:color w:val="FFFFFF" w:themeColor="background1"/>
                <w:sz w:val="20"/>
                <w:szCs w:val="20"/>
              </w:rPr>
              <w:t xml:space="preserve">counted)  </w:t>
            </w:r>
            <w:r w:rsidR="00EF0290">
              <w:rPr>
                <w:rFonts w:asciiTheme="minorHAnsi" w:hAnsiTheme="minorHAnsi" w:cstheme="minorHAnsi"/>
                <w:bCs/>
                <w:color w:val="FFFFFF" w:themeColor="background1"/>
                <w:sz w:val="20"/>
                <w:szCs w:val="20"/>
              </w:rPr>
              <w:t>L</w:t>
            </w:r>
            <w:proofErr w:type="gramEnd"/>
          </w:p>
        </w:tc>
        <w:tc>
          <w:tcPr>
            <w:tcW w:w="1339" w:type="pct"/>
          </w:tcPr>
          <w:p w14:paraId="16A6E7EB" w14:textId="77777777" w:rsidR="005B291D" w:rsidRPr="00315388" w:rsidRDefault="005B291D" w:rsidP="005B291D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288" w:type="pct"/>
            <w:shd w:val="clear" w:color="auto" w:fill="245980" w:themeFill="text1"/>
          </w:tcPr>
          <w:p w14:paraId="1C1BD0E7" w14:textId="77777777" w:rsidR="005B291D" w:rsidRPr="00315388" w:rsidRDefault="005B291D" w:rsidP="005B291D">
            <w:pPr>
              <w:spacing w:after="0" w:line="240" w:lineRule="auto"/>
              <w:rPr>
                <w:rFonts w:asciiTheme="minorHAnsi" w:hAnsiTheme="minorHAnsi" w:cstheme="minorHAnsi"/>
                <w:bCs/>
                <w:color w:val="FFFFFF" w:themeColor="background1"/>
                <w:sz w:val="20"/>
                <w:szCs w:val="20"/>
              </w:rPr>
            </w:pPr>
            <w:r w:rsidRPr="00315388">
              <w:rPr>
                <w:rFonts w:asciiTheme="minorHAnsi" w:hAnsiTheme="minorHAnsi" w:cstheme="minorHAnsi"/>
                <w:bCs/>
                <w:color w:val="FFFFFF" w:themeColor="background1"/>
                <w:sz w:val="20"/>
                <w:szCs w:val="20"/>
              </w:rPr>
              <w:t>Result 2 (200 counted)</w:t>
            </w:r>
          </w:p>
        </w:tc>
        <w:tc>
          <w:tcPr>
            <w:tcW w:w="1061" w:type="pct"/>
          </w:tcPr>
          <w:p w14:paraId="722A0009" w14:textId="77777777" w:rsidR="005B291D" w:rsidRPr="00315388" w:rsidRDefault="005B291D" w:rsidP="005B291D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5B291D" w:rsidRPr="00315388" w14:paraId="194CF1A7" w14:textId="77777777" w:rsidTr="00D422A1">
        <w:trPr>
          <w:trHeight w:val="354"/>
        </w:trPr>
        <w:tc>
          <w:tcPr>
            <w:tcW w:w="1312" w:type="pct"/>
            <w:tcBorders>
              <w:bottom w:val="single" w:sz="4" w:space="0" w:color="000000"/>
            </w:tcBorders>
            <w:shd w:val="clear" w:color="auto" w:fill="245980" w:themeFill="text1"/>
          </w:tcPr>
          <w:p w14:paraId="35F84388" w14:textId="77777777" w:rsidR="005B291D" w:rsidRPr="00315388" w:rsidRDefault="005B291D" w:rsidP="00F22E68">
            <w:pPr>
              <w:spacing w:after="0" w:line="240" w:lineRule="auto"/>
              <w:jc w:val="left"/>
              <w:rPr>
                <w:rFonts w:asciiTheme="minorHAnsi" w:hAnsiTheme="minorHAnsi" w:cstheme="minorHAnsi"/>
                <w:bCs/>
                <w:color w:val="FFFFFF" w:themeColor="background1"/>
                <w:sz w:val="20"/>
                <w:szCs w:val="20"/>
              </w:rPr>
            </w:pPr>
            <w:r w:rsidRPr="00315388">
              <w:rPr>
                <w:rFonts w:asciiTheme="minorHAnsi" w:hAnsiTheme="minorHAnsi" w:cstheme="minorHAnsi"/>
                <w:bCs/>
                <w:color w:val="FFFFFF" w:themeColor="background1"/>
                <w:sz w:val="20"/>
                <w:szCs w:val="20"/>
              </w:rPr>
              <w:t>Acceptable difference of primary grade</w:t>
            </w:r>
          </w:p>
        </w:tc>
        <w:tc>
          <w:tcPr>
            <w:tcW w:w="1339" w:type="pct"/>
            <w:tcBorders>
              <w:bottom w:val="single" w:sz="4" w:space="0" w:color="000000"/>
            </w:tcBorders>
          </w:tcPr>
          <w:p w14:paraId="10438D61" w14:textId="77777777" w:rsidR="005B291D" w:rsidRPr="00315388" w:rsidRDefault="005B291D" w:rsidP="005B291D">
            <w:pPr>
              <w:spacing w:after="0" w:line="240" w:lineRule="auto"/>
              <w:rPr>
                <w:rFonts w:asciiTheme="minorHAnsi" w:hAnsiTheme="minorHAnsi" w:cstheme="minorHAnsi"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288" w:type="pct"/>
            <w:shd w:val="clear" w:color="auto" w:fill="245980" w:themeFill="text1"/>
          </w:tcPr>
          <w:p w14:paraId="0A9374F8" w14:textId="77777777" w:rsidR="005B291D" w:rsidRPr="00315388" w:rsidRDefault="005B291D" w:rsidP="00F22E68">
            <w:pPr>
              <w:spacing w:after="0" w:line="240" w:lineRule="auto"/>
              <w:jc w:val="left"/>
              <w:rPr>
                <w:rFonts w:asciiTheme="minorHAnsi" w:hAnsiTheme="minorHAnsi" w:cstheme="minorHAnsi"/>
                <w:bCs/>
                <w:color w:val="FFFFFF" w:themeColor="background1"/>
                <w:sz w:val="20"/>
                <w:szCs w:val="20"/>
              </w:rPr>
            </w:pPr>
            <w:r w:rsidRPr="00315388">
              <w:rPr>
                <w:rFonts w:asciiTheme="minorHAnsi" w:hAnsiTheme="minorHAnsi" w:cstheme="minorHAnsi"/>
                <w:bCs/>
                <w:color w:val="FFFFFF" w:themeColor="background1"/>
                <w:sz w:val="20"/>
                <w:szCs w:val="20"/>
              </w:rPr>
              <w:t xml:space="preserve">Number of squares/grids assessed                  </w:t>
            </w:r>
          </w:p>
        </w:tc>
        <w:tc>
          <w:tcPr>
            <w:tcW w:w="1061" w:type="pct"/>
          </w:tcPr>
          <w:p w14:paraId="55FB0072" w14:textId="77777777" w:rsidR="005B291D" w:rsidRPr="00315388" w:rsidRDefault="005B291D" w:rsidP="005B291D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5B291D" w:rsidRPr="00315388" w14:paraId="753F8D2F" w14:textId="77777777" w:rsidTr="00D422A1">
        <w:trPr>
          <w:trHeight w:val="615"/>
        </w:trPr>
        <w:tc>
          <w:tcPr>
            <w:tcW w:w="1312" w:type="pct"/>
            <w:tcBorders>
              <w:bottom w:val="single" w:sz="4" w:space="0" w:color="auto"/>
            </w:tcBorders>
            <w:shd w:val="clear" w:color="auto" w:fill="245980" w:themeFill="text1"/>
          </w:tcPr>
          <w:p w14:paraId="37DF5E26" w14:textId="77777777" w:rsidR="005B291D" w:rsidRPr="00315388" w:rsidRDefault="005B291D" w:rsidP="005B291D">
            <w:pPr>
              <w:rPr>
                <w:rFonts w:asciiTheme="minorHAnsi" w:hAnsiTheme="minorHAnsi" w:cstheme="minorHAnsi"/>
                <w:bCs/>
                <w:color w:val="FFFFFF" w:themeColor="background1"/>
                <w:sz w:val="20"/>
                <w:szCs w:val="20"/>
              </w:rPr>
            </w:pPr>
            <w:r w:rsidRPr="00315388">
              <w:rPr>
                <w:rFonts w:asciiTheme="minorHAnsi" w:hAnsiTheme="minorHAnsi" w:cstheme="minorHAnsi"/>
                <w:bCs/>
                <w:color w:val="FFFFFF" w:themeColor="background1"/>
                <w:sz w:val="20"/>
                <w:szCs w:val="20"/>
              </w:rPr>
              <w:t xml:space="preserve">Calculated difference of primary grade </w:t>
            </w:r>
          </w:p>
        </w:tc>
        <w:tc>
          <w:tcPr>
            <w:tcW w:w="1339" w:type="pct"/>
            <w:tcBorders>
              <w:bottom w:val="single" w:sz="4" w:space="0" w:color="auto"/>
            </w:tcBorders>
          </w:tcPr>
          <w:p w14:paraId="0F2BA06A" w14:textId="77777777" w:rsidR="005B291D" w:rsidRPr="00315388" w:rsidRDefault="005B291D" w:rsidP="005B291D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noProof/>
                <w:color w:val="FFFFFF" w:themeColor="background1"/>
                <w:sz w:val="20"/>
                <w:szCs w:val="20"/>
                <w:lang w:val="en-US"/>
              </w:rPr>
            </w:pPr>
          </w:p>
        </w:tc>
        <w:tc>
          <w:tcPr>
            <w:tcW w:w="1288" w:type="pct"/>
            <w:tcBorders>
              <w:bottom w:val="single" w:sz="4" w:space="0" w:color="000000"/>
            </w:tcBorders>
            <w:shd w:val="clear" w:color="auto" w:fill="245980" w:themeFill="text1"/>
          </w:tcPr>
          <w:p w14:paraId="17B5B65C" w14:textId="77777777" w:rsidR="005B291D" w:rsidRPr="00315388" w:rsidRDefault="005B291D" w:rsidP="005B291D">
            <w:pPr>
              <w:spacing w:after="0" w:line="240" w:lineRule="auto"/>
              <w:rPr>
                <w:rFonts w:asciiTheme="minorHAnsi" w:hAnsiTheme="minorHAnsi" w:cstheme="minorHAnsi"/>
                <w:bCs/>
                <w:noProof/>
                <w:color w:val="FFFFFF" w:themeColor="background1"/>
                <w:sz w:val="20"/>
                <w:szCs w:val="20"/>
                <w:lang w:val="en-US"/>
              </w:rPr>
            </w:pPr>
            <w:r w:rsidRPr="00315388">
              <w:rPr>
                <w:rFonts w:asciiTheme="minorHAnsi" w:hAnsiTheme="minorHAnsi" w:cstheme="minorHAnsi"/>
                <w:bCs/>
                <w:noProof/>
                <w:color w:val="FFFFFF" w:themeColor="background1"/>
                <w:sz w:val="20"/>
                <w:szCs w:val="20"/>
                <w:lang w:val="en-US"/>
              </w:rPr>
              <w:t xml:space="preserve">Dilution used: </w:t>
            </w:r>
          </w:p>
        </w:tc>
        <w:tc>
          <w:tcPr>
            <w:tcW w:w="1061" w:type="pct"/>
          </w:tcPr>
          <w:p w14:paraId="3121B593" w14:textId="77777777" w:rsidR="005B291D" w:rsidRPr="00315388" w:rsidRDefault="005B291D" w:rsidP="005B291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en-US"/>
              </w:rPr>
            </w:pPr>
          </w:p>
        </w:tc>
      </w:tr>
      <w:tr w:rsidR="005B291D" w:rsidRPr="00315388" w14:paraId="339B8FE6" w14:textId="77777777" w:rsidTr="00D422A1">
        <w:trPr>
          <w:trHeight w:val="517"/>
        </w:trPr>
        <w:tc>
          <w:tcPr>
            <w:tcW w:w="1312" w:type="pct"/>
            <w:tcBorders>
              <w:bottom w:val="single" w:sz="4" w:space="0" w:color="auto"/>
            </w:tcBorders>
            <w:shd w:val="clear" w:color="auto" w:fill="245980" w:themeFill="text1"/>
          </w:tcPr>
          <w:p w14:paraId="22183A8A" w14:textId="77777777" w:rsidR="005B291D" w:rsidRPr="00315388" w:rsidRDefault="005B291D" w:rsidP="005B291D">
            <w:pPr>
              <w:rPr>
                <w:rFonts w:asciiTheme="minorHAnsi" w:hAnsiTheme="minorHAnsi" w:cstheme="minorHAnsi"/>
                <w:bCs/>
                <w:color w:val="FFFFFF" w:themeColor="background1"/>
                <w:sz w:val="20"/>
                <w:szCs w:val="20"/>
              </w:rPr>
            </w:pPr>
            <w:r w:rsidRPr="00315388">
              <w:rPr>
                <w:rFonts w:asciiTheme="minorHAnsi" w:hAnsiTheme="minorHAnsi" w:cstheme="minorHAnsi"/>
                <w:bCs/>
                <w:color w:val="FFFFFF" w:themeColor="background1"/>
                <w:sz w:val="20"/>
                <w:szCs w:val="20"/>
              </w:rPr>
              <w:t>Final motility result (average of 2 results)</w:t>
            </w:r>
          </w:p>
        </w:tc>
        <w:tc>
          <w:tcPr>
            <w:tcW w:w="1339" w:type="pct"/>
            <w:tcBorders>
              <w:bottom w:val="single" w:sz="4" w:space="0" w:color="auto"/>
            </w:tcBorders>
          </w:tcPr>
          <w:p w14:paraId="168A7A5B" w14:textId="77777777" w:rsidR="005B291D" w:rsidRPr="00315388" w:rsidRDefault="005B291D" w:rsidP="005B291D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noProof/>
                <w:color w:val="FFFFFF" w:themeColor="background1"/>
                <w:sz w:val="20"/>
                <w:szCs w:val="20"/>
                <w:lang w:val="en-US"/>
              </w:rPr>
            </w:pPr>
          </w:p>
        </w:tc>
        <w:tc>
          <w:tcPr>
            <w:tcW w:w="1288" w:type="pct"/>
            <w:tcBorders>
              <w:bottom w:val="single" w:sz="4" w:space="0" w:color="000000"/>
            </w:tcBorders>
            <w:shd w:val="clear" w:color="auto" w:fill="245980" w:themeFill="text1"/>
          </w:tcPr>
          <w:p w14:paraId="5984ADB4" w14:textId="77777777" w:rsidR="005B291D" w:rsidRPr="00315388" w:rsidRDefault="005B291D" w:rsidP="005B291D">
            <w:pPr>
              <w:spacing w:after="0" w:line="240" w:lineRule="auto"/>
              <w:rPr>
                <w:rFonts w:asciiTheme="minorHAnsi" w:hAnsiTheme="minorHAnsi" w:cstheme="minorHAnsi"/>
                <w:bCs/>
                <w:noProof/>
                <w:color w:val="FFFFFF" w:themeColor="background1"/>
                <w:sz w:val="20"/>
                <w:szCs w:val="20"/>
                <w:lang w:val="en-US"/>
              </w:rPr>
            </w:pPr>
            <w:r w:rsidRPr="00315388">
              <w:rPr>
                <w:rFonts w:asciiTheme="minorHAnsi" w:hAnsiTheme="minorHAnsi" w:cstheme="minorHAnsi"/>
                <w:bCs/>
                <w:noProof/>
                <w:color w:val="FFFFFF" w:themeColor="background1"/>
                <w:sz w:val="20"/>
                <w:szCs w:val="20"/>
                <w:lang w:val="en-US"/>
              </w:rPr>
              <w:t xml:space="preserve">Calculated Difference </w:t>
            </w:r>
          </w:p>
        </w:tc>
        <w:tc>
          <w:tcPr>
            <w:tcW w:w="1061" w:type="pct"/>
          </w:tcPr>
          <w:p w14:paraId="5208B884" w14:textId="77777777" w:rsidR="005B291D" w:rsidRPr="00315388" w:rsidRDefault="005B291D" w:rsidP="005B291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en-US"/>
              </w:rPr>
            </w:pPr>
          </w:p>
        </w:tc>
      </w:tr>
      <w:tr w:rsidR="005B291D" w:rsidRPr="00315388" w14:paraId="128DE358" w14:textId="77777777" w:rsidTr="00D422A1">
        <w:trPr>
          <w:trHeight w:val="330"/>
        </w:trPr>
        <w:tc>
          <w:tcPr>
            <w:tcW w:w="131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EC2C44" w14:textId="77777777" w:rsidR="005B291D" w:rsidRPr="00315388" w:rsidRDefault="005B291D" w:rsidP="005B291D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3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C6B1202" w14:textId="77777777" w:rsidR="005B291D" w:rsidRPr="00315388" w:rsidRDefault="005B291D" w:rsidP="005B291D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noProof/>
                <w:sz w:val="20"/>
                <w:szCs w:val="20"/>
                <w:lang w:val="en-US"/>
              </w:rPr>
            </w:pPr>
          </w:p>
        </w:tc>
        <w:tc>
          <w:tcPr>
            <w:tcW w:w="1288" w:type="pct"/>
            <w:tcBorders>
              <w:left w:val="single" w:sz="4" w:space="0" w:color="auto"/>
              <w:bottom w:val="single" w:sz="4" w:space="0" w:color="000000"/>
            </w:tcBorders>
            <w:shd w:val="clear" w:color="auto" w:fill="245980" w:themeFill="text1"/>
          </w:tcPr>
          <w:p w14:paraId="029EA063" w14:textId="77777777" w:rsidR="005B291D" w:rsidRPr="00315388" w:rsidRDefault="005B291D" w:rsidP="005B291D">
            <w:pPr>
              <w:spacing w:after="0" w:line="240" w:lineRule="auto"/>
              <w:rPr>
                <w:rFonts w:asciiTheme="minorHAnsi" w:hAnsiTheme="minorHAnsi" w:cstheme="minorHAnsi"/>
                <w:bCs/>
                <w:noProof/>
                <w:color w:val="FFFFFF" w:themeColor="background1"/>
                <w:sz w:val="20"/>
                <w:szCs w:val="20"/>
                <w:lang w:val="en-US"/>
              </w:rPr>
            </w:pPr>
            <w:r w:rsidRPr="00315388">
              <w:rPr>
                <w:rFonts w:asciiTheme="minorHAnsi" w:hAnsiTheme="minorHAnsi" w:cstheme="minorHAnsi"/>
                <w:bCs/>
                <w:noProof/>
                <w:color w:val="FFFFFF" w:themeColor="background1"/>
                <w:sz w:val="20"/>
                <w:szCs w:val="20"/>
                <w:lang w:val="en-US"/>
              </w:rPr>
              <w:t>Acceptable difference</w:t>
            </w:r>
          </w:p>
        </w:tc>
        <w:tc>
          <w:tcPr>
            <w:tcW w:w="1061" w:type="pct"/>
            <w:tcBorders>
              <w:bottom w:val="single" w:sz="4" w:space="0" w:color="000000"/>
            </w:tcBorders>
          </w:tcPr>
          <w:p w14:paraId="1A7B9849" w14:textId="77777777" w:rsidR="005B291D" w:rsidRPr="00315388" w:rsidRDefault="005B291D" w:rsidP="005B291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en-US"/>
              </w:rPr>
            </w:pPr>
          </w:p>
        </w:tc>
      </w:tr>
      <w:tr w:rsidR="005B291D" w:rsidRPr="00315388" w14:paraId="1CC1E975" w14:textId="77777777" w:rsidTr="00D422A1">
        <w:trPr>
          <w:trHeight w:val="179"/>
        </w:trPr>
        <w:tc>
          <w:tcPr>
            <w:tcW w:w="1312" w:type="pct"/>
            <w:tcBorders>
              <w:top w:val="nil"/>
              <w:left w:val="nil"/>
              <w:bottom w:val="nil"/>
              <w:right w:val="nil"/>
            </w:tcBorders>
          </w:tcPr>
          <w:p w14:paraId="685761A3" w14:textId="77777777" w:rsidR="005B291D" w:rsidRPr="00315388" w:rsidRDefault="005B291D" w:rsidP="005B291D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339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498CAB" w14:textId="77777777" w:rsidR="005B291D" w:rsidRPr="00315388" w:rsidRDefault="005B291D" w:rsidP="005B291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en-US"/>
              </w:rPr>
            </w:pPr>
          </w:p>
        </w:tc>
        <w:tc>
          <w:tcPr>
            <w:tcW w:w="1288" w:type="pct"/>
            <w:tcBorders>
              <w:left w:val="single" w:sz="4" w:space="0" w:color="auto"/>
              <w:bottom w:val="single" w:sz="4" w:space="0" w:color="auto"/>
            </w:tcBorders>
            <w:shd w:val="clear" w:color="auto" w:fill="245980" w:themeFill="text1"/>
          </w:tcPr>
          <w:p w14:paraId="4FA66FE2" w14:textId="77777777" w:rsidR="005B291D" w:rsidRPr="00315388" w:rsidRDefault="005B291D" w:rsidP="005B291D">
            <w:pPr>
              <w:spacing w:after="0" w:line="240" w:lineRule="auto"/>
              <w:jc w:val="left"/>
              <w:rPr>
                <w:rFonts w:asciiTheme="minorHAnsi" w:hAnsiTheme="minorHAnsi" w:cstheme="minorHAnsi"/>
                <w:b/>
                <w:noProof/>
                <w:color w:val="FFFFFF" w:themeColor="background1"/>
                <w:sz w:val="20"/>
                <w:szCs w:val="20"/>
                <w:lang w:val="en-US"/>
              </w:rPr>
            </w:pPr>
            <w:r w:rsidRPr="00315388">
              <w:rPr>
                <w:rFonts w:asciiTheme="minorHAnsi" w:hAnsiTheme="minorHAnsi" w:cstheme="minorHAnsi"/>
                <w:b/>
                <w:noProof/>
                <w:color w:val="FFFFFF" w:themeColor="background1"/>
                <w:sz w:val="20"/>
                <w:szCs w:val="20"/>
                <w:lang w:val="en-US"/>
              </w:rPr>
              <w:t>Final Concentration Result</w:t>
            </w:r>
          </w:p>
        </w:tc>
        <w:tc>
          <w:tcPr>
            <w:tcW w:w="1061" w:type="pct"/>
            <w:tcBorders>
              <w:bottom w:val="single" w:sz="4" w:space="0" w:color="auto"/>
            </w:tcBorders>
          </w:tcPr>
          <w:p w14:paraId="3F1F235E" w14:textId="77777777" w:rsidR="005B291D" w:rsidRPr="00315388" w:rsidRDefault="005B291D" w:rsidP="005B291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en-US"/>
              </w:rPr>
            </w:pPr>
          </w:p>
          <w:p w14:paraId="289CA710" w14:textId="77777777" w:rsidR="005B291D" w:rsidRPr="00315388" w:rsidRDefault="005B291D" w:rsidP="005B291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en-US"/>
              </w:rPr>
            </w:pPr>
          </w:p>
        </w:tc>
      </w:tr>
    </w:tbl>
    <w:p w14:paraId="3DF210B8" w14:textId="159052A9" w:rsidR="002105FC" w:rsidRDefault="00991B4A" w:rsidP="00AE5241">
      <w:pPr>
        <w:spacing w:after="0" w:line="240" w:lineRule="auto"/>
      </w:pPr>
      <w:r w:rsidRPr="001700C6">
        <w:rPr>
          <w:rFonts w:ascii="Times New Roman" w:hAnsi="Times New Roman"/>
          <w:noProof/>
          <w:sz w:val="24"/>
          <w:szCs w:val="24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0340940" wp14:editId="71C4E273">
                <wp:simplePos x="0" y="0"/>
                <wp:positionH relativeFrom="column">
                  <wp:posOffset>120051</wp:posOffset>
                </wp:positionH>
                <wp:positionV relativeFrom="paragraph">
                  <wp:posOffset>0</wp:posOffset>
                </wp:positionV>
                <wp:extent cx="1461135" cy="1162050"/>
                <wp:effectExtent l="0" t="0" r="5715" b="0"/>
                <wp:wrapSquare wrapText="bothSides"/>
                <wp:docPr id="2491018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135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7A6F59D" w14:textId="5E8340A0" w:rsidR="00085F3D" w:rsidRDefault="00085F3D" w:rsidP="00085F3D">
                            <w:pPr>
                              <w:spacing w:after="0" w:line="240" w:lineRule="auto"/>
                            </w:pPr>
                            <w:r>
                              <w:t>Patient</w:t>
                            </w:r>
                            <w:r w:rsidR="00DC45F2">
                              <w:t>/donor</w:t>
                            </w:r>
                            <w:r>
                              <w:t xml:space="preserve"> name</w:t>
                            </w:r>
                          </w:p>
                          <w:p w14:paraId="6B296B03" w14:textId="77777777" w:rsidR="00085F3D" w:rsidRDefault="00085F3D" w:rsidP="00085F3D">
                            <w:pPr>
                              <w:spacing w:after="0" w:line="240" w:lineRule="auto"/>
                            </w:pPr>
                            <w:r>
                              <w:t>DOB</w:t>
                            </w:r>
                          </w:p>
                          <w:p w14:paraId="2EFB5045" w14:textId="77777777" w:rsidR="00085F3D" w:rsidRDefault="00085F3D" w:rsidP="00085F3D">
                            <w:pPr>
                              <w:spacing w:after="0" w:line="240" w:lineRule="auto"/>
                            </w:pPr>
                            <w:r>
                              <w:t>PUN</w:t>
                            </w:r>
                          </w:p>
                          <w:p w14:paraId="7A433C68" w14:textId="77777777" w:rsidR="00085F3D" w:rsidRDefault="00085F3D" w:rsidP="00085F3D">
                            <w:pPr>
                              <w:spacing w:after="0" w:line="240" w:lineRule="auto"/>
                            </w:pPr>
                            <w:r>
                              <w:t>POST CODE</w:t>
                            </w:r>
                          </w:p>
                          <w:p w14:paraId="00715DB8" w14:textId="77777777" w:rsidR="00085F3D" w:rsidRDefault="00085F3D" w:rsidP="00085F3D">
                            <w:pPr>
                              <w:spacing w:after="0" w:line="240" w:lineRule="auto"/>
                            </w:pPr>
                            <w:r>
                              <w:t>Mob number</w:t>
                            </w:r>
                          </w:p>
                          <w:p w14:paraId="1824F9BE" w14:textId="77777777" w:rsidR="00085F3D" w:rsidRDefault="00085F3D" w:rsidP="00085F3D">
                            <w:pPr>
                              <w:spacing w:after="0" w:line="240" w:lineRule="auto"/>
                            </w:pPr>
                            <w:r>
                              <w:t>Tx Number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40940" id="_x0000_s1027" type="#_x0000_t202" style="position:absolute;left:0;text-align:left;margin-left:9.45pt;margin-top:0;width:115.05pt;height:91.5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" stroked="f">
                <v:textbox>
                  <w:txbxContent>
                    <w:p w14:paraId="47A6F59D" w14:textId="5E8340A0" w:rsidR="00085F3D" w:rsidRDefault="00085F3D" w:rsidP="00085F3D">
                      <w:pPr>
                        <w:spacing w:after="0" w:line="240" w:lineRule="auto"/>
                      </w:pPr>
                      <w:r>
                        <w:t>Patient</w:t>
                      </w:r>
                      <w:r w:rsidR="00DC45F2">
                        <w:t>/donor</w:t>
                      </w:r>
                      <w:r>
                        <w:t xml:space="preserve"> name</w:t>
                      </w:r>
                    </w:p>
                    <w:p w14:paraId="6B296B03" w14:textId="77777777" w:rsidR="00085F3D" w:rsidRDefault="00085F3D" w:rsidP="00085F3D">
                      <w:pPr>
                        <w:spacing w:after="0" w:line="240" w:lineRule="auto"/>
                      </w:pPr>
                      <w:r>
                        <w:t>DOB</w:t>
                      </w:r>
                    </w:p>
                    <w:p w14:paraId="2EFB5045" w14:textId="77777777" w:rsidR="00085F3D" w:rsidRDefault="00085F3D" w:rsidP="00085F3D">
                      <w:pPr>
                        <w:spacing w:after="0" w:line="240" w:lineRule="auto"/>
                      </w:pPr>
                      <w:r>
                        <w:t>PUN</w:t>
                      </w:r>
                    </w:p>
                    <w:p w14:paraId="7A433C68" w14:textId="77777777" w:rsidR="00085F3D" w:rsidRDefault="00085F3D" w:rsidP="00085F3D">
                      <w:pPr>
                        <w:spacing w:after="0" w:line="240" w:lineRule="auto"/>
                      </w:pPr>
                      <w:r>
                        <w:t>POST CODE</w:t>
                      </w:r>
                    </w:p>
                    <w:p w14:paraId="00715DB8" w14:textId="77777777" w:rsidR="00085F3D" w:rsidRDefault="00085F3D" w:rsidP="00085F3D">
                      <w:pPr>
                        <w:spacing w:after="0" w:line="240" w:lineRule="auto"/>
                      </w:pPr>
                      <w:r>
                        <w:t>Mob number</w:t>
                      </w:r>
                    </w:p>
                    <w:p w14:paraId="1824F9BE" w14:textId="77777777" w:rsidR="00085F3D" w:rsidRDefault="00085F3D" w:rsidP="00085F3D">
                      <w:pPr>
                        <w:spacing w:after="0" w:line="240" w:lineRule="auto"/>
                      </w:pPr>
                      <w:r>
                        <w:t>Tx Number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D235C9B" w14:textId="548536B3" w:rsidR="00085F3D" w:rsidRDefault="00085F3D" w:rsidP="00AE5241">
      <w:pPr>
        <w:spacing w:after="0" w:line="240" w:lineRule="auto"/>
      </w:pPr>
    </w:p>
    <w:p w14:paraId="0FC9F205" w14:textId="2A70BBA1" w:rsidR="00085F3D" w:rsidRDefault="00085F3D" w:rsidP="00AE5241">
      <w:pPr>
        <w:spacing w:after="0" w:line="240" w:lineRule="auto"/>
      </w:pPr>
    </w:p>
    <w:p w14:paraId="4DC5357E" w14:textId="435121AD" w:rsidR="00085F3D" w:rsidRDefault="00085F3D" w:rsidP="00AE5241">
      <w:pPr>
        <w:spacing w:after="0" w:line="240" w:lineRule="auto"/>
      </w:pPr>
    </w:p>
    <w:p w14:paraId="211E8072" w14:textId="756543F2" w:rsidR="00382F49" w:rsidRDefault="00382F49" w:rsidP="00AE5241">
      <w:pPr>
        <w:spacing w:after="0" w:line="240" w:lineRule="auto"/>
      </w:pPr>
    </w:p>
    <w:p w14:paraId="68C0E65D" w14:textId="61F81936" w:rsidR="00382F49" w:rsidRDefault="00382F49" w:rsidP="00AE5241">
      <w:pPr>
        <w:spacing w:after="0" w:line="240" w:lineRule="auto"/>
      </w:pPr>
    </w:p>
    <w:p w14:paraId="2C50CC80" w14:textId="3C1B9069" w:rsidR="00262247" w:rsidRDefault="00262247" w:rsidP="00AE5241">
      <w:pPr>
        <w:spacing w:after="0" w:line="240" w:lineRule="auto"/>
      </w:pPr>
    </w:p>
    <w:tbl>
      <w:tblPr>
        <w:tblStyle w:val="TableGrid"/>
        <w:tblW w:w="10774" w:type="dxa"/>
        <w:tblInd w:w="-147" w:type="dxa"/>
        <w:tblLook w:val="04A0" w:firstRow="1" w:lastRow="0" w:firstColumn="1" w:lastColumn="0" w:noHBand="0" w:noVBand="1"/>
      </w:tblPr>
      <w:tblGrid>
        <w:gridCol w:w="1985"/>
        <w:gridCol w:w="3390"/>
        <w:gridCol w:w="1004"/>
        <w:gridCol w:w="4395"/>
      </w:tblGrid>
      <w:tr w:rsidR="00262247" w14:paraId="449C9D0C" w14:textId="77777777" w:rsidTr="00D422A1">
        <w:tc>
          <w:tcPr>
            <w:tcW w:w="10774" w:type="dxa"/>
            <w:gridSpan w:val="4"/>
            <w:shd w:val="clear" w:color="auto" w:fill="245980" w:themeFill="text1"/>
          </w:tcPr>
          <w:p w14:paraId="551FEB8F" w14:textId="1F132262" w:rsidR="00262247" w:rsidRDefault="00262247" w:rsidP="00AE5241">
            <w:r w:rsidRPr="00262247">
              <w:rPr>
                <w:color w:val="FFFFFF" w:themeColor="background1"/>
              </w:rPr>
              <w:t>Virology &amp; Consents</w:t>
            </w:r>
          </w:p>
        </w:tc>
      </w:tr>
      <w:tr w:rsidR="00262247" w14:paraId="503CBC2D" w14:textId="77777777" w:rsidTr="00D422A1">
        <w:trPr>
          <w:trHeight w:val="1154"/>
        </w:trPr>
        <w:tc>
          <w:tcPr>
            <w:tcW w:w="1985" w:type="dxa"/>
            <w:shd w:val="clear" w:color="auto" w:fill="245980" w:themeFill="text1"/>
          </w:tcPr>
          <w:p w14:paraId="4741B5DE" w14:textId="7924063F" w:rsidR="00262247" w:rsidRPr="00262247" w:rsidRDefault="001C4E0B" w:rsidP="005675E5">
            <w:pPr>
              <w:jc w:val="lef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Consents</w:t>
            </w:r>
            <w:r w:rsidR="005675E5">
              <w:rPr>
                <w:color w:val="FFFFFF" w:themeColor="background1"/>
              </w:rPr>
              <w:t xml:space="preserve">         </w:t>
            </w:r>
            <w:proofErr w:type="gramStart"/>
            <w:r w:rsidR="005675E5">
              <w:rPr>
                <w:color w:val="FFFFFF" w:themeColor="background1"/>
              </w:rPr>
              <w:t xml:space="preserve">  </w:t>
            </w:r>
            <w:r>
              <w:rPr>
                <w:color w:val="FFFFFF" w:themeColor="background1"/>
              </w:rPr>
              <w:t xml:space="preserve"> </w:t>
            </w:r>
            <w:r w:rsidRPr="005675E5">
              <w:rPr>
                <w:i/>
                <w:iCs/>
                <w:color w:val="FFFFFF" w:themeColor="background1"/>
              </w:rPr>
              <w:t>(</w:t>
            </w:r>
            <w:proofErr w:type="gramEnd"/>
            <w:r w:rsidRPr="005675E5">
              <w:rPr>
                <w:i/>
                <w:iCs/>
                <w:color w:val="FFFFFF" w:themeColor="background1"/>
              </w:rPr>
              <w:t>circle</w:t>
            </w:r>
            <w:r w:rsidR="005675E5" w:rsidRPr="005675E5">
              <w:rPr>
                <w:i/>
                <w:iCs/>
                <w:color w:val="FFFFFF" w:themeColor="background1"/>
              </w:rPr>
              <w:t xml:space="preserve"> as applicable</w:t>
            </w:r>
            <w:r w:rsidRPr="005675E5">
              <w:rPr>
                <w:i/>
                <w:iCs/>
                <w:color w:val="FFFFFF" w:themeColor="background1"/>
              </w:rPr>
              <w:t>)</w:t>
            </w:r>
          </w:p>
        </w:tc>
        <w:tc>
          <w:tcPr>
            <w:tcW w:w="3390" w:type="dxa"/>
          </w:tcPr>
          <w:p w14:paraId="1305B30E" w14:textId="77777777" w:rsidR="00262247" w:rsidRPr="00262247" w:rsidRDefault="00262247" w:rsidP="00262247">
            <w:pPr>
              <w:spacing w:line="247" w:lineRule="auto"/>
              <w:jc w:val="left"/>
            </w:pPr>
            <w:r w:rsidRPr="00262247">
              <w:t>GS/MT              No. of years:</w:t>
            </w:r>
          </w:p>
          <w:p w14:paraId="5CB2E984" w14:textId="77777777" w:rsidR="00262247" w:rsidRPr="00262247" w:rsidRDefault="00262247" w:rsidP="00262247">
            <w:pPr>
              <w:spacing w:line="247" w:lineRule="auto"/>
              <w:jc w:val="left"/>
            </w:pPr>
            <w:r w:rsidRPr="00262247">
              <w:t>MD                    No. of years:</w:t>
            </w:r>
          </w:p>
          <w:p w14:paraId="0542166A" w14:textId="77777777" w:rsidR="00262247" w:rsidRDefault="00262247" w:rsidP="00262247">
            <w:r w:rsidRPr="00262247">
              <w:t>MSG                  No. of years:</w:t>
            </w:r>
          </w:p>
          <w:p w14:paraId="3EEADDB1" w14:textId="48135E5E" w:rsidR="001C4E0B" w:rsidRPr="00262247" w:rsidRDefault="001C4E0B" w:rsidP="00262247">
            <w:r>
              <w:t>SSR:</w:t>
            </w:r>
            <w:r w:rsidR="009A26FF">
              <w:t xml:space="preserve">                   Yes / NA</w:t>
            </w:r>
          </w:p>
        </w:tc>
        <w:tc>
          <w:tcPr>
            <w:tcW w:w="1004" w:type="dxa"/>
            <w:shd w:val="clear" w:color="auto" w:fill="245980" w:themeFill="text1"/>
          </w:tcPr>
          <w:p w14:paraId="5347932F" w14:textId="67B15F88" w:rsidR="00262247" w:rsidRPr="00262247" w:rsidRDefault="00262247" w:rsidP="00AE5241">
            <w:r w:rsidRPr="00262247">
              <w:rPr>
                <w:color w:val="FFFFFF" w:themeColor="background1"/>
              </w:rPr>
              <w:t>Virology</w:t>
            </w:r>
          </w:p>
        </w:tc>
        <w:tc>
          <w:tcPr>
            <w:tcW w:w="4395" w:type="dxa"/>
            <w:shd w:val="clear" w:color="auto" w:fill="FFFFFF" w:themeFill="background1"/>
          </w:tcPr>
          <w:p w14:paraId="44A3C81D" w14:textId="53159560" w:rsidR="00262247" w:rsidRPr="00262247" w:rsidRDefault="00262247" w:rsidP="00262247">
            <w:pPr>
              <w:spacing w:line="244" w:lineRule="auto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262247">
              <w:rPr>
                <w:rFonts w:asciiTheme="minorHAnsi" w:hAnsiTheme="minorHAnsi" w:cstheme="minorHAnsi"/>
                <w:sz w:val="20"/>
                <w:szCs w:val="20"/>
              </w:rPr>
              <w:t xml:space="preserve">Date(s):                                                                      </w:t>
            </w:r>
          </w:p>
          <w:p w14:paraId="5A40D042" w14:textId="77777777" w:rsidR="00262247" w:rsidRPr="00262247" w:rsidRDefault="00262247" w:rsidP="00262247">
            <w:pPr>
              <w:spacing w:line="247" w:lineRule="auto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26224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HIV 1 &amp; 2:</w:t>
            </w:r>
            <w:r w:rsidRPr="00262247">
              <w:rPr>
                <w:rFonts w:asciiTheme="minorHAnsi" w:hAnsiTheme="minorHAnsi" w:cstheme="minorHAnsi"/>
                <w:sz w:val="20"/>
                <w:szCs w:val="20"/>
              </w:rPr>
              <w:t xml:space="preserve">   Neg/Pos        </w:t>
            </w:r>
            <w:r w:rsidRPr="0026224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Hep C</w:t>
            </w:r>
            <w:r w:rsidRPr="00262247">
              <w:rPr>
                <w:rFonts w:asciiTheme="minorHAnsi" w:hAnsiTheme="minorHAnsi" w:cstheme="minorHAnsi"/>
                <w:sz w:val="20"/>
                <w:szCs w:val="20"/>
              </w:rPr>
              <w:t xml:space="preserve">:  Neg/ Pos       </w:t>
            </w:r>
          </w:p>
          <w:p w14:paraId="55218491" w14:textId="77777777" w:rsidR="005675E5" w:rsidRDefault="00262247" w:rsidP="00262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6224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Hep B </w:t>
            </w:r>
            <w:proofErr w:type="spellStart"/>
            <w:r w:rsidRPr="0026224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sAg</w:t>
            </w:r>
            <w:proofErr w:type="spellEnd"/>
            <w:r w:rsidRPr="00262247">
              <w:rPr>
                <w:rFonts w:asciiTheme="minorHAnsi" w:hAnsiTheme="minorHAnsi" w:cstheme="minorHAnsi"/>
                <w:sz w:val="20"/>
                <w:szCs w:val="20"/>
              </w:rPr>
              <w:t xml:space="preserve">:  Neg/Pos        </w:t>
            </w:r>
            <w:r w:rsidRPr="0026224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Hep B Anti-</w:t>
            </w:r>
            <w:proofErr w:type="gramStart"/>
            <w:r w:rsidRPr="0026224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HBc :</w:t>
            </w:r>
            <w:proofErr w:type="gramEnd"/>
            <w:r w:rsidRPr="00262247">
              <w:rPr>
                <w:rFonts w:asciiTheme="minorHAnsi" w:hAnsiTheme="minorHAnsi" w:cstheme="minorHAnsi"/>
                <w:sz w:val="20"/>
                <w:szCs w:val="20"/>
              </w:rPr>
              <w:t xml:space="preserve">  Neg/Pos</w:t>
            </w:r>
          </w:p>
          <w:p w14:paraId="7BE661A4" w14:textId="3CE31944" w:rsidR="00262247" w:rsidRPr="005675E5" w:rsidRDefault="005675E5" w:rsidP="005675E5">
            <w:pPr>
              <w:spacing w:line="244" w:lineRule="auto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262247">
              <w:rPr>
                <w:b/>
                <w:bCs/>
                <w:sz w:val="20"/>
                <w:szCs w:val="20"/>
              </w:rPr>
              <w:t>NAT/Qualitative PCR:</w:t>
            </w:r>
            <w:r w:rsidR="00262247" w:rsidRPr="00262247">
              <w:rPr>
                <w:rFonts w:asciiTheme="minorHAnsi" w:hAnsiTheme="minorHAnsi" w:cstheme="minorHAnsi"/>
                <w:sz w:val="20"/>
                <w:szCs w:val="20"/>
              </w:rPr>
              <w:t xml:space="preserve">    </w:t>
            </w:r>
          </w:p>
        </w:tc>
      </w:tr>
    </w:tbl>
    <w:p w14:paraId="3E5B2C5E" w14:textId="6D6814B9" w:rsidR="00085F3D" w:rsidRPr="00846AA1" w:rsidRDefault="00085F3D" w:rsidP="00AE5241">
      <w:pPr>
        <w:spacing w:after="0" w:line="240" w:lineRule="auto"/>
        <w:rPr>
          <w:sz w:val="16"/>
          <w:szCs w:val="16"/>
        </w:rPr>
      </w:pPr>
    </w:p>
    <w:tbl>
      <w:tblPr>
        <w:tblStyle w:val="TableGrid"/>
        <w:tblW w:w="10774" w:type="dxa"/>
        <w:tblInd w:w="-147" w:type="dxa"/>
        <w:tblLook w:val="04A0" w:firstRow="1" w:lastRow="0" w:firstColumn="1" w:lastColumn="0" w:noHBand="0" w:noVBand="1"/>
      </w:tblPr>
      <w:tblGrid>
        <w:gridCol w:w="2552"/>
        <w:gridCol w:w="8222"/>
      </w:tblGrid>
      <w:tr w:rsidR="001A2AE3" w14:paraId="6724028B" w14:textId="77777777" w:rsidTr="00D422A1">
        <w:tc>
          <w:tcPr>
            <w:tcW w:w="2552" w:type="dxa"/>
            <w:shd w:val="clear" w:color="auto" w:fill="245980" w:themeFill="text1"/>
          </w:tcPr>
          <w:p w14:paraId="38CF1947" w14:textId="77777777" w:rsidR="001A2AE3" w:rsidRDefault="001A2AE3" w:rsidP="00173FCF">
            <w:pPr>
              <w:rPr>
                <w:color w:val="FFFFFF" w:themeColor="background1"/>
              </w:rPr>
            </w:pPr>
            <w:r w:rsidRPr="002D17F2">
              <w:rPr>
                <w:color w:val="FFFFFF" w:themeColor="background1"/>
              </w:rPr>
              <w:t>SSR</w:t>
            </w:r>
          </w:p>
          <w:p w14:paraId="5773BEE7" w14:textId="12C4744A" w:rsidR="005C0D3D" w:rsidRPr="005C0D3D" w:rsidRDefault="005C0D3D" w:rsidP="00173FCF">
            <w:pPr>
              <w:rPr>
                <w:i/>
                <w:iCs/>
              </w:rPr>
            </w:pPr>
            <w:r>
              <w:rPr>
                <w:i/>
                <w:iCs/>
                <w:color w:val="FFFFFF" w:themeColor="background1"/>
              </w:rPr>
              <w:t>(circle as applicable)</w:t>
            </w:r>
          </w:p>
        </w:tc>
        <w:tc>
          <w:tcPr>
            <w:tcW w:w="8222" w:type="dxa"/>
            <w:shd w:val="clear" w:color="auto" w:fill="FFFFFF" w:themeFill="background1"/>
          </w:tcPr>
          <w:p w14:paraId="164F5A30" w14:textId="42C956FA" w:rsidR="0029300E" w:rsidRDefault="00F22E68" w:rsidP="00635BF1">
            <w:pPr>
              <w:spacing w:line="276" w:lineRule="auto"/>
              <w:rPr>
                <w:shd w:val="clear" w:color="auto" w:fill="FFFFFF" w:themeFill="background1"/>
              </w:rPr>
            </w:pPr>
            <w:r>
              <w:t xml:space="preserve">Lab </w:t>
            </w:r>
            <w:r w:rsidR="001A2AE3">
              <w:t>Operator</w:t>
            </w:r>
            <w:r w:rsidR="001A2AE3" w:rsidRPr="00456F2E">
              <w:rPr>
                <w:shd w:val="clear" w:color="auto" w:fill="FFFFFF" w:themeFill="background1"/>
              </w:rPr>
              <w:t xml:space="preserve">:  </w:t>
            </w:r>
            <w:r w:rsidR="006677D9">
              <w:rPr>
                <w:shd w:val="clear" w:color="auto" w:fill="FFFFFF" w:themeFill="background1"/>
              </w:rPr>
              <w:t xml:space="preserve">                     </w:t>
            </w:r>
            <w:r w:rsidR="00075AF3">
              <w:rPr>
                <w:shd w:val="clear" w:color="auto" w:fill="FFFFFF" w:themeFill="background1"/>
              </w:rPr>
              <w:t xml:space="preserve">      </w:t>
            </w:r>
            <w:r w:rsidR="00EF0290">
              <w:rPr>
                <w:shd w:val="clear" w:color="auto" w:fill="FFFFFF" w:themeFill="background1"/>
              </w:rPr>
              <w:t xml:space="preserve">                        </w:t>
            </w:r>
            <w:r w:rsidR="00075AF3">
              <w:rPr>
                <w:shd w:val="clear" w:color="auto" w:fill="FFFFFF" w:themeFill="background1"/>
              </w:rPr>
              <w:t xml:space="preserve">   Date:                                        </w:t>
            </w:r>
            <w:r w:rsidR="001A2AE3" w:rsidRPr="00456F2E">
              <w:rPr>
                <w:shd w:val="clear" w:color="auto" w:fill="FFFFFF" w:themeFill="background1"/>
              </w:rPr>
              <w:t xml:space="preserve">Time:           </w:t>
            </w:r>
          </w:p>
          <w:p w14:paraId="0E6F83E8" w14:textId="3DC772F0" w:rsidR="001A2AE3" w:rsidRPr="005C0D3D" w:rsidRDefault="00B5543E" w:rsidP="00635BF1">
            <w:pPr>
              <w:spacing w:line="276" w:lineRule="auto"/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 xml:space="preserve">Sperm Fz Solution: </w:t>
            </w:r>
            <w:proofErr w:type="spellStart"/>
            <w:r w:rsidR="00EF0290">
              <w:rPr>
                <w:shd w:val="clear" w:color="auto" w:fill="FFFFFF" w:themeFill="background1"/>
              </w:rPr>
              <w:t>Vitrolife</w:t>
            </w:r>
            <w:proofErr w:type="spellEnd"/>
            <w:r w:rsidR="00EF0290">
              <w:rPr>
                <w:shd w:val="clear" w:color="auto" w:fill="FFFFFF" w:themeFill="background1"/>
              </w:rPr>
              <w:t>/……………………….</w:t>
            </w:r>
            <w:r>
              <w:rPr>
                <w:shd w:val="clear" w:color="auto" w:fill="FFFFFF" w:themeFill="background1"/>
              </w:rPr>
              <w:t xml:space="preserve">  Expiry Date:</w:t>
            </w:r>
            <w:r w:rsidR="001A2AE3" w:rsidRPr="00456F2E">
              <w:rPr>
                <w:shd w:val="clear" w:color="auto" w:fill="FFFFFF" w:themeFill="background1"/>
              </w:rPr>
              <w:t xml:space="preserve">                                                  </w:t>
            </w:r>
          </w:p>
        </w:tc>
      </w:tr>
      <w:tr w:rsidR="001A2AE3" w14:paraId="2DB8047D" w14:textId="77777777" w:rsidTr="007657C9">
        <w:tc>
          <w:tcPr>
            <w:tcW w:w="2552" w:type="dxa"/>
          </w:tcPr>
          <w:p w14:paraId="6B826F3A" w14:textId="77777777" w:rsidR="001A2AE3" w:rsidRPr="005675E5" w:rsidRDefault="001A2AE3" w:rsidP="002374BE">
            <w:pPr>
              <w:spacing w:line="360" w:lineRule="auto"/>
            </w:pPr>
            <w:r w:rsidRPr="005675E5">
              <w:t>PESA</w:t>
            </w:r>
          </w:p>
        </w:tc>
        <w:tc>
          <w:tcPr>
            <w:tcW w:w="8222" w:type="dxa"/>
          </w:tcPr>
          <w:p w14:paraId="05F1F105" w14:textId="0B552ADB" w:rsidR="001A2AE3" w:rsidRDefault="005C0D3D" w:rsidP="002374BE">
            <w:pPr>
              <w:spacing w:line="360" w:lineRule="auto"/>
            </w:pPr>
            <w:r>
              <w:t>Sperm Observed</w:t>
            </w:r>
            <w:r w:rsidR="0067399B">
              <w:t>:</w:t>
            </w:r>
            <w:r>
              <w:t xml:space="preserve">  Yes/No                                 Motile:  Yes / </w:t>
            </w:r>
            <w:r w:rsidRPr="00AE69DE">
              <w:t>No</w:t>
            </w:r>
            <w:r w:rsidR="00846AA1" w:rsidRPr="00AE69DE">
              <w:t xml:space="preserve">                     </w:t>
            </w:r>
            <w:r w:rsidR="00EF0290" w:rsidRPr="00AE69DE">
              <w:t>L</w:t>
            </w:r>
            <w:r w:rsidR="00846AA1" w:rsidRPr="00AE69DE">
              <w:rPr>
                <w:rFonts w:asciiTheme="minorHAnsi" w:hAnsiTheme="minorHAnsi" w:cstheme="minorHAnsi"/>
              </w:rPr>
              <w:t xml:space="preserve">eft / </w:t>
            </w:r>
            <w:r w:rsidR="00EF0290" w:rsidRPr="00AE69DE">
              <w:rPr>
                <w:rFonts w:asciiTheme="minorHAnsi" w:hAnsiTheme="minorHAnsi" w:cstheme="minorHAnsi"/>
              </w:rPr>
              <w:t>R</w:t>
            </w:r>
            <w:r w:rsidR="00846AA1" w:rsidRPr="00AE69DE">
              <w:rPr>
                <w:rFonts w:asciiTheme="minorHAnsi" w:hAnsiTheme="minorHAnsi" w:cstheme="minorHAnsi"/>
              </w:rPr>
              <w:t>ight side</w:t>
            </w:r>
          </w:p>
        </w:tc>
      </w:tr>
      <w:tr w:rsidR="005C0D3D" w14:paraId="7582606B" w14:textId="77777777" w:rsidTr="007657C9">
        <w:tc>
          <w:tcPr>
            <w:tcW w:w="2552" w:type="dxa"/>
          </w:tcPr>
          <w:p w14:paraId="079107AE" w14:textId="77777777" w:rsidR="005C0D3D" w:rsidRPr="005675E5" w:rsidRDefault="005C0D3D" w:rsidP="002374BE">
            <w:pPr>
              <w:spacing w:line="360" w:lineRule="auto"/>
            </w:pPr>
            <w:r w:rsidRPr="005675E5">
              <w:t>MESA</w:t>
            </w:r>
          </w:p>
        </w:tc>
        <w:tc>
          <w:tcPr>
            <w:tcW w:w="8222" w:type="dxa"/>
          </w:tcPr>
          <w:p w14:paraId="61E050A3" w14:textId="4A051EB4" w:rsidR="005C0D3D" w:rsidRDefault="005C0D3D" w:rsidP="002374BE">
            <w:pPr>
              <w:spacing w:line="360" w:lineRule="auto"/>
            </w:pPr>
            <w:r>
              <w:t>Sperm Observed</w:t>
            </w:r>
            <w:r w:rsidR="0067399B">
              <w:t>:</w:t>
            </w:r>
            <w:r>
              <w:t xml:space="preserve">  Yes/No                                 Motile:  Yes / </w:t>
            </w:r>
            <w:r w:rsidR="00846AA1">
              <w:t xml:space="preserve">No                     </w:t>
            </w:r>
            <w:r w:rsidR="00EF0290" w:rsidRPr="00AE69DE">
              <w:t>L</w:t>
            </w:r>
            <w:r w:rsidR="00846AA1" w:rsidRPr="00AE69DE">
              <w:rPr>
                <w:rFonts w:asciiTheme="minorHAnsi" w:hAnsiTheme="minorHAnsi" w:cstheme="minorHAnsi"/>
              </w:rPr>
              <w:t xml:space="preserve">eft / </w:t>
            </w:r>
            <w:r w:rsidR="00EF0290" w:rsidRPr="00AE69DE">
              <w:rPr>
                <w:rFonts w:asciiTheme="minorHAnsi" w:hAnsiTheme="minorHAnsi" w:cstheme="minorHAnsi"/>
              </w:rPr>
              <w:t>R</w:t>
            </w:r>
            <w:r w:rsidR="00846AA1" w:rsidRPr="00AE69DE">
              <w:rPr>
                <w:rFonts w:asciiTheme="minorHAnsi" w:hAnsiTheme="minorHAnsi" w:cstheme="minorHAnsi"/>
              </w:rPr>
              <w:t>ight side</w:t>
            </w:r>
          </w:p>
        </w:tc>
      </w:tr>
      <w:tr w:rsidR="005C0D3D" w14:paraId="7A8BE816" w14:textId="77777777" w:rsidTr="007657C9">
        <w:tc>
          <w:tcPr>
            <w:tcW w:w="2552" w:type="dxa"/>
          </w:tcPr>
          <w:p w14:paraId="25B9D598" w14:textId="77777777" w:rsidR="005C0D3D" w:rsidRPr="005675E5" w:rsidRDefault="005C0D3D" w:rsidP="002374BE">
            <w:pPr>
              <w:spacing w:line="360" w:lineRule="auto"/>
            </w:pPr>
            <w:r w:rsidRPr="005675E5">
              <w:t>TESA</w:t>
            </w:r>
          </w:p>
        </w:tc>
        <w:tc>
          <w:tcPr>
            <w:tcW w:w="8222" w:type="dxa"/>
          </w:tcPr>
          <w:p w14:paraId="6543F146" w14:textId="4572FD12" w:rsidR="005C0D3D" w:rsidRDefault="005C0D3D" w:rsidP="002374BE">
            <w:pPr>
              <w:spacing w:line="360" w:lineRule="auto"/>
            </w:pPr>
            <w:r>
              <w:t>Sperm Observed</w:t>
            </w:r>
            <w:r w:rsidR="0067399B">
              <w:t>:</w:t>
            </w:r>
            <w:r>
              <w:t xml:space="preserve">  Yes/No                                 Motile:  Yes / </w:t>
            </w:r>
            <w:r w:rsidR="00846AA1" w:rsidRPr="00AE69DE">
              <w:t xml:space="preserve">No                     </w:t>
            </w:r>
            <w:r w:rsidR="00EF0290" w:rsidRPr="00AE69DE">
              <w:t>L</w:t>
            </w:r>
            <w:r w:rsidR="00846AA1" w:rsidRPr="00AE69DE">
              <w:rPr>
                <w:rFonts w:asciiTheme="minorHAnsi" w:hAnsiTheme="minorHAnsi" w:cstheme="minorHAnsi"/>
              </w:rPr>
              <w:t xml:space="preserve">eft / </w:t>
            </w:r>
            <w:r w:rsidR="00EF0290" w:rsidRPr="00AE69DE">
              <w:rPr>
                <w:rFonts w:asciiTheme="minorHAnsi" w:hAnsiTheme="minorHAnsi" w:cstheme="minorHAnsi"/>
              </w:rPr>
              <w:t>R</w:t>
            </w:r>
            <w:r w:rsidR="00846AA1" w:rsidRPr="00AE69DE">
              <w:rPr>
                <w:rFonts w:asciiTheme="minorHAnsi" w:hAnsiTheme="minorHAnsi" w:cstheme="minorHAnsi"/>
              </w:rPr>
              <w:t>ight side</w:t>
            </w:r>
          </w:p>
        </w:tc>
      </w:tr>
      <w:tr w:rsidR="005C0D3D" w14:paraId="0E54732A" w14:textId="77777777" w:rsidTr="007657C9">
        <w:tc>
          <w:tcPr>
            <w:tcW w:w="2552" w:type="dxa"/>
          </w:tcPr>
          <w:p w14:paraId="64539624" w14:textId="77777777" w:rsidR="005C0D3D" w:rsidRPr="005675E5" w:rsidRDefault="005C0D3D" w:rsidP="002374BE">
            <w:pPr>
              <w:spacing w:line="360" w:lineRule="auto"/>
            </w:pPr>
            <w:r w:rsidRPr="005675E5">
              <w:t>TESE</w:t>
            </w:r>
          </w:p>
        </w:tc>
        <w:tc>
          <w:tcPr>
            <w:tcW w:w="8222" w:type="dxa"/>
          </w:tcPr>
          <w:p w14:paraId="75B3D08C" w14:textId="532CAE2A" w:rsidR="005C0D3D" w:rsidRDefault="005C0D3D" w:rsidP="002374BE">
            <w:pPr>
              <w:spacing w:line="360" w:lineRule="auto"/>
            </w:pPr>
            <w:r>
              <w:t>Sperm Observed</w:t>
            </w:r>
            <w:r w:rsidR="0067399B">
              <w:t>:</w:t>
            </w:r>
            <w:r>
              <w:t xml:space="preserve">  Yes/No                                 Motile:  Yes / </w:t>
            </w:r>
            <w:r w:rsidR="00846AA1" w:rsidRPr="00AE69DE">
              <w:t xml:space="preserve">No                     </w:t>
            </w:r>
            <w:r w:rsidR="00EF0290" w:rsidRPr="00AE69DE">
              <w:t>L</w:t>
            </w:r>
            <w:r w:rsidR="00846AA1" w:rsidRPr="00AE69DE">
              <w:rPr>
                <w:rFonts w:asciiTheme="minorHAnsi" w:hAnsiTheme="minorHAnsi" w:cstheme="minorHAnsi"/>
              </w:rPr>
              <w:t xml:space="preserve">eft / </w:t>
            </w:r>
            <w:r w:rsidR="00EF0290" w:rsidRPr="00AE69DE">
              <w:rPr>
                <w:rFonts w:asciiTheme="minorHAnsi" w:hAnsiTheme="minorHAnsi" w:cstheme="minorHAnsi"/>
              </w:rPr>
              <w:t>R</w:t>
            </w:r>
            <w:r w:rsidR="00846AA1" w:rsidRPr="00AE69DE">
              <w:rPr>
                <w:rFonts w:asciiTheme="minorHAnsi" w:hAnsiTheme="minorHAnsi" w:cstheme="minorHAnsi"/>
              </w:rPr>
              <w:t>ight side</w:t>
            </w:r>
          </w:p>
        </w:tc>
      </w:tr>
      <w:tr w:rsidR="001A2AE3" w14:paraId="6C90823A" w14:textId="77777777" w:rsidTr="00D422A1">
        <w:tc>
          <w:tcPr>
            <w:tcW w:w="2552" w:type="dxa"/>
            <w:shd w:val="clear" w:color="auto" w:fill="245980" w:themeFill="text1"/>
          </w:tcPr>
          <w:p w14:paraId="325D8812" w14:textId="78C2AE6C" w:rsidR="000E7755" w:rsidRPr="005B0694" w:rsidRDefault="000E7755" w:rsidP="000E7755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</w:pPr>
            <w:r w:rsidRPr="005B0694">
              <w:rPr>
                <w:rStyle w:val="normaltextrun"/>
                <w:rFonts w:ascii="Calibri" w:hAnsi="Calibri" w:cs="Calibri"/>
                <w:color w:val="FFFFFF" w:themeColor="background1"/>
                <w:sz w:val="22"/>
                <w:szCs w:val="22"/>
              </w:rPr>
              <w:t>Patient ID Check </w:t>
            </w:r>
            <w:r w:rsidRPr="005B0694">
              <w:rPr>
                <w:rStyle w:val="eop"/>
                <w:rFonts w:ascii="Calibri" w:hAnsi="Calibri" w:cs="Calibri"/>
                <w:color w:val="FFFFFF" w:themeColor="background1"/>
                <w:sz w:val="22"/>
                <w:szCs w:val="22"/>
              </w:rPr>
              <w:t> </w:t>
            </w:r>
          </w:p>
          <w:p w14:paraId="58D2BFBD" w14:textId="51C96AEB" w:rsidR="001A2AE3" w:rsidRPr="00E000AA" w:rsidRDefault="000E7755" w:rsidP="000E7755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i/>
                <w:iCs/>
                <w:color w:val="FFFFFF" w:themeColor="background1"/>
                <w:sz w:val="18"/>
                <w:szCs w:val="18"/>
              </w:rPr>
            </w:pPr>
            <w:r w:rsidRPr="00E000AA">
              <w:rPr>
                <w:rStyle w:val="normaltextrun"/>
                <w:rFonts w:ascii="Calibri" w:hAnsi="Calibri" w:cs="Calibri"/>
                <w:i/>
                <w:iCs/>
                <w:color w:val="FFFFFF" w:themeColor="background1"/>
                <w:sz w:val="18"/>
                <w:szCs w:val="18"/>
              </w:rPr>
              <w:t>(Full Name, DOB, P</w:t>
            </w:r>
            <w:r w:rsidR="005675E5" w:rsidRPr="00E000AA">
              <w:rPr>
                <w:rStyle w:val="normaltextrun"/>
                <w:rFonts w:ascii="Calibri" w:hAnsi="Calibri" w:cs="Calibri"/>
                <w:i/>
                <w:iCs/>
                <w:color w:val="FFFFFF" w:themeColor="background1"/>
                <w:sz w:val="18"/>
                <w:szCs w:val="18"/>
              </w:rPr>
              <w:t>UN</w:t>
            </w:r>
            <w:r w:rsidRPr="00E000AA">
              <w:rPr>
                <w:rStyle w:val="normaltextrun"/>
                <w:rFonts w:ascii="Calibri" w:hAnsi="Calibri" w:cs="Calibri"/>
                <w:i/>
                <w:iCs/>
                <w:color w:val="FFFFFF" w:themeColor="background1"/>
                <w:sz w:val="18"/>
                <w:szCs w:val="18"/>
              </w:rPr>
              <w:t>, Lab Notes and RI card)</w:t>
            </w:r>
          </w:p>
        </w:tc>
        <w:tc>
          <w:tcPr>
            <w:tcW w:w="8222" w:type="dxa"/>
            <w:shd w:val="clear" w:color="auto" w:fill="DBECF8" w:themeFill="text2" w:themeFillTint="1A"/>
          </w:tcPr>
          <w:p w14:paraId="28129951" w14:textId="4DE11CF7" w:rsidR="001A2AE3" w:rsidRPr="00D505B7" w:rsidRDefault="00E40704" w:rsidP="00173FCF">
            <w:r w:rsidRPr="00E90B18">
              <w:rPr>
                <w:rFonts w:asciiTheme="minorHAnsi" w:hAnsiTheme="minorHAnsi" w:cstheme="minorHAnsi"/>
              </w:rPr>
              <w:t>Operator:                                                       Witness:</w:t>
            </w:r>
          </w:p>
        </w:tc>
      </w:tr>
      <w:tr w:rsidR="006B6A52" w14:paraId="432B534A" w14:textId="77777777" w:rsidTr="00D422A1">
        <w:tc>
          <w:tcPr>
            <w:tcW w:w="2552" w:type="dxa"/>
            <w:shd w:val="clear" w:color="auto" w:fill="245980" w:themeFill="text1"/>
          </w:tcPr>
          <w:p w14:paraId="42143294" w14:textId="16E599F5" w:rsidR="006B6A52" w:rsidRPr="00E40704" w:rsidRDefault="00D469F8" w:rsidP="00173FCF">
            <w:pPr>
              <w:rPr>
                <w:color w:val="FFFFFF" w:themeColor="background1"/>
              </w:rPr>
            </w:pPr>
            <w:r w:rsidRPr="00E40704">
              <w:rPr>
                <w:color w:val="FFFFFF" w:themeColor="background1"/>
              </w:rPr>
              <w:t xml:space="preserve">SSR </w:t>
            </w:r>
            <w:r w:rsidR="00DC45F2">
              <w:rPr>
                <w:color w:val="FFFFFF" w:themeColor="background1"/>
              </w:rPr>
              <w:t>D</w:t>
            </w:r>
            <w:r w:rsidRPr="00E40704">
              <w:rPr>
                <w:color w:val="FFFFFF" w:themeColor="background1"/>
              </w:rPr>
              <w:t>ishes</w:t>
            </w:r>
            <w:r w:rsidR="00DA6D5B" w:rsidRPr="00E40704">
              <w:rPr>
                <w:color w:val="FFFFFF" w:themeColor="background1"/>
              </w:rPr>
              <w:t>/</w:t>
            </w:r>
            <w:r w:rsidR="00DC45F2">
              <w:rPr>
                <w:color w:val="FFFFFF" w:themeColor="background1"/>
              </w:rPr>
              <w:t>T</w:t>
            </w:r>
            <w:r w:rsidR="00DA6D5B" w:rsidRPr="00E40704">
              <w:rPr>
                <w:color w:val="FFFFFF" w:themeColor="background1"/>
              </w:rPr>
              <w:t>ube</w:t>
            </w:r>
            <w:r w:rsidR="00F93143" w:rsidRPr="00E40704">
              <w:rPr>
                <w:color w:val="FFFFFF" w:themeColor="background1"/>
              </w:rPr>
              <w:t>s</w:t>
            </w:r>
            <w:r w:rsidR="00DA6D5B" w:rsidRPr="00E40704">
              <w:rPr>
                <w:color w:val="FFFFFF" w:themeColor="background1"/>
              </w:rPr>
              <w:t xml:space="preserve"> </w:t>
            </w:r>
            <w:r w:rsidR="00DA6D5B" w:rsidRPr="00E000AA">
              <w:rPr>
                <w:i/>
                <w:iCs/>
                <w:color w:val="FFFFFF" w:themeColor="background1"/>
                <w:sz w:val="18"/>
                <w:szCs w:val="18"/>
              </w:rPr>
              <w:t>(</w:t>
            </w:r>
            <w:r w:rsidR="00F93143" w:rsidRPr="00E000AA">
              <w:rPr>
                <w:i/>
                <w:iCs/>
                <w:color w:val="FFFFFF" w:themeColor="background1"/>
                <w:sz w:val="18"/>
                <w:szCs w:val="18"/>
              </w:rPr>
              <w:t xml:space="preserve">Dishes, </w:t>
            </w:r>
            <w:r w:rsidR="00DC45F2" w:rsidRPr="00E000AA">
              <w:rPr>
                <w:i/>
                <w:iCs/>
                <w:color w:val="FFFFFF" w:themeColor="background1"/>
                <w:sz w:val="18"/>
                <w:szCs w:val="18"/>
              </w:rPr>
              <w:t>T</w:t>
            </w:r>
            <w:r w:rsidR="00F93143" w:rsidRPr="00E000AA">
              <w:rPr>
                <w:i/>
                <w:iCs/>
                <w:color w:val="FFFFFF" w:themeColor="background1"/>
                <w:sz w:val="18"/>
                <w:szCs w:val="18"/>
              </w:rPr>
              <w:t xml:space="preserve">ubes, </w:t>
            </w:r>
            <w:r w:rsidR="00DC45F2" w:rsidRPr="00E000AA">
              <w:rPr>
                <w:i/>
                <w:iCs/>
                <w:color w:val="FFFFFF" w:themeColor="background1"/>
                <w:sz w:val="18"/>
                <w:szCs w:val="18"/>
              </w:rPr>
              <w:t>L</w:t>
            </w:r>
            <w:r w:rsidR="002D2C61" w:rsidRPr="00E000AA">
              <w:rPr>
                <w:i/>
                <w:iCs/>
                <w:color w:val="FFFFFF" w:themeColor="background1"/>
                <w:sz w:val="18"/>
                <w:szCs w:val="18"/>
              </w:rPr>
              <w:t xml:space="preserve">ab </w:t>
            </w:r>
            <w:r w:rsidR="00DC45F2" w:rsidRPr="00E000AA">
              <w:rPr>
                <w:i/>
                <w:iCs/>
                <w:color w:val="FFFFFF" w:themeColor="background1"/>
                <w:sz w:val="18"/>
                <w:szCs w:val="18"/>
              </w:rPr>
              <w:t>N</w:t>
            </w:r>
            <w:r w:rsidR="002D2C61" w:rsidRPr="00E000AA">
              <w:rPr>
                <w:i/>
                <w:iCs/>
                <w:color w:val="FFFFFF" w:themeColor="background1"/>
                <w:sz w:val="18"/>
                <w:szCs w:val="18"/>
              </w:rPr>
              <w:t>otes, RI)</w:t>
            </w:r>
          </w:p>
        </w:tc>
        <w:tc>
          <w:tcPr>
            <w:tcW w:w="8222" w:type="dxa"/>
            <w:shd w:val="clear" w:color="auto" w:fill="DBECF8" w:themeFill="text2" w:themeFillTint="1A"/>
          </w:tcPr>
          <w:p w14:paraId="6E513B1F" w14:textId="0281179C" w:rsidR="006B6A52" w:rsidRDefault="00E40704" w:rsidP="00173FCF">
            <w:pPr>
              <w:rPr>
                <w:rFonts w:asciiTheme="minorHAnsi" w:hAnsiTheme="minorHAnsi" w:cstheme="minorHAnsi"/>
              </w:rPr>
            </w:pPr>
            <w:r w:rsidRPr="00E90B18">
              <w:rPr>
                <w:rFonts w:asciiTheme="minorHAnsi" w:hAnsiTheme="minorHAnsi" w:cstheme="minorHAnsi"/>
              </w:rPr>
              <w:t>Operator:                                                       Witness:</w:t>
            </w:r>
          </w:p>
          <w:p w14:paraId="1BE534E7" w14:textId="3A99780C" w:rsidR="00846AA1" w:rsidRPr="00D505B7" w:rsidRDefault="00846AA1" w:rsidP="00173FCF"/>
        </w:tc>
      </w:tr>
      <w:tr w:rsidR="001A2AE3" w14:paraId="2D43EB1F" w14:textId="77777777" w:rsidTr="00D422A1">
        <w:tc>
          <w:tcPr>
            <w:tcW w:w="2552" w:type="dxa"/>
            <w:shd w:val="clear" w:color="auto" w:fill="245980" w:themeFill="text1"/>
          </w:tcPr>
          <w:p w14:paraId="7EE0E80C" w14:textId="77777777" w:rsidR="001A2AE3" w:rsidRPr="00E40704" w:rsidRDefault="001A2AE3" w:rsidP="00173FCF">
            <w:pPr>
              <w:rPr>
                <w:color w:val="FFFFFF" w:themeColor="background1"/>
              </w:rPr>
            </w:pPr>
            <w:r w:rsidRPr="00E40704">
              <w:rPr>
                <w:color w:val="FFFFFF" w:themeColor="background1"/>
              </w:rPr>
              <w:t>Comments</w:t>
            </w:r>
          </w:p>
        </w:tc>
        <w:tc>
          <w:tcPr>
            <w:tcW w:w="8222" w:type="dxa"/>
          </w:tcPr>
          <w:p w14:paraId="63213841" w14:textId="77777777" w:rsidR="001A2AE3" w:rsidRDefault="001A2AE3" w:rsidP="00173FCF"/>
          <w:p w14:paraId="63862B9C" w14:textId="77777777" w:rsidR="000D6E14" w:rsidRPr="00D505B7" w:rsidRDefault="000D6E14" w:rsidP="00173FCF"/>
        </w:tc>
      </w:tr>
    </w:tbl>
    <w:p w14:paraId="60F43720" w14:textId="1E5539C7" w:rsidR="00FD5C63" w:rsidRPr="00846AA1" w:rsidRDefault="00FD5C63" w:rsidP="00856FFD">
      <w:pPr>
        <w:pStyle w:val="Heading6"/>
        <w:spacing w:before="0"/>
        <w:rPr>
          <w:rFonts w:asciiTheme="minorHAnsi" w:hAnsiTheme="minorHAnsi" w:cstheme="minorHAnsi"/>
          <w:sz w:val="16"/>
          <w:szCs w:val="16"/>
        </w:rPr>
      </w:pPr>
    </w:p>
    <w:tbl>
      <w:tblPr>
        <w:tblStyle w:val="TableGrid"/>
        <w:tblW w:w="10774" w:type="dxa"/>
        <w:tblInd w:w="-147" w:type="dxa"/>
        <w:tblLook w:val="04A0" w:firstRow="1" w:lastRow="0" w:firstColumn="1" w:lastColumn="0" w:noHBand="0" w:noVBand="1"/>
      </w:tblPr>
      <w:tblGrid>
        <w:gridCol w:w="1200"/>
        <w:gridCol w:w="1352"/>
        <w:gridCol w:w="8222"/>
      </w:tblGrid>
      <w:tr w:rsidR="00F65FFE" w:rsidRPr="00E90B18" w14:paraId="24F28951" w14:textId="3D04AFB3" w:rsidTr="00D422A1">
        <w:tc>
          <w:tcPr>
            <w:tcW w:w="2552" w:type="dxa"/>
            <w:gridSpan w:val="2"/>
            <w:shd w:val="clear" w:color="auto" w:fill="245980" w:themeFill="text1"/>
          </w:tcPr>
          <w:p w14:paraId="57459F06" w14:textId="72F5E991" w:rsidR="00F65FFE" w:rsidRPr="002F4B9F" w:rsidRDefault="00F65FFE" w:rsidP="001813C8">
            <w:pPr>
              <w:spacing w:line="360" w:lineRule="auto"/>
              <w:rPr>
                <w:b/>
                <w:bCs/>
                <w:noProof/>
              </w:rPr>
            </w:pPr>
            <w:r w:rsidRPr="00F65FFE">
              <w:rPr>
                <w:b/>
                <w:bCs/>
                <w:noProof/>
                <w:color w:val="FFFFFF" w:themeColor="background1"/>
              </w:rPr>
              <w:t>Sperm Freezing</w:t>
            </w:r>
          </w:p>
        </w:tc>
        <w:tc>
          <w:tcPr>
            <w:tcW w:w="8222" w:type="dxa"/>
            <w:shd w:val="clear" w:color="auto" w:fill="FFFFFF" w:themeFill="background1"/>
          </w:tcPr>
          <w:p w14:paraId="695F681C" w14:textId="6AFF486C" w:rsidR="00A73E45" w:rsidRDefault="00A73E45" w:rsidP="00A73E45">
            <w:pPr>
              <w:spacing w:line="276" w:lineRule="auto"/>
              <w:rPr>
                <w:shd w:val="clear" w:color="auto" w:fill="FFFFFF" w:themeFill="background1"/>
              </w:rPr>
            </w:pPr>
            <w:r>
              <w:t>Lab Operator</w:t>
            </w:r>
            <w:r w:rsidRPr="00456F2E">
              <w:rPr>
                <w:shd w:val="clear" w:color="auto" w:fill="FFFFFF" w:themeFill="background1"/>
              </w:rPr>
              <w:t xml:space="preserve">:  </w:t>
            </w:r>
            <w:r>
              <w:rPr>
                <w:shd w:val="clear" w:color="auto" w:fill="FFFFFF" w:themeFill="background1"/>
              </w:rPr>
              <w:t xml:space="preserve">                                                      Date:                                      </w:t>
            </w:r>
            <w:r w:rsidRPr="00456F2E">
              <w:rPr>
                <w:shd w:val="clear" w:color="auto" w:fill="FFFFFF" w:themeFill="background1"/>
              </w:rPr>
              <w:t xml:space="preserve">Time:           </w:t>
            </w:r>
          </w:p>
          <w:p w14:paraId="77D53167" w14:textId="1B068B52" w:rsidR="00F65FFE" w:rsidRPr="00F65FFE" w:rsidRDefault="00A73E45" w:rsidP="00F65FFE">
            <w:pPr>
              <w:spacing w:line="360" w:lineRule="auto"/>
              <w:rPr>
                <w:noProof/>
              </w:rPr>
            </w:pPr>
            <w:r>
              <w:rPr>
                <w:shd w:val="clear" w:color="auto" w:fill="FFFFFF" w:themeFill="background1"/>
              </w:rPr>
              <w:t xml:space="preserve">Sperm Fz Solution: </w:t>
            </w:r>
            <w:proofErr w:type="spellStart"/>
            <w:r>
              <w:rPr>
                <w:shd w:val="clear" w:color="auto" w:fill="FFFFFF" w:themeFill="background1"/>
              </w:rPr>
              <w:t>Vitrolife</w:t>
            </w:r>
            <w:proofErr w:type="spellEnd"/>
            <w:r>
              <w:rPr>
                <w:shd w:val="clear" w:color="auto" w:fill="FFFFFF" w:themeFill="background1"/>
              </w:rPr>
              <w:t>/……………………….  Expiry Date:</w:t>
            </w:r>
            <w:r w:rsidRPr="00456F2E">
              <w:rPr>
                <w:shd w:val="clear" w:color="auto" w:fill="FFFFFF" w:themeFill="background1"/>
              </w:rPr>
              <w:t xml:space="preserve">                         </w:t>
            </w:r>
            <w:r>
              <w:rPr>
                <w:shd w:val="clear" w:color="auto" w:fill="FFFFFF" w:themeFill="background1"/>
              </w:rPr>
              <w:t xml:space="preserve"> SEM:</w:t>
            </w:r>
            <w:r w:rsidRPr="00456F2E">
              <w:rPr>
                <w:shd w:val="clear" w:color="auto" w:fill="FFFFFF" w:themeFill="background1"/>
              </w:rPr>
              <w:t xml:space="preserve">                    </w:t>
            </w:r>
            <w:r w:rsidR="00F03EAC">
              <w:rPr>
                <w:noProof/>
              </w:rPr>
              <w:t xml:space="preserve">                         </w:t>
            </w:r>
            <w:r w:rsidR="005C0D3D">
              <w:rPr>
                <w:noProof/>
              </w:rPr>
              <w:t xml:space="preserve">                   </w:t>
            </w:r>
          </w:p>
        </w:tc>
      </w:tr>
      <w:tr w:rsidR="001813C8" w:rsidRPr="00E90B18" w14:paraId="7FE337C0" w14:textId="03D30F44" w:rsidTr="00D422A1">
        <w:tc>
          <w:tcPr>
            <w:tcW w:w="2552" w:type="dxa"/>
            <w:gridSpan w:val="2"/>
            <w:shd w:val="clear" w:color="auto" w:fill="245980" w:themeFill="text1"/>
          </w:tcPr>
          <w:p w14:paraId="28B6979D" w14:textId="2EA9160B" w:rsidR="001813C8" w:rsidRPr="00E90B18" w:rsidRDefault="001813C8" w:rsidP="00E90B18">
            <w:pPr>
              <w:spacing w:line="360" w:lineRule="auto"/>
              <w:jc w:val="left"/>
              <w:rPr>
                <w:rFonts w:asciiTheme="minorHAnsi" w:hAnsiTheme="minorHAnsi" w:cstheme="minorHAnsi"/>
                <w:color w:val="FFFFFF" w:themeColor="background1"/>
              </w:rPr>
            </w:pPr>
            <w:r w:rsidRPr="001813C8">
              <w:rPr>
                <w:rFonts w:asciiTheme="minorHAnsi" w:hAnsiTheme="minorHAnsi" w:cstheme="minorHAnsi"/>
                <w:color w:val="FFFFFF" w:themeColor="background1"/>
              </w:rPr>
              <w:t>Reason for Freeze</w:t>
            </w:r>
          </w:p>
        </w:tc>
        <w:tc>
          <w:tcPr>
            <w:tcW w:w="8222" w:type="dxa"/>
            <w:shd w:val="clear" w:color="auto" w:fill="FFFFFF" w:themeFill="background1"/>
          </w:tcPr>
          <w:p w14:paraId="4DD74C45" w14:textId="45BEA88A" w:rsidR="001813C8" w:rsidRDefault="00EF0290" w:rsidP="001813C8">
            <w:pPr>
              <w:spacing w:line="360" w:lineRule="auto"/>
            </w:pPr>
            <w:r w:rsidRPr="002F4B9F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51A4B59D" wp14:editId="3EC9BF17">
                      <wp:simplePos x="0" y="0"/>
                      <wp:positionH relativeFrom="column">
                        <wp:posOffset>4099560</wp:posOffset>
                      </wp:positionH>
                      <wp:positionV relativeFrom="paragraph">
                        <wp:posOffset>47146</wp:posOffset>
                      </wp:positionV>
                      <wp:extent cx="200025" cy="180975"/>
                      <wp:effectExtent l="0" t="0" r="28575" b="28575"/>
                      <wp:wrapNone/>
                      <wp:docPr id="10157874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B32D11A" id="Rectangle 3" o:spid="_x0000_s1026" style="position:absolute;margin-left:322.8pt;margin-top:3.7pt;width:15.75pt;height:14.2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" fillcolor="window" strokecolor="#223f59" strokeweight="1pt"/>
                  </w:pict>
                </mc:Fallback>
              </mc:AlternateContent>
            </w:r>
            <w:r w:rsidR="00846AA1"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761664" behindDoc="0" locked="0" layoutInCell="1" allowOverlap="1" wp14:anchorId="5DE3BE46" wp14:editId="3ED85AA9">
                      <wp:simplePos x="0" y="0"/>
                      <wp:positionH relativeFrom="column">
                        <wp:posOffset>2035175</wp:posOffset>
                      </wp:positionH>
                      <wp:positionV relativeFrom="paragraph">
                        <wp:posOffset>52705</wp:posOffset>
                      </wp:positionV>
                      <wp:extent cx="200025" cy="371475"/>
                      <wp:effectExtent l="0" t="0" r="28575" b="28575"/>
                      <wp:wrapNone/>
                      <wp:docPr id="727786875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0025" cy="371475"/>
                                <a:chOff x="0" y="0"/>
                                <a:chExt cx="200025" cy="371475"/>
                              </a:xfrm>
                            </wpg:grpSpPr>
                            <wps:wsp>
                              <wps:cNvPr id="1560615453" name="Rectangle 3"/>
                              <wps:cNvSpPr/>
                              <wps:spPr>
                                <a:xfrm>
                                  <a:off x="0" y="0"/>
                                  <a:ext cx="200025" cy="1809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5B9BD5">
                                      <a:shade val="15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87966218" name="Rectangle 3"/>
                              <wps:cNvSpPr/>
                              <wps:spPr>
                                <a:xfrm>
                                  <a:off x="0" y="190500"/>
                                  <a:ext cx="200025" cy="1809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5B9BD5">
                                      <a:shade val="15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498756" id="Group 1" o:spid="_x0000_s1026" style="position:absolute;margin-left:160.25pt;margin-top:4.15pt;width:15.75pt;height:29.25pt;z-index:251761664" coordsize="200025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">
                      <v:rect id="Rectangle 3" o:spid="_x0000_s1027" style="position:absolute;width:200025;height:180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" fillcolor="window" strokecolor="#223f59" strokeweight="1pt"/>
                      <v:rect id="Rectangle 3" o:spid="_x0000_s1028" style="position:absolute;top:190500;width:200025;height:180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" fillcolor="window" strokecolor="#223f59" strokeweight="1pt"/>
                    </v:group>
                  </w:pict>
                </mc:Fallback>
              </mc:AlternateContent>
            </w:r>
            <w:r w:rsidR="00846AA1"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759616" behindDoc="0" locked="0" layoutInCell="1" allowOverlap="1" wp14:anchorId="7E939C62" wp14:editId="002EA55B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51435</wp:posOffset>
                      </wp:positionV>
                      <wp:extent cx="200025" cy="371475"/>
                      <wp:effectExtent l="0" t="0" r="28575" b="28575"/>
                      <wp:wrapNone/>
                      <wp:docPr id="1270915696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0025" cy="371475"/>
                                <a:chOff x="0" y="0"/>
                                <a:chExt cx="200025" cy="371475"/>
                              </a:xfrm>
                            </wpg:grpSpPr>
                            <wps:wsp>
                              <wps:cNvPr id="1392383805" name="Rectangle 3"/>
                              <wps:cNvSpPr/>
                              <wps:spPr>
                                <a:xfrm>
                                  <a:off x="0" y="0"/>
                                  <a:ext cx="200025" cy="1809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5B9BD5">
                                      <a:shade val="15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8539630" name="Rectangle 3"/>
                              <wps:cNvSpPr/>
                              <wps:spPr>
                                <a:xfrm>
                                  <a:off x="0" y="190500"/>
                                  <a:ext cx="200025" cy="1809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5B9BD5">
                                      <a:shade val="15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A5D711" id="Group 1" o:spid="_x0000_s1026" style="position:absolute;margin-left:.75pt;margin-top:4.05pt;width:15.75pt;height:29.25pt;z-index:251759616" coordsize="200025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">
                      <v:rect id="Rectangle 3" o:spid="_x0000_s1027" style="position:absolute;width:200025;height:180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" fillcolor="window" strokecolor="#223f59" strokeweight="1pt"/>
                      <v:rect id="Rectangle 3" o:spid="_x0000_s1028" style="position:absolute;top:190500;width:200025;height:180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" fillcolor="window" strokecolor="#223f59" strokeweight="1pt"/>
                    </v:group>
                  </w:pict>
                </mc:Fallback>
              </mc:AlternateContent>
            </w:r>
            <w:r w:rsidR="00846AA1"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741184" behindDoc="0" locked="0" layoutInCell="1" allowOverlap="1" wp14:anchorId="006687EE" wp14:editId="34FC9522">
                      <wp:simplePos x="0" y="0"/>
                      <wp:positionH relativeFrom="column">
                        <wp:posOffset>1074420</wp:posOffset>
                      </wp:positionH>
                      <wp:positionV relativeFrom="paragraph">
                        <wp:posOffset>50165</wp:posOffset>
                      </wp:positionV>
                      <wp:extent cx="200025" cy="371475"/>
                      <wp:effectExtent l="0" t="0" r="28575" b="28575"/>
                      <wp:wrapNone/>
                      <wp:docPr id="2011261016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0025" cy="371475"/>
                                <a:chOff x="0" y="0"/>
                                <a:chExt cx="200025" cy="371475"/>
                              </a:xfrm>
                            </wpg:grpSpPr>
                            <wps:wsp>
                              <wps:cNvPr id="955413849" name="Rectangle 3"/>
                              <wps:cNvSpPr/>
                              <wps:spPr>
                                <a:xfrm>
                                  <a:off x="0" y="0"/>
                                  <a:ext cx="200025" cy="1809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5B9BD5">
                                      <a:shade val="15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9565659" name="Rectangle 3"/>
                              <wps:cNvSpPr/>
                              <wps:spPr>
                                <a:xfrm>
                                  <a:off x="0" y="190500"/>
                                  <a:ext cx="200025" cy="1809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5B9BD5">
                                      <a:shade val="15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FDCAF8" id="Group 1" o:spid="_x0000_s1026" style="position:absolute;margin-left:84.6pt;margin-top:3.95pt;width:15.75pt;height:29.25pt;z-index:251741184" coordsize="200025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">
                      <v:rect id="Rectangle 3" o:spid="_x0000_s1027" style="position:absolute;width:200025;height:180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" fillcolor="window" strokecolor="#223f59" strokeweight="1pt"/>
                      <v:rect id="Rectangle 3" o:spid="_x0000_s1028" style="position:absolute;top:190500;width:200025;height:180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" fillcolor="window" strokecolor="#223f59" strokeweight="1pt"/>
                    </v:group>
                  </w:pict>
                </mc:Fallback>
              </mc:AlternateContent>
            </w:r>
            <w:r w:rsidR="001813C8">
              <w:t xml:space="preserve">         Tx Back-up            </w:t>
            </w:r>
            <w:r w:rsidR="00262247">
              <w:t xml:space="preserve">   </w:t>
            </w:r>
            <w:r w:rsidR="001813C8">
              <w:t>Surrogacy</w:t>
            </w:r>
            <w:r w:rsidR="00EC41DB">
              <w:t xml:space="preserve">            Oncology/Fert Preservation            </w:t>
            </w:r>
            <w:r>
              <w:t xml:space="preserve">    SSR</w:t>
            </w:r>
          </w:p>
          <w:p w14:paraId="52FD4CB0" w14:textId="04BC1737" w:rsidR="001813C8" w:rsidRPr="00E90B18" w:rsidRDefault="001813C8" w:rsidP="001813C8">
            <w:pPr>
              <w:spacing w:line="360" w:lineRule="auto"/>
              <w:jc w:val="left"/>
              <w:rPr>
                <w:rFonts w:asciiTheme="minorHAnsi" w:hAnsiTheme="minorHAnsi" w:cstheme="minorHAnsi"/>
                <w:color w:val="FFFFFF" w:themeColor="background1"/>
              </w:rPr>
            </w:pPr>
            <w:r>
              <w:t xml:space="preserve">         Known donor         TFP Donor            </w:t>
            </w:r>
            <w:r w:rsidRPr="002061A0">
              <w:t>DNA Frag/Aneuploidy</w:t>
            </w:r>
            <w:r>
              <w:t xml:space="preserve">  </w:t>
            </w:r>
            <w:r w:rsidR="005C0D3D">
              <w:t xml:space="preserve">                     </w:t>
            </w:r>
            <w:r>
              <w:t xml:space="preserve">          </w:t>
            </w:r>
          </w:p>
        </w:tc>
      </w:tr>
      <w:tr w:rsidR="00AC69AD" w14:paraId="1517C9C4" w14:textId="77777777" w:rsidTr="00D422A1">
        <w:tc>
          <w:tcPr>
            <w:tcW w:w="2552" w:type="dxa"/>
            <w:gridSpan w:val="2"/>
            <w:shd w:val="clear" w:color="auto" w:fill="245980" w:themeFill="text1"/>
          </w:tcPr>
          <w:p w14:paraId="15BD2FDD" w14:textId="2FAA130F" w:rsidR="00AC69AD" w:rsidRPr="00E90B18" w:rsidRDefault="00AC69AD" w:rsidP="00856FFD">
            <w:pPr>
              <w:spacing w:line="360" w:lineRule="auto"/>
              <w:rPr>
                <w:rFonts w:asciiTheme="minorHAnsi" w:hAnsiTheme="minorHAnsi" w:cstheme="minorHAnsi"/>
                <w:color w:val="FFFFFF" w:themeColor="background1"/>
              </w:rPr>
            </w:pPr>
            <w:r w:rsidRPr="00E90B18">
              <w:rPr>
                <w:rFonts w:asciiTheme="minorHAnsi" w:hAnsiTheme="minorHAnsi" w:cstheme="minorHAnsi"/>
                <w:color w:val="FFFFFF" w:themeColor="background1"/>
              </w:rPr>
              <w:t>Number Straws Frozen</w:t>
            </w:r>
          </w:p>
        </w:tc>
        <w:tc>
          <w:tcPr>
            <w:tcW w:w="8222" w:type="dxa"/>
          </w:tcPr>
          <w:p w14:paraId="15E1DE3F" w14:textId="73A25CFC" w:rsidR="00AC69AD" w:rsidRPr="00E90B18" w:rsidRDefault="00AC69AD" w:rsidP="00220723">
            <w:pPr>
              <w:rPr>
                <w:rFonts w:asciiTheme="minorHAnsi" w:hAnsiTheme="minorHAnsi" w:cstheme="minorHAnsi"/>
              </w:rPr>
            </w:pPr>
          </w:p>
        </w:tc>
      </w:tr>
      <w:tr w:rsidR="00FD5C63" w14:paraId="2096072B" w14:textId="77777777" w:rsidTr="00D422A1">
        <w:tc>
          <w:tcPr>
            <w:tcW w:w="2552" w:type="dxa"/>
            <w:gridSpan w:val="2"/>
            <w:shd w:val="clear" w:color="auto" w:fill="245980" w:themeFill="text1"/>
          </w:tcPr>
          <w:p w14:paraId="63404477" w14:textId="77777777" w:rsidR="00FD5C63" w:rsidRPr="00E90B18" w:rsidRDefault="00FD5C63" w:rsidP="00856FFD">
            <w:pPr>
              <w:spacing w:line="360" w:lineRule="auto"/>
              <w:rPr>
                <w:rFonts w:asciiTheme="minorHAnsi" w:hAnsiTheme="minorHAnsi" w:cstheme="minorHAnsi"/>
                <w:color w:val="FFFFFF" w:themeColor="background1"/>
              </w:rPr>
            </w:pPr>
            <w:r w:rsidRPr="00E90B18">
              <w:rPr>
                <w:rFonts w:asciiTheme="minorHAnsi" w:hAnsiTheme="minorHAnsi" w:cstheme="minorHAnsi"/>
                <w:color w:val="FFFFFF" w:themeColor="background1"/>
              </w:rPr>
              <w:t xml:space="preserve">Location in </w:t>
            </w:r>
            <w:proofErr w:type="spellStart"/>
            <w:r w:rsidRPr="00E90B18">
              <w:rPr>
                <w:rFonts w:asciiTheme="minorHAnsi" w:hAnsiTheme="minorHAnsi" w:cstheme="minorHAnsi"/>
                <w:color w:val="FFFFFF" w:themeColor="background1"/>
              </w:rPr>
              <w:t>Cryotank</w:t>
            </w:r>
            <w:proofErr w:type="spellEnd"/>
          </w:p>
        </w:tc>
        <w:tc>
          <w:tcPr>
            <w:tcW w:w="8222" w:type="dxa"/>
          </w:tcPr>
          <w:p w14:paraId="338F6EAF" w14:textId="77777777" w:rsidR="00FD5C63" w:rsidRPr="00E90B18" w:rsidRDefault="00FD5C63" w:rsidP="00220723">
            <w:pPr>
              <w:rPr>
                <w:rFonts w:asciiTheme="minorHAnsi" w:hAnsiTheme="minorHAnsi" w:cstheme="minorHAnsi"/>
              </w:rPr>
            </w:pPr>
          </w:p>
        </w:tc>
      </w:tr>
      <w:tr w:rsidR="00AC69AD" w14:paraId="7468B7F1" w14:textId="77777777" w:rsidTr="00D422A1">
        <w:tc>
          <w:tcPr>
            <w:tcW w:w="2552" w:type="dxa"/>
            <w:gridSpan w:val="2"/>
            <w:shd w:val="clear" w:color="auto" w:fill="245980" w:themeFill="text1"/>
          </w:tcPr>
          <w:p w14:paraId="3F828012" w14:textId="43BB165D" w:rsidR="00AC69AD" w:rsidRPr="00E90B18" w:rsidRDefault="002D2C61" w:rsidP="009F0A18">
            <w:pPr>
              <w:jc w:val="left"/>
              <w:rPr>
                <w:rFonts w:asciiTheme="minorHAnsi" w:hAnsiTheme="minorHAnsi" w:cstheme="minorHAnsi"/>
                <w:color w:val="FFFFFF" w:themeColor="background1"/>
              </w:rPr>
            </w:pPr>
            <w:r>
              <w:rPr>
                <w:rFonts w:asciiTheme="minorHAnsi" w:hAnsiTheme="minorHAnsi" w:cstheme="minorHAnsi"/>
                <w:color w:val="FFFFFF" w:themeColor="background1"/>
              </w:rPr>
              <w:t xml:space="preserve">Witness </w:t>
            </w:r>
            <w:r w:rsidR="00AC69AD" w:rsidRPr="00E90B18">
              <w:rPr>
                <w:rFonts w:asciiTheme="minorHAnsi" w:hAnsiTheme="minorHAnsi" w:cstheme="minorHAnsi"/>
                <w:color w:val="FFFFFF" w:themeColor="background1"/>
              </w:rPr>
              <w:t xml:space="preserve">Sperm Freeze </w:t>
            </w:r>
            <w:r w:rsidR="00AC69AD" w:rsidRPr="00E000AA">
              <w:rPr>
                <w:rFonts w:asciiTheme="minorHAnsi" w:hAnsiTheme="minorHAnsi" w:cstheme="minorHAnsi"/>
                <w:i/>
                <w:iCs/>
                <w:color w:val="FFFFFF" w:themeColor="background1"/>
                <w:sz w:val="18"/>
                <w:szCs w:val="18"/>
              </w:rPr>
              <w:t>(</w:t>
            </w:r>
            <w:r w:rsidR="009F0A18" w:rsidRPr="00E000AA">
              <w:rPr>
                <w:rFonts w:asciiTheme="minorHAnsi" w:hAnsiTheme="minorHAnsi" w:cstheme="minorHAnsi"/>
                <w:i/>
                <w:iCs/>
                <w:color w:val="FFFFFF" w:themeColor="background1"/>
                <w:sz w:val="18"/>
                <w:szCs w:val="18"/>
              </w:rPr>
              <w:t xml:space="preserve">Sperm </w:t>
            </w:r>
            <w:r w:rsidR="00DC45F2" w:rsidRPr="00E000AA">
              <w:rPr>
                <w:rFonts w:asciiTheme="minorHAnsi" w:hAnsiTheme="minorHAnsi" w:cstheme="minorHAnsi"/>
                <w:i/>
                <w:iCs/>
                <w:color w:val="FFFFFF" w:themeColor="background1"/>
                <w:sz w:val="18"/>
                <w:szCs w:val="18"/>
              </w:rPr>
              <w:t>P</w:t>
            </w:r>
            <w:r w:rsidR="00AC69AD" w:rsidRPr="00E000AA">
              <w:rPr>
                <w:rFonts w:asciiTheme="minorHAnsi" w:hAnsiTheme="minorHAnsi" w:cstheme="minorHAnsi"/>
                <w:i/>
                <w:iCs/>
                <w:color w:val="FFFFFF" w:themeColor="background1"/>
                <w:sz w:val="18"/>
                <w:szCs w:val="18"/>
              </w:rPr>
              <w:t>ot/</w:t>
            </w:r>
            <w:r w:rsidR="00DC45F2" w:rsidRPr="00E000AA">
              <w:rPr>
                <w:rFonts w:asciiTheme="minorHAnsi" w:hAnsiTheme="minorHAnsi" w:cstheme="minorHAnsi"/>
                <w:i/>
                <w:iCs/>
                <w:color w:val="FFFFFF" w:themeColor="background1"/>
                <w:sz w:val="18"/>
                <w:szCs w:val="18"/>
              </w:rPr>
              <w:t>T</w:t>
            </w:r>
            <w:r w:rsidR="00176730" w:rsidRPr="00E000AA">
              <w:rPr>
                <w:rFonts w:asciiTheme="minorHAnsi" w:hAnsiTheme="minorHAnsi" w:cstheme="minorHAnsi"/>
                <w:i/>
                <w:iCs/>
                <w:color w:val="FFFFFF" w:themeColor="background1"/>
                <w:sz w:val="18"/>
                <w:szCs w:val="18"/>
              </w:rPr>
              <w:t xml:space="preserve">ubes </w:t>
            </w:r>
            <w:r w:rsidR="007135B3" w:rsidRPr="00E000AA">
              <w:rPr>
                <w:rFonts w:asciiTheme="minorHAnsi" w:hAnsiTheme="minorHAnsi" w:cstheme="minorHAnsi"/>
                <w:i/>
                <w:iCs/>
                <w:color w:val="FFFFFF" w:themeColor="background1"/>
                <w:sz w:val="18"/>
                <w:szCs w:val="18"/>
              </w:rPr>
              <w:t xml:space="preserve">/ </w:t>
            </w:r>
            <w:r w:rsidR="009F0A18" w:rsidRPr="00E000AA">
              <w:rPr>
                <w:rFonts w:asciiTheme="minorHAnsi" w:hAnsiTheme="minorHAnsi" w:cstheme="minorHAnsi"/>
                <w:i/>
                <w:iCs/>
                <w:color w:val="FFFFFF" w:themeColor="background1"/>
                <w:sz w:val="18"/>
                <w:szCs w:val="18"/>
              </w:rPr>
              <w:t>S</w:t>
            </w:r>
            <w:r w:rsidR="00AC69AD" w:rsidRPr="00E000AA">
              <w:rPr>
                <w:rFonts w:asciiTheme="minorHAnsi" w:hAnsiTheme="minorHAnsi" w:cstheme="minorHAnsi"/>
                <w:i/>
                <w:iCs/>
                <w:color w:val="FFFFFF" w:themeColor="background1"/>
                <w:sz w:val="18"/>
                <w:szCs w:val="18"/>
              </w:rPr>
              <w:t>traws/</w:t>
            </w:r>
            <w:r w:rsidR="009F0A18" w:rsidRPr="00E000AA">
              <w:rPr>
                <w:rFonts w:asciiTheme="minorHAnsi" w:hAnsiTheme="minorHAnsi" w:cstheme="minorHAnsi"/>
                <w:i/>
                <w:iCs/>
                <w:color w:val="FFFFFF" w:themeColor="background1"/>
                <w:sz w:val="18"/>
                <w:szCs w:val="18"/>
              </w:rPr>
              <w:t xml:space="preserve"> Lab </w:t>
            </w:r>
            <w:r w:rsidR="00AC69AD" w:rsidRPr="00E000AA">
              <w:rPr>
                <w:rFonts w:asciiTheme="minorHAnsi" w:hAnsiTheme="minorHAnsi" w:cstheme="minorHAnsi"/>
                <w:i/>
                <w:iCs/>
                <w:color w:val="FFFFFF" w:themeColor="background1"/>
                <w:sz w:val="18"/>
                <w:szCs w:val="18"/>
              </w:rPr>
              <w:t>notes</w:t>
            </w:r>
            <w:r w:rsidR="005C0D3D" w:rsidRPr="00E000AA">
              <w:rPr>
                <w:rFonts w:asciiTheme="minorHAnsi" w:hAnsiTheme="minorHAnsi" w:cstheme="minorHAnsi"/>
                <w:i/>
                <w:iCs/>
                <w:color w:val="FFFFFF" w:themeColor="background1"/>
                <w:sz w:val="18"/>
                <w:szCs w:val="18"/>
              </w:rPr>
              <w:t>/RI</w:t>
            </w:r>
            <w:r w:rsidR="00AC69AD" w:rsidRPr="00E000AA">
              <w:rPr>
                <w:rFonts w:asciiTheme="minorHAnsi" w:hAnsiTheme="minorHAnsi" w:cstheme="minorHAnsi"/>
                <w:i/>
                <w:iCs/>
                <w:color w:val="FFFFFF" w:themeColor="background1"/>
                <w:sz w:val="18"/>
                <w:szCs w:val="18"/>
              </w:rPr>
              <w:t>)</w:t>
            </w:r>
          </w:p>
        </w:tc>
        <w:tc>
          <w:tcPr>
            <w:tcW w:w="8222" w:type="dxa"/>
            <w:shd w:val="clear" w:color="auto" w:fill="DBECF8" w:themeFill="text2" w:themeFillTint="1A"/>
          </w:tcPr>
          <w:p w14:paraId="0C780BC8" w14:textId="4CE1DE85" w:rsidR="00AC69AD" w:rsidRPr="00E90B18" w:rsidRDefault="00AC69AD" w:rsidP="00AC69AD">
            <w:pPr>
              <w:rPr>
                <w:rFonts w:asciiTheme="minorHAnsi" w:hAnsiTheme="minorHAnsi" w:cstheme="minorHAnsi"/>
              </w:rPr>
            </w:pPr>
            <w:r w:rsidRPr="00E90B18">
              <w:rPr>
                <w:rFonts w:asciiTheme="minorHAnsi" w:hAnsiTheme="minorHAnsi" w:cstheme="minorHAnsi"/>
              </w:rPr>
              <w:t>Operator:                                                       Witness:</w:t>
            </w:r>
          </w:p>
        </w:tc>
      </w:tr>
      <w:tr w:rsidR="00382F49" w14:paraId="2F9AD348" w14:textId="77777777" w:rsidTr="00D422A1">
        <w:tc>
          <w:tcPr>
            <w:tcW w:w="1200" w:type="dxa"/>
            <w:vMerge w:val="restart"/>
            <w:shd w:val="clear" w:color="auto" w:fill="245980" w:themeFill="text1"/>
          </w:tcPr>
          <w:p w14:paraId="3A030255" w14:textId="45349CA6" w:rsidR="00382F49" w:rsidRPr="00382F49" w:rsidRDefault="00382F49" w:rsidP="00AC69AD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382F49">
              <w:rPr>
                <w:rFonts w:asciiTheme="minorHAnsi" w:hAnsiTheme="minorHAnsi" w:cstheme="minorHAnsi"/>
                <w:color w:val="FFFFFF" w:themeColor="background1"/>
              </w:rPr>
              <w:t xml:space="preserve">Witness into </w:t>
            </w:r>
            <w:proofErr w:type="spellStart"/>
            <w:r w:rsidRPr="00382F49">
              <w:rPr>
                <w:rFonts w:asciiTheme="minorHAnsi" w:hAnsiTheme="minorHAnsi" w:cstheme="minorHAnsi"/>
                <w:color w:val="FFFFFF" w:themeColor="background1"/>
              </w:rPr>
              <w:t>Cryotank</w:t>
            </w:r>
            <w:proofErr w:type="spellEnd"/>
            <w:r w:rsidR="00EF0290">
              <w:rPr>
                <w:rFonts w:asciiTheme="minorHAnsi" w:hAnsiTheme="minorHAnsi" w:cstheme="minorHAnsi"/>
                <w:color w:val="FFFFFF" w:themeColor="background1"/>
              </w:rPr>
              <w:t xml:space="preserve"> </w:t>
            </w:r>
          </w:p>
          <w:p w14:paraId="06127708" w14:textId="3918F562" w:rsidR="00382F49" w:rsidRPr="00571781" w:rsidRDefault="00382F49" w:rsidP="00AC69AD">
            <w:pPr>
              <w:rPr>
                <w:rFonts w:asciiTheme="minorHAnsi" w:hAnsiTheme="minorHAnsi" w:cstheme="minorHAnsi"/>
                <w:color w:val="FF0000"/>
              </w:rPr>
            </w:pPr>
          </w:p>
        </w:tc>
        <w:tc>
          <w:tcPr>
            <w:tcW w:w="1352" w:type="dxa"/>
            <w:shd w:val="clear" w:color="auto" w:fill="245980" w:themeFill="text1"/>
          </w:tcPr>
          <w:p w14:paraId="445CA11F" w14:textId="3389F903" w:rsidR="00382F49" w:rsidRPr="00571781" w:rsidRDefault="00382F49" w:rsidP="00AC69AD">
            <w:pPr>
              <w:rPr>
                <w:rFonts w:asciiTheme="minorHAnsi" w:hAnsiTheme="minorHAnsi" w:cstheme="minorHAnsi"/>
                <w:color w:val="FF0000"/>
              </w:rPr>
            </w:pPr>
            <w:r w:rsidRPr="00382F49">
              <w:rPr>
                <w:rFonts w:asciiTheme="minorHAnsi" w:hAnsiTheme="minorHAnsi" w:cstheme="minorHAnsi"/>
                <w:color w:val="FFFFFF" w:themeColor="background1"/>
              </w:rPr>
              <w:t>Location 1</w:t>
            </w:r>
          </w:p>
        </w:tc>
        <w:tc>
          <w:tcPr>
            <w:tcW w:w="8222" w:type="dxa"/>
            <w:shd w:val="clear" w:color="auto" w:fill="DBECF8" w:themeFill="text2" w:themeFillTint="1A"/>
          </w:tcPr>
          <w:p w14:paraId="0D6D27C1" w14:textId="32821B43" w:rsidR="00382F49" w:rsidRPr="00E90B18" w:rsidRDefault="00382F49" w:rsidP="00AC69AD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E90B18">
              <w:rPr>
                <w:rFonts w:asciiTheme="minorHAnsi" w:hAnsiTheme="minorHAnsi" w:cstheme="minorHAnsi"/>
              </w:rPr>
              <w:t>Operator:                                                       Witness:</w:t>
            </w:r>
          </w:p>
        </w:tc>
      </w:tr>
      <w:tr w:rsidR="00382F49" w14:paraId="1F67489F" w14:textId="77777777" w:rsidTr="00D422A1">
        <w:tc>
          <w:tcPr>
            <w:tcW w:w="1200" w:type="dxa"/>
            <w:vMerge/>
            <w:shd w:val="clear" w:color="auto" w:fill="245980" w:themeFill="text1"/>
          </w:tcPr>
          <w:p w14:paraId="193962C9" w14:textId="77777777" w:rsidR="00382F49" w:rsidRPr="00E90B18" w:rsidRDefault="00382F49" w:rsidP="00220723">
            <w:pPr>
              <w:rPr>
                <w:rFonts w:asciiTheme="minorHAnsi" w:hAnsiTheme="minorHAnsi" w:cstheme="minorHAnsi"/>
                <w:color w:val="FFFFFF" w:themeColor="background1"/>
              </w:rPr>
            </w:pPr>
          </w:p>
        </w:tc>
        <w:tc>
          <w:tcPr>
            <w:tcW w:w="1352" w:type="dxa"/>
            <w:shd w:val="clear" w:color="auto" w:fill="245980" w:themeFill="text1"/>
          </w:tcPr>
          <w:p w14:paraId="5ED0AF75" w14:textId="2F90F041" w:rsidR="00382F49" w:rsidRPr="00E90B18" w:rsidRDefault="00382F49" w:rsidP="00220723">
            <w:pPr>
              <w:rPr>
                <w:rFonts w:asciiTheme="minorHAnsi" w:hAnsiTheme="minorHAnsi" w:cstheme="minorHAnsi"/>
                <w:color w:val="FFFFFF" w:themeColor="background1"/>
              </w:rPr>
            </w:pPr>
            <w:r>
              <w:rPr>
                <w:rFonts w:asciiTheme="minorHAnsi" w:hAnsiTheme="minorHAnsi" w:cstheme="minorHAnsi"/>
                <w:color w:val="FFFFFF" w:themeColor="background1"/>
              </w:rPr>
              <w:t>Location 2</w:t>
            </w:r>
          </w:p>
        </w:tc>
        <w:tc>
          <w:tcPr>
            <w:tcW w:w="8222" w:type="dxa"/>
            <w:shd w:val="clear" w:color="auto" w:fill="DBECF8" w:themeFill="text2" w:themeFillTint="1A"/>
          </w:tcPr>
          <w:p w14:paraId="498F7423" w14:textId="32115AAF" w:rsidR="00382F49" w:rsidRPr="00E90B18" w:rsidRDefault="00382F49" w:rsidP="009F0A18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E90B18">
              <w:rPr>
                <w:rFonts w:asciiTheme="minorHAnsi" w:hAnsiTheme="minorHAnsi" w:cstheme="minorHAnsi"/>
              </w:rPr>
              <w:t>Operator:                                                       Witness:</w:t>
            </w:r>
          </w:p>
        </w:tc>
      </w:tr>
      <w:tr w:rsidR="00382F49" w14:paraId="637D0BD3" w14:textId="77777777" w:rsidTr="00D422A1">
        <w:tc>
          <w:tcPr>
            <w:tcW w:w="1200" w:type="dxa"/>
            <w:vMerge/>
            <w:shd w:val="clear" w:color="auto" w:fill="245980" w:themeFill="text1"/>
          </w:tcPr>
          <w:p w14:paraId="73AD8448" w14:textId="77777777" w:rsidR="00382F49" w:rsidRPr="00E90B18" w:rsidRDefault="00382F49" w:rsidP="00220723">
            <w:pPr>
              <w:rPr>
                <w:rFonts w:asciiTheme="minorHAnsi" w:hAnsiTheme="minorHAnsi" w:cstheme="minorHAnsi"/>
                <w:color w:val="FFFFFF" w:themeColor="background1"/>
              </w:rPr>
            </w:pPr>
          </w:p>
        </w:tc>
        <w:tc>
          <w:tcPr>
            <w:tcW w:w="1352" w:type="dxa"/>
            <w:shd w:val="clear" w:color="auto" w:fill="245980" w:themeFill="text1"/>
          </w:tcPr>
          <w:p w14:paraId="07227AF6" w14:textId="6957E208" w:rsidR="00382F49" w:rsidRPr="00E90B18" w:rsidRDefault="00382F49" w:rsidP="00220723">
            <w:pPr>
              <w:rPr>
                <w:rFonts w:asciiTheme="minorHAnsi" w:hAnsiTheme="minorHAnsi" w:cstheme="minorHAnsi"/>
                <w:color w:val="FFFFFF" w:themeColor="background1"/>
              </w:rPr>
            </w:pPr>
            <w:r>
              <w:rPr>
                <w:rFonts w:asciiTheme="minorHAnsi" w:hAnsiTheme="minorHAnsi" w:cstheme="minorHAnsi"/>
                <w:color w:val="FFFFFF" w:themeColor="background1"/>
              </w:rPr>
              <w:t>Location 3</w:t>
            </w:r>
          </w:p>
        </w:tc>
        <w:tc>
          <w:tcPr>
            <w:tcW w:w="8222" w:type="dxa"/>
            <w:shd w:val="clear" w:color="auto" w:fill="DBECF8" w:themeFill="text2" w:themeFillTint="1A"/>
          </w:tcPr>
          <w:p w14:paraId="62B8B823" w14:textId="0FB7541C" w:rsidR="00382F49" w:rsidRPr="00E90B18" w:rsidRDefault="00382F49" w:rsidP="009F0A18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E90B18">
              <w:rPr>
                <w:rFonts w:asciiTheme="minorHAnsi" w:hAnsiTheme="minorHAnsi" w:cstheme="minorHAnsi"/>
              </w:rPr>
              <w:t>Operator:                                                       Witness:</w:t>
            </w:r>
          </w:p>
        </w:tc>
      </w:tr>
      <w:tr w:rsidR="00FD5C63" w14:paraId="31C38EF7" w14:textId="77777777" w:rsidTr="00D422A1">
        <w:tc>
          <w:tcPr>
            <w:tcW w:w="2552" w:type="dxa"/>
            <w:gridSpan w:val="2"/>
            <w:shd w:val="clear" w:color="auto" w:fill="245980" w:themeFill="text1"/>
          </w:tcPr>
          <w:p w14:paraId="2402672B" w14:textId="77777777" w:rsidR="00FD5C63" w:rsidRPr="00E90B18" w:rsidRDefault="00FD5C63" w:rsidP="00220723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E90B18">
              <w:rPr>
                <w:rFonts w:asciiTheme="minorHAnsi" w:hAnsiTheme="minorHAnsi" w:cstheme="minorHAnsi"/>
                <w:color w:val="FFFFFF" w:themeColor="background1"/>
              </w:rPr>
              <w:t>Test Thaw Motility</w:t>
            </w:r>
          </w:p>
        </w:tc>
        <w:tc>
          <w:tcPr>
            <w:tcW w:w="8222" w:type="dxa"/>
          </w:tcPr>
          <w:p w14:paraId="0B3CACF3" w14:textId="59A0FB9D" w:rsidR="00FD5C63" w:rsidRPr="00E90B18" w:rsidRDefault="00FD5C63" w:rsidP="000228CE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EF0290">
              <w:rPr>
                <w:rFonts w:asciiTheme="minorHAnsi" w:hAnsiTheme="minorHAnsi" w:cstheme="minorHAnsi"/>
                <w:sz w:val="16"/>
                <w:szCs w:val="16"/>
                <w:vertAlign w:val="superscript"/>
              </w:rPr>
              <w:t xml:space="preserve">   </w:t>
            </w:r>
            <w:r w:rsidR="00EF0290" w:rsidRPr="00EF0290">
              <w:rPr>
                <w:rFonts w:asciiTheme="minorHAnsi" w:hAnsiTheme="minorHAnsi" w:cstheme="minorHAnsi"/>
                <w:sz w:val="16"/>
                <w:szCs w:val="16"/>
                <w:vertAlign w:val="superscript"/>
              </w:rPr>
              <w:t>A</w:t>
            </w:r>
            <w:r w:rsidRPr="00E90B18">
              <w:rPr>
                <w:rFonts w:asciiTheme="minorHAnsi" w:hAnsiTheme="minorHAnsi" w:cstheme="minorHAnsi"/>
              </w:rPr>
              <w:t xml:space="preserve">     </w:t>
            </w:r>
            <w:r w:rsidR="00EF0290">
              <w:rPr>
                <w:rFonts w:asciiTheme="minorHAnsi" w:hAnsiTheme="minorHAnsi" w:cstheme="minorHAnsi"/>
              </w:rPr>
              <w:t xml:space="preserve">  </w:t>
            </w:r>
            <w:r w:rsidRPr="00E90B18">
              <w:rPr>
                <w:rFonts w:asciiTheme="minorHAnsi" w:hAnsiTheme="minorHAnsi" w:cstheme="minorHAnsi"/>
              </w:rPr>
              <w:t xml:space="preserve">   / </w:t>
            </w:r>
            <w:r w:rsidR="00EF0290" w:rsidRPr="00EF0290">
              <w:rPr>
                <w:rFonts w:asciiTheme="minorHAnsi" w:hAnsiTheme="minorHAnsi" w:cstheme="minorHAnsi"/>
                <w:sz w:val="16"/>
                <w:szCs w:val="16"/>
                <w:vertAlign w:val="superscript"/>
              </w:rPr>
              <w:t>B</w:t>
            </w:r>
            <w:r w:rsidRPr="00EF0290">
              <w:rPr>
                <w:rFonts w:asciiTheme="minorHAnsi" w:hAnsiTheme="minorHAnsi" w:cstheme="minorHAnsi"/>
                <w:sz w:val="16"/>
                <w:szCs w:val="16"/>
                <w:vertAlign w:val="superscript"/>
              </w:rPr>
              <w:t xml:space="preserve">  </w:t>
            </w:r>
            <w:r w:rsidRPr="00E90B18">
              <w:rPr>
                <w:rFonts w:asciiTheme="minorHAnsi" w:hAnsiTheme="minorHAnsi" w:cstheme="minorHAnsi"/>
              </w:rPr>
              <w:t xml:space="preserve">    </w:t>
            </w:r>
            <w:r w:rsidR="00EF0290">
              <w:rPr>
                <w:rFonts w:asciiTheme="minorHAnsi" w:hAnsiTheme="minorHAnsi" w:cstheme="minorHAnsi"/>
              </w:rPr>
              <w:t xml:space="preserve"> </w:t>
            </w:r>
            <w:r w:rsidRPr="00E90B18">
              <w:rPr>
                <w:rFonts w:asciiTheme="minorHAnsi" w:hAnsiTheme="minorHAnsi" w:cstheme="minorHAnsi"/>
              </w:rPr>
              <w:t xml:space="preserve">     / </w:t>
            </w:r>
            <w:r w:rsidR="00EF0290" w:rsidRPr="00EF0290">
              <w:rPr>
                <w:rFonts w:asciiTheme="minorHAnsi" w:hAnsiTheme="minorHAnsi" w:cstheme="minorHAnsi"/>
                <w:sz w:val="16"/>
                <w:szCs w:val="16"/>
                <w:vertAlign w:val="superscript"/>
              </w:rPr>
              <w:t>C</w:t>
            </w:r>
            <w:r w:rsidRPr="00E90B18">
              <w:rPr>
                <w:rFonts w:asciiTheme="minorHAnsi" w:hAnsiTheme="minorHAnsi" w:cstheme="minorHAnsi"/>
              </w:rPr>
              <w:t xml:space="preserve">           / </w:t>
            </w:r>
            <w:r w:rsidR="00EF0290" w:rsidRPr="00EF0290">
              <w:rPr>
                <w:rFonts w:asciiTheme="minorHAnsi" w:hAnsiTheme="minorHAnsi" w:cstheme="minorHAnsi"/>
                <w:sz w:val="16"/>
                <w:szCs w:val="16"/>
                <w:vertAlign w:val="superscript"/>
              </w:rPr>
              <w:t>D</w:t>
            </w:r>
            <w:r w:rsidRPr="00EF0290">
              <w:rPr>
                <w:rFonts w:asciiTheme="minorHAnsi" w:hAnsiTheme="minorHAnsi" w:cstheme="minorHAnsi"/>
                <w:sz w:val="16"/>
                <w:szCs w:val="16"/>
                <w:vertAlign w:val="superscript"/>
              </w:rPr>
              <w:t xml:space="preserve"> </w:t>
            </w:r>
            <w:r w:rsidRPr="00E90B18">
              <w:rPr>
                <w:rFonts w:asciiTheme="minorHAnsi" w:hAnsiTheme="minorHAnsi" w:cstheme="minorHAnsi"/>
              </w:rPr>
              <w:t xml:space="preserve">                        </w:t>
            </w:r>
            <w:r w:rsidR="000228CE">
              <w:rPr>
                <w:rFonts w:asciiTheme="minorHAnsi" w:hAnsiTheme="minorHAnsi" w:cstheme="minorHAnsi"/>
              </w:rPr>
              <w:t xml:space="preserve">      </w:t>
            </w:r>
            <w:r w:rsidRPr="00E90B18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6660C0" w14:paraId="0B37C6E2" w14:textId="77777777" w:rsidTr="00D422A1">
        <w:trPr>
          <w:trHeight w:val="377"/>
        </w:trPr>
        <w:tc>
          <w:tcPr>
            <w:tcW w:w="2552" w:type="dxa"/>
            <w:gridSpan w:val="2"/>
            <w:shd w:val="clear" w:color="auto" w:fill="245980" w:themeFill="text1"/>
          </w:tcPr>
          <w:p w14:paraId="1A47258B" w14:textId="155605FA" w:rsidR="006660C0" w:rsidRDefault="00DC45F2" w:rsidP="00220723">
            <w:pPr>
              <w:rPr>
                <w:rFonts w:asciiTheme="minorHAnsi" w:hAnsiTheme="minorHAnsi" w:cstheme="minorHAnsi"/>
                <w:color w:val="FFFFFF" w:themeColor="background1"/>
              </w:rPr>
            </w:pPr>
            <w:r>
              <w:rPr>
                <w:rFonts w:asciiTheme="minorHAnsi" w:hAnsiTheme="minorHAnsi" w:cstheme="minorHAnsi"/>
                <w:color w:val="FFFFFF" w:themeColor="background1"/>
              </w:rPr>
              <w:t>Comments</w:t>
            </w:r>
          </w:p>
          <w:p w14:paraId="5B6AB9F9" w14:textId="77777777" w:rsidR="006660C0" w:rsidRPr="00E90B18" w:rsidRDefault="006660C0" w:rsidP="00220723">
            <w:pPr>
              <w:rPr>
                <w:rFonts w:asciiTheme="minorHAnsi" w:hAnsiTheme="minorHAnsi" w:cstheme="minorHAnsi"/>
                <w:color w:val="FFFFFF" w:themeColor="background1"/>
              </w:rPr>
            </w:pPr>
          </w:p>
        </w:tc>
        <w:tc>
          <w:tcPr>
            <w:tcW w:w="8222" w:type="dxa"/>
          </w:tcPr>
          <w:p w14:paraId="286D7BEC" w14:textId="6CC2D2AD" w:rsidR="006660C0" w:rsidRPr="00E90B18" w:rsidRDefault="006660C0" w:rsidP="00220723">
            <w:pPr>
              <w:rPr>
                <w:rFonts w:asciiTheme="minorHAnsi" w:hAnsiTheme="minorHAnsi" w:cstheme="minorHAnsi"/>
              </w:rPr>
            </w:pPr>
          </w:p>
        </w:tc>
      </w:tr>
    </w:tbl>
    <w:p w14:paraId="2B78F6C8" w14:textId="77777777" w:rsidR="00FD5C63" w:rsidRPr="00846AA1" w:rsidRDefault="00FD5C63" w:rsidP="007C5D12">
      <w:pPr>
        <w:spacing w:after="0" w:line="240" w:lineRule="auto"/>
        <w:rPr>
          <w:sz w:val="16"/>
          <w:szCs w:val="16"/>
        </w:rPr>
      </w:pPr>
    </w:p>
    <w:tbl>
      <w:tblPr>
        <w:tblStyle w:val="TableGrid"/>
        <w:tblW w:w="10774" w:type="dxa"/>
        <w:tblInd w:w="-147" w:type="dxa"/>
        <w:tblLook w:val="04A0" w:firstRow="1" w:lastRow="0" w:firstColumn="1" w:lastColumn="0" w:noHBand="0" w:noVBand="1"/>
      </w:tblPr>
      <w:tblGrid>
        <w:gridCol w:w="2410"/>
        <w:gridCol w:w="1418"/>
        <w:gridCol w:w="1984"/>
        <w:gridCol w:w="1134"/>
        <w:gridCol w:w="2127"/>
        <w:gridCol w:w="1701"/>
      </w:tblGrid>
      <w:tr w:rsidR="0092062B" w14:paraId="7578CB9F" w14:textId="77777777" w:rsidTr="00D422A1">
        <w:tc>
          <w:tcPr>
            <w:tcW w:w="10774" w:type="dxa"/>
            <w:gridSpan w:val="6"/>
            <w:shd w:val="clear" w:color="auto" w:fill="245980" w:themeFill="text1"/>
          </w:tcPr>
          <w:p w14:paraId="5386CD24" w14:textId="30230E35" w:rsidR="0092062B" w:rsidRPr="0092062B" w:rsidRDefault="0092062B" w:rsidP="00DB4AD9">
            <w:pPr>
              <w:rPr>
                <w:color w:val="FFFFFF" w:themeColor="background1"/>
              </w:rPr>
            </w:pPr>
            <w:r w:rsidRPr="0092062B">
              <w:rPr>
                <w:color w:val="FFFFFF" w:themeColor="background1"/>
              </w:rPr>
              <w:t>End of Freeze checks</w:t>
            </w:r>
          </w:p>
        </w:tc>
      </w:tr>
      <w:tr w:rsidR="00971FB9" w14:paraId="5245AE7D" w14:textId="155162A1" w:rsidTr="00D3129B">
        <w:tc>
          <w:tcPr>
            <w:tcW w:w="2410" w:type="dxa"/>
            <w:shd w:val="clear" w:color="auto" w:fill="245980" w:themeFill="text1"/>
          </w:tcPr>
          <w:p w14:paraId="6F52B063" w14:textId="60226D91" w:rsidR="00971FB9" w:rsidRDefault="00971FB9" w:rsidP="00DB4AD9">
            <w:r w:rsidRPr="00CD6975">
              <w:rPr>
                <w:color w:val="FFFFFF" w:themeColor="background1"/>
              </w:rPr>
              <w:t>Witnessing Completed?</w:t>
            </w:r>
          </w:p>
        </w:tc>
        <w:tc>
          <w:tcPr>
            <w:tcW w:w="1418" w:type="dxa"/>
          </w:tcPr>
          <w:p w14:paraId="463196D6" w14:textId="6E0D9C22" w:rsidR="00971FB9" w:rsidRDefault="00971FB9" w:rsidP="00782134">
            <w:pPr>
              <w:jc w:val="center"/>
            </w:pPr>
            <w:r>
              <w:t>Yes / No</w:t>
            </w:r>
          </w:p>
        </w:tc>
        <w:tc>
          <w:tcPr>
            <w:tcW w:w="1984" w:type="dxa"/>
            <w:shd w:val="clear" w:color="auto" w:fill="245980" w:themeFill="text1"/>
          </w:tcPr>
          <w:p w14:paraId="1BEB9DC2" w14:textId="5836AC82" w:rsidR="00971FB9" w:rsidRPr="00D3129B" w:rsidRDefault="00D3129B" w:rsidP="00CD6975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Result Entered into Ideas</w:t>
            </w:r>
          </w:p>
        </w:tc>
        <w:tc>
          <w:tcPr>
            <w:tcW w:w="1134" w:type="dxa"/>
          </w:tcPr>
          <w:p w14:paraId="3399F45A" w14:textId="77777777" w:rsidR="00971FB9" w:rsidRDefault="00971FB9" w:rsidP="00782134">
            <w:pPr>
              <w:jc w:val="center"/>
            </w:pPr>
            <w:r>
              <w:t>Yes / No</w:t>
            </w:r>
          </w:p>
        </w:tc>
        <w:tc>
          <w:tcPr>
            <w:tcW w:w="2127" w:type="dxa"/>
            <w:shd w:val="clear" w:color="auto" w:fill="245980" w:themeFill="text1"/>
          </w:tcPr>
          <w:p w14:paraId="343FFD02" w14:textId="2E04E295" w:rsidR="00971FB9" w:rsidRPr="00971FB9" w:rsidRDefault="00971FB9" w:rsidP="00782134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Exp Date/Location </w:t>
            </w:r>
            <w:r w:rsidR="00D3129B">
              <w:rPr>
                <w:color w:val="FFFFFF" w:themeColor="background1"/>
              </w:rPr>
              <w:t>in Ideas Correct</w:t>
            </w:r>
          </w:p>
        </w:tc>
        <w:tc>
          <w:tcPr>
            <w:tcW w:w="1701" w:type="dxa"/>
          </w:tcPr>
          <w:p w14:paraId="6E4169FE" w14:textId="0B1FFB54" w:rsidR="00971FB9" w:rsidRDefault="005219F0" w:rsidP="00782134">
            <w:pPr>
              <w:jc w:val="center"/>
            </w:pPr>
            <w:r>
              <w:t>Yes / No</w:t>
            </w:r>
          </w:p>
        </w:tc>
      </w:tr>
    </w:tbl>
    <w:p w14:paraId="5250C830" w14:textId="77777777" w:rsidR="00856FFD" w:rsidRPr="00846AA1" w:rsidRDefault="00856FFD" w:rsidP="00846AA1">
      <w:pPr>
        <w:rPr>
          <w:sz w:val="16"/>
          <w:szCs w:val="16"/>
        </w:rPr>
      </w:pPr>
    </w:p>
    <w:sectPr w:rsidR="00856FFD" w:rsidRPr="00846AA1" w:rsidSect="008E1CB7">
      <w:headerReference w:type="default" r:id="rId9"/>
      <w:footerReference w:type="default" r:id="rId10"/>
      <w:pgSz w:w="11906" w:h="16838"/>
      <w:pgMar w:top="260" w:right="720" w:bottom="720" w:left="720" w:header="397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507F5" w14:textId="77777777" w:rsidR="00F076E7" w:rsidRDefault="00F076E7">
      <w:pPr>
        <w:spacing w:after="0" w:line="240" w:lineRule="auto"/>
      </w:pPr>
      <w:r>
        <w:separator/>
      </w:r>
    </w:p>
  </w:endnote>
  <w:endnote w:type="continuationSeparator" w:id="0">
    <w:p w14:paraId="10D34053" w14:textId="77777777" w:rsidR="00F076E7" w:rsidRDefault="00F07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C1021" w14:textId="77777777" w:rsidR="00FC34ED" w:rsidRDefault="00FC34ED">
    <w:pPr>
      <w:tabs>
        <w:tab w:val="right" w:pos="9923"/>
      </w:tabs>
      <w:spacing w:before="48" w:after="0" w:line="240" w:lineRule="auto"/>
      <w:ind w:left="-851" w:right="-561"/>
      <w:jc w:val="center"/>
    </w:pPr>
    <w:r>
      <w:rPr>
        <w:color w:val="808080"/>
        <w:sz w:val="16"/>
      </w:rPr>
      <w:t>&lt;</w:t>
    </w:r>
    <w:proofErr w:type="spellStart"/>
    <w:r>
      <w:rPr>
        <w:color w:val="808080"/>
        <w:sz w:val="16"/>
      </w:rPr>
      <w:t>QPulse_DocNumber</w:t>
    </w:r>
    <w:proofErr w:type="spellEnd"/>
    <w:proofErr w:type="gramStart"/>
    <w:r>
      <w:rPr>
        <w:color w:val="808080"/>
        <w:sz w:val="16"/>
      </w:rPr>
      <w:t>&gt;  Revision</w:t>
    </w:r>
    <w:proofErr w:type="gramEnd"/>
    <w:r>
      <w:rPr>
        <w:color w:val="808080"/>
        <w:sz w:val="16"/>
      </w:rPr>
      <w:t>: &lt;</w:t>
    </w:r>
    <w:proofErr w:type="spellStart"/>
    <w:r>
      <w:rPr>
        <w:color w:val="808080"/>
        <w:sz w:val="16"/>
      </w:rPr>
      <w:t>QPulse_DocRevisionNumber</w:t>
    </w:r>
    <w:proofErr w:type="spellEnd"/>
    <w:r>
      <w:rPr>
        <w:color w:val="808080"/>
        <w:sz w:val="16"/>
      </w:rPr>
      <w:t>&gt;      Issued by: &lt;</w:t>
    </w:r>
    <w:proofErr w:type="spellStart"/>
    <w:r>
      <w:rPr>
        <w:color w:val="808080"/>
        <w:sz w:val="16"/>
      </w:rPr>
      <w:t>QPulse_DocOwner</w:t>
    </w:r>
    <w:proofErr w:type="spellEnd"/>
    <w:r>
      <w:rPr>
        <w:color w:val="808080"/>
        <w:sz w:val="16"/>
      </w:rPr>
      <w:t>&gt;      Revision Due: &lt;</w:t>
    </w:r>
    <w:proofErr w:type="spellStart"/>
    <w:r>
      <w:rPr>
        <w:color w:val="808080"/>
        <w:sz w:val="16"/>
      </w:rPr>
      <w:t>QPulse_DocReviewDate</w:t>
    </w:r>
    <w:proofErr w:type="spellEnd"/>
    <w:r>
      <w:rPr>
        <w:color w:val="808080"/>
        <w:sz w:val="16"/>
      </w:rPr>
      <w:t>&gt;</w:t>
    </w:r>
    <w:proofErr w:type="gramStart"/>
    <w:r>
      <w:rPr>
        <w:color w:val="808080"/>
        <w:sz w:val="16"/>
      </w:rPr>
      <w:tab/>
      <w:t xml:space="preserve">  Page</w:t>
    </w:r>
    <w:proofErr w:type="gramEnd"/>
    <w:r>
      <w:rPr>
        <w:color w:val="808080"/>
        <w:sz w:val="16"/>
      </w:rPr>
      <w:t xml:space="preserve">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>
      <w:rPr>
        <w:color w:val="808080"/>
        <w:sz w:val="16"/>
      </w:rP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  <w:r>
      <w:rPr>
        <w:color w:val="808080"/>
        <w:sz w:val="16"/>
      </w:rPr>
      <w:t xml:space="preserve"> of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NUMPAGES </w:instrText>
    </w:r>
    <w:r>
      <w:rPr>
        <w:color w:val="808080"/>
        <w:sz w:val="16"/>
      </w:rP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5C68B" w14:textId="77777777" w:rsidR="00F076E7" w:rsidRDefault="00F076E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089BAEBD" w14:textId="77777777" w:rsidR="00F076E7" w:rsidRDefault="00F076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C101F" w14:textId="7F1185DE" w:rsidR="00FC34ED" w:rsidRDefault="008F1C6B" w:rsidP="003A10D2">
    <w:pPr>
      <w:pStyle w:val="Heading1"/>
      <w:spacing w:before="0"/>
    </w:pPr>
    <w:r>
      <w:t xml:space="preserve">Diagnostic </w:t>
    </w:r>
    <w:r w:rsidR="00F22E68">
      <w:t>S</w:t>
    </w:r>
    <w:r>
      <w:t xml:space="preserve">emen </w:t>
    </w:r>
    <w:r w:rsidR="00571781">
      <w:t>A</w:t>
    </w:r>
    <w:r>
      <w:t xml:space="preserve">nalysis, </w:t>
    </w:r>
    <w:r w:rsidR="00475623">
      <w:t xml:space="preserve">SSR, Sperm </w:t>
    </w:r>
    <w:r w:rsidR="00F43B71">
      <w:t>F</w:t>
    </w:r>
    <w:r w:rsidR="00475623">
      <w:t xml:space="preserve">reeze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972"/>
    <w:rsid w:val="00011551"/>
    <w:rsid w:val="0001362D"/>
    <w:rsid w:val="000151F1"/>
    <w:rsid w:val="000160E5"/>
    <w:rsid w:val="00020E44"/>
    <w:rsid w:val="000228CE"/>
    <w:rsid w:val="00024B51"/>
    <w:rsid w:val="000260AD"/>
    <w:rsid w:val="00027E4F"/>
    <w:rsid w:val="000338A0"/>
    <w:rsid w:val="00042CFA"/>
    <w:rsid w:val="00043038"/>
    <w:rsid w:val="00045A87"/>
    <w:rsid w:val="00070FC6"/>
    <w:rsid w:val="00074A11"/>
    <w:rsid w:val="00075AF3"/>
    <w:rsid w:val="00075FA3"/>
    <w:rsid w:val="00077D64"/>
    <w:rsid w:val="00082080"/>
    <w:rsid w:val="00085F3D"/>
    <w:rsid w:val="0009349B"/>
    <w:rsid w:val="00094E8F"/>
    <w:rsid w:val="00095209"/>
    <w:rsid w:val="00096618"/>
    <w:rsid w:val="000A49F9"/>
    <w:rsid w:val="000A7387"/>
    <w:rsid w:val="000B017F"/>
    <w:rsid w:val="000B2734"/>
    <w:rsid w:val="000B4540"/>
    <w:rsid w:val="000B7322"/>
    <w:rsid w:val="000C5E83"/>
    <w:rsid w:val="000D2A41"/>
    <w:rsid w:val="000D344B"/>
    <w:rsid w:val="000D34C8"/>
    <w:rsid w:val="000D6E14"/>
    <w:rsid w:val="000E1124"/>
    <w:rsid w:val="000E1F6B"/>
    <w:rsid w:val="000E63AF"/>
    <w:rsid w:val="000E7755"/>
    <w:rsid w:val="000F7744"/>
    <w:rsid w:val="001037AA"/>
    <w:rsid w:val="0011248E"/>
    <w:rsid w:val="0011338F"/>
    <w:rsid w:val="00120B48"/>
    <w:rsid w:val="001256A9"/>
    <w:rsid w:val="00133D62"/>
    <w:rsid w:val="0014341E"/>
    <w:rsid w:val="001448E8"/>
    <w:rsid w:val="001700C6"/>
    <w:rsid w:val="001701AC"/>
    <w:rsid w:val="00176730"/>
    <w:rsid w:val="00177B0C"/>
    <w:rsid w:val="001813C8"/>
    <w:rsid w:val="0018165E"/>
    <w:rsid w:val="001847CC"/>
    <w:rsid w:val="001A2AE3"/>
    <w:rsid w:val="001B176A"/>
    <w:rsid w:val="001B2EFF"/>
    <w:rsid w:val="001B60B6"/>
    <w:rsid w:val="001B64BE"/>
    <w:rsid w:val="001C37BF"/>
    <w:rsid w:val="001C4CD4"/>
    <w:rsid w:val="001C4E0B"/>
    <w:rsid w:val="001C577C"/>
    <w:rsid w:val="001D0247"/>
    <w:rsid w:val="001D0868"/>
    <w:rsid w:val="001E4EEA"/>
    <w:rsid w:val="001E5190"/>
    <w:rsid w:val="001F1F0F"/>
    <w:rsid w:val="001F6528"/>
    <w:rsid w:val="002008A5"/>
    <w:rsid w:val="00201B5E"/>
    <w:rsid w:val="00203075"/>
    <w:rsid w:val="00203531"/>
    <w:rsid w:val="002061A0"/>
    <w:rsid w:val="002105FC"/>
    <w:rsid w:val="002123DE"/>
    <w:rsid w:val="00215D18"/>
    <w:rsid w:val="0022082C"/>
    <w:rsid w:val="002236A7"/>
    <w:rsid w:val="002242BB"/>
    <w:rsid w:val="00225398"/>
    <w:rsid w:val="002374BE"/>
    <w:rsid w:val="00241158"/>
    <w:rsid w:val="0025021A"/>
    <w:rsid w:val="00255A7F"/>
    <w:rsid w:val="002573BF"/>
    <w:rsid w:val="002578AF"/>
    <w:rsid w:val="00262247"/>
    <w:rsid w:val="00262B08"/>
    <w:rsid w:val="00262FFB"/>
    <w:rsid w:val="00263864"/>
    <w:rsid w:val="00265B14"/>
    <w:rsid w:val="0029300E"/>
    <w:rsid w:val="0029424B"/>
    <w:rsid w:val="002A446F"/>
    <w:rsid w:val="002B2458"/>
    <w:rsid w:val="002B6425"/>
    <w:rsid w:val="002B6B81"/>
    <w:rsid w:val="002B7B08"/>
    <w:rsid w:val="002D17F2"/>
    <w:rsid w:val="002D2C61"/>
    <w:rsid w:val="002D3086"/>
    <w:rsid w:val="002D34AC"/>
    <w:rsid w:val="002D4118"/>
    <w:rsid w:val="002E1C89"/>
    <w:rsid w:val="002E4588"/>
    <w:rsid w:val="002F04B9"/>
    <w:rsid w:val="002F147B"/>
    <w:rsid w:val="002F4B9F"/>
    <w:rsid w:val="00301846"/>
    <w:rsid w:val="00311A0D"/>
    <w:rsid w:val="0032578A"/>
    <w:rsid w:val="00327A5A"/>
    <w:rsid w:val="0033762C"/>
    <w:rsid w:val="003435F7"/>
    <w:rsid w:val="00346CFF"/>
    <w:rsid w:val="0035662C"/>
    <w:rsid w:val="00357DA6"/>
    <w:rsid w:val="00360CC6"/>
    <w:rsid w:val="00361C86"/>
    <w:rsid w:val="003648D0"/>
    <w:rsid w:val="003709EC"/>
    <w:rsid w:val="00380EA6"/>
    <w:rsid w:val="00382D4D"/>
    <w:rsid w:val="00382F49"/>
    <w:rsid w:val="00385E0E"/>
    <w:rsid w:val="00387B40"/>
    <w:rsid w:val="003920B8"/>
    <w:rsid w:val="00395EC2"/>
    <w:rsid w:val="003A10D2"/>
    <w:rsid w:val="003A42D9"/>
    <w:rsid w:val="003A7CD1"/>
    <w:rsid w:val="003B3E2C"/>
    <w:rsid w:val="003B42BE"/>
    <w:rsid w:val="003B4767"/>
    <w:rsid w:val="003B65E0"/>
    <w:rsid w:val="003C14C4"/>
    <w:rsid w:val="003C2F84"/>
    <w:rsid w:val="003C5DA5"/>
    <w:rsid w:val="003C7F88"/>
    <w:rsid w:val="003D02FD"/>
    <w:rsid w:val="003E67CC"/>
    <w:rsid w:val="003F5EC1"/>
    <w:rsid w:val="0040205F"/>
    <w:rsid w:val="00404690"/>
    <w:rsid w:val="004049A8"/>
    <w:rsid w:val="00412509"/>
    <w:rsid w:val="00415C02"/>
    <w:rsid w:val="00424651"/>
    <w:rsid w:val="0042531D"/>
    <w:rsid w:val="00425B59"/>
    <w:rsid w:val="004279D6"/>
    <w:rsid w:val="004343D7"/>
    <w:rsid w:val="004442D7"/>
    <w:rsid w:val="0044452F"/>
    <w:rsid w:val="00450357"/>
    <w:rsid w:val="00456F2E"/>
    <w:rsid w:val="00457739"/>
    <w:rsid w:val="00475623"/>
    <w:rsid w:val="0048373A"/>
    <w:rsid w:val="004841E5"/>
    <w:rsid w:val="004862AC"/>
    <w:rsid w:val="00492951"/>
    <w:rsid w:val="004A01AD"/>
    <w:rsid w:val="004A5C81"/>
    <w:rsid w:val="004B0BD4"/>
    <w:rsid w:val="004C19AA"/>
    <w:rsid w:val="004C2A1E"/>
    <w:rsid w:val="004D3BAE"/>
    <w:rsid w:val="004D43DE"/>
    <w:rsid w:val="004E2C72"/>
    <w:rsid w:val="004E5D12"/>
    <w:rsid w:val="004F668F"/>
    <w:rsid w:val="00501952"/>
    <w:rsid w:val="00501AB2"/>
    <w:rsid w:val="00502E4C"/>
    <w:rsid w:val="0051308B"/>
    <w:rsid w:val="00513BF8"/>
    <w:rsid w:val="00513C38"/>
    <w:rsid w:val="00517176"/>
    <w:rsid w:val="00517AB9"/>
    <w:rsid w:val="005219F0"/>
    <w:rsid w:val="00522AAC"/>
    <w:rsid w:val="00525E9D"/>
    <w:rsid w:val="00527090"/>
    <w:rsid w:val="00545A58"/>
    <w:rsid w:val="00551334"/>
    <w:rsid w:val="00557668"/>
    <w:rsid w:val="00561195"/>
    <w:rsid w:val="00563AAA"/>
    <w:rsid w:val="00566154"/>
    <w:rsid w:val="005675E5"/>
    <w:rsid w:val="00571781"/>
    <w:rsid w:val="0057229D"/>
    <w:rsid w:val="00580DDC"/>
    <w:rsid w:val="00591288"/>
    <w:rsid w:val="00593013"/>
    <w:rsid w:val="0059347E"/>
    <w:rsid w:val="005A4146"/>
    <w:rsid w:val="005A6677"/>
    <w:rsid w:val="005B0694"/>
    <w:rsid w:val="005B0BAF"/>
    <w:rsid w:val="005B291D"/>
    <w:rsid w:val="005C0D3D"/>
    <w:rsid w:val="005D4A6D"/>
    <w:rsid w:val="005D56EA"/>
    <w:rsid w:val="005E2E53"/>
    <w:rsid w:val="005E4746"/>
    <w:rsid w:val="005E58D9"/>
    <w:rsid w:val="005F1A57"/>
    <w:rsid w:val="006057B1"/>
    <w:rsid w:val="006101DB"/>
    <w:rsid w:val="00616B08"/>
    <w:rsid w:val="00617780"/>
    <w:rsid w:val="00620ADE"/>
    <w:rsid w:val="00622B76"/>
    <w:rsid w:val="00625DC0"/>
    <w:rsid w:val="00630412"/>
    <w:rsid w:val="00630C9D"/>
    <w:rsid w:val="0063236C"/>
    <w:rsid w:val="00635BF1"/>
    <w:rsid w:val="00635F63"/>
    <w:rsid w:val="0064468F"/>
    <w:rsid w:val="006474F1"/>
    <w:rsid w:val="0065099F"/>
    <w:rsid w:val="00652AA7"/>
    <w:rsid w:val="006545A2"/>
    <w:rsid w:val="00656E43"/>
    <w:rsid w:val="00660616"/>
    <w:rsid w:val="0066181C"/>
    <w:rsid w:val="006660C0"/>
    <w:rsid w:val="006677D9"/>
    <w:rsid w:val="0067399B"/>
    <w:rsid w:val="006875EB"/>
    <w:rsid w:val="006940F3"/>
    <w:rsid w:val="00694C8E"/>
    <w:rsid w:val="006A6251"/>
    <w:rsid w:val="006B3940"/>
    <w:rsid w:val="006B59D3"/>
    <w:rsid w:val="006B5C58"/>
    <w:rsid w:val="006B6A52"/>
    <w:rsid w:val="006C61CF"/>
    <w:rsid w:val="006C67A9"/>
    <w:rsid w:val="006D01D7"/>
    <w:rsid w:val="006E11B3"/>
    <w:rsid w:val="006F171D"/>
    <w:rsid w:val="006F1E5A"/>
    <w:rsid w:val="00706434"/>
    <w:rsid w:val="007135B3"/>
    <w:rsid w:val="00725A83"/>
    <w:rsid w:val="00726918"/>
    <w:rsid w:val="007303CB"/>
    <w:rsid w:val="00730B27"/>
    <w:rsid w:val="0073206D"/>
    <w:rsid w:val="00737E5E"/>
    <w:rsid w:val="00742006"/>
    <w:rsid w:val="00746763"/>
    <w:rsid w:val="007653FD"/>
    <w:rsid w:val="007657C9"/>
    <w:rsid w:val="00775727"/>
    <w:rsid w:val="00777FA7"/>
    <w:rsid w:val="00782134"/>
    <w:rsid w:val="00792F33"/>
    <w:rsid w:val="00796D09"/>
    <w:rsid w:val="007A5E97"/>
    <w:rsid w:val="007B2B1D"/>
    <w:rsid w:val="007C56CF"/>
    <w:rsid w:val="007C5D12"/>
    <w:rsid w:val="007D3119"/>
    <w:rsid w:val="007D31F3"/>
    <w:rsid w:val="007D394E"/>
    <w:rsid w:val="007D53C7"/>
    <w:rsid w:val="007D6FAE"/>
    <w:rsid w:val="007D76A9"/>
    <w:rsid w:val="007E49C6"/>
    <w:rsid w:val="00800513"/>
    <w:rsid w:val="00803B4D"/>
    <w:rsid w:val="00806CD3"/>
    <w:rsid w:val="00811616"/>
    <w:rsid w:val="00814C9C"/>
    <w:rsid w:val="00820153"/>
    <w:rsid w:val="0082227D"/>
    <w:rsid w:val="00824A14"/>
    <w:rsid w:val="00832FBD"/>
    <w:rsid w:val="008357DC"/>
    <w:rsid w:val="00835C98"/>
    <w:rsid w:val="0083789F"/>
    <w:rsid w:val="00837DF5"/>
    <w:rsid w:val="00841068"/>
    <w:rsid w:val="00846AA1"/>
    <w:rsid w:val="00856FFD"/>
    <w:rsid w:val="00861DCF"/>
    <w:rsid w:val="00864D81"/>
    <w:rsid w:val="00866CBB"/>
    <w:rsid w:val="00875331"/>
    <w:rsid w:val="0088449C"/>
    <w:rsid w:val="0088695E"/>
    <w:rsid w:val="008A019D"/>
    <w:rsid w:val="008A77E8"/>
    <w:rsid w:val="008B1F03"/>
    <w:rsid w:val="008B26CE"/>
    <w:rsid w:val="008B2833"/>
    <w:rsid w:val="008B539B"/>
    <w:rsid w:val="008C4B29"/>
    <w:rsid w:val="008E1CB7"/>
    <w:rsid w:val="008F1C6B"/>
    <w:rsid w:val="008F3E7C"/>
    <w:rsid w:val="0092062B"/>
    <w:rsid w:val="00926801"/>
    <w:rsid w:val="00927358"/>
    <w:rsid w:val="009313DF"/>
    <w:rsid w:val="00933047"/>
    <w:rsid w:val="00946D88"/>
    <w:rsid w:val="009537A6"/>
    <w:rsid w:val="00960CBF"/>
    <w:rsid w:val="009629A5"/>
    <w:rsid w:val="00971FB9"/>
    <w:rsid w:val="00975A53"/>
    <w:rsid w:val="009833D1"/>
    <w:rsid w:val="00991B4A"/>
    <w:rsid w:val="00992FE0"/>
    <w:rsid w:val="009A088C"/>
    <w:rsid w:val="009A0971"/>
    <w:rsid w:val="009A26FF"/>
    <w:rsid w:val="009A3CBB"/>
    <w:rsid w:val="009B0DC0"/>
    <w:rsid w:val="009B4D7C"/>
    <w:rsid w:val="009B5488"/>
    <w:rsid w:val="009B6631"/>
    <w:rsid w:val="009B6648"/>
    <w:rsid w:val="009D4F3C"/>
    <w:rsid w:val="009E240D"/>
    <w:rsid w:val="009E76A0"/>
    <w:rsid w:val="009F0A18"/>
    <w:rsid w:val="009F295B"/>
    <w:rsid w:val="009F324F"/>
    <w:rsid w:val="009F38CE"/>
    <w:rsid w:val="009F74BB"/>
    <w:rsid w:val="00A02993"/>
    <w:rsid w:val="00A11CF8"/>
    <w:rsid w:val="00A11F20"/>
    <w:rsid w:val="00A13038"/>
    <w:rsid w:val="00A150A7"/>
    <w:rsid w:val="00A17AD9"/>
    <w:rsid w:val="00A21EB7"/>
    <w:rsid w:val="00A23CCE"/>
    <w:rsid w:val="00A30057"/>
    <w:rsid w:val="00A32986"/>
    <w:rsid w:val="00A34FD4"/>
    <w:rsid w:val="00A36258"/>
    <w:rsid w:val="00A3762C"/>
    <w:rsid w:val="00A401A0"/>
    <w:rsid w:val="00A51298"/>
    <w:rsid w:val="00A56194"/>
    <w:rsid w:val="00A565DD"/>
    <w:rsid w:val="00A632D4"/>
    <w:rsid w:val="00A65667"/>
    <w:rsid w:val="00A65D7A"/>
    <w:rsid w:val="00A73E45"/>
    <w:rsid w:val="00A7422D"/>
    <w:rsid w:val="00A91E7D"/>
    <w:rsid w:val="00A9230F"/>
    <w:rsid w:val="00A92B31"/>
    <w:rsid w:val="00AA3198"/>
    <w:rsid w:val="00AA5C42"/>
    <w:rsid w:val="00AA6BFA"/>
    <w:rsid w:val="00AA7554"/>
    <w:rsid w:val="00AA7E9A"/>
    <w:rsid w:val="00AB27B7"/>
    <w:rsid w:val="00AB7543"/>
    <w:rsid w:val="00AC21A4"/>
    <w:rsid w:val="00AC4F9D"/>
    <w:rsid w:val="00AC69AD"/>
    <w:rsid w:val="00AC7536"/>
    <w:rsid w:val="00AD37ED"/>
    <w:rsid w:val="00AE0B7E"/>
    <w:rsid w:val="00AE31F2"/>
    <w:rsid w:val="00AE5241"/>
    <w:rsid w:val="00AE69DE"/>
    <w:rsid w:val="00AF3C22"/>
    <w:rsid w:val="00B00347"/>
    <w:rsid w:val="00B047A0"/>
    <w:rsid w:val="00B06A1A"/>
    <w:rsid w:val="00B1426B"/>
    <w:rsid w:val="00B15505"/>
    <w:rsid w:val="00B15AB3"/>
    <w:rsid w:val="00B22FE5"/>
    <w:rsid w:val="00B42251"/>
    <w:rsid w:val="00B45FE8"/>
    <w:rsid w:val="00B5515A"/>
    <w:rsid w:val="00B5543E"/>
    <w:rsid w:val="00B7038E"/>
    <w:rsid w:val="00B73F7A"/>
    <w:rsid w:val="00B750C9"/>
    <w:rsid w:val="00B820CD"/>
    <w:rsid w:val="00B960D1"/>
    <w:rsid w:val="00BA6651"/>
    <w:rsid w:val="00BB31D5"/>
    <w:rsid w:val="00BB6E04"/>
    <w:rsid w:val="00BC21DC"/>
    <w:rsid w:val="00BC5972"/>
    <w:rsid w:val="00BD126F"/>
    <w:rsid w:val="00BE3D71"/>
    <w:rsid w:val="00C114FE"/>
    <w:rsid w:val="00C12C0A"/>
    <w:rsid w:val="00C14C57"/>
    <w:rsid w:val="00C2231C"/>
    <w:rsid w:val="00C26D43"/>
    <w:rsid w:val="00C3267F"/>
    <w:rsid w:val="00C44507"/>
    <w:rsid w:val="00C63FD7"/>
    <w:rsid w:val="00C649B9"/>
    <w:rsid w:val="00C6561D"/>
    <w:rsid w:val="00C7013A"/>
    <w:rsid w:val="00C71EDF"/>
    <w:rsid w:val="00C72A52"/>
    <w:rsid w:val="00C8295B"/>
    <w:rsid w:val="00C84447"/>
    <w:rsid w:val="00C869F6"/>
    <w:rsid w:val="00CA0089"/>
    <w:rsid w:val="00CA140B"/>
    <w:rsid w:val="00CA2D50"/>
    <w:rsid w:val="00CA4C6D"/>
    <w:rsid w:val="00CB1A1F"/>
    <w:rsid w:val="00CB75D6"/>
    <w:rsid w:val="00CC24F5"/>
    <w:rsid w:val="00CC6F64"/>
    <w:rsid w:val="00CD1AAE"/>
    <w:rsid w:val="00CD2D10"/>
    <w:rsid w:val="00CD31A5"/>
    <w:rsid w:val="00CD5A1D"/>
    <w:rsid w:val="00CD6254"/>
    <w:rsid w:val="00CD6975"/>
    <w:rsid w:val="00CF5292"/>
    <w:rsid w:val="00D0474D"/>
    <w:rsid w:val="00D20732"/>
    <w:rsid w:val="00D25001"/>
    <w:rsid w:val="00D2567A"/>
    <w:rsid w:val="00D25BD6"/>
    <w:rsid w:val="00D3129B"/>
    <w:rsid w:val="00D422A1"/>
    <w:rsid w:val="00D432DA"/>
    <w:rsid w:val="00D442D9"/>
    <w:rsid w:val="00D469F8"/>
    <w:rsid w:val="00D61C47"/>
    <w:rsid w:val="00D65FC8"/>
    <w:rsid w:val="00D70140"/>
    <w:rsid w:val="00D742A2"/>
    <w:rsid w:val="00D80545"/>
    <w:rsid w:val="00D83AD2"/>
    <w:rsid w:val="00D85490"/>
    <w:rsid w:val="00DA1D49"/>
    <w:rsid w:val="00DA49D7"/>
    <w:rsid w:val="00DA6D5B"/>
    <w:rsid w:val="00DB4AD9"/>
    <w:rsid w:val="00DC3BC1"/>
    <w:rsid w:val="00DC45F2"/>
    <w:rsid w:val="00DD733E"/>
    <w:rsid w:val="00DE32B4"/>
    <w:rsid w:val="00DE4D36"/>
    <w:rsid w:val="00E000AA"/>
    <w:rsid w:val="00E01995"/>
    <w:rsid w:val="00E0734C"/>
    <w:rsid w:val="00E24CA0"/>
    <w:rsid w:val="00E27351"/>
    <w:rsid w:val="00E2745E"/>
    <w:rsid w:val="00E33901"/>
    <w:rsid w:val="00E40704"/>
    <w:rsid w:val="00E42580"/>
    <w:rsid w:val="00E45796"/>
    <w:rsid w:val="00E53A05"/>
    <w:rsid w:val="00E544C5"/>
    <w:rsid w:val="00E651FD"/>
    <w:rsid w:val="00E87B7A"/>
    <w:rsid w:val="00E87F92"/>
    <w:rsid w:val="00E90A25"/>
    <w:rsid w:val="00E90B18"/>
    <w:rsid w:val="00E91DC1"/>
    <w:rsid w:val="00EA04FE"/>
    <w:rsid w:val="00EA20DF"/>
    <w:rsid w:val="00EA3BF1"/>
    <w:rsid w:val="00EA4F03"/>
    <w:rsid w:val="00EA5599"/>
    <w:rsid w:val="00EA5B5C"/>
    <w:rsid w:val="00EB3AFA"/>
    <w:rsid w:val="00EB55F2"/>
    <w:rsid w:val="00EC0415"/>
    <w:rsid w:val="00EC41DB"/>
    <w:rsid w:val="00EC6D21"/>
    <w:rsid w:val="00ED1EF7"/>
    <w:rsid w:val="00ED4F17"/>
    <w:rsid w:val="00ED5E09"/>
    <w:rsid w:val="00EE4B4A"/>
    <w:rsid w:val="00EF0290"/>
    <w:rsid w:val="00EF4309"/>
    <w:rsid w:val="00EF4EEB"/>
    <w:rsid w:val="00EF7594"/>
    <w:rsid w:val="00F02F1F"/>
    <w:rsid w:val="00F03EAC"/>
    <w:rsid w:val="00F076E7"/>
    <w:rsid w:val="00F10456"/>
    <w:rsid w:val="00F22E68"/>
    <w:rsid w:val="00F24E53"/>
    <w:rsid w:val="00F270C9"/>
    <w:rsid w:val="00F2769F"/>
    <w:rsid w:val="00F27F16"/>
    <w:rsid w:val="00F32B7A"/>
    <w:rsid w:val="00F354E1"/>
    <w:rsid w:val="00F35608"/>
    <w:rsid w:val="00F379CE"/>
    <w:rsid w:val="00F4009D"/>
    <w:rsid w:val="00F412F4"/>
    <w:rsid w:val="00F425CE"/>
    <w:rsid w:val="00F43B71"/>
    <w:rsid w:val="00F4623C"/>
    <w:rsid w:val="00F46B8F"/>
    <w:rsid w:val="00F5615F"/>
    <w:rsid w:val="00F57C28"/>
    <w:rsid w:val="00F65FFE"/>
    <w:rsid w:val="00F66649"/>
    <w:rsid w:val="00F700D0"/>
    <w:rsid w:val="00F710F6"/>
    <w:rsid w:val="00F73763"/>
    <w:rsid w:val="00F73B32"/>
    <w:rsid w:val="00F7780E"/>
    <w:rsid w:val="00F81E67"/>
    <w:rsid w:val="00F855D6"/>
    <w:rsid w:val="00F86003"/>
    <w:rsid w:val="00F87314"/>
    <w:rsid w:val="00F93143"/>
    <w:rsid w:val="00FA17D6"/>
    <w:rsid w:val="00FA2344"/>
    <w:rsid w:val="00FB7E1F"/>
    <w:rsid w:val="00FC2298"/>
    <w:rsid w:val="00FC34ED"/>
    <w:rsid w:val="00FC6919"/>
    <w:rsid w:val="00FD35C2"/>
    <w:rsid w:val="00FD5C63"/>
    <w:rsid w:val="00FD76D0"/>
    <w:rsid w:val="00FE1B1B"/>
    <w:rsid w:val="00FF1D08"/>
    <w:rsid w:val="00FF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CC100A"/>
  <w15:docId w15:val="{904E684F-C0F9-4602-B292-AAF53D537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GB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649"/>
    <w:pPr>
      <w:suppressAutoHyphens/>
      <w:jc w:val="both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libri Light" w:eastAsia="Times New Roman" w:hAnsi="Calibri Light"/>
      <w:b/>
      <w:color w:val="24598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="Calibri Light" w:eastAsia="Times New Roman" w:hAnsi="Calibri Light"/>
      <w:b/>
      <w:color w:val="803359"/>
      <w:sz w:val="32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 Light" w:eastAsia="Times New Roman" w:hAnsi="Calibri Light"/>
      <w:b/>
      <w:color w:val="245980"/>
      <w:sz w:val="28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 Light" w:eastAsia="Times New Roman" w:hAnsi="Calibri Light"/>
      <w:b/>
      <w:iCs/>
      <w:color w:val="803359"/>
      <w:sz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 Light" w:eastAsia="Times New Roman" w:hAnsi="Calibri Light"/>
      <w:b/>
      <w:color w:val="245980"/>
      <w:sz w:val="24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40" w:after="0"/>
      <w:outlineLvl w:val="5"/>
    </w:pPr>
    <w:rPr>
      <w:rFonts w:ascii="Calibri Light" w:eastAsia="Times New Roman" w:hAnsi="Calibri Light"/>
      <w:b/>
      <w:color w:val="55223B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rPr>
      <w:rFonts w:ascii="Calibri Light" w:eastAsia="Times New Roman" w:hAnsi="Calibri Light" w:cs="Times New Roman"/>
      <w:b/>
      <w:iCs/>
      <w:color w:val="803359"/>
      <w:sz w:val="28"/>
    </w:rPr>
  </w:style>
  <w:style w:type="character" w:customStyle="1" w:styleId="Heading1Char">
    <w:name w:val="Heading 1 Char"/>
    <w:basedOn w:val="DefaultParagraphFont"/>
    <w:rPr>
      <w:rFonts w:ascii="Calibri Light" w:eastAsia="Times New Roman" w:hAnsi="Calibri Light" w:cs="Times New Roman"/>
      <w:b/>
      <w:color w:val="245980"/>
      <w:sz w:val="32"/>
      <w:szCs w:val="32"/>
    </w:rPr>
  </w:style>
  <w:style w:type="character" w:customStyle="1" w:styleId="Heading2Char">
    <w:name w:val="Heading 2 Char"/>
    <w:basedOn w:val="DefaultParagraphFont"/>
    <w:rPr>
      <w:rFonts w:ascii="Calibri Light" w:eastAsia="Times New Roman" w:hAnsi="Calibri Light" w:cs="Times New Roman"/>
      <w:b/>
      <w:color w:val="803359"/>
      <w:sz w:val="32"/>
      <w:szCs w:val="26"/>
    </w:rPr>
  </w:style>
  <w:style w:type="character" w:customStyle="1" w:styleId="Heading3Char">
    <w:name w:val="Heading 3 Char"/>
    <w:basedOn w:val="DefaultParagraphFont"/>
    <w:rPr>
      <w:rFonts w:ascii="Calibri Light" w:eastAsia="Times New Roman" w:hAnsi="Calibri Light" w:cs="Times New Roman"/>
      <w:b/>
      <w:color w:val="245980"/>
      <w:sz w:val="28"/>
      <w:szCs w:val="24"/>
    </w:rPr>
  </w:style>
  <w:style w:type="character" w:customStyle="1" w:styleId="Heading5Char">
    <w:name w:val="Heading 5 Char"/>
    <w:basedOn w:val="DefaultParagraphFont"/>
    <w:rPr>
      <w:rFonts w:ascii="Calibri Light" w:eastAsia="Times New Roman" w:hAnsi="Calibri Light" w:cs="Times New Roman"/>
      <w:b/>
      <w:color w:val="245980"/>
      <w:sz w:val="24"/>
    </w:rPr>
  </w:style>
  <w:style w:type="character" w:customStyle="1" w:styleId="Heading6Char">
    <w:name w:val="Heading 6 Char"/>
    <w:basedOn w:val="DefaultParagraphFont"/>
    <w:rPr>
      <w:rFonts w:ascii="Calibri Light" w:eastAsia="Times New Roman" w:hAnsi="Calibri Light" w:cs="Times New Roman"/>
      <w:b/>
      <w:color w:val="55223B"/>
      <w:sz w:val="24"/>
    </w:rPr>
  </w:style>
  <w:style w:type="paragraph" w:styleId="Header">
    <w:name w:val="head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rPr>
      <w:sz w:val="20"/>
      <w:szCs w:val="20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character" w:customStyle="1" w:styleId="CommentSubjectChar">
    <w:name w:val="Comment Subject Char"/>
    <w:basedOn w:val="CommentTextChar"/>
    <w:rPr>
      <w:b/>
      <w:bCs/>
      <w:sz w:val="20"/>
      <w:szCs w:val="20"/>
    </w:rPr>
  </w:style>
  <w:style w:type="paragraph" w:styleId="BalloonText">
    <w:name w:val="Balloon Text"/>
    <w:basedOn w:val="Normal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pPr>
      <w:ind w:left="720"/>
      <w:contextualSpacing/>
    </w:pPr>
  </w:style>
  <w:style w:type="table" w:styleId="TableGrid">
    <w:name w:val="Table Grid"/>
    <w:basedOn w:val="TableNormal"/>
    <w:uiPriority w:val="39"/>
    <w:rsid w:val="00694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66649"/>
    <w:rPr>
      <w:color w:val="808080"/>
    </w:rPr>
  </w:style>
  <w:style w:type="paragraph" w:customStyle="1" w:styleId="paragraph">
    <w:name w:val="paragraph"/>
    <w:basedOn w:val="Normal"/>
    <w:rsid w:val="000E7755"/>
    <w:pPr>
      <w:suppressAutoHyphens w:val="0"/>
      <w:autoSpaceDN/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0E7755"/>
  </w:style>
  <w:style w:type="character" w:customStyle="1" w:styleId="eop">
    <w:name w:val="eop"/>
    <w:basedOn w:val="DefaultParagraphFont"/>
    <w:rsid w:val="000E77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1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1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zujovic\AppData\Local\Microsoft\Windows\INetCache\One%20TFP%20-%20Basic%20Template%20PORTRAIT%20(final)%20(002)" TargetMode="External"/></Relationships>
</file>

<file path=word/theme/theme1.xml><?xml version="1.0" encoding="utf-8"?>
<a:theme xmlns:a="http://schemas.openxmlformats.org/drawingml/2006/main" name="One TFP">
  <a:themeElements>
    <a:clrScheme name="ONE TFP">
      <a:dk1>
        <a:srgbClr val="245980"/>
      </a:dk1>
      <a:lt1>
        <a:srgbClr val="FFFFFF"/>
      </a:lt1>
      <a:dk2>
        <a:srgbClr val="0F334C"/>
      </a:dk2>
      <a:lt2>
        <a:srgbClr val="CED6DA"/>
      </a:lt2>
      <a:accent1>
        <a:srgbClr val="AB4478"/>
      </a:accent1>
      <a:accent2>
        <a:srgbClr val="660045"/>
      </a:accent2>
      <a:accent3>
        <a:srgbClr val="F0CBD7"/>
      </a:accent3>
      <a:accent4>
        <a:srgbClr val="FAC359"/>
      </a:accent4>
      <a:accent5>
        <a:srgbClr val="E08BA8"/>
      </a:accent5>
      <a:accent6>
        <a:srgbClr val="FA8564"/>
      </a:accent6>
      <a:hlink>
        <a:srgbClr val="245980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ED87A90FFEE941B831462856ED8D17" ma:contentTypeVersion="16" ma:contentTypeDescription="Create a new document." ma:contentTypeScope="" ma:versionID="93ca19bdd211148835751ab8b793acbb">
  <xsd:schema xmlns:xsd="http://www.w3.org/2001/XMLSchema" xmlns:xs="http://www.w3.org/2001/XMLSchema" xmlns:p="http://schemas.microsoft.com/office/2006/metadata/properties" xmlns:ns3="8d7e0551-48bc-49ec-8778-97657fe7929d" xmlns:ns4="da818c6d-795c-4966-8d5c-e6c90a636f94" targetNamespace="http://schemas.microsoft.com/office/2006/metadata/properties" ma:root="true" ma:fieldsID="56b364c81b90b7b724ed80053b93aaa8" ns3:_="" ns4:_="">
    <xsd:import namespace="8d7e0551-48bc-49ec-8778-97657fe7929d"/>
    <xsd:import namespace="da818c6d-795c-4966-8d5c-e6c90a636f9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7e0551-48bc-49ec-8778-97657fe792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818c6d-795c-4966-8d5c-e6c90a636f9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d7e0551-48bc-49ec-8778-97657fe7929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3D7E1DA-43E4-400F-B50B-691DBA10BD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7e0551-48bc-49ec-8778-97657fe7929d"/>
    <ds:schemaRef ds:uri="da818c6d-795c-4966-8d5c-e6c90a636f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CC670A-056D-4F51-8064-EF59CD8DD1F0}">
  <ds:schemaRefs>
    <ds:schemaRef ds:uri="http://schemas.microsoft.com/office/2006/metadata/properties"/>
    <ds:schemaRef ds:uri="http://schemas.microsoft.com/office/infopath/2007/PartnerControls"/>
    <ds:schemaRef ds:uri="8d7e0551-48bc-49ec-8778-97657fe7929d"/>
  </ds:schemaRefs>
</ds:datastoreItem>
</file>

<file path=customXml/itemProps3.xml><?xml version="1.0" encoding="utf-8"?>
<ds:datastoreItem xmlns:ds="http://schemas.openxmlformats.org/officeDocument/2006/customXml" ds:itemID="{38D4D89F-6699-4675-9B99-540011ECA5C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C:\Users\lzujovic\AppData\Local\Microsoft\Windows\INetCache\One TFP - Basic Template PORTRAIT (final) (002)</Template>
  <TotalTime>164</TotalTime>
  <Pages>2</Pages>
  <Words>618</Words>
  <Characters>3581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Davey</dc:creator>
  <dc:description/>
  <cp:lastModifiedBy>Scott Nelson</cp:lastModifiedBy>
  <cp:revision>36</cp:revision>
  <cp:lastPrinted>2026-06-23T10:07:00Z</cp:lastPrinted>
  <dcterms:created xsi:type="dcterms:W3CDTF">2024-04-05T09:10:00Z</dcterms:created>
  <dcterms:modified xsi:type="dcterms:W3CDTF">2026-06-23T10:07:00Z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0x010100F4ED87A90FFEE941B831462856ED8D17</vt:lpwstr>
  </property>
</Properties>
</file>