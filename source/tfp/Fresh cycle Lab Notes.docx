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C100B" w14:textId="6F1A980B" w:rsidR="00BC5972" w:rsidRDefault="00A34FD4" w:rsidP="00360CC6">
      <w:pPr>
        <w:spacing w:after="0" w:line="24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CC100B" wp14:editId="3E1D4867">
                <wp:simplePos x="0" y="0"/>
                <wp:positionH relativeFrom="column">
                  <wp:posOffset>2771775</wp:posOffset>
                </wp:positionH>
                <wp:positionV relativeFrom="paragraph">
                  <wp:posOffset>0</wp:posOffset>
                </wp:positionV>
                <wp:extent cx="1733550" cy="1403985"/>
                <wp:effectExtent l="0" t="0" r="19050" b="18415"/>
                <wp:wrapSquare wrapText="bothSides"/>
                <wp:docPr id="4804910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CC1019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4ECC101A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ECC101B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ECC101C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4ECC101D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4ECC101E" w14:textId="77777777" w:rsidR="00BC5972" w:rsidRDefault="00BC597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CC10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8.25pt;margin-top:0;width:136.5pt;height:110.5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" strokecolor="white" strokeweight=".26467mm">
                <v:textbox style="mso-fit-shape-to-text:t">
                  <w:txbxContent>
                    <w:p w14:paraId="4ECC1019" w14:textId="77777777" w:rsidR="00BC5972" w:rsidRDefault="00FC34ED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4ECC101A" w14:textId="77777777" w:rsidR="00BC5972" w:rsidRDefault="00FC34ED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ECC101B" w14:textId="77777777" w:rsidR="00BC5972" w:rsidRDefault="00FC34ED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ECC101C" w14:textId="77777777" w:rsidR="00BC5972" w:rsidRDefault="00FC34ED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4ECC101D" w14:textId="77777777" w:rsidR="00BC5972" w:rsidRDefault="00FC34ED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4ECC101E" w14:textId="77777777" w:rsidR="00BC5972" w:rsidRDefault="00BC5972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869F6">
        <w:rPr>
          <w:noProof/>
          <w:lang w:eastAsia="en-GB"/>
        </w:rPr>
        <w:drawing>
          <wp:anchor distT="0" distB="0" distL="114300" distR="114300" simplePos="0" relativeHeight="251700224" behindDoc="0" locked="0" layoutInCell="1" allowOverlap="1" wp14:anchorId="4E01C06E" wp14:editId="6482175D">
            <wp:simplePos x="0" y="0"/>
            <wp:positionH relativeFrom="page">
              <wp:posOffset>5815700</wp:posOffset>
            </wp:positionH>
            <wp:positionV relativeFrom="page">
              <wp:posOffset>276417</wp:posOffset>
            </wp:positionV>
            <wp:extent cx="1520456" cy="669851"/>
            <wp:effectExtent l="0" t="0" r="0" b="0"/>
            <wp:wrapSquare wrapText="bothSides"/>
            <wp:docPr id="1169044055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CC6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EA1F8CC" wp14:editId="046F5AB5">
                <wp:simplePos x="0" y="0"/>
                <wp:positionH relativeFrom="column">
                  <wp:posOffset>-28575</wp:posOffset>
                </wp:positionH>
                <wp:positionV relativeFrom="paragraph">
                  <wp:posOffset>0</wp:posOffset>
                </wp:positionV>
                <wp:extent cx="2360930" cy="1095375"/>
                <wp:effectExtent l="0" t="0" r="889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224C7" w14:textId="13050629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Pa</w:t>
                            </w:r>
                            <w:r w:rsidR="00FA17D6">
                              <w:t xml:space="preserve">tient </w:t>
                            </w:r>
                            <w:r>
                              <w:t>name</w:t>
                            </w:r>
                          </w:p>
                          <w:p w14:paraId="0199999F" w14:textId="77777777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7CA72C7F" w14:textId="77777777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3462F145" w14:textId="77777777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22A4D14E" w14:textId="52CEA939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2A173F0B" w14:textId="148EDCF5" w:rsidR="00561195" w:rsidRDefault="00561195" w:rsidP="00360CC6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1F8CC" id="_x0000_s1027" type="#_x0000_t202" style="position:absolute;margin-left:-2.25pt;margin-top:0;width:185.9pt;height:86.25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" stroked="f">
                <v:textbox>
                  <w:txbxContent>
                    <w:p w14:paraId="009224C7" w14:textId="13050629" w:rsidR="00360CC6" w:rsidRDefault="00360CC6" w:rsidP="00360CC6">
                      <w:pPr>
                        <w:spacing w:after="0" w:line="240" w:lineRule="auto"/>
                      </w:pPr>
                      <w:r>
                        <w:t>Pa</w:t>
                      </w:r>
                      <w:r w:rsidR="00FA17D6">
                        <w:t xml:space="preserve">tient </w:t>
                      </w:r>
                      <w:r>
                        <w:t>name</w:t>
                      </w:r>
                    </w:p>
                    <w:p w14:paraId="0199999F" w14:textId="77777777" w:rsidR="00360CC6" w:rsidRDefault="00360CC6" w:rsidP="00360CC6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7CA72C7F" w14:textId="77777777" w:rsidR="00360CC6" w:rsidRDefault="00360CC6" w:rsidP="00360CC6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3462F145" w14:textId="77777777" w:rsidR="00360CC6" w:rsidRDefault="00360CC6" w:rsidP="00360CC6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22A4D14E" w14:textId="52CEA939" w:rsidR="00360CC6" w:rsidRDefault="00360CC6" w:rsidP="00360CC6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2A173F0B" w14:textId="148EDCF5" w:rsidR="00561195" w:rsidRDefault="00561195" w:rsidP="00360CC6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CC1010" w14:textId="424D1224" w:rsidR="00BC5972" w:rsidRDefault="00BC5972">
      <w:pPr>
        <w:spacing w:after="0" w:line="240" w:lineRule="auto"/>
      </w:pPr>
    </w:p>
    <w:tbl>
      <w:tblPr>
        <w:tblW w:w="11341" w:type="dxa"/>
        <w:tblInd w:w="-43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1413"/>
        <w:gridCol w:w="2117"/>
        <w:gridCol w:w="1923"/>
        <w:gridCol w:w="3631"/>
      </w:tblGrid>
      <w:tr w:rsidR="004F668F" w14:paraId="4ECC1017" w14:textId="77777777" w:rsidTr="00B96423"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1" w14:textId="77777777" w:rsidR="004F668F" w:rsidRPr="0022082C" w:rsidRDefault="004F668F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Cycle No.</w:t>
            </w:r>
          </w:p>
        </w:tc>
        <w:tc>
          <w:tcPr>
            <w:tcW w:w="3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2" w14:textId="77777777" w:rsidR="004F668F" w:rsidRPr="007D394E" w:rsidRDefault="004F668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3" w14:textId="77777777" w:rsidR="004F668F" w:rsidRPr="0022082C" w:rsidRDefault="004F668F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 xml:space="preserve">No. </w:t>
            </w:r>
            <w:proofErr w:type="spellStart"/>
            <w:r w:rsidRPr="0022082C">
              <w:rPr>
                <w:color w:val="FFFFFF" w:themeColor="background1"/>
                <w:sz w:val="20"/>
                <w:szCs w:val="20"/>
              </w:rPr>
              <w:t>Folls</w:t>
            </w:r>
            <w:proofErr w:type="spellEnd"/>
            <w:r w:rsidRPr="0022082C">
              <w:rPr>
                <w:color w:val="FFFFFF" w:themeColor="background1"/>
                <w:sz w:val="20"/>
                <w:szCs w:val="20"/>
              </w:rPr>
              <w:t xml:space="preserve"> &gt;10mm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6" w14:textId="1795D3B4" w:rsidR="004F668F" w:rsidRDefault="004F668F">
            <w:pPr>
              <w:spacing w:after="0" w:line="240" w:lineRule="auto"/>
            </w:pPr>
            <w:r w:rsidRPr="0022082C">
              <w:rPr>
                <w:color w:val="FFFFFF" w:themeColor="background1"/>
                <w:sz w:val="20"/>
                <w:szCs w:val="20"/>
              </w:rPr>
              <w:t>Endo</w:t>
            </w:r>
            <w:r>
              <w:rPr>
                <w:color w:val="FFFFFF" w:themeColor="background1"/>
                <w:sz w:val="20"/>
                <w:szCs w:val="20"/>
              </w:rPr>
              <w:t>. mm</w:t>
            </w:r>
          </w:p>
        </w:tc>
      </w:tr>
      <w:tr w:rsidR="00BC5972" w14:paraId="4ECC101C" w14:textId="77777777" w:rsidTr="00B96423"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8" w14:textId="28601572" w:rsidR="00BC5972" w:rsidRPr="0022082C" w:rsidRDefault="00FC34ED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 xml:space="preserve">Cycle </w:t>
            </w:r>
            <w:r w:rsidR="001870B0">
              <w:rPr>
                <w:color w:val="FFFFFF" w:themeColor="background1"/>
                <w:sz w:val="20"/>
                <w:szCs w:val="20"/>
              </w:rPr>
              <w:t>T</w:t>
            </w:r>
            <w:r w:rsidRPr="0022082C">
              <w:rPr>
                <w:color w:val="FFFFFF" w:themeColor="background1"/>
                <w:sz w:val="20"/>
                <w:szCs w:val="20"/>
              </w:rPr>
              <w:t>ype</w:t>
            </w:r>
          </w:p>
        </w:tc>
        <w:tc>
          <w:tcPr>
            <w:tcW w:w="3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AB23E" w14:textId="65F83036" w:rsidR="00262FFB" w:rsidRDefault="00FC34ED" w:rsidP="00A92B3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12C0A">
              <w:rPr>
                <w:sz w:val="18"/>
                <w:szCs w:val="18"/>
              </w:rPr>
              <w:t>Own</w:t>
            </w:r>
            <w:r w:rsidR="004343D7">
              <w:rPr>
                <w:sz w:val="18"/>
                <w:szCs w:val="18"/>
              </w:rPr>
              <w:t xml:space="preserve"> </w:t>
            </w:r>
            <w:r w:rsidR="00A92B31">
              <w:rPr>
                <w:sz w:val="18"/>
                <w:szCs w:val="18"/>
              </w:rPr>
              <w:t xml:space="preserve"> </w:t>
            </w:r>
            <w:r w:rsidRPr="00177B0C">
              <w:rPr>
                <w:sz w:val="18"/>
                <w:szCs w:val="18"/>
              </w:rPr>
              <w:t>/</w:t>
            </w:r>
            <w:proofErr w:type="gramEnd"/>
            <w:r w:rsidR="001701AC" w:rsidRPr="00177B0C">
              <w:rPr>
                <w:sz w:val="18"/>
                <w:szCs w:val="18"/>
              </w:rPr>
              <w:t xml:space="preserve"> </w:t>
            </w:r>
            <w:r w:rsidR="004343D7">
              <w:rPr>
                <w:sz w:val="18"/>
                <w:szCs w:val="18"/>
              </w:rPr>
              <w:t xml:space="preserve"> </w:t>
            </w:r>
            <w:r w:rsidRPr="006A6251">
              <w:rPr>
                <w:sz w:val="18"/>
                <w:szCs w:val="18"/>
              </w:rPr>
              <w:t>ESD</w:t>
            </w:r>
            <w:r w:rsidR="00A92B31">
              <w:rPr>
                <w:sz w:val="18"/>
                <w:szCs w:val="18"/>
              </w:rPr>
              <w:t xml:space="preserve"> </w:t>
            </w:r>
            <w:r w:rsidR="004343D7">
              <w:rPr>
                <w:sz w:val="18"/>
                <w:szCs w:val="18"/>
              </w:rPr>
              <w:t xml:space="preserve"> </w:t>
            </w:r>
            <w:r w:rsidRPr="00177B0C">
              <w:rPr>
                <w:sz w:val="18"/>
                <w:szCs w:val="18"/>
              </w:rPr>
              <w:t>/</w:t>
            </w:r>
            <w:r w:rsidR="001701AC" w:rsidRPr="00177B0C">
              <w:rPr>
                <w:sz w:val="18"/>
                <w:szCs w:val="18"/>
              </w:rPr>
              <w:t xml:space="preserve"> </w:t>
            </w:r>
            <w:r w:rsidRPr="00177B0C">
              <w:rPr>
                <w:sz w:val="18"/>
                <w:szCs w:val="18"/>
              </w:rPr>
              <w:t>ESR</w:t>
            </w:r>
            <w:r w:rsidR="00A92B31">
              <w:rPr>
                <w:sz w:val="18"/>
                <w:szCs w:val="18"/>
              </w:rPr>
              <w:t xml:space="preserve"> </w:t>
            </w:r>
            <w:r w:rsidR="00177B0C" w:rsidRPr="00177B0C">
              <w:rPr>
                <w:sz w:val="18"/>
                <w:szCs w:val="18"/>
              </w:rPr>
              <w:t xml:space="preserve"> / </w:t>
            </w:r>
            <w:r w:rsidR="004343D7">
              <w:rPr>
                <w:sz w:val="18"/>
                <w:szCs w:val="18"/>
              </w:rPr>
              <w:t xml:space="preserve"> </w:t>
            </w:r>
            <w:r w:rsidR="00177B0C" w:rsidRPr="00177B0C">
              <w:rPr>
                <w:sz w:val="18"/>
                <w:szCs w:val="18"/>
              </w:rPr>
              <w:t xml:space="preserve">Egg </w:t>
            </w:r>
            <w:r w:rsidR="00A92B31">
              <w:rPr>
                <w:sz w:val="18"/>
                <w:szCs w:val="18"/>
              </w:rPr>
              <w:t>R</w:t>
            </w:r>
            <w:r w:rsidR="00177B0C" w:rsidRPr="00177B0C">
              <w:rPr>
                <w:sz w:val="18"/>
                <w:szCs w:val="18"/>
              </w:rPr>
              <w:t>ecip</w:t>
            </w:r>
            <w:r w:rsidR="00262FFB">
              <w:rPr>
                <w:sz w:val="18"/>
                <w:szCs w:val="18"/>
              </w:rPr>
              <w:t>ien</w:t>
            </w:r>
            <w:r w:rsidR="00A34FD4">
              <w:rPr>
                <w:sz w:val="18"/>
                <w:szCs w:val="18"/>
              </w:rPr>
              <w:t>t</w:t>
            </w:r>
          </w:p>
          <w:p w14:paraId="4ECC1019" w14:textId="09BAD226" w:rsidR="00BC5972" w:rsidRPr="00177B0C" w:rsidRDefault="001F6528" w:rsidP="00A92B3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177B0C">
              <w:rPr>
                <w:sz w:val="18"/>
                <w:szCs w:val="18"/>
              </w:rPr>
              <w:t>S</w:t>
            </w:r>
            <w:r w:rsidR="00BB31D5">
              <w:rPr>
                <w:sz w:val="18"/>
                <w:szCs w:val="18"/>
              </w:rPr>
              <w:t xml:space="preserve">hared </w:t>
            </w:r>
            <w:proofErr w:type="gramStart"/>
            <w:r w:rsidR="001701AC" w:rsidRPr="00177B0C">
              <w:rPr>
                <w:sz w:val="18"/>
                <w:szCs w:val="18"/>
              </w:rPr>
              <w:t>M</w:t>
            </w:r>
            <w:r w:rsidR="00FC34ED" w:rsidRPr="00177B0C">
              <w:rPr>
                <w:sz w:val="18"/>
                <w:szCs w:val="18"/>
              </w:rPr>
              <w:t>otherhood</w:t>
            </w:r>
            <w:r w:rsidR="004343D7">
              <w:rPr>
                <w:sz w:val="18"/>
                <w:szCs w:val="18"/>
              </w:rPr>
              <w:t xml:space="preserve"> </w:t>
            </w:r>
            <w:r w:rsidR="00A92B31">
              <w:rPr>
                <w:sz w:val="18"/>
                <w:szCs w:val="18"/>
              </w:rPr>
              <w:t xml:space="preserve"> </w:t>
            </w:r>
            <w:r w:rsidR="00FC34ED" w:rsidRPr="00177B0C">
              <w:rPr>
                <w:sz w:val="18"/>
                <w:szCs w:val="18"/>
              </w:rPr>
              <w:t>/</w:t>
            </w:r>
            <w:proofErr w:type="gramEnd"/>
            <w:r w:rsidR="004343D7">
              <w:rPr>
                <w:sz w:val="18"/>
                <w:szCs w:val="18"/>
              </w:rPr>
              <w:t xml:space="preserve">  </w:t>
            </w:r>
            <w:r w:rsidR="00262FFB">
              <w:rPr>
                <w:sz w:val="18"/>
                <w:szCs w:val="18"/>
              </w:rPr>
              <w:t xml:space="preserve"> </w:t>
            </w:r>
            <w:r w:rsidR="00177B0C">
              <w:rPr>
                <w:sz w:val="18"/>
                <w:szCs w:val="18"/>
              </w:rPr>
              <w:t>IP</w:t>
            </w:r>
            <w:r w:rsidR="004343D7">
              <w:rPr>
                <w:sz w:val="18"/>
                <w:szCs w:val="18"/>
              </w:rPr>
              <w:t>’s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A" w14:textId="77777777" w:rsidR="00BC5972" w:rsidRPr="0022082C" w:rsidRDefault="00FC34ED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Planned TVOR time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B" w14:textId="77777777" w:rsidR="00BC5972" w:rsidRPr="007D394E" w:rsidRDefault="00BC597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C5972" w14:paraId="4ECC1021" w14:textId="77777777" w:rsidTr="00B96423"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D" w14:textId="47FFC0F3" w:rsidR="00BC5972" w:rsidRPr="0022082C" w:rsidRDefault="00FC34ED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Insem</w:t>
            </w:r>
            <w:r w:rsidR="009E76A0">
              <w:rPr>
                <w:color w:val="FFFFFF" w:themeColor="background1"/>
                <w:sz w:val="20"/>
                <w:szCs w:val="20"/>
              </w:rPr>
              <w:t>ination</w:t>
            </w:r>
            <w:r w:rsidRPr="0022082C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E42580">
              <w:rPr>
                <w:color w:val="FFFFFF" w:themeColor="background1"/>
                <w:sz w:val="20"/>
                <w:szCs w:val="20"/>
              </w:rPr>
              <w:t>T</w:t>
            </w:r>
            <w:r w:rsidRPr="0022082C">
              <w:rPr>
                <w:color w:val="FFFFFF" w:themeColor="background1"/>
                <w:sz w:val="20"/>
                <w:szCs w:val="20"/>
              </w:rPr>
              <w:t>ype</w:t>
            </w:r>
          </w:p>
        </w:tc>
        <w:tc>
          <w:tcPr>
            <w:tcW w:w="3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E" w14:textId="49B27538" w:rsidR="00BC5972" w:rsidRPr="007D394E" w:rsidRDefault="00FC34ED" w:rsidP="00620AD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IVF</w:t>
            </w:r>
            <w:r w:rsidR="00620ADE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/</w:t>
            </w:r>
            <w:r w:rsidR="00620ADE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ICSI</w:t>
            </w:r>
            <w:r w:rsidR="00620ADE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/</w:t>
            </w:r>
            <w:r w:rsidR="00620ADE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Split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F" w14:textId="77777777" w:rsidR="00BC5972" w:rsidRPr="0022082C" w:rsidRDefault="00FC34ED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Funding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0" w14:textId="4F50907D" w:rsidR="00BC5972" w:rsidRPr="007D394E" w:rsidRDefault="00FC34ED" w:rsidP="00D733C8">
            <w:pPr>
              <w:spacing w:after="0" w:line="276" w:lineRule="auto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Private</w:t>
            </w:r>
            <w:r w:rsidR="00620ADE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/</w:t>
            </w:r>
            <w:r w:rsidR="00620ADE">
              <w:rPr>
                <w:sz w:val="20"/>
                <w:szCs w:val="20"/>
              </w:rPr>
              <w:t xml:space="preserve"> </w:t>
            </w:r>
            <w:r w:rsidR="00630412">
              <w:rPr>
                <w:sz w:val="20"/>
                <w:szCs w:val="20"/>
              </w:rPr>
              <w:t>A</w:t>
            </w:r>
            <w:r w:rsidRPr="007D394E">
              <w:rPr>
                <w:sz w:val="20"/>
                <w:szCs w:val="20"/>
              </w:rPr>
              <w:t>ccess</w:t>
            </w:r>
            <w:r w:rsidR="00620ADE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 xml:space="preserve">/ </w:t>
            </w:r>
            <w:r w:rsidR="00A92B31">
              <w:rPr>
                <w:sz w:val="20"/>
                <w:szCs w:val="20"/>
              </w:rPr>
              <w:t xml:space="preserve">BUPA / </w:t>
            </w:r>
            <w:r w:rsidR="00501AB2" w:rsidRPr="0011248E">
              <w:rPr>
                <w:sz w:val="20"/>
                <w:szCs w:val="20"/>
              </w:rPr>
              <w:t>CCG</w:t>
            </w:r>
            <w:r w:rsidRPr="0011248E">
              <w:rPr>
                <w:sz w:val="20"/>
                <w:szCs w:val="20"/>
              </w:rPr>
              <w:t>………</w:t>
            </w:r>
            <w:r w:rsidR="00D34050">
              <w:rPr>
                <w:sz w:val="20"/>
                <w:szCs w:val="20"/>
              </w:rPr>
              <w:t>……</w:t>
            </w:r>
            <w:proofErr w:type="gramStart"/>
            <w:r w:rsidR="00D34050">
              <w:rPr>
                <w:sz w:val="20"/>
                <w:szCs w:val="20"/>
              </w:rPr>
              <w:t>…..</w:t>
            </w:r>
            <w:proofErr w:type="gramEnd"/>
            <w:r w:rsidRPr="0011248E">
              <w:rPr>
                <w:sz w:val="20"/>
                <w:szCs w:val="20"/>
              </w:rPr>
              <w:t>…</w:t>
            </w:r>
          </w:p>
        </w:tc>
      </w:tr>
      <w:tr w:rsidR="00BC5972" w14:paraId="4ECC1026" w14:textId="77777777" w:rsidTr="00B96423"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2" w14:textId="62E7E3B1" w:rsidR="00BC5972" w:rsidRPr="0022082C" w:rsidRDefault="00FC34ED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 xml:space="preserve">Day 5 </w:t>
            </w:r>
            <w:r w:rsidR="00E42580">
              <w:rPr>
                <w:color w:val="FFFFFF" w:themeColor="background1"/>
                <w:sz w:val="20"/>
                <w:szCs w:val="20"/>
              </w:rPr>
              <w:t>P</w:t>
            </w:r>
            <w:r w:rsidRPr="0022082C">
              <w:rPr>
                <w:color w:val="FFFFFF" w:themeColor="background1"/>
                <w:sz w:val="20"/>
                <w:szCs w:val="20"/>
              </w:rPr>
              <w:t>lan</w:t>
            </w:r>
          </w:p>
        </w:tc>
        <w:tc>
          <w:tcPr>
            <w:tcW w:w="3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3" w14:textId="5DAB4554" w:rsidR="00BC5972" w:rsidRPr="007D394E" w:rsidRDefault="00FC34ED" w:rsidP="00620AD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ET</w:t>
            </w:r>
            <w:r w:rsidR="00620ADE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/</w:t>
            </w:r>
            <w:r w:rsidR="00620ADE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 xml:space="preserve">Freeze </w:t>
            </w:r>
            <w:r w:rsidR="00620ADE">
              <w:rPr>
                <w:sz w:val="20"/>
                <w:szCs w:val="20"/>
              </w:rPr>
              <w:t>A</w:t>
            </w:r>
            <w:r w:rsidRPr="007D394E">
              <w:rPr>
                <w:sz w:val="20"/>
                <w:szCs w:val="20"/>
              </w:rPr>
              <w:t>ll</w:t>
            </w:r>
            <w:r w:rsidR="00620ADE">
              <w:rPr>
                <w:sz w:val="20"/>
                <w:szCs w:val="20"/>
              </w:rPr>
              <w:t xml:space="preserve"> </w:t>
            </w:r>
            <w:r w:rsidR="009313DF" w:rsidRPr="007D394E">
              <w:rPr>
                <w:sz w:val="20"/>
                <w:szCs w:val="20"/>
              </w:rPr>
              <w:t>/</w:t>
            </w:r>
            <w:r w:rsidR="00620ADE">
              <w:rPr>
                <w:sz w:val="20"/>
                <w:szCs w:val="20"/>
              </w:rPr>
              <w:t xml:space="preserve"> </w:t>
            </w:r>
            <w:r w:rsidR="009313DF" w:rsidRPr="007D394E">
              <w:rPr>
                <w:sz w:val="20"/>
                <w:szCs w:val="20"/>
              </w:rPr>
              <w:t xml:space="preserve">Freeze </w:t>
            </w:r>
            <w:r w:rsidR="00A92B31">
              <w:rPr>
                <w:sz w:val="20"/>
                <w:szCs w:val="20"/>
              </w:rPr>
              <w:t>A</w:t>
            </w:r>
            <w:r w:rsidR="009313DF" w:rsidRPr="007D394E">
              <w:rPr>
                <w:sz w:val="20"/>
                <w:szCs w:val="20"/>
              </w:rPr>
              <w:t>ll PGT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4" w14:textId="77777777" w:rsidR="00BC5972" w:rsidRPr="0022082C" w:rsidRDefault="00FC34ED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 xml:space="preserve">Meets </w:t>
            </w:r>
            <w:proofErr w:type="spellStart"/>
            <w:r w:rsidRPr="0022082C">
              <w:rPr>
                <w:color w:val="FFFFFF" w:themeColor="background1"/>
                <w:sz w:val="20"/>
                <w:szCs w:val="20"/>
              </w:rPr>
              <w:t>eSET</w:t>
            </w:r>
            <w:proofErr w:type="spellEnd"/>
            <w:r w:rsidRPr="0022082C">
              <w:rPr>
                <w:color w:val="FFFFFF" w:themeColor="background1"/>
                <w:sz w:val="20"/>
                <w:szCs w:val="20"/>
              </w:rPr>
              <w:t xml:space="preserve"> criteria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5" w14:textId="600BD003" w:rsidR="00BC5972" w:rsidRPr="007D394E" w:rsidRDefault="00FC34ED" w:rsidP="004B24B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Yes</w:t>
            </w:r>
            <w:r w:rsidR="00620ADE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/</w:t>
            </w:r>
            <w:r w:rsidR="00620ADE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No</w:t>
            </w:r>
          </w:p>
        </w:tc>
      </w:tr>
      <w:tr w:rsidR="00360CC6" w14:paraId="4ECC102B" w14:textId="77777777" w:rsidTr="00B96423">
        <w:trPr>
          <w:trHeight w:val="284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7" w14:textId="08E66AA4" w:rsidR="00360CC6" w:rsidRPr="0022082C" w:rsidRDefault="00360CC6" w:rsidP="00360CC6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 xml:space="preserve">Egg </w:t>
            </w:r>
            <w:r w:rsidR="00E42580">
              <w:rPr>
                <w:color w:val="FFFFFF" w:themeColor="background1"/>
                <w:sz w:val="20"/>
                <w:szCs w:val="20"/>
              </w:rPr>
              <w:t>S</w:t>
            </w:r>
            <w:r w:rsidRPr="0022082C">
              <w:rPr>
                <w:color w:val="FFFFFF" w:themeColor="background1"/>
                <w:sz w:val="20"/>
                <w:szCs w:val="20"/>
              </w:rPr>
              <w:t>ource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8" w14:textId="7900AC50" w:rsidR="00360CC6" w:rsidRPr="007D394E" w:rsidRDefault="00360CC6" w:rsidP="00360CC6">
            <w:pPr>
              <w:spacing w:after="0" w:line="240" w:lineRule="auto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Pa</w:t>
            </w:r>
            <w:r w:rsidR="00EC6D21">
              <w:rPr>
                <w:sz w:val="20"/>
                <w:szCs w:val="20"/>
              </w:rPr>
              <w:t>tient</w:t>
            </w:r>
            <w:r w:rsidRPr="007D394E">
              <w:rPr>
                <w:sz w:val="20"/>
                <w:szCs w:val="20"/>
              </w:rPr>
              <w:t>/Donor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8B59E" w14:textId="2CE27EA0" w:rsidR="00360CC6" w:rsidRPr="006B3940" w:rsidRDefault="00360CC6" w:rsidP="00360CC6">
            <w:pPr>
              <w:spacing w:after="0" w:line="240" w:lineRule="auto"/>
              <w:rPr>
                <w:sz w:val="18"/>
                <w:szCs w:val="18"/>
              </w:rPr>
            </w:pPr>
            <w:r w:rsidRPr="006B3940">
              <w:rPr>
                <w:sz w:val="18"/>
                <w:szCs w:val="18"/>
              </w:rPr>
              <w:t>Code: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9" w14:textId="6C306196" w:rsidR="00360CC6" w:rsidRPr="0022082C" w:rsidRDefault="00360CC6" w:rsidP="00360CC6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No. Embryos for ET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A" w14:textId="1F741B06" w:rsidR="00360CC6" w:rsidRPr="007D394E" w:rsidRDefault="00814C9C" w:rsidP="00620AD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/</w:t>
            </w:r>
            <w:r w:rsidR="008F3E7C">
              <w:rPr>
                <w:sz w:val="20"/>
                <w:szCs w:val="20"/>
              </w:rPr>
              <w:t xml:space="preserve"> </w:t>
            </w:r>
            <w:r w:rsidR="00360CC6" w:rsidRPr="007D394E">
              <w:rPr>
                <w:sz w:val="20"/>
                <w:szCs w:val="20"/>
              </w:rPr>
              <w:t>1</w:t>
            </w:r>
            <w:r w:rsidR="001701AC">
              <w:rPr>
                <w:sz w:val="20"/>
                <w:szCs w:val="20"/>
              </w:rPr>
              <w:t xml:space="preserve"> </w:t>
            </w:r>
            <w:r w:rsidR="009537A6">
              <w:rPr>
                <w:sz w:val="20"/>
                <w:szCs w:val="20"/>
              </w:rPr>
              <w:t>/ 1</w:t>
            </w:r>
            <w:r w:rsidR="00D742A2">
              <w:rPr>
                <w:sz w:val="20"/>
                <w:szCs w:val="20"/>
              </w:rPr>
              <w:t xml:space="preserve"> or </w:t>
            </w:r>
            <w:r w:rsidR="009537A6">
              <w:rPr>
                <w:sz w:val="20"/>
                <w:szCs w:val="20"/>
              </w:rPr>
              <w:t xml:space="preserve">2 </w:t>
            </w:r>
          </w:p>
        </w:tc>
      </w:tr>
      <w:tr w:rsidR="00360CC6" w14:paraId="4ECC1032" w14:textId="77777777" w:rsidTr="00B96423">
        <w:trPr>
          <w:trHeight w:val="289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C" w14:textId="2FC7AA54" w:rsidR="00360CC6" w:rsidRPr="0022082C" w:rsidRDefault="00360CC6" w:rsidP="00360CC6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 xml:space="preserve">Sperm </w:t>
            </w:r>
            <w:r w:rsidR="00E42580">
              <w:rPr>
                <w:color w:val="FFFFFF" w:themeColor="background1"/>
                <w:sz w:val="20"/>
                <w:szCs w:val="20"/>
              </w:rPr>
              <w:t>S</w:t>
            </w:r>
            <w:r w:rsidRPr="0022082C">
              <w:rPr>
                <w:color w:val="FFFFFF" w:themeColor="background1"/>
                <w:sz w:val="20"/>
                <w:szCs w:val="20"/>
              </w:rPr>
              <w:t>ource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82424" w14:textId="557B7585" w:rsidR="00360CC6" w:rsidRDefault="00360CC6" w:rsidP="00360CC6">
            <w:pPr>
              <w:spacing w:after="0" w:line="240" w:lineRule="auto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Partner/Donor</w:t>
            </w:r>
          </w:p>
          <w:p w14:paraId="4ECC102D" w14:textId="0CD69E1B" w:rsidR="00D80545" w:rsidRPr="007D394E" w:rsidRDefault="00A34FD4" w:rsidP="00360CC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Fresh / Frozen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E" w14:textId="1AF6A3E4" w:rsidR="00360CC6" w:rsidRPr="006B3940" w:rsidRDefault="00360CC6" w:rsidP="00360CC6">
            <w:pPr>
              <w:spacing w:after="0" w:line="240" w:lineRule="auto"/>
              <w:ind w:left="-98"/>
              <w:rPr>
                <w:sz w:val="18"/>
                <w:szCs w:val="18"/>
              </w:rPr>
            </w:pPr>
            <w:r w:rsidRPr="006B3940">
              <w:rPr>
                <w:sz w:val="18"/>
                <w:szCs w:val="18"/>
              </w:rPr>
              <w:t>Code: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F" w14:textId="2877C16B" w:rsidR="00360CC6" w:rsidRPr="0022082C" w:rsidRDefault="00360CC6" w:rsidP="00360CC6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Marital Status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31" w14:textId="67CC8817" w:rsidR="00360CC6" w:rsidRPr="00A65D7A" w:rsidRDefault="002D34AC" w:rsidP="00A65D7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65D7A">
              <w:rPr>
                <w:sz w:val="18"/>
                <w:szCs w:val="18"/>
              </w:rPr>
              <w:t xml:space="preserve">Legally </w:t>
            </w:r>
            <w:r w:rsidR="00A92B31">
              <w:rPr>
                <w:sz w:val="18"/>
                <w:szCs w:val="18"/>
              </w:rPr>
              <w:t>M</w:t>
            </w:r>
            <w:r w:rsidR="00360CC6" w:rsidRPr="00A65D7A">
              <w:rPr>
                <w:sz w:val="18"/>
                <w:szCs w:val="18"/>
              </w:rPr>
              <w:t>arried</w:t>
            </w:r>
            <w:r w:rsidR="001701AC" w:rsidRPr="00A65D7A">
              <w:rPr>
                <w:sz w:val="18"/>
                <w:szCs w:val="18"/>
              </w:rPr>
              <w:t xml:space="preserve"> </w:t>
            </w:r>
            <w:r w:rsidR="00360CC6" w:rsidRPr="00A65D7A">
              <w:rPr>
                <w:sz w:val="18"/>
                <w:szCs w:val="18"/>
              </w:rPr>
              <w:t>/</w:t>
            </w:r>
            <w:r w:rsidR="001701AC" w:rsidRPr="00A65D7A">
              <w:rPr>
                <w:sz w:val="18"/>
                <w:szCs w:val="18"/>
              </w:rPr>
              <w:t xml:space="preserve"> </w:t>
            </w:r>
            <w:r w:rsidR="0048373A" w:rsidRPr="00A65D7A">
              <w:rPr>
                <w:sz w:val="18"/>
                <w:szCs w:val="18"/>
              </w:rPr>
              <w:t>C</w:t>
            </w:r>
            <w:r w:rsidR="00630412" w:rsidRPr="00A65D7A">
              <w:rPr>
                <w:sz w:val="18"/>
                <w:szCs w:val="18"/>
              </w:rPr>
              <w:t xml:space="preserve">ivil </w:t>
            </w:r>
            <w:r w:rsidR="00620ADE" w:rsidRPr="00A65D7A">
              <w:rPr>
                <w:sz w:val="18"/>
                <w:szCs w:val="18"/>
              </w:rPr>
              <w:t>P</w:t>
            </w:r>
            <w:r w:rsidR="00360CC6" w:rsidRPr="00A65D7A">
              <w:rPr>
                <w:sz w:val="18"/>
                <w:szCs w:val="18"/>
              </w:rPr>
              <w:t>artnership</w:t>
            </w:r>
            <w:r w:rsidR="001701AC" w:rsidRPr="00A65D7A">
              <w:rPr>
                <w:sz w:val="18"/>
                <w:szCs w:val="18"/>
              </w:rPr>
              <w:t xml:space="preserve"> </w:t>
            </w:r>
            <w:r w:rsidR="00360CC6" w:rsidRPr="00A65D7A">
              <w:rPr>
                <w:sz w:val="18"/>
                <w:szCs w:val="18"/>
              </w:rPr>
              <w:t>/</w:t>
            </w:r>
            <w:r w:rsidR="001701AC" w:rsidRPr="00A65D7A">
              <w:rPr>
                <w:sz w:val="18"/>
                <w:szCs w:val="18"/>
              </w:rPr>
              <w:t xml:space="preserve"> </w:t>
            </w:r>
            <w:r w:rsidR="00A65D7A" w:rsidRPr="00A65D7A">
              <w:rPr>
                <w:sz w:val="18"/>
                <w:szCs w:val="18"/>
              </w:rPr>
              <w:t>Cohabiting</w:t>
            </w:r>
            <w:r w:rsidR="00A65D7A">
              <w:rPr>
                <w:sz w:val="18"/>
                <w:szCs w:val="18"/>
              </w:rPr>
              <w:t xml:space="preserve"> </w:t>
            </w:r>
            <w:r w:rsidR="00A65D7A" w:rsidRPr="00A65D7A">
              <w:rPr>
                <w:sz w:val="18"/>
                <w:szCs w:val="18"/>
              </w:rPr>
              <w:t>Single</w:t>
            </w:r>
          </w:p>
        </w:tc>
      </w:tr>
      <w:tr w:rsidR="00360CC6" w14:paraId="3F15C7C7" w14:textId="77777777" w:rsidTr="00B96423"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793CB" w14:textId="6557EF0E" w:rsidR="00360CC6" w:rsidRPr="0022082C" w:rsidRDefault="00360CC6" w:rsidP="00360CC6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If ESD, Egg recip</w:t>
            </w:r>
            <w:r w:rsidR="00424651">
              <w:rPr>
                <w:color w:val="FFFFFF" w:themeColor="background1"/>
                <w:sz w:val="20"/>
                <w:szCs w:val="20"/>
              </w:rPr>
              <w:t>ient</w:t>
            </w:r>
            <w:r w:rsidRPr="0022082C">
              <w:rPr>
                <w:color w:val="FFFFFF" w:themeColor="background1"/>
                <w:sz w:val="20"/>
                <w:szCs w:val="20"/>
              </w:rPr>
              <w:t xml:space="preserve"> </w:t>
            </w:r>
            <w:r w:rsidR="00620ADE">
              <w:rPr>
                <w:color w:val="FFFFFF" w:themeColor="background1"/>
                <w:sz w:val="20"/>
                <w:szCs w:val="20"/>
              </w:rPr>
              <w:t>C</w:t>
            </w:r>
            <w:r w:rsidRPr="0022082C">
              <w:rPr>
                <w:color w:val="FFFFFF" w:themeColor="background1"/>
                <w:sz w:val="20"/>
                <w:szCs w:val="20"/>
              </w:rPr>
              <w:t>ode</w:t>
            </w:r>
          </w:p>
        </w:tc>
        <w:tc>
          <w:tcPr>
            <w:tcW w:w="3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59DA1" w14:textId="77777777" w:rsidR="00360CC6" w:rsidRPr="007D394E" w:rsidRDefault="00360CC6" w:rsidP="00360CC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D22CD" w14:textId="286F60D4" w:rsidR="00360CC6" w:rsidRPr="0022082C" w:rsidRDefault="004442D7" w:rsidP="00360CC6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11248E">
              <w:rPr>
                <w:color w:val="FFFFFF" w:themeColor="background1"/>
                <w:sz w:val="20"/>
                <w:szCs w:val="20"/>
              </w:rPr>
              <w:t xml:space="preserve">RI </w:t>
            </w:r>
            <w:r w:rsidR="00F10456" w:rsidRPr="0011248E">
              <w:rPr>
                <w:color w:val="FFFFFF" w:themeColor="background1"/>
                <w:sz w:val="20"/>
                <w:szCs w:val="20"/>
              </w:rPr>
              <w:t>Set Up</w:t>
            </w:r>
            <w:r w:rsidR="00A92B31">
              <w:rPr>
                <w:color w:val="FFFFFF" w:themeColor="background1"/>
                <w:sz w:val="20"/>
                <w:szCs w:val="20"/>
              </w:rPr>
              <w:t xml:space="preserve"> Correctly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CC8F2" w14:textId="11B6ED64" w:rsidR="00360CC6" w:rsidRPr="007D394E" w:rsidRDefault="004442D7" w:rsidP="00620AD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442D7">
              <w:rPr>
                <w:sz w:val="20"/>
                <w:szCs w:val="20"/>
              </w:rPr>
              <w:t>Yes</w:t>
            </w:r>
            <w:r w:rsidR="00BD126F">
              <w:rPr>
                <w:sz w:val="20"/>
                <w:szCs w:val="20"/>
              </w:rPr>
              <w:t xml:space="preserve"> </w:t>
            </w:r>
            <w:r w:rsidRPr="004442D7">
              <w:rPr>
                <w:sz w:val="20"/>
                <w:szCs w:val="20"/>
              </w:rPr>
              <w:t>/</w:t>
            </w:r>
            <w:r w:rsidR="00BD126F">
              <w:rPr>
                <w:sz w:val="20"/>
                <w:szCs w:val="20"/>
              </w:rPr>
              <w:t xml:space="preserve"> </w:t>
            </w:r>
            <w:r w:rsidRPr="004442D7">
              <w:rPr>
                <w:sz w:val="20"/>
                <w:szCs w:val="20"/>
              </w:rPr>
              <w:t>No</w:t>
            </w:r>
          </w:p>
        </w:tc>
      </w:tr>
      <w:tr w:rsidR="00BC5972" w14:paraId="4ECC1038" w14:textId="77777777" w:rsidTr="00B84014">
        <w:trPr>
          <w:trHeight w:val="285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33" w14:textId="77777777" w:rsidR="00BC5972" w:rsidRPr="0022082C" w:rsidRDefault="00FC34ED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Shared motherhood</w:t>
            </w:r>
          </w:p>
        </w:tc>
        <w:tc>
          <w:tcPr>
            <w:tcW w:w="353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E85A6" w14:textId="0C40B1C2" w:rsidR="00020E44" w:rsidRDefault="00020E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Donating: Eggs</w:t>
            </w:r>
            <w:r w:rsidR="00A92B31">
              <w:rPr>
                <w:sz w:val="20"/>
                <w:szCs w:val="20"/>
              </w:rPr>
              <w:t xml:space="preserve"> or </w:t>
            </w:r>
            <w:r w:rsidR="00630412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mbryos</w:t>
            </w:r>
          </w:p>
          <w:p w14:paraId="4ECC1034" w14:textId="7519CD12" w:rsidR="00BC5972" w:rsidRPr="007D394E" w:rsidRDefault="00C603A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PUN </w:t>
            </w:r>
            <w:r w:rsidR="00FC34ED" w:rsidRPr="007D394E">
              <w:rPr>
                <w:sz w:val="20"/>
                <w:szCs w:val="20"/>
              </w:rPr>
              <w:t>Egg</w:t>
            </w:r>
            <w:r w:rsidR="00020E44">
              <w:rPr>
                <w:sz w:val="20"/>
                <w:szCs w:val="20"/>
              </w:rPr>
              <w:t>/</w:t>
            </w:r>
            <w:r w:rsidR="00630412">
              <w:rPr>
                <w:sz w:val="20"/>
                <w:szCs w:val="20"/>
              </w:rPr>
              <w:t>E</w:t>
            </w:r>
            <w:r w:rsidR="00020E44">
              <w:rPr>
                <w:sz w:val="20"/>
                <w:szCs w:val="20"/>
              </w:rPr>
              <w:t>mb</w:t>
            </w:r>
            <w:r w:rsidR="00630412">
              <w:rPr>
                <w:sz w:val="20"/>
                <w:szCs w:val="20"/>
              </w:rPr>
              <w:t>ryo</w:t>
            </w:r>
            <w:r w:rsidR="00FC34ED" w:rsidRPr="007D394E">
              <w:rPr>
                <w:sz w:val="20"/>
                <w:szCs w:val="20"/>
              </w:rPr>
              <w:t xml:space="preserve"> </w:t>
            </w:r>
            <w:r w:rsidR="00620ADE">
              <w:rPr>
                <w:sz w:val="20"/>
                <w:szCs w:val="20"/>
              </w:rPr>
              <w:t>P</w:t>
            </w:r>
            <w:r w:rsidR="00FC34ED" w:rsidRPr="007D394E">
              <w:rPr>
                <w:sz w:val="20"/>
                <w:szCs w:val="20"/>
              </w:rPr>
              <w:t>rovider:</w:t>
            </w:r>
          </w:p>
          <w:p w14:paraId="4ECC1035" w14:textId="2C820B4F" w:rsidR="00BC5972" w:rsidRPr="007D394E" w:rsidRDefault="00C603A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PUN </w:t>
            </w:r>
            <w:r w:rsidR="00FC34ED" w:rsidRPr="007D394E">
              <w:rPr>
                <w:sz w:val="20"/>
                <w:szCs w:val="20"/>
              </w:rPr>
              <w:t>Egg/</w:t>
            </w:r>
            <w:r w:rsidR="00424651">
              <w:rPr>
                <w:sz w:val="20"/>
                <w:szCs w:val="20"/>
              </w:rPr>
              <w:t>E</w:t>
            </w:r>
            <w:r w:rsidR="00FC34ED" w:rsidRPr="007D394E">
              <w:rPr>
                <w:sz w:val="20"/>
                <w:szCs w:val="20"/>
              </w:rPr>
              <w:t>mb</w:t>
            </w:r>
            <w:r w:rsidR="00630412">
              <w:rPr>
                <w:sz w:val="20"/>
                <w:szCs w:val="20"/>
              </w:rPr>
              <w:t>ryo</w:t>
            </w:r>
            <w:r w:rsidR="00FC34ED" w:rsidRPr="007D394E">
              <w:rPr>
                <w:sz w:val="20"/>
                <w:szCs w:val="20"/>
              </w:rPr>
              <w:t xml:space="preserve"> </w:t>
            </w:r>
            <w:r w:rsidR="00620ADE">
              <w:rPr>
                <w:sz w:val="20"/>
                <w:szCs w:val="20"/>
              </w:rPr>
              <w:t>R</w:t>
            </w:r>
            <w:r w:rsidR="00FC34ED" w:rsidRPr="007D394E">
              <w:rPr>
                <w:sz w:val="20"/>
                <w:szCs w:val="20"/>
              </w:rPr>
              <w:t>eci</w:t>
            </w:r>
            <w:r w:rsidR="00424651">
              <w:rPr>
                <w:sz w:val="20"/>
                <w:szCs w:val="20"/>
              </w:rPr>
              <w:t>pient</w:t>
            </w:r>
            <w:r w:rsidR="00FC34ED" w:rsidRPr="007D394E">
              <w:rPr>
                <w:sz w:val="20"/>
                <w:szCs w:val="20"/>
              </w:rPr>
              <w:t>:</w:t>
            </w:r>
            <w:r w:rsidR="006474F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36" w14:textId="61231662" w:rsidR="00BC5972" w:rsidRPr="0022082C" w:rsidRDefault="004442D7">
            <w:pPr>
              <w:spacing w:after="0" w:line="240" w:lineRule="auto"/>
              <w:jc w:val="left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Assign RI Card</w:t>
            </w:r>
          </w:p>
        </w:tc>
        <w:tc>
          <w:tcPr>
            <w:tcW w:w="36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3B653" w14:textId="735A41CC" w:rsidR="004442D7" w:rsidRPr="004442D7" w:rsidRDefault="004442D7" w:rsidP="004442D7">
            <w:pPr>
              <w:spacing w:after="0" w:line="240" w:lineRule="auto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>Op</w:t>
            </w:r>
            <w:r w:rsidR="00625DC0" w:rsidRPr="0011248E">
              <w:rPr>
                <w:sz w:val="20"/>
                <w:szCs w:val="20"/>
              </w:rPr>
              <w:t>erator</w:t>
            </w:r>
            <w:r w:rsidRPr="0011248E">
              <w:rPr>
                <w:sz w:val="20"/>
                <w:szCs w:val="20"/>
              </w:rPr>
              <w:t>:</w:t>
            </w:r>
            <w:r w:rsidRPr="004442D7">
              <w:rPr>
                <w:sz w:val="20"/>
                <w:szCs w:val="20"/>
              </w:rPr>
              <w:t xml:space="preserve">                      Witness:</w:t>
            </w:r>
          </w:p>
          <w:p w14:paraId="4ECC1037" w14:textId="179BDCDC" w:rsidR="00BC5972" w:rsidRPr="007D394E" w:rsidRDefault="004442D7" w:rsidP="004442D7">
            <w:pPr>
              <w:spacing w:after="0" w:line="240" w:lineRule="auto"/>
              <w:rPr>
                <w:sz w:val="20"/>
                <w:szCs w:val="20"/>
              </w:rPr>
            </w:pPr>
            <w:r w:rsidRPr="004442D7">
              <w:rPr>
                <w:sz w:val="20"/>
                <w:szCs w:val="20"/>
              </w:rPr>
              <w:t xml:space="preserve">Date:                        </w:t>
            </w:r>
            <w:r w:rsidR="00625DC0">
              <w:rPr>
                <w:sz w:val="20"/>
                <w:szCs w:val="20"/>
              </w:rPr>
              <w:t xml:space="preserve">     </w:t>
            </w:r>
            <w:r w:rsidRPr="004442D7">
              <w:rPr>
                <w:sz w:val="20"/>
                <w:szCs w:val="20"/>
              </w:rPr>
              <w:t xml:space="preserve"> Time:</w:t>
            </w:r>
          </w:p>
        </w:tc>
      </w:tr>
      <w:tr w:rsidR="004442D7" w14:paraId="4ECC103E" w14:textId="77777777" w:rsidTr="00B96423">
        <w:trPr>
          <w:trHeight w:val="27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39" w14:textId="77777777" w:rsidR="004442D7" w:rsidRPr="0022082C" w:rsidRDefault="004442D7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353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3A" w14:textId="77777777" w:rsidR="004442D7" w:rsidRPr="007D394E" w:rsidRDefault="004442D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55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A435" w14:textId="77777777" w:rsidR="004442D7" w:rsidRDefault="004442D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Patient History:</w:t>
            </w:r>
          </w:p>
          <w:p w14:paraId="4B45A50B" w14:textId="77777777" w:rsidR="00E651FD" w:rsidRDefault="00E651FD">
            <w:pPr>
              <w:spacing w:after="0" w:line="240" w:lineRule="auto"/>
              <w:rPr>
                <w:sz w:val="20"/>
                <w:szCs w:val="20"/>
              </w:rPr>
            </w:pPr>
          </w:p>
          <w:p w14:paraId="4ECC103D" w14:textId="77777777" w:rsidR="00E651FD" w:rsidRPr="007D394E" w:rsidRDefault="00E651F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33047" w14:paraId="4ECC1046" w14:textId="77777777" w:rsidTr="00B96423">
        <w:trPr>
          <w:trHeight w:val="555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3F" w14:textId="5CA95DCC" w:rsidR="00933047" w:rsidRPr="0022082C" w:rsidRDefault="00933047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Surroga</w:t>
            </w:r>
            <w:r>
              <w:rPr>
                <w:color w:val="FFFFFF" w:themeColor="background1"/>
                <w:sz w:val="20"/>
                <w:szCs w:val="20"/>
              </w:rPr>
              <w:t>te</w:t>
            </w:r>
            <w:r w:rsidR="00622B76">
              <w:rPr>
                <w:color w:val="FFFFFF" w:themeColor="background1"/>
                <w:sz w:val="20"/>
                <w:szCs w:val="20"/>
              </w:rPr>
              <w:t xml:space="preserve"> ID</w:t>
            </w:r>
            <w:r w:rsidR="008A019D">
              <w:rPr>
                <w:color w:val="FFFFFF" w:themeColor="background1"/>
                <w:sz w:val="20"/>
                <w:szCs w:val="20"/>
              </w:rPr>
              <w:t xml:space="preserve"> for IP’s</w:t>
            </w:r>
          </w:p>
        </w:tc>
        <w:tc>
          <w:tcPr>
            <w:tcW w:w="3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45658" w14:textId="2490A8D3" w:rsidR="00933047" w:rsidRPr="006A6251" w:rsidRDefault="00D733C8" w:rsidP="007D394E">
            <w:pPr>
              <w:suppressAutoHyphens w:val="0"/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PUN </w:t>
            </w:r>
            <w:r w:rsidR="00933047" w:rsidRPr="006A6251">
              <w:rPr>
                <w:sz w:val="20"/>
                <w:szCs w:val="20"/>
              </w:rPr>
              <w:t>Surrogate:</w:t>
            </w:r>
          </w:p>
          <w:p w14:paraId="2C6AC186" w14:textId="1B4363B9" w:rsidR="00933047" w:rsidRPr="006A6251" w:rsidRDefault="00D733C8" w:rsidP="007D394E">
            <w:pPr>
              <w:suppressAutoHyphens w:val="0"/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PUN </w:t>
            </w:r>
            <w:r w:rsidR="00933047" w:rsidRPr="006A6251">
              <w:rPr>
                <w:sz w:val="20"/>
                <w:szCs w:val="20"/>
              </w:rPr>
              <w:t>Partner:</w:t>
            </w:r>
          </w:p>
        </w:tc>
        <w:tc>
          <w:tcPr>
            <w:tcW w:w="555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45" w14:textId="77777777" w:rsidR="00933047" w:rsidRPr="007D394E" w:rsidRDefault="0093304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C5972" w14:paraId="4ECC104F" w14:textId="77777777" w:rsidTr="00B96423">
        <w:trPr>
          <w:trHeight w:val="500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4D" w14:textId="542BBD9B" w:rsidR="00BC5972" w:rsidRPr="0022082C" w:rsidRDefault="004442D7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Comments</w:t>
            </w:r>
          </w:p>
        </w:tc>
        <w:tc>
          <w:tcPr>
            <w:tcW w:w="90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4E" w14:textId="77777777" w:rsidR="00BC5972" w:rsidRPr="007D394E" w:rsidRDefault="00BC597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4ECC1050" w14:textId="77777777" w:rsidR="00BC5972" w:rsidRDefault="00BC5972">
      <w:pPr>
        <w:spacing w:after="0" w:line="240" w:lineRule="auto"/>
      </w:pPr>
    </w:p>
    <w:tbl>
      <w:tblPr>
        <w:tblW w:w="11341" w:type="dxa"/>
        <w:tblInd w:w="-43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5"/>
        <w:gridCol w:w="2126"/>
        <w:gridCol w:w="1418"/>
        <w:gridCol w:w="2126"/>
        <w:gridCol w:w="2126"/>
        <w:gridCol w:w="993"/>
        <w:gridCol w:w="1417"/>
      </w:tblGrid>
      <w:tr w:rsidR="00B960D1" w14:paraId="4ECC1057" w14:textId="77777777" w:rsidTr="00B96423">
        <w:trPr>
          <w:trHeight w:val="240"/>
        </w:trPr>
        <w:tc>
          <w:tcPr>
            <w:tcW w:w="4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53" w14:textId="763087BC" w:rsidR="00B960D1" w:rsidRPr="0011248E" w:rsidRDefault="00B960D1" w:rsidP="00B960D1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Virology</w:t>
            </w: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 Patient</w:t>
            </w:r>
          </w:p>
        </w:tc>
        <w:tc>
          <w:tcPr>
            <w:tcW w:w="4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55" w14:textId="4ADF1632" w:rsidR="00B960D1" w:rsidRPr="0011248E" w:rsidRDefault="00B960D1" w:rsidP="00B960D1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Virology Partner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F024E" w14:textId="77777777" w:rsidR="00B960D1" w:rsidRDefault="00B960D1">
            <w:pPr>
              <w:spacing w:after="0" w:line="240" w:lineRule="auto"/>
              <w:rPr>
                <w:sz w:val="20"/>
                <w:szCs w:val="20"/>
              </w:rPr>
            </w:pPr>
            <w:r w:rsidRPr="00020E44">
              <w:rPr>
                <w:sz w:val="20"/>
                <w:szCs w:val="20"/>
              </w:rPr>
              <w:t xml:space="preserve">Viral </w:t>
            </w:r>
            <w:r>
              <w:rPr>
                <w:sz w:val="20"/>
                <w:szCs w:val="20"/>
              </w:rPr>
              <w:t>L</w:t>
            </w:r>
            <w:r w:rsidRPr="00020E44">
              <w:rPr>
                <w:sz w:val="20"/>
                <w:szCs w:val="20"/>
              </w:rPr>
              <w:t>oad:</w:t>
            </w:r>
            <w:r>
              <w:rPr>
                <w:sz w:val="20"/>
                <w:szCs w:val="20"/>
              </w:rPr>
              <w:t xml:space="preserve"> HIV/HBV/HCV</w:t>
            </w:r>
          </w:p>
          <w:p w14:paraId="4ECC1056" w14:textId="7C0557C9" w:rsidR="00B960D1" w:rsidRPr="00327A5A" w:rsidRDefault="00B960D1">
            <w:pPr>
              <w:spacing w:after="0" w:line="240" w:lineRule="auto"/>
              <w:rPr>
                <w:i/>
                <w:iCs/>
                <w:sz w:val="16"/>
                <w:szCs w:val="16"/>
              </w:rPr>
            </w:pPr>
            <w:r w:rsidRPr="00327A5A">
              <w:rPr>
                <w:i/>
                <w:iCs/>
                <w:sz w:val="16"/>
                <w:szCs w:val="16"/>
              </w:rPr>
              <w:t>(NAT/</w:t>
            </w:r>
            <w:r>
              <w:rPr>
                <w:i/>
                <w:iCs/>
                <w:sz w:val="16"/>
                <w:szCs w:val="16"/>
              </w:rPr>
              <w:t>Q</w:t>
            </w:r>
            <w:r w:rsidRPr="00327A5A">
              <w:rPr>
                <w:i/>
                <w:iCs/>
                <w:sz w:val="16"/>
                <w:szCs w:val="16"/>
              </w:rPr>
              <w:t>ualitative PCR)</w:t>
            </w:r>
          </w:p>
        </w:tc>
      </w:tr>
      <w:tr w:rsidR="00B960D1" w14:paraId="6F2D6DF6" w14:textId="77777777" w:rsidTr="004E2C72">
        <w:trPr>
          <w:trHeight w:val="233"/>
        </w:trPr>
        <w:tc>
          <w:tcPr>
            <w:tcW w:w="467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882DE" w14:textId="31E22F59" w:rsidR="00B960D1" w:rsidRPr="00B960D1" w:rsidRDefault="00B960D1" w:rsidP="00B960D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960D1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  <w:r w:rsidR="004E2C72">
              <w:rPr>
                <w:rFonts w:asciiTheme="minorHAnsi" w:hAnsiTheme="minorHAnsi" w:cstheme="minorHAnsi"/>
                <w:sz w:val="20"/>
                <w:szCs w:val="20"/>
              </w:rPr>
              <w:t>(s)</w:t>
            </w:r>
            <w:r w:rsidRPr="00B960D1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17EC6" w14:textId="60D33763" w:rsidR="00B960D1" w:rsidRPr="00B960D1" w:rsidRDefault="00B960D1" w:rsidP="00B960D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960D1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  <w:r w:rsidR="004E2C72">
              <w:rPr>
                <w:rFonts w:asciiTheme="minorHAnsi" w:hAnsiTheme="minorHAnsi" w:cstheme="minorHAnsi"/>
                <w:sz w:val="20"/>
                <w:szCs w:val="20"/>
              </w:rPr>
              <w:t>(s)</w:t>
            </w:r>
            <w:r w:rsidRPr="00B960D1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241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96325" w14:textId="77777777" w:rsidR="00B960D1" w:rsidRPr="00020E44" w:rsidRDefault="00B960D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E544C5" w14:paraId="4ECC105E" w14:textId="1EF873D2" w:rsidTr="004E2C72">
        <w:tc>
          <w:tcPr>
            <w:tcW w:w="4679" w:type="dxa"/>
            <w:gridSpan w:val="3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FF22F" w14:textId="713117AB" w:rsidR="000F7744" w:rsidRDefault="001C4CD4" w:rsidP="00837DF5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BA665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HIV 1 &amp; 2</w:t>
            </w:r>
            <w:r w:rsidR="000F774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 w:rsidR="002D3086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1C4CD4">
              <w:rPr>
                <w:rFonts w:asciiTheme="minorHAnsi" w:hAnsiTheme="minorHAnsi" w:cstheme="minorHAnsi"/>
                <w:sz w:val="20"/>
                <w:szCs w:val="20"/>
              </w:rPr>
              <w:t>Neg/Pos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</w:t>
            </w:r>
            <w:r w:rsidR="00C12C0A">
              <w:rPr>
                <w:rFonts w:asciiTheme="minorHAnsi" w:hAnsiTheme="minorHAnsi" w:cstheme="minorHAnsi"/>
                <w:sz w:val="20"/>
                <w:szCs w:val="20"/>
              </w:rPr>
              <w:t xml:space="preserve">     </w:t>
            </w:r>
            <w:r w:rsidR="00EA3BF1" w:rsidRPr="00EA3BF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Hep B </w:t>
            </w:r>
            <w:proofErr w:type="spellStart"/>
            <w:r w:rsidR="00C12C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</w:t>
            </w:r>
            <w:r w:rsidR="00EA3BF1" w:rsidRPr="00EA3BF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Ag</w:t>
            </w:r>
            <w:proofErr w:type="spellEnd"/>
            <w:r w:rsidR="000F7744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="00EA3BF1">
              <w:rPr>
                <w:rFonts w:asciiTheme="minorHAnsi" w:hAnsiTheme="minorHAnsi" w:cstheme="minorHAnsi"/>
                <w:sz w:val="20"/>
                <w:szCs w:val="20"/>
              </w:rPr>
              <w:t xml:space="preserve">         </w:t>
            </w:r>
            <w:r w:rsidR="000F774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EA3BF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12C0A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="00EA3BF1"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Neg/Pos    </w:t>
            </w:r>
          </w:p>
          <w:p w14:paraId="4ECC105A" w14:textId="2A5416A7" w:rsidR="00E544C5" w:rsidRPr="007D394E" w:rsidRDefault="00BA6651" w:rsidP="00837DF5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BA665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Hep C</w:t>
            </w:r>
            <w:r w:rsidR="000F7744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</w:t>
            </w:r>
            <w:r w:rsidR="00C12C0A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A6651">
              <w:rPr>
                <w:rFonts w:asciiTheme="minorHAnsi" w:hAnsiTheme="minorHAnsi" w:cstheme="minorHAnsi"/>
                <w:sz w:val="20"/>
                <w:szCs w:val="20"/>
              </w:rPr>
              <w:t xml:space="preserve">Neg/Pos   </w:t>
            </w:r>
            <w:r w:rsidR="00C12C0A">
              <w:rPr>
                <w:rFonts w:asciiTheme="minorHAnsi" w:hAnsiTheme="minorHAnsi" w:cstheme="minorHAnsi"/>
                <w:sz w:val="20"/>
                <w:szCs w:val="20"/>
              </w:rPr>
              <w:t xml:space="preserve">     </w:t>
            </w:r>
            <w:r w:rsidR="004E2C7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EA3BF1" w:rsidRPr="00EA3BF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Hep B </w:t>
            </w:r>
            <w:r w:rsidR="00C12C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Anti-</w:t>
            </w:r>
            <w:proofErr w:type="gramStart"/>
            <w:r w:rsidR="00C12C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HBc</w:t>
            </w:r>
            <w:r w:rsidR="00EA3BF1" w:rsidRPr="00EA3BF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="000F774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proofErr w:type="gramEnd"/>
            <w:r w:rsidR="00EA3BF1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="00EA3BF1"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Neg/Pos    </w:t>
            </w:r>
          </w:p>
        </w:tc>
        <w:tc>
          <w:tcPr>
            <w:tcW w:w="425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0C466" w14:textId="42D4BCCA" w:rsidR="00EA3BF1" w:rsidRPr="00EA3BF1" w:rsidRDefault="00EA3BF1" w:rsidP="00EA3BF1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B960D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HIV 1 &amp; 2</w:t>
            </w:r>
            <w:r w:rsidR="000F774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  Neg/Pos  </w:t>
            </w:r>
            <w:r w:rsidR="00B960D1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B960D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Hep B </w:t>
            </w:r>
            <w:proofErr w:type="spellStart"/>
            <w:r w:rsidR="00C12C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</w:t>
            </w:r>
            <w:r w:rsidRPr="00B960D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Ag</w:t>
            </w:r>
            <w:proofErr w:type="spellEnd"/>
            <w:r w:rsidR="000F774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      </w:t>
            </w:r>
            <w:r w:rsidR="00C12C0A">
              <w:rPr>
                <w:rFonts w:asciiTheme="minorHAnsi" w:hAnsiTheme="minorHAnsi" w:cstheme="minorHAnsi"/>
                <w:sz w:val="20"/>
                <w:szCs w:val="20"/>
              </w:rPr>
              <w:t xml:space="preserve">    </w:t>
            </w:r>
            <w:r w:rsidR="004E2C72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Neg/Pos    </w:t>
            </w:r>
          </w:p>
          <w:p w14:paraId="4ECC105C" w14:textId="7D9BDE07" w:rsidR="00E544C5" w:rsidRPr="007D394E" w:rsidRDefault="00EA3BF1" w:rsidP="00EA3BF1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B960D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Hep C</w:t>
            </w:r>
            <w:r w:rsidR="000F7744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       </w:t>
            </w:r>
            <w:r w:rsidR="000F7744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Neg/Pos    </w:t>
            </w:r>
            <w:r w:rsidRPr="00B960D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Hep B </w:t>
            </w:r>
            <w:r w:rsidR="00C12C0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Anti-HBc</w:t>
            </w:r>
            <w:r w:rsidR="000F774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E2C72"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EA3BF1">
              <w:rPr>
                <w:rFonts w:asciiTheme="minorHAnsi" w:hAnsiTheme="minorHAnsi" w:cstheme="minorHAnsi"/>
                <w:sz w:val="20"/>
                <w:szCs w:val="20"/>
              </w:rPr>
              <w:t xml:space="preserve">Neg/Pos   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5D" w14:textId="068DD062" w:rsidR="00E544C5" w:rsidRPr="00020E44" w:rsidRDefault="00E544C5" w:rsidP="0063041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0E44">
              <w:rPr>
                <w:sz w:val="20"/>
                <w:szCs w:val="20"/>
              </w:rPr>
              <w:t>Neg/Pos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00400" w14:textId="55B44B3F" w:rsidR="00E544C5" w:rsidRPr="0011248E" w:rsidRDefault="00E544C5">
            <w:pPr>
              <w:spacing w:after="0" w:line="240" w:lineRule="auto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>Date: ………………</w:t>
            </w:r>
          </w:p>
        </w:tc>
      </w:tr>
      <w:tr w:rsidR="00E544C5" w14:paraId="4ECC1065" w14:textId="6E09A0E9" w:rsidTr="004E2C72">
        <w:tc>
          <w:tcPr>
            <w:tcW w:w="4679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61" w14:textId="7A180AAC" w:rsidR="00E544C5" w:rsidRPr="007D394E" w:rsidRDefault="00E544C5" w:rsidP="00837DF5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63" w14:textId="219CF8A2" w:rsidR="00E544C5" w:rsidRPr="007D394E" w:rsidRDefault="00E544C5" w:rsidP="00837DF5">
            <w:pPr>
              <w:spacing w:after="0" w:line="240" w:lineRule="auto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64" w14:textId="77777777" w:rsidR="00E544C5" w:rsidRPr="00020E44" w:rsidRDefault="00E544C5" w:rsidP="0063041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20E44">
              <w:rPr>
                <w:sz w:val="20"/>
                <w:szCs w:val="20"/>
              </w:rPr>
              <w:t>Neg/Pos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6EEFCD" w14:textId="1BAFF55A" w:rsidR="00E544C5" w:rsidRPr="0011248E" w:rsidRDefault="00E544C5" w:rsidP="00020E44">
            <w:pPr>
              <w:spacing w:after="0" w:line="240" w:lineRule="auto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>Date: …………</w:t>
            </w:r>
            <w:proofErr w:type="gramStart"/>
            <w:r w:rsidRPr="0011248E">
              <w:rPr>
                <w:sz w:val="20"/>
                <w:szCs w:val="20"/>
              </w:rPr>
              <w:t>…..</w:t>
            </w:r>
            <w:proofErr w:type="gramEnd"/>
          </w:p>
        </w:tc>
      </w:tr>
      <w:tr w:rsidR="0011248E" w:rsidRPr="0011248E" w14:paraId="4ECC106C" w14:textId="77777777" w:rsidTr="00B96423">
        <w:tc>
          <w:tcPr>
            <w:tcW w:w="4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2FE62" w14:textId="77777777" w:rsidR="003A10D2" w:rsidRPr="0022082C" w:rsidRDefault="003A10D2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HFEA Consents</w:t>
            </w:r>
          </w:p>
          <w:p w14:paraId="4ECC1068" w14:textId="78A8CB8B" w:rsidR="003A10D2" w:rsidRPr="0022082C" w:rsidRDefault="003A10D2">
            <w:pPr>
              <w:spacing w:after="0" w:line="240" w:lineRule="auto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900FE" w14:textId="77777777" w:rsidR="003A10D2" w:rsidRDefault="003A10D2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Legal </w:t>
            </w:r>
            <w:r w:rsidR="000A7387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P</w:t>
            </w: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arenthood</w:t>
            </w:r>
          </w:p>
          <w:p w14:paraId="4ECC1069" w14:textId="48AA1C01" w:rsidR="000A7387" w:rsidRPr="0022082C" w:rsidRDefault="000A7387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Consents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6A" w14:textId="6C5655BB" w:rsidR="003A10D2" w:rsidRPr="0022082C" w:rsidRDefault="003A10D2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Training </w:t>
            </w:r>
            <w:r w:rsidR="008B1F03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C</w:t>
            </w: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onsent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DF381" w14:textId="74D181D9" w:rsidR="003A10D2" w:rsidRDefault="008B1F03" w:rsidP="00424651">
            <w:pPr>
              <w:spacing w:after="0" w:line="240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11248E">
              <w:rPr>
                <w:color w:val="FFFFFF" w:themeColor="background1"/>
                <w:sz w:val="20"/>
                <w:szCs w:val="20"/>
              </w:rPr>
              <w:t xml:space="preserve">Local </w:t>
            </w:r>
            <w:r w:rsidR="003A10D2" w:rsidRPr="0011248E">
              <w:rPr>
                <w:color w:val="FFFFFF" w:themeColor="background1"/>
                <w:sz w:val="20"/>
                <w:szCs w:val="20"/>
              </w:rPr>
              <w:t xml:space="preserve">Clinic </w:t>
            </w:r>
            <w:r w:rsidRPr="0011248E">
              <w:rPr>
                <w:color w:val="FFFFFF" w:themeColor="background1"/>
                <w:sz w:val="20"/>
                <w:szCs w:val="20"/>
              </w:rPr>
              <w:t>Consent</w:t>
            </w:r>
            <w:r w:rsidR="000A7387">
              <w:rPr>
                <w:color w:val="FFFFFF" w:themeColor="background1"/>
                <w:sz w:val="20"/>
                <w:szCs w:val="20"/>
              </w:rPr>
              <w:t>s</w:t>
            </w:r>
          </w:p>
          <w:p w14:paraId="4ECC106B" w14:textId="5D846B94" w:rsidR="000A7387" w:rsidRPr="000A7387" w:rsidRDefault="000A7387" w:rsidP="00424651">
            <w:pPr>
              <w:spacing w:after="0" w:line="240" w:lineRule="auto"/>
              <w:jc w:val="center"/>
              <w:rPr>
                <w:i/>
                <w:iCs/>
                <w:color w:val="FFFFFF" w:themeColor="background1"/>
                <w:sz w:val="20"/>
                <w:szCs w:val="20"/>
              </w:rPr>
            </w:pPr>
            <w:r w:rsidRPr="000A7387">
              <w:rPr>
                <w:i/>
                <w:iCs/>
                <w:color w:val="FFFFFF" w:themeColor="background1"/>
                <w:sz w:val="20"/>
                <w:szCs w:val="20"/>
              </w:rPr>
              <w:t>(circle)</w:t>
            </w:r>
          </w:p>
        </w:tc>
      </w:tr>
      <w:tr w:rsidR="00020E44" w14:paraId="4ECC1073" w14:textId="77777777" w:rsidTr="004E2C72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6D" w14:textId="77777777" w:rsidR="00020E44" w:rsidRPr="007D394E" w:rsidRDefault="00020E4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Patient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6E" w14:textId="4F56A750" w:rsidR="00020E44" w:rsidRPr="007D394E" w:rsidRDefault="003A10D2" w:rsidP="00A92B31">
            <w:pPr>
              <w:spacing w:after="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A10D2">
              <w:rPr>
                <w:rFonts w:asciiTheme="minorHAnsi" w:hAnsiTheme="minorHAnsi" w:cstheme="minorHAnsi"/>
                <w:sz w:val="20"/>
                <w:szCs w:val="20"/>
              </w:rPr>
              <w:t>WT/WD/WSG/WPT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6F" w14:textId="464C9EEE" w:rsidR="00BD126F" w:rsidRPr="007D394E" w:rsidRDefault="00F86003" w:rsidP="00AE0B7E">
            <w:pPr>
              <w:spacing w:after="0" w:line="240" w:lineRule="auto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86003">
              <w:rPr>
                <w:rFonts w:asciiTheme="minorHAnsi" w:hAnsiTheme="minorHAnsi" w:cstheme="minorHAnsi"/>
                <w:sz w:val="20"/>
                <w:szCs w:val="20"/>
              </w:rPr>
              <w:t>Yrs</w:t>
            </w:r>
            <w:proofErr w:type="spellEnd"/>
            <w:r w:rsidRPr="00F8600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2E4588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F86003">
              <w:rPr>
                <w:rFonts w:asciiTheme="minorHAnsi" w:hAnsiTheme="minorHAnsi" w:cstheme="minorHAnsi"/>
                <w:sz w:val="20"/>
                <w:szCs w:val="20"/>
              </w:rPr>
              <w:t>torage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70" w14:textId="321780A8" w:rsidR="004442D7" w:rsidRPr="007D394E" w:rsidRDefault="00525E9D" w:rsidP="002E458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WP</w:t>
            </w:r>
            <w:r w:rsidR="00730B27">
              <w:rPr>
                <w:rFonts w:asciiTheme="minorHAnsi" w:hAnsiTheme="minorHAnsi" w:cstheme="minorHAnsi"/>
                <w:sz w:val="20"/>
                <w:szCs w:val="20"/>
              </w:rPr>
              <w:t>/PBR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2E4588">
              <w:rPr>
                <w:rFonts w:asciiTheme="minorHAnsi" w:hAnsiTheme="minorHAnsi" w:cstheme="minorHAnsi"/>
                <w:sz w:val="20"/>
                <w:szCs w:val="20"/>
              </w:rPr>
              <w:t xml:space="preserve">     </w:t>
            </w:r>
            <w:r w:rsidR="00630412">
              <w:rPr>
                <w:rFonts w:asciiTheme="minorHAnsi" w:hAnsiTheme="minorHAnsi" w:cstheme="minorHAnsi"/>
                <w:sz w:val="20"/>
                <w:szCs w:val="20"/>
              </w:rPr>
              <w:t>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es/</w:t>
            </w:r>
            <w:r w:rsidR="008A77E8">
              <w:rPr>
                <w:rFonts w:asciiTheme="minorHAnsi" w:hAnsiTheme="minorHAnsi" w:cstheme="minorHAnsi"/>
                <w:sz w:val="20"/>
                <w:szCs w:val="20"/>
              </w:rPr>
              <w:t xml:space="preserve"> N/A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71" w14:textId="0D0D0E20" w:rsidR="00020E44" w:rsidRPr="007D394E" w:rsidRDefault="00020E4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Eggs</w:t>
            </w:r>
            <w:r w:rsidR="00630412">
              <w:rPr>
                <w:rFonts w:asciiTheme="minorHAnsi" w:hAnsiTheme="minorHAnsi" w:cstheme="minorHAnsi"/>
                <w:sz w:val="20"/>
                <w:szCs w:val="20"/>
              </w:rPr>
              <w:t>/S</w:t>
            </w: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perm/</w:t>
            </w:r>
            <w:r w:rsidR="00630412"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mb</w:t>
            </w:r>
            <w:r w:rsidR="00630412">
              <w:rPr>
                <w:rFonts w:asciiTheme="minorHAnsi" w:hAnsiTheme="minorHAnsi" w:cstheme="minorHAnsi"/>
                <w:sz w:val="20"/>
                <w:szCs w:val="20"/>
              </w:rPr>
              <w:t>ryos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F499C" w14:textId="4E2FFCBB" w:rsidR="00A11F20" w:rsidRDefault="00020E44" w:rsidP="00BB31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53A05">
              <w:rPr>
                <w:sz w:val="20"/>
                <w:szCs w:val="20"/>
              </w:rPr>
              <w:t>Egg</w:t>
            </w:r>
            <w:r w:rsidR="000A7387">
              <w:rPr>
                <w:sz w:val="20"/>
                <w:szCs w:val="20"/>
              </w:rPr>
              <w:t xml:space="preserve"> Donation</w:t>
            </w:r>
          </w:p>
          <w:p w14:paraId="62E570B5" w14:textId="0A6B372A" w:rsidR="003A10D2" w:rsidRDefault="00630412" w:rsidP="00BB31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020E44" w:rsidRPr="00E53A05">
              <w:rPr>
                <w:sz w:val="20"/>
                <w:szCs w:val="20"/>
              </w:rPr>
              <w:t xml:space="preserve">gg </w:t>
            </w:r>
            <w:r w:rsidR="00F2769F">
              <w:rPr>
                <w:sz w:val="20"/>
                <w:szCs w:val="20"/>
              </w:rPr>
              <w:t>R</w:t>
            </w:r>
            <w:r w:rsidR="00020E44" w:rsidRPr="00E53A05">
              <w:rPr>
                <w:sz w:val="20"/>
                <w:szCs w:val="20"/>
              </w:rPr>
              <w:t>ecip</w:t>
            </w:r>
            <w:r>
              <w:rPr>
                <w:sz w:val="20"/>
                <w:szCs w:val="20"/>
              </w:rPr>
              <w:t>ient</w:t>
            </w:r>
          </w:p>
          <w:p w14:paraId="4ECC1072" w14:textId="03B0DF6C" w:rsidR="00E53A05" w:rsidRPr="0082227D" w:rsidRDefault="00630412" w:rsidP="00BB31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E53A05">
              <w:rPr>
                <w:sz w:val="20"/>
                <w:szCs w:val="20"/>
              </w:rPr>
              <w:t xml:space="preserve">hared </w:t>
            </w:r>
            <w:r w:rsidR="00F2769F">
              <w:rPr>
                <w:sz w:val="20"/>
                <w:szCs w:val="20"/>
              </w:rPr>
              <w:t>M</w:t>
            </w:r>
            <w:r w:rsidR="00E53A05">
              <w:rPr>
                <w:sz w:val="20"/>
                <w:szCs w:val="20"/>
              </w:rPr>
              <w:t>otherhood</w:t>
            </w:r>
          </w:p>
        </w:tc>
      </w:tr>
      <w:tr w:rsidR="00020E44" w14:paraId="4ECC107A" w14:textId="77777777" w:rsidTr="004E2C72">
        <w:trPr>
          <w:trHeight w:val="401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785E3" w14:textId="77777777" w:rsidR="00020E44" w:rsidRDefault="00020E4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Partner</w:t>
            </w:r>
          </w:p>
          <w:p w14:paraId="4ECC1074" w14:textId="77777777" w:rsidR="003A10D2" w:rsidRPr="007D394E" w:rsidRDefault="003A10D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75" w14:textId="24B43A9E" w:rsidR="00020E44" w:rsidRPr="007D394E" w:rsidRDefault="00CA4C6D" w:rsidP="00CA4C6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MT/MD/MSG/GS</w:t>
            </w:r>
            <w:r w:rsidR="00094E8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094E8F" w:rsidRPr="008A019D">
              <w:rPr>
                <w:rFonts w:asciiTheme="minorHAnsi" w:hAnsiTheme="minorHAnsi" w:cstheme="minorHAnsi"/>
                <w:sz w:val="20"/>
                <w:szCs w:val="20"/>
              </w:rPr>
              <w:t>SPP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76" w14:textId="56578409" w:rsidR="00BD126F" w:rsidRPr="007D394E" w:rsidRDefault="00F86003" w:rsidP="00AE0B7E">
            <w:pPr>
              <w:spacing w:after="0" w:line="240" w:lineRule="auto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86003">
              <w:rPr>
                <w:rFonts w:asciiTheme="minorHAnsi" w:hAnsiTheme="minorHAnsi" w:cstheme="minorHAnsi"/>
                <w:sz w:val="20"/>
                <w:szCs w:val="20"/>
              </w:rPr>
              <w:t>Yrs</w:t>
            </w:r>
            <w:proofErr w:type="spellEnd"/>
            <w:r w:rsidRPr="00F8600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2E4588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F86003">
              <w:rPr>
                <w:rFonts w:asciiTheme="minorHAnsi" w:hAnsiTheme="minorHAnsi" w:cstheme="minorHAnsi"/>
                <w:sz w:val="20"/>
                <w:szCs w:val="20"/>
              </w:rPr>
              <w:t>torage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77" w14:textId="77667EB3" w:rsidR="004442D7" w:rsidRPr="007D394E" w:rsidRDefault="00525E9D" w:rsidP="002E458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PP/PBR: </w:t>
            </w:r>
            <w:r w:rsidR="002E4588">
              <w:rPr>
                <w:rFonts w:asciiTheme="minorHAnsi" w:hAnsiTheme="minorHAnsi" w:cstheme="minorHAnsi"/>
                <w:sz w:val="20"/>
                <w:szCs w:val="20"/>
              </w:rPr>
              <w:t xml:space="preserve">      </w:t>
            </w:r>
            <w:r w:rsidR="00630412">
              <w:rPr>
                <w:rFonts w:asciiTheme="minorHAnsi" w:hAnsiTheme="minorHAnsi" w:cstheme="minorHAnsi"/>
                <w:sz w:val="20"/>
                <w:szCs w:val="20"/>
              </w:rPr>
              <w:t>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es</w:t>
            </w:r>
            <w:r w:rsidR="00B047A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8A77E8">
              <w:rPr>
                <w:rFonts w:asciiTheme="minorHAnsi" w:hAnsiTheme="minorHAnsi" w:cstheme="minorHAnsi"/>
                <w:sz w:val="20"/>
                <w:szCs w:val="20"/>
              </w:rPr>
              <w:t xml:space="preserve"> N/A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78" w14:textId="0B1AE25C" w:rsidR="00020E44" w:rsidRPr="007D394E" w:rsidRDefault="00020E4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Eggs/</w:t>
            </w:r>
            <w:r w:rsidR="00630412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perm</w:t>
            </w:r>
            <w:r w:rsidR="00630412">
              <w:rPr>
                <w:rFonts w:asciiTheme="minorHAnsi" w:hAnsiTheme="minorHAnsi" w:cstheme="minorHAnsi"/>
                <w:sz w:val="20"/>
                <w:szCs w:val="20"/>
              </w:rPr>
              <w:t>/Embryos</w:t>
            </w:r>
          </w:p>
        </w:tc>
        <w:tc>
          <w:tcPr>
            <w:tcW w:w="241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79" w14:textId="3E806222" w:rsidR="00020E44" w:rsidRDefault="00020E44">
            <w:pPr>
              <w:spacing w:after="0" w:line="240" w:lineRule="auto"/>
              <w:jc w:val="right"/>
            </w:pPr>
          </w:p>
        </w:tc>
      </w:tr>
      <w:tr w:rsidR="003A10D2" w14:paraId="4ECC1082" w14:textId="77777777" w:rsidTr="00B96423">
        <w:trPr>
          <w:trHeight w:val="54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7B" w14:textId="77777777" w:rsidR="003A10D2" w:rsidRPr="0022082C" w:rsidRDefault="003A10D2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TFP Consents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7D175" w14:textId="3D68BA0E" w:rsidR="003A10D2" w:rsidRPr="0022082C" w:rsidRDefault="003A10D2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TFP IVF/ICSI &amp;</w:t>
            </w:r>
          </w:p>
          <w:p w14:paraId="4ECC107C" w14:textId="4FDB293E" w:rsidR="00AC21A4" w:rsidRPr="0022082C" w:rsidRDefault="003A10D2" w:rsidP="00AC21A4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TFP </w:t>
            </w:r>
            <w:r w:rsidR="008B1F03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F</w:t>
            </w: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reeze</w:t>
            </w:r>
            <w:r w:rsidR="00AC21A4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 </w:t>
            </w:r>
            <w:r w:rsidR="00AC21A4" w:rsidRPr="008B1F03">
              <w:rPr>
                <w:rFonts w:asciiTheme="minorHAnsi" w:hAnsiTheme="minorHAnsi" w:cstheme="minorHAnsi"/>
                <w:i/>
                <w:iCs/>
                <w:color w:val="FFFFFF" w:themeColor="background1"/>
                <w:sz w:val="16"/>
                <w:szCs w:val="16"/>
              </w:rPr>
              <w:t>(Circle)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7E" w14:textId="477481AA" w:rsidR="003A10D2" w:rsidRPr="0022082C" w:rsidRDefault="00F2769F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TFP </w:t>
            </w:r>
            <w:r w:rsidR="003A10D2"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Additional </w:t>
            </w:r>
            <w:r w:rsidR="00385E0E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T</w:t>
            </w:r>
            <w:r w:rsidR="003A10D2"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ech</w:t>
            </w:r>
            <w:r w:rsidR="00385E0E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niques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80" w14:textId="2B4D4BCB" w:rsidR="003A10D2" w:rsidRPr="0022082C" w:rsidRDefault="00F2769F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TFP </w:t>
            </w:r>
            <w:r w:rsidR="003A10D2"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Donor </w:t>
            </w:r>
            <w:r w:rsidR="00203531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M</w:t>
            </w:r>
            <w:r w:rsidR="003A10D2"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 xml:space="preserve">atching </w:t>
            </w:r>
            <w:r w:rsidR="00203531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C</w:t>
            </w:r>
            <w:r w:rsidR="003A10D2"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onsent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31A80" w14:textId="2690E729" w:rsidR="003A10D2" w:rsidRDefault="00A11F20" w:rsidP="00424651">
            <w:pPr>
              <w:spacing w:after="0" w:line="240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TFP </w:t>
            </w:r>
            <w:r w:rsidR="00A21EB7">
              <w:rPr>
                <w:color w:val="FFFFFF" w:themeColor="background1"/>
                <w:sz w:val="20"/>
                <w:szCs w:val="20"/>
              </w:rPr>
              <w:t>IP</w:t>
            </w:r>
            <w:r>
              <w:rPr>
                <w:color w:val="FFFFFF" w:themeColor="background1"/>
                <w:sz w:val="20"/>
                <w:szCs w:val="20"/>
              </w:rPr>
              <w:t xml:space="preserve"> Consents</w:t>
            </w:r>
          </w:p>
          <w:p w14:paraId="4ECC1081" w14:textId="395E2E59" w:rsidR="000A7387" w:rsidRPr="000A7387" w:rsidRDefault="000A7387" w:rsidP="00424651">
            <w:pPr>
              <w:spacing w:after="0" w:line="240" w:lineRule="auto"/>
              <w:jc w:val="center"/>
              <w:rPr>
                <w:i/>
                <w:iCs/>
                <w:color w:val="FFFFFF" w:themeColor="background1"/>
                <w:sz w:val="20"/>
                <w:szCs w:val="20"/>
              </w:rPr>
            </w:pPr>
            <w:r w:rsidRPr="000A7387">
              <w:rPr>
                <w:i/>
                <w:iCs/>
                <w:color w:val="FFFFFF" w:themeColor="background1"/>
                <w:sz w:val="20"/>
                <w:szCs w:val="20"/>
              </w:rPr>
              <w:t>(circle)</w:t>
            </w:r>
          </w:p>
        </w:tc>
      </w:tr>
      <w:tr w:rsidR="003A10D2" w14:paraId="4ECC108C" w14:textId="77777777" w:rsidTr="004E2C72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83" w14:textId="77777777" w:rsidR="003A10D2" w:rsidRPr="007D394E" w:rsidRDefault="003A10D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Patient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DD7E8" w14:textId="615354AE" w:rsidR="00C869F6" w:rsidRPr="00C869F6" w:rsidRDefault="00C869F6" w:rsidP="008B26CE">
            <w:pPr>
              <w:shd w:val="clear" w:color="auto" w:fill="FFFFFF" w:themeFill="background1"/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ICSI  Yes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/  No</w:t>
            </w:r>
          </w:p>
          <w:p w14:paraId="4ECC1084" w14:textId="20678C5A" w:rsidR="001037AA" w:rsidRPr="007D394E" w:rsidRDefault="00070FC6" w:rsidP="001037A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TFP </w:t>
            </w:r>
            <w:r w:rsidR="003A10D2">
              <w:rPr>
                <w:rFonts w:asciiTheme="minorHAnsi" w:hAnsiTheme="minorHAnsi" w:cstheme="minorHAnsi"/>
                <w:sz w:val="20"/>
                <w:szCs w:val="20"/>
              </w:rPr>
              <w:t>Freeze: Yes/No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86" w14:textId="74C51FCF" w:rsidR="003A10D2" w:rsidRPr="00077D64" w:rsidRDefault="003A10D2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AOA</w:t>
            </w:r>
            <w:r w:rsidR="00AC4F9D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/</w:t>
            </w:r>
            <w:proofErr w:type="gramEnd"/>
            <w:r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C4F9D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06CD3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Sperm </w:t>
            </w:r>
            <w:r w:rsidR="001B176A" w:rsidRPr="00077D64">
              <w:rPr>
                <w:rFonts w:asciiTheme="minorHAnsi" w:hAnsiTheme="minorHAnsi" w:cstheme="minorHAnsi"/>
                <w:sz w:val="20"/>
                <w:szCs w:val="20"/>
              </w:rPr>
              <w:t>M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obil </w:t>
            </w:r>
            <w:r w:rsidR="00AC4F9D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/ </w:t>
            </w:r>
            <w:r w:rsidR="00AC4F9D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PICSI </w:t>
            </w:r>
            <w:r w:rsidR="00AC4F9D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AC4F9D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IMSI</w:t>
            </w:r>
          </w:p>
          <w:p w14:paraId="0B2D8232" w14:textId="5A8908DA" w:rsidR="003A10D2" w:rsidRPr="00077D64" w:rsidRDefault="003A10D2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Glue</w:t>
            </w:r>
            <w:r w:rsidR="00513C38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C4F9D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proofErr w:type="gramEnd"/>
            <w:r w:rsidR="00C63FD7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C4F9D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AH</w:t>
            </w:r>
          </w:p>
          <w:p w14:paraId="4ECC1088" w14:textId="21FF6DCC" w:rsidR="00A11F20" w:rsidRPr="00077D64" w:rsidRDefault="00A11F20" w:rsidP="00A11F20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PGT-A</w:t>
            </w:r>
            <w:r w:rsidR="00AC4F9D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gramStart"/>
            <w:r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/ </w:t>
            </w:r>
            <w:r w:rsidR="00AC4F9D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PGT</w:t>
            </w:r>
            <w:proofErr w:type="gramEnd"/>
            <w:r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-SR </w:t>
            </w:r>
            <w:r w:rsidR="00AC4F9D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AC4F9D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PGT-M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9CEF0" w14:textId="35BDC356" w:rsidR="003A10D2" w:rsidRDefault="003A10D2" w:rsidP="00B0034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Yes/</w:t>
            </w:r>
            <w:r w:rsidR="008A77E8">
              <w:rPr>
                <w:rFonts w:asciiTheme="minorHAnsi" w:hAnsiTheme="minorHAnsi" w:cstheme="minorHAnsi"/>
                <w:sz w:val="20"/>
                <w:szCs w:val="20"/>
              </w:rPr>
              <w:t xml:space="preserve"> NA</w:t>
            </w:r>
          </w:p>
          <w:p w14:paraId="4ECC108A" w14:textId="10B79C22" w:rsidR="00501952" w:rsidRPr="00404690" w:rsidRDefault="00501952" w:rsidP="00B0034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F1250" w14:textId="77777777" w:rsidR="00F2769F" w:rsidRPr="00E53A05" w:rsidRDefault="00F2769F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  <w:p w14:paraId="7FFEECBD" w14:textId="4A976455" w:rsidR="003A10D2" w:rsidRPr="00077D64" w:rsidRDefault="003A10D2" w:rsidP="00A21EB7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077D64">
              <w:rPr>
                <w:sz w:val="20"/>
                <w:szCs w:val="20"/>
              </w:rPr>
              <w:t xml:space="preserve">IP </w:t>
            </w:r>
            <w:r w:rsidR="00F2769F" w:rsidRPr="00077D64">
              <w:rPr>
                <w:sz w:val="20"/>
                <w:szCs w:val="20"/>
              </w:rPr>
              <w:t>Consent</w:t>
            </w:r>
          </w:p>
          <w:p w14:paraId="4ECC108B" w14:textId="3218E42F" w:rsidR="003A10D2" w:rsidRPr="00E53A05" w:rsidRDefault="00F2769F" w:rsidP="000A7387">
            <w:pPr>
              <w:spacing w:after="0" w:line="360" w:lineRule="auto"/>
              <w:jc w:val="center"/>
              <w:rPr>
                <w:sz w:val="18"/>
                <w:szCs w:val="18"/>
              </w:rPr>
            </w:pPr>
            <w:r w:rsidRPr="00077D64">
              <w:rPr>
                <w:sz w:val="20"/>
                <w:szCs w:val="20"/>
              </w:rPr>
              <w:t>IP</w:t>
            </w:r>
            <w:r w:rsidR="00E33901" w:rsidRPr="00077D64">
              <w:rPr>
                <w:sz w:val="20"/>
                <w:szCs w:val="20"/>
              </w:rPr>
              <w:t xml:space="preserve"> checklist</w:t>
            </w:r>
          </w:p>
        </w:tc>
      </w:tr>
      <w:tr w:rsidR="003A10D2" w14:paraId="4ECC1096" w14:textId="77777777" w:rsidTr="004E2C72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8D" w14:textId="77777777" w:rsidR="003A10D2" w:rsidRPr="007D394E" w:rsidRDefault="003A10D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Partner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BC5FA" w14:textId="54E49431" w:rsidR="00C869F6" w:rsidRPr="00C869F6" w:rsidRDefault="00C869F6" w:rsidP="008B26CE">
            <w:pPr>
              <w:shd w:val="clear" w:color="auto" w:fill="FFFFFF" w:themeFill="background1"/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ICSI  Yes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/  No</w:t>
            </w:r>
          </w:p>
          <w:p w14:paraId="7D21B702" w14:textId="77777777" w:rsidR="003A10D2" w:rsidRDefault="00070FC6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TFP </w:t>
            </w:r>
            <w:r w:rsidR="003A10D2" w:rsidRPr="003A10D2">
              <w:rPr>
                <w:rFonts w:asciiTheme="minorHAnsi" w:hAnsiTheme="minorHAnsi" w:cstheme="minorHAnsi"/>
                <w:sz w:val="20"/>
                <w:szCs w:val="20"/>
              </w:rPr>
              <w:t>Freeze: Yes/No</w:t>
            </w:r>
          </w:p>
          <w:p w14:paraId="4ECC108E" w14:textId="0BF99511" w:rsidR="00796D09" w:rsidRPr="007D394E" w:rsidRDefault="005F1A57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4341E">
              <w:rPr>
                <w:rFonts w:asciiTheme="minorHAnsi" w:hAnsiTheme="minorHAnsi" w:cstheme="minorHAnsi"/>
                <w:sz w:val="20"/>
                <w:szCs w:val="20"/>
                <w:shd w:val="clear" w:color="auto" w:fill="FFFFFF" w:themeFill="background1"/>
              </w:rPr>
              <w:t>Frozen sperm Yes/No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F9579" w14:textId="55167456" w:rsidR="003A10D2" w:rsidRPr="00077D64" w:rsidRDefault="003A10D2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AOA / S</w:t>
            </w:r>
            <w:r w:rsidR="00806CD3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perm </w:t>
            </w:r>
            <w:r w:rsidR="001B176A" w:rsidRPr="00077D64">
              <w:rPr>
                <w:rFonts w:asciiTheme="minorHAnsi" w:hAnsiTheme="minorHAnsi" w:cstheme="minorHAnsi"/>
                <w:sz w:val="20"/>
                <w:szCs w:val="20"/>
              </w:rPr>
              <w:t>M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obil / PICSI / IMSI</w:t>
            </w:r>
          </w:p>
          <w:p w14:paraId="00004478" w14:textId="77777777" w:rsidR="003A10D2" w:rsidRPr="00077D64" w:rsidRDefault="003A10D2" w:rsidP="0042465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Glue</w:t>
            </w:r>
            <w:r w:rsidR="00513C38" w:rsidRPr="00077D6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/AH</w:t>
            </w:r>
          </w:p>
          <w:p w14:paraId="4ECC1092" w14:textId="5F23F91C" w:rsidR="00A11F20" w:rsidRPr="00077D64" w:rsidRDefault="00A11F20" w:rsidP="00A11F20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7D64">
              <w:rPr>
                <w:rFonts w:asciiTheme="minorHAnsi" w:hAnsiTheme="minorHAnsi" w:cstheme="minorHAnsi"/>
                <w:sz w:val="20"/>
                <w:szCs w:val="20"/>
              </w:rPr>
              <w:t>PGT-A / PGT-SR / PGT-M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66376" w14:textId="4BFB932F" w:rsidR="003A10D2" w:rsidRDefault="003A10D2" w:rsidP="00B00347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D394E">
              <w:rPr>
                <w:rFonts w:asciiTheme="minorHAnsi" w:hAnsiTheme="minorHAnsi" w:cstheme="minorHAnsi"/>
                <w:sz w:val="20"/>
                <w:szCs w:val="20"/>
              </w:rPr>
              <w:t>Yes/</w:t>
            </w:r>
            <w:r w:rsidR="008A77E8">
              <w:rPr>
                <w:rFonts w:asciiTheme="minorHAnsi" w:hAnsiTheme="minorHAnsi" w:cstheme="minorHAnsi"/>
                <w:sz w:val="20"/>
                <w:szCs w:val="20"/>
              </w:rPr>
              <w:t xml:space="preserve"> NA</w:t>
            </w:r>
          </w:p>
          <w:p w14:paraId="0647F327" w14:textId="77777777" w:rsidR="003A10D2" w:rsidRDefault="003A10D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ECC1094" w14:textId="770E60B4" w:rsidR="003A10D2" w:rsidRPr="007D394E" w:rsidRDefault="003A10D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95" w14:textId="77777777" w:rsidR="003A10D2" w:rsidRDefault="003A10D2">
            <w:pPr>
              <w:spacing w:after="0" w:line="240" w:lineRule="auto"/>
            </w:pPr>
          </w:p>
        </w:tc>
      </w:tr>
      <w:tr w:rsidR="0022082C" w14:paraId="2BCC9507" w14:textId="77777777" w:rsidTr="00B96423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DA102" w14:textId="0638A9D7" w:rsidR="0022082C" w:rsidRPr="007D394E" w:rsidRDefault="0022082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22082C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Comments</w:t>
            </w:r>
          </w:p>
        </w:tc>
        <w:tc>
          <w:tcPr>
            <w:tcW w:w="102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78817" w14:textId="77777777" w:rsidR="00A11F20" w:rsidRDefault="00A11F20">
            <w:pPr>
              <w:spacing w:after="0" w:line="240" w:lineRule="auto"/>
            </w:pPr>
          </w:p>
        </w:tc>
      </w:tr>
    </w:tbl>
    <w:p w14:paraId="4ECC109A" w14:textId="77777777" w:rsidR="00BC5972" w:rsidRDefault="00BC5972">
      <w:pPr>
        <w:spacing w:after="0" w:line="240" w:lineRule="auto"/>
      </w:pPr>
    </w:p>
    <w:tbl>
      <w:tblPr>
        <w:tblW w:w="11341" w:type="dxa"/>
        <w:tblInd w:w="-43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8"/>
        <w:gridCol w:w="896"/>
        <w:gridCol w:w="709"/>
        <w:gridCol w:w="1843"/>
        <w:gridCol w:w="2775"/>
        <w:gridCol w:w="769"/>
        <w:gridCol w:w="1984"/>
        <w:gridCol w:w="567"/>
      </w:tblGrid>
      <w:tr w:rsidR="00BC5972" w14:paraId="4ECC109C" w14:textId="77777777" w:rsidTr="00B96423">
        <w:tc>
          <w:tcPr>
            <w:tcW w:w="1134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9B" w14:textId="6A191511" w:rsidR="00BC5972" w:rsidRPr="001B176A" w:rsidRDefault="001B176A">
            <w:pPr>
              <w:spacing w:after="0" w:line="240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11248E">
              <w:rPr>
                <w:b/>
                <w:bCs/>
                <w:color w:val="FFFFFF" w:themeColor="background1"/>
                <w:sz w:val="20"/>
                <w:szCs w:val="20"/>
              </w:rPr>
              <w:t>Egg Collection</w:t>
            </w:r>
          </w:p>
        </w:tc>
      </w:tr>
      <w:tr w:rsidR="00A11F20" w14:paraId="4ECC10A0" w14:textId="77777777" w:rsidTr="00262FFB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8351D" w14:textId="74E3CEE3" w:rsidR="00A11F20" w:rsidRPr="007D394E" w:rsidRDefault="00A11F20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 xml:space="preserve">Date:                                      </w:t>
            </w:r>
          </w:p>
        </w:tc>
        <w:tc>
          <w:tcPr>
            <w:tcW w:w="34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C109D" w14:textId="6284E3A8" w:rsidR="00A11F20" w:rsidRPr="007D394E" w:rsidRDefault="00A11F20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Time started: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9E" w14:textId="1428AB85" w:rsidR="00A11F20" w:rsidRPr="0011248E" w:rsidRDefault="00A11F20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>Total No. Eggs Collected</w:t>
            </w:r>
          </w:p>
        </w:tc>
        <w:tc>
          <w:tcPr>
            <w:tcW w:w="3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9F" w14:textId="77777777" w:rsidR="00A11F20" w:rsidRPr="0011248E" w:rsidRDefault="00A11F20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424651" w14:paraId="4ECC10A5" w14:textId="485740BD" w:rsidTr="00A32986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A1" w14:textId="77777777" w:rsidR="00424651" w:rsidRPr="007D394E" w:rsidRDefault="00424651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Lab Operator</w:t>
            </w:r>
          </w:p>
        </w:tc>
        <w:tc>
          <w:tcPr>
            <w:tcW w:w="34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A2" w14:textId="77777777" w:rsidR="00424651" w:rsidRPr="007D394E" w:rsidRDefault="00424651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A3" w14:textId="6E12B59E" w:rsidR="00424651" w:rsidRPr="0011248E" w:rsidRDefault="00424651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 xml:space="preserve">Total </w:t>
            </w:r>
            <w:r w:rsidR="00027E4F" w:rsidRPr="0011248E">
              <w:rPr>
                <w:sz w:val="20"/>
                <w:szCs w:val="20"/>
              </w:rPr>
              <w:t>No.</w:t>
            </w:r>
            <w:r w:rsidRPr="0011248E">
              <w:rPr>
                <w:sz w:val="20"/>
                <w:szCs w:val="20"/>
              </w:rPr>
              <w:t xml:space="preserve"> </w:t>
            </w:r>
            <w:r w:rsidR="00F57C28" w:rsidRPr="0011248E">
              <w:rPr>
                <w:sz w:val="20"/>
                <w:szCs w:val="20"/>
              </w:rPr>
              <w:t>Eggs for</w:t>
            </w:r>
            <w:r w:rsidRPr="0011248E">
              <w:rPr>
                <w:sz w:val="20"/>
                <w:szCs w:val="20"/>
              </w:rPr>
              <w:t xml:space="preserve"> </w:t>
            </w:r>
            <w:r w:rsidR="00F57C28" w:rsidRPr="0011248E">
              <w:rPr>
                <w:sz w:val="20"/>
                <w:szCs w:val="20"/>
              </w:rPr>
              <w:t>O</w:t>
            </w:r>
            <w:r w:rsidRPr="0011248E">
              <w:rPr>
                <w:sz w:val="20"/>
                <w:szCs w:val="20"/>
              </w:rPr>
              <w:t xml:space="preserve">wn </w:t>
            </w:r>
            <w:r w:rsidR="00F57C28" w:rsidRPr="0011248E">
              <w:rPr>
                <w:sz w:val="20"/>
                <w:szCs w:val="20"/>
              </w:rPr>
              <w:t>U</w:t>
            </w:r>
            <w:r w:rsidRPr="0011248E">
              <w:rPr>
                <w:sz w:val="20"/>
                <w:szCs w:val="20"/>
              </w:rPr>
              <w:t>se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A4" w14:textId="77777777" w:rsidR="00424651" w:rsidRPr="0011248E" w:rsidRDefault="00424651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DAD58" w14:textId="6908EFA4" w:rsidR="00424651" w:rsidRPr="0011248E" w:rsidRDefault="00424651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 xml:space="preserve">Total </w:t>
            </w:r>
            <w:r w:rsidR="00027E4F" w:rsidRPr="0011248E">
              <w:rPr>
                <w:sz w:val="20"/>
                <w:szCs w:val="20"/>
              </w:rPr>
              <w:t xml:space="preserve">No. </w:t>
            </w:r>
            <w:r w:rsidR="00F57C28" w:rsidRPr="0011248E">
              <w:rPr>
                <w:sz w:val="20"/>
                <w:szCs w:val="20"/>
              </w:rPr>
              <w:t>Eggs</w:t>
            </w:r>
            <w:r w:rsidRPr="0011248E">
              <w:rPr>
                <w:sz w:val="20"/>
                <w:szCs w:val="20"/>
              </w:rPr>
              <w:t xml:space="preserve"> </w:t>
            </w:r>
            <w:r w:rsidR="00F57C28" w:rsidRPr="0011248E">
              <w:rPr>
                <w:sz w:val="20"/>
                <w:szCs w:val="20"/>
              </w:rPr>
              <w:t>Donated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65B6FF2" w14:textId="77777777" w:rsidR="00424651" w:rsidRPr="007D394E" w:rsidRDefault="00424651" w:rsidP="00424651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424651" w14:paraId="4ECC10AA" w14:textId="5F2607B8" w:rsidTr="00262FFB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A6" w14:textId="6C47D8B2" w:rsidR="00424651" w:rsidRPr="007D394E" w:rsidRDefault="00424651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Clini</w:t>
            </w:r>
            <w:r w:rsidR="001F1F0F">
              <w:rPr>
                <w:sz w:val="20"/>
                <w:szCs w:val="20"/>
              </w:rPr>
              <w:t>cal Operator</w:t>
            </w:r>
          </w:p>
        </w:tc>
        <w:tc>
          <w:tcPr>
            <w:tcW w:w="34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A7" w14:textId="77777777" w:rsidR="00424651" w:rsidRPr="007D394E" w:rsidRDefault="00424651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A8" w14:textId="28D48344" w:rsidR="00424651" w:rsidRPr="007D394E" w:rsidRDefault="00424651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 xml:space="preserve">Total No. </w:t>
            </w:r>
            <w:r w:rsidR="000A7387">
              <w:rPr>
                <w:sz w:val="20"/>
                <w:szCs w:val="20"/>
              </w:rPr>
              <w:t>D</w:t>
            </w:r>
            <w:r w:rsidRPr="007D394E">
              <w:rPr>
                <w:sz w:val="20"/>
                <w:szCs w:val="20"/>
              </w:rPr>
              <w:t>ishes</w:t>
            </w:r>
            <w:r w:rsidR="00516DFE">
              <w:rPr>
                <w:sz w:val="20"/>
                <w:szCs w:val="20"/>
              </w:rPr>
              <w:t xml:space="preserve"> for Own Use</w:t>
            </w:r>
          </w:p>
        </w:tc>
        <w:tc>
          <w:tcPr>
            <w:tcW w:w="3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31042" w14:textId="77777777" w:rsidR="00424651" w:rsidRPr="007D394E" w:rsidRDefault="00424651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BC5972" w14:paraId="4ECC10B1" w14:textId="77777777" w:rsidTr="00262FFB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AB" w14:textId="63E0583D" w:rsidR="00BC5972" w:rsidRPr="007D394E" w:rsidRDefault="00FC34ED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Needle</w:t>
            </w:r>
            <w:r w:rsidR="00A11F20">
              <w:rPr>
                <w:sz w:val="20"/>
                <w:szCs w:val="20"/>
              </w:rPr>
              <w:t xml:space="preserve"> D</w:t>
            </w:r>
            <w:r w:rsidRPr="007D394E">
              <w:rPr>
                <w:sz w:val="20"/>
                <w:szCs w:val="20"/>
              </w:rPr>
              <w:t>issect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AC" w14:textId="6CFD30C3" w:rsidR="00BC5972" w:rsidRPr="007D394E" w:rsidRDefault="00FC34ED" w:rsidP="00B0034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Yes</w:t>
            </w:r>
            <w:r w:rsidR="00F2769F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/</w:t>
            </w:r>
            <w:r w:rsidR="00F2769F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No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AD" w14:textId="77777777" w:rsidR="00BC5972" w:rsidRPr="007D394E" w:rsidRDefault="00FC34ED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Inc.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AE" w14:textId="77777777" w:rsidR="00BC5972" w:rsidRPr="007D394E" w:rsidRDefault="00BC5972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AF" w14:textId="0D6D04CE" w:rsidR="00BC5972" w:rsidRPr="007D394E" w:rsidRDefault="00FC34ED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 xml:space="preserve">Tube </w:t>
            </w:r>
            <w:r w:rsidR="003F5EC1">
              <w:rPr>
                <w:sz w:val="20"/>
                <w:szCs w:val="20"/>
              </w:rPr>
              <w:t>W</w:t>
            </w:r>
            <w:r w:rsidRPr="007D394E">
              <w:rPr>
                <w:sz w:val="20"/>
                <w:szCs w:val="20"/>
              </w:rPr>
              <w:t xml:space="preserve">armer/G85 </w:t>
            </w:r>
            <w:r w:rsidR="003F5EC1">
              <w:rPr>
                <w:sz w:val="20"/>
                <w:szCs w:val="20"/>
              </w:rPr>
              <w:t>Empty</w:t>
            </w:r>
          </w:p>
        </w:tc>
        <w:tc>
          <w:tcPr>
            <w:tcW w:w="3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B0" w14:textId="1E7BA359" w:rsidR="00BC5972" w:rsidRPr="007D394E" w:rsidRDefault="00FC34ED" w:rsidP="00B0034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Yes</w:t>
            </w:r>
            <w:r w:rsidR="00F2769F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/</w:t>
            </w:r>
            <w:r w:rsidR="00F2769F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No</w:t>
            </w:r>
          </w:p>
        </w:tc>
      </w:tr>
      <w:tr w:rsidR="00BC5972" w14:paraId="4ECC10B4" w14:textId="77777777" w:rsidTr="00262FFB">
        <w:tc>
          <w:tcPr>
            <w:tcW w:w="52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B2" w14:textId="5E96871A" w:rsidR="00BC5972" w:rsidRPr="001B176A" w:rsidRDefault="00A11F20" w:rsidP="007D394E">
            <w:pPr>
              <w:spacing w:after="0" w:line="240" w:lineRule="auto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Verbal </w:t>
            </w:r>
            <w:r w:rsidR="00FC34ED" w:rsidRPr="001B176A">
              <w:rPr>
                <w:b/>
                <w:bCs/>
                <w:sz w:val="20"/>
                <w:szCs w:val="20"/>
              </w:rPr>
              <w:t xml:space="preserve">Patient ID </w:t>
            </w:r>
            <w:r>
              <w:rPr>
                <w:b/>
                <w:bCs/>
                <w:sz w:val="20"/>
                <w:szCs w:val="20"/>
              </w:rPr>
              <w:t xml:space="preserve">Check </w:t>
            </w:r>
            <w:r w:rsidR="00FC34ED" w:rsidRPr="001B176A">
              <w:rPr>
                <w:b/>
                <w:bCs/>
                <w:sz w:val="20"/>
                <w:szCs w:val="20"/>
              </w:rPr>
              <w:t xml:space="preserve">with </w:t>
            </w:r>
            <w:r w:rsidR="00625DC0">
              <w:rPr>
                <w:b/>
                <w:bCs/>
                <w:sz w:val="20"/>
                <w:szCs w:val="20"/>
              </w:rPr>
              <w:t>P</w:t>
            </w:r>
            <w:r w:rsidR="00FC34ED" w:rsidRPr="001B176A">
              <w:rPr>
                <w:b/>
                <w:bCs/>
                <w:sz w:val="20"/>
                <w:szCs w:val="20"/>
              </w:rPr>
              <w:t xml:space="preserve">atient </w:t>
            </w:r>
            <w:r w:rsidR="00625DC0">
              <w:rPr>
                <w:b/>
                <w:bCs/>
                <w:sz w:val="20"/>
                <w:szCs w:val="20"/>
              </w:rPr>
              <w:t>R</w:t>
            </w:r>
            <w:r w:rsidR="00FC34ED" w:rsidRPr="001B176A">
              <w:rPr>
                <w:b/>
                <w:bCs/>
                <w:sz w:val="20"/>
                <w:szCs w:val="20"/>
              </w:rPr>
              <w:t xml:space="preserve">ecord and RI </w:t>
            </w:r>
            <w:r>
              <w:rPr>
                <w:b/>
                <w:bCs/>
                <w:sz w:val="20"/>
                <w:szCs w:val="20"/>
              </w:rPr>
              <w:t>C</w:t>
            </w:r>
            <w:r w:rsidR="00FC34ED" w:rsidRPr="001B176A">
              <w:rPr>
                <w:b/>
                <w:bCs/>
                <w:sz w:val="20"/>
                <w:szCs w:val="20"/>
              </w:rPr>
              <w:t>ard</w:t>
            </w:r>
          </w:p>
        </w:tc>
        <w:tc>
          <w:tcPr>
            <w:tcW w:w="60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B3" w14:textId="2FC53C7E" w:rsidR="00BC5972" w:rsidRPr="001B176A" w:rsidRDefault="00FC34ED" w:rsidP="007D394E">
            <w:pPr>
              <w:spacing w:after="0" w:line="240" w:lineRule="auto"/>
              <w:jc w:val="left"/>
              <w:rPr>
                <w:b/>
                <w:bCs/>
                <w:sz w:val="20"/>
                <w:szCs w:val="20"/>
              </w:rPr>
            </w:pPr>
            <w:r w:rsidRPr="001B176A">
              <w:rPr>
                <w:b/>
                <w:bCs/>
                <w:sz w:val="20"/>
                <w:szCs w:val="20"/>
              </w:rPr>
              <w:t xml:space="preserve">GMOPS </w:t>
            </w:r>
            <w:r w:rsidR="003F5EC1">
              <w:rPr>
                <w:b/>
                <w:bCs/>
                <w:sz w:val="20"/>
                <w:szCs w:val="20"/>
              </w:rPr>
              <w:t>D</w:t>
            </w:r>
            <w:r w:rsidRPr="001B176A">
              <w:rPr>
                <w:b/>
                <w:bCs/>
                <w:sz w:val="20"/>
                <w:szCs w:val="20"/>
              </w:rPr>
              <w:t xml:space="preserve">ishes &amp; RI system </w:t>
            </w:r>
            <w:r w:rsidR="003F5EC1">
              <w:rPr>
                <w:b/>
                <w:bCs/>
                <w:sz w:val="20"/>
                <w:szCs w:val="20"/>
              </w:rPr>
              <w:t>W</w:t>
            </w:r>
            <w:r w:rsidRPr="001B176A">
              <w:rPr>
                <w:b/>
                <w:bCs/>
                <w:sz w:val="20"/>
                <w:szCs w:val="20"/>
              </w:rPr>
              <w:t>itness</w:t>
            </w:r>
          </w:p>
        </w:tc>
      </w:tr>
      <w:tr w:rsidR="00BC5972" w14:paraId="4ECC10B9" w14:textId="77777777" w:rsidTr="00B84014"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B5" w14:textId="315BC51F" w:rsidR="00BC5972" w:rsidRPr="001B176A" w:rsidRDefault="001B176A" w:rsidP="007D394E">
            <w:pPr>
              <w:spacing w:after="0" w:line="240" w:lineRule="auto"/>
              <w:jc w:val="left"/>
              <w:rPr>
                <w:sz w:val="20"/>
                <w:szCs w:val="20"/>
                <w:highlight w:val="yellow"/>
              </w:rPr>
            </w:pPr>
            <w:r w:rsidRPr="0011248E">
              <w:rPr>
                <w:sz w:val="20"/>
                <w:szCs w:val="20"/>
              </w:rPr>
              <w:t>Operator</w:t>
            </w:r>
            <w:r w:rsidR="00FC34ED" w:rsidRPr="0011248E">
              <w:rPr>
                <w:sz w:val="20"/>
                <w:szCs w:val="20"/>
              </w:rPr>
              <w:t>: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B6" w14:textId="77777777" w:rsidR="00BC5972" w:rsidRPr="007D394E" w:rsidRDefault="00FC34ED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Witness: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B7" w14:textId="0782E9EF" w:rsidR="00BC5972" w:rsidRPr="007D394E" w:rsidRDefault="001B176A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>Operator</w:t>
            </w:r>
            <w:r w:rsidR="00FC34ED" w:rsidRPr="0011248E">
              <w:rPr>
                <w:sz w:val="20"/>
                <w:szCs w:val="20"/>
              </w:rPr>
              <w:t>:</w:t>
            </w:r>
          </w:p>
        </w:tc>
        <w:tc>
          <w:tcPr>
            <w:tcW w:w="3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B8" w14:textId="77777777" w:rsidR="00BC5972" w:rsidRPr="00095209" w:rsidRDefault="00FC34ED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095209">
              <w:rPr>
                <w:sz w:val="20"/>
                <w:szCs w:val="20"/>
              </w:rPr>
              <w:t>Witness:</w:t>
            </w:r>
          </w:p>
        </w:tc>
      </w:tr>
      <w:tr w:rsidR="00BC5972" w14:paraId="4ECC10BC" w14:textId="77777777" w:rsidTr="00262FFB">
        <w:tc>
          <w:tcPr>
            <w:tcW w:w="524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BA" w14:textId="77777777" w:rsidR="00BC5972" w:rsidRPr="007D394E" w:rsidRDefault="00FC34ED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 xml:space="preserve">Comments: </w:t>
            </w:r>
          </w:p>
        </w:tc>
        <w:tc>
          <w:tcPr>
            <w:tcW w:w="60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BB" w14:textId="0D36B37D" w:rsidR="00BC5972" w:rsidRPr="001B176A" w:rsidRDefault="00FC34ED" w:rsidP="007D394E">
            <w:pPr>
              <w:spacing w:after="0" w:line="240" w:lineRule="auto"/>
              <w:jc w:val="left"/>
              <w:rPr>
                <w:b/>
                <w:bCs/>
                <w:sz w:val="20"/>
                <w:szCs w:val="20"/>
              </w:rPr>
            </w:pPr>
            <w:r w:rsidRPr="001B176A">
              <w:rPr>
                <w:b/>
                <w:bCs/>
                <w:sz w:val="20"/>
                <w:szCs w:val="20"/>
              </w:rPr>
              <w:t>Oocytes moved from GMOPS to GIVF</w:t>
            </w:r>
            <w:r w:rsidR="001B176A">
              <w:rPr>
                <w:b/>
                <w:bCs/>
                <w:sz w:val="20"/>
                <w:szCs w:val="20"/>
              </w:rPr>
              <w:t xml:space="preserve"> </w:t>
            </w:r>
            <w:r w:rsidR="003F5EC1">
              <w:rPr>
                <w:b/>
                <w:bCs/>
                <w:sz w:val="20"/>
                <w:szCs w:val="20"/>
              </w:rPr>
              <w:t>D</w:t>
            </w:r>
            <w:r w:rsidR="001B176A">
              <w:rPr>
                <w:b/>
                <w:bCs/>
                <w:sz w:val="20"/>
                <w:szCs w:val="20"/>
              </w:rPr>
              <w:t>ishes</w:t>
            </w:r>
          </w:p>
        </w:tc>
      </w:tr>
      <w:tr w:rsidR="00BC5972" w14:paraId="4ECC10C0" w14:textId="77777777" w:rsidTr="00262FFB">
        <w:tc>
          <w:tcPr>
            <w:tcW w:w="524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BD" w14:textId="77777777" w:rsidR="00BC5972" w:rsidRPr="007D394E" w:rsidRDefault="00BC5972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BE" w14:textId="4CC2CE1B" w:rsidR="00BC5972" w:rsidRPr="007D394E" w:rsidRDefault="001B176A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>Operator</w:t>
            </w:r>
            <w:r w:rsidR="00FC34ED" w:rsidRPr="0011248E">
              <w:rPr>
                <w:sz w:val="20"/>
                <w:szCs w:val="20"/>
              </w:rPr>
              <w:t>:</w:t>
            </w:r>
          </w:p>
        </w:tc>
        <w:tc>
          <w:tcPr>
            <w:tcW w:w="3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BF" w14:textId="04F0031E" w:rsidR="00BC5972" w:rsidRPr="007D394E" w:rsidRDefault="00FC34ED" w:rsidP="007D394E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 xml:space="preserve">Witness: </w:t>
            </w:r>
          </w:p>
        </w:tc>
      </w:tr>
    </w:tbl>
    <w:p w14:paraId="4ECC10C1" w14:textId="3158AA13" w:rsidR="00BC5972" w:rsidRPr="0073206D" w:rsidRDefault="00BC5972">
      <w:pPr>
        <w:spacing w:after="0" w:line="240" w:lineRule="auto"/>
        <w:rPr>
          <w:sz w:val="16"/>
          <w:szCs w:val="16"/>
        </w:rPr>
      </w:pPr>
    </w:p>
    <w:tbl>
      <w:tblPr>
        <w:tblW w:w="11341" w:type="dxa"/>
        <w:tblInd w:w="-43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3"/>
        <w:gridCol w:w="2835"/>
        <w:gridCol w:w="5103"/>
      </w:tblGrid>
      <w:tr w:rsidR="00BC5972" w:rsidRPr="00620ADE" w14:paraId="4ECC10C4" w14:textId="77777777" w:rsidTr="00B96423">
        <w:tc>
          <w:tcPr>
            <w:tcW w:w="34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C2" w14:textId="1A592720" w:rsidR="00BC5972" w:rsidRPr="000A7387" w:rsidRDefault="00FC34ED">
            <w:pPr>
              <w:spacing w:after="0" w:line="240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A7387">
              <w:rPr>
                <w:b/>
                <w:bCs/>
                <w:color w:val="FFFFFF" w:themeColor="background1"/>
                <w:sz w:val="20"/>
                <w:szCs w:val="20"/>
              </w:rPr>
              <w:t xml:space="preserve">Post </w:t>
            </w:r>
            <w:r w:rsidR="00563AAA" w:rsidRPr="000A7387">
              <w:rPr>
                <w:b/>
                <w:bCs/>
                <w:color w:val="FFFFFF" w:themeColor="background1"/>
                <w:sz w:val="20"/>
                <w:szCs w:val="20"/>
              </w:rPr>
              <w:t xml:space="preserve">Egg </w:t>
            </w:r>
            <w:r w:rsidR="00620ADE" w:rsidRPr="000A7387">
              <w:rPr>
                <w:b/>
                <w:bCs/>
                <w:color w:val="FFFFFF" w:themeColor="background1"/>
                <w:sz w:val="20"/>
                <w:szCs w:val="20"/>
              </w:rPr>
              <w:t>Collection</w:t>
            </w:r>
            <w:r w:rsidRPr="000A7387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="00620ADE" w:rsidRPr="000A7387">
              <w:rPr>
                <w:b/>
                <w:bCs/>
                <w:color w:val="FFFFFF" w:themeColor="background1"/>
                <w:sz w:val="20"/>
                <w:szCs w:val="20"/>
              </w:rPr>
              <w:t>P</w:t>
            </w:r>
            <w:r w:rsidRPr="000A7387">
              <w:rPr>
                <w:b/>
                <w:bCs/>
                <w:color w:val="FFFFFF" w:themeColor="background1"/>
                <w:sz w:val="20"/>
                <w:szCs w:val="20"/>
              </w:rPr>
              <w:t xml:space="preserve">atient </w:t>
            </w:r>
            <w:r w:rsidR="00620ADE" w:rsidRPr="000A7387">
              <w:rPr>
                <w:b/>
                <w:bCs/>
                <w:color w:val="FFFFFF" w:themeColor="background1"/>
                <w:sz w:val="20"/>
                <w:szCs w:val="20"/>
              </w:rPr>
              <w:t>D</w:t>
            </w:r>
            <w:r w:rsidRPr="000A7387">
              <w:rPr>
                <w:b/>
                <w:bCs/>
                <w:color w:val="FFFFFF" w:themeColor="background1"/>
                <w:sz w:val="20"/>
                <w:szCs w:val="20"/>
              </w:rPr>
              <w:t>iscussion</w:t>
            </w:r>
          </w:p>
        </w:tc>
        <w:tc>
          <w:tcPr>
            <w:tcW w:w="7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C3" w14:textId="24B29B4B" w:rsidR="00BC5972" w:rsidRPr="00C114FE" w:rsidRDefault="00225398">
            <w:pPr>
              <w:spacing w:after="0" w:line="240" w:lineRule="auto"/>
              <w:rPr>
                <w:sz w:val="20"/>
                <w:szCs w:val="20"/>
              </w:rPr>
            </w:pPr>
            <w:r w:rsidRPr="00225398">
              <w:rPr>
                <w:b/>
                <w:bCs/>
                <w:sz w:val="20"/>
                <w:szCs w:val="20"/>
              </w:rPr>
              <w:t>Embryologist:</w:t>
            </w:r>
            <w:r w:rsidR="00FC34ED" w:rsidRPr="00C114FE">
              <w:rPr>
                <w:sz w:val="20"/>
                <w:szCs w:val="20"/>
              </w:rPr>
              <w:t xml:space="preserve">                  </w:t>
            </w:r>
            <w:r w:rsidR="00563AAA" w:rsidRPr="00C114FE">
              <w:rPr>
                <w:sz w:val="20"/>
                <w:szCs w:val="20"/>
              </w:rPr>
              <w:t xml:space="preserve">               </w:t>
            </w:r>
            <w:r w:rsidR="00FC34ED" w:rsidRPr="00C114FE">
              <w:rPr>
                <w:b/>
                <w:bCs/>
                <w:sz w:val="20"/>
                <w:szCs w:val="20"/>
              </w:rPr>
              <w:t>Confirmation</w:t>
            </w:r>
            <w:r w:rsidR="00837DF5" w:rsidRPr="00C114FE">
              <w:rPr>
                <w:b/>
                <w:bCs/>
                <w:sz w:val="20"/>
                <w:szCs w:val="20"/>
              </w:rPr>
              <w:t xml:space="preserve"> of</w:t>
            </w:r>
            <w:r w:rsidR="00FC34ED" w:rsidRPr="00C114FE">
              <w:rPr>
                <w:b/>
                <w:bCs/>
                <w:sz w:val="20"/>
                <w:szCs w:val="20"/>
              </w:rPr>
              <w:t xml:space="preserve"> </w:t>
            </w:r>
            <w:r w:rsidR="00AE31F2">
              <w:rPr>
                <w:b/>
                <w:bCs/>
                <w:sz w:val="20"/>
                <w:szCs w:val="20"/>
              </w:rPr>
              <w:t>T</w:t>
            </w:r>
            <w:r w:rsidR="00837DF5" w:rsidRPr="00C114FE">
              <w:rPr>
                <w:b/>
                <w:bCs/>
                <w:sz w:val="20"/>
                <w:szCs w:val="20"/>
              </w:rPr>
              <w:t>reatment</w:t>
            </w:r>
            <w:r w:rsidR="00FC34ED" w:rsidRPr="00C114FE">
              <w:rPr>
                <w:b/>
                <w:bCs/>
                <w:sz w:val="20"/>
                <w:szCs w:val="20"/>
              </w:rPr>
              <w:t>:</w:t>
            </w:r>
          </w:p>
        </w:tc>
      </w:tr>
      <w:tr w:rsidR="00BC5972" w:rsidRPr="00620ADE" w14:paraId="4ECC10D0" w14:textId="77777777" w:rsidTr="006F1E5A">
        <w:trPr>
          <w:trHeight w:val="864"/>
        </w:trPr>
        <w:tc>
          <w:tcPr>
            <w:tcW w:w="3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C5" w14:textId="6FC2361F" w:rsidR="00BC5972" w:rsidRPr="00620ADE" w:rsidRDefault="0073206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540C968C" wp14:editId="7933CB54">
                      <wp:simplePos x="0" y="0"/>
                      <wp:positionH relativeFrom="column">
                        <wp:posOffset>1789734</wp:posOffset>
                      </wp:positionH>
                      <wp:positionV relativeFrom="paragraph">
                        <wp:posOffset>31750</wp:posOffset>
                      </wp:positionV>
                      <wp:extent cx="238125" cy="453390"/>
                      <wp:effectExtent l="0" t="0" r="28575" b="22860"/>
                      <wp:wrapNone/>
                      <wp:docPr id="1049326620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8125" cy="453390"/>
                                <a:chOff x="0" y="0"/>
                                <a:chExt cx="238128" cy="453677"/>
                              </a:xfrm>
                            </wpg:grpSpPr>
                            <wps:wsp>
                              <wps:cNvPr id="989412775" name="Rectangle 1"/>
                              <wps:cNvSpPr/>
                              <wps:spPr>
                                <a:xfrm>
                                  <a:off x="0" y="0"/>
                                  <a:ext cx="238128" cy="152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1" cap="flat">
                                  <a:solidFill>
                                    <a:srgbClr val="0F334C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 lIns="0" tIns="0" rIns="0" bIns="0"/>
                            </wps:wsp>
                            <wps:wsp>
                              <wps:cNvPr id="112058421" name="Rectangle 1"/>
                              <wps:cNvSpPr/>
                              <wps:spPr>
                                <a:xfrm>
                                  <a:off x="0" y="153281"/>
                                  <a:ext cx="237490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1" cap="flat">
                                  <a:solidFill>
                                    <a:srgbClr val="0F334C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 lIns="0" tIns="0" rIns="0" bIns="0"/>
                            </wps:wsp>
                            <wps:wsp>
                              <wps:cNvPr id="1460933145" name="Rectangle 1"/>
                              <wps:cNvSpPr/>
                              <wps:spPr>
                                <a:xfrm>
                                  <a:off x="0" y="301277"/>
                                  <a:ext cx="238125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1" cap="flat">
                                  <a:solidFill>
                                    <a:srgbClr val="0F334C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 lIns="0" tIns="0" rIns="0" bIns="0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9C408B" id="Group 1" o:spid="_x0000_s1026" style="position:absolute;margin-left:140.9pt;margin-top:2.5pt;width:18.75pt;height:35.7pt;z-index:251684864" coordsize="238128,453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">
                      <v:rect id="Rectangle 1" o:spid="_x0000_s1027" style="position:absolute;width:238128;height:152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" strokecolor="#0f334c" strokeweight=".35281mm">
                        <v:textbox inset="0,0,0,0"/>
                      </v:rect>
                      <v:rect id="Rectangle 1" o:spid="_x0000_s1028" style="position:absolute;top:153281;width:237490;height:15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" strokecolor="#0f334c" strokeweight=".35281mm">
                        <v:textbox inset="0,0,0,0"/>
                      </v:rect>
                      <v:rect id="Rectangle 1" o:spid="_x0000_s1029" style="position:absolute;top:301277;width:238125;height:15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" strokecolor="#0f334c" strokeweight=".35281mm">
                        <v:textbox inset="0,0,0,0"/>
                      </v:rect>
                    </v:group>
                  </w:pict>
                </mc:Fallback>
              </mc:AlternateContent>
            </w:r>
            <w:r w:rsidR="006057B1">
              <w:rPr>
                <w:noProof/>
                <w:sz w:val="20"/>
                <w:szCs w:val="20"/>
              </w:rPr>
              <w:t>Egg</w:t>
            </w:r>
            <w:r w:rsidR="0064468F">
              <w:rPr>
                <w:noProof/>
                <w:sz w:val="20"/>
                <w:szCs w:val="20"/>
              </w:rPr>
              <w:t xml:space="preserve"> No.</w:t>
            </w:r>
            <w:r w:rsidR="006057B1">
              <w:rPr>
                <w:noProof/>
                <w:sz w:val="20"/>
                <w:szCs w:val="20"/>
              </w:rPr>
              <w:t>/Sperm Quality</w:t>
            </w:r>
          </w:p>
          <w:p w14:paraId="6CC59B22" w14:textId="7DFFBC7B" w:rsidR="0082227D" w:rsidRPr="00620ADE" w:rsidRDefault="006057B1" w:rsidP="00A34FD4">
            <w:pPr>
              <w:shd w:val="clear" w:color="auto" w:fill="FFFFFF" w:themeFill="background1"/>
              <w:spacing w:after="0" w:line="240" w:lineRule="auto"/>
              <w:rPr>
                <w:sz w:val="20"/>
                <w:szCs w:val="20"/>
              </w:rPr>
            </w:pPr>
            <w:r w:rsidRPr="006057B1">
              <w:rPr>
                <w:sz w:val="20"/>
                <w:szCs w:val="20"/>
              </w:rPr>
              <w:t>Maturity 80%/ Fert rate 65%</w:t>
            </w:r>
          </w:p>
          <w:p w14:paraId="4ECC10C8" w14:textId="6D5E5195" w:rsidR="00BC5972" w:rsidRPr="00620ADE" w:rsidRDefault="006057B1" w:rsidP="00A34FD4">
            <w:pPr>
              <w:shd w:val="clear" w:color="auto" w:fill="FFFFFF" w:themeFill="background1"/>
              <w:spacing w:after="0" w:line="240" w:lineRule="auto"/>
              <w:rPr>
                <w:sz w:val="20"/>
                <w:szCs w:val="20"/>
              </w:rPr>
            </w:pPr>
            <w:r w:rsidRPr="006057B1">
              <w:rPr>
                <w:sz w:val="20"/>
                <w:szCs w:val="20"/>
              </w:rPr>
              <w:t>A-E formation 50-60%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21016" w14:textId="2B90DEDB" w:rsidR="003C7F88" w:rsidRDefault="0073206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722752" behindDoc="0" locked="0" layoutInCell="1" allowOverlap="1" wp14:anchorId="5E3034DE" wp14:editId="059BF166">
                      <wp:simplePos x="0" y="0"/>
                      <wp:positionH relativeFrom="column">
                        <wp:posOffset>1427784</wp:posOffset>
                      </wp:positionH>
                      <wp:positionV relativeFrom="paragraph">
                        <wp:posOffset>34925</wp:posOffset>
                      </wp:positionV>
                      <wp:extent cx="238125" cy="453390"/>
                      <wp:effectExtent l="0" t="0" r="28575" b="22860"/>
                      <wp:wrapNone/>
                      <wp:docPr id="8294300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8125" cy="453390"/>
                                <a:chOff x="0" y="0"/>
                                <a:chExt cx="238128" cy="453677"/>
                              </a:xfrm>
                            </wpg:grpSpPr>
                            <wps:wsp>
                              <wps:cNvPr id="1843768538" name="Rectangle 1"/>
                              <wps:cNvSpPr/>
                              <wps:spPr>
                                <a:xfrm>
                                  <a:off x="0" y="0"/>
                                  <a:ext cx="238128" cy="152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1" cap="flat">
                                  <a:solidFill>
                                    <a:srgbClr val="0F334C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 lIns="0" tIns="0" rIns="0" bIns="0"/>
                            </wps:wsp>
                            <wps:wsp>
                              <wps:cNvPr id="1363837605" name="Rectangle 1"/>
                              <wps:cNvSpPr/>
                              <wps:spPr>
                                <a:xfrm>
                                  <a:off x="0" y="153281"/>
                                  <a:ext cx="237490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1" cap="flat">
                                  <a:solidFill>
                                    <a:srgbClr val="0F334C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 lIns="0" tIns="0" rIns="0" bIns="0"/>
                            </wps:wsp>
                            <wps:wsp>
                              <wps:cNvPr id="1970729978" name="Rectangle 1"/>
                              <wps:cNvSpPr/>
                              <wps:spPr>
                                <a:xfrm>
                                  <a:off x="0" y="301277"/>
                                  <a:ext cx="238125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1" cap="flat">
                                  <a:solidFill>
                                    <a:srgbClr val="0F334C"/>
                                  </a:solidFill>
                                  <a:prstDash val="solid"/>
                                  <a:miter/>
                                </a:ln>
                              </wps:spPr>
                              <wps:bodyPr lIns="0" tIns="0" rIns="0" bIns="0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F47B04" id="Group 1" o:spid="_x0000_s1026" style="position:absolute;margin-left:112.4pt;margin-top:2.75pt;width:18.75pt;height:35.7pt;z-index:251722752" coordsize="238128,453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">
                      <v:rect id="Rectangle 1" o:spid="_x0000_s1027" style="position:absolute;width:238128;height:152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" strokecolor="#0f334c" strokeweight=".35281mm">
                        <v:textbox inset="0,0,0,0"/>
                      </v:rect>
                      <v:rect id="Rectangle 1" o:spid="_x0000_s1028" style="position:absolute;top:153281;width:237490;height:15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" strokecolor="#0f334c" strokeweight=".35281mm">
                        <v:textbox inset="0,0,0,0"/>
                      </v:rect>
                      <v:rect id="Rectangle 1" o:spid="_x0000_s1029" style="position:absolute;top:301277;width:238125;height:15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" strokecolor="#0f334c" strokeweight=".35281mm">
                        <v:textbox inset="0,0,0,0"/>
                      </v:rect>
                    </v:group>
                  </w:pict>
                </mc:Fallback>
              </mc:AlternateContent>
            </w:r>
            <w:proofErr w:type="gramStart"/>
            <w:r w:rsidR="003C7F88" w:rsidRPr="003C7F88">
              <w:rPr>
                <w:sz w:val="20"/>
                <w:szCs w:val="20"/>
              </w:rPr>
              <w:t>A,B</w:t>
            </w:r>
            <w:proofErr w:type="gramEnd"/>
            <w:r w:rsidR="003C7F88" w:rsidRPr="003C7F88">
              <w:rPr>
                <w:sz w:val="20"/>
                <w:szCs w:val="20"/>
              </w:rPr>
              <w:t>,C suitable to freeze</w:t>
            </w:r>
          </w:p>
          <w:p w14:paraId="4ECC10CA" w14:textId="1F852CFF" w:rsidR="00BC5972" w:rsidRPr="00620ADE" w:rsidRDefault="00FC34ED">
            <w:pPr>
              <w:spacing w:after="0" w:line="240" w:lineRule="auto"/>
              <w:rPr>
                <w:sz w:val="20"/>
                <w:szCs w:val="20"/>
              </w:rPr>
            </w:pPr>
            <w:r w:rsidRPr="00620ADE">
              <w:rPr>
                <w:sz w:val="20"/>
                <w:szCs w:val="20"/>
              </w:rPr>
              <w:t>Discuss</w:t>
            </w:r>
            <w:r w:rsidR="008357DC" w:rsidRPr="00620ADE">
              <w:rPr>
                <w:sz w:val="20"/>
                <w:szCs w:val="20"/>
              </w:rPr>
              <w:t xml:space="preserve"> No.</w:t>
            </w:r>
            <w:r w:rsidRPr="00620ADE">
              <w:rPr>
                <w:sz w:val="20"/>
                <w:szCs w:val="20"/>
              </w:rPr>
              <w:t xml:space="preserve"> </w:t>
            </w:r>
            <w:r w:rsidR="00A11F20">
              <w:rPr>
                <w:sz w:val="20"/>
                <w:szCs w:val="20"/>
              </w:rPr>
              <w:t>E</w:t>
            </w:r>
            <w:r w:rsidRPr="00620ADE">
              <w:rPr>
                <w:sz w:val="20"/>
                <w:szCs w:val="20"/>
              </w:rPr>
              <w:t>mb</w:t>
            </w:r>
            <w:r w:rsidR="008357DC" w:rsidRPr="00620ADE">
              <w:rPr>
                <w:sz w:val="20"/>
                <w:szCs w:val="20"/>
              </w:rPr>
              <w:t>ryo</w:t>
            </w:r>
            <w:r w:rsidRPr="00620ADE">
              <w:rPr>
                <w:sz w:val="20"/>
                <w:szCs w:val="20"/>
              </w:rPr>
              <w:t xml:space="preserve"> ET </w:t>
            </w:r>
          </w:p>
          <w:p w14:paraId="4ECC10CB" w14:textId="3D70DF95" w:rsidR="004D3BAE" w:rsidRPr="00620ADE" w:rsidRDefault="004D3BA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Chance </w:t>
            </w:r>
            <w:r w:rsidR="000A7387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ycle </w:t>
            </w:r>
            <w:r w:rsidR="000A7387">
              <w:rPr>
                <w:sz w:val="20"/>
                <w:szCs w:val="20"/>
              </w:rPr>
              <w:t>Cancellation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CC" w14:textId="67AB0C4C" w:rsidR="00BC5972" w:rsidRPr="00620ADE" w:rsidRDefault="00FC34ED">
            <w:pPr>
              <w:spacing w:after="0" w:line="240" w:lineRule="auto"/>
              <w:rPr>
                <w:sz w:val="20"/>
                <w:szCs w:val="20"/>
              </w:rPr>
            </w:pPr>
            <w:r w:rsidRPr="00620ADE">
              <w:rPr>
                <w:sz w:val="20"/>
                <w:szCs w:val="20"/>
              </w:rPr>
              <w:t>Comments:</w:t>
            </w:r>
          </w:p>
          <w:p w14:paraId="4ECC10CD" w14:textId="77777777" w:rsidR="00BC5972" w:rsidRPr="00620ADE" w:rsidRDefault="00BC5972">
            <w:pPr>
              <w:spacing w:after="0" w:line="240" w:lineRule="auto"/>
              <w:rPr>
                <w:sz w:val="20"/>
                <w:szCs w:val="20"/>
              </w:rPr>
            </w:pPr>
          </w:p>
          <w:p w14:paraId="4ECC10CF" w14:textId="622EEB18" w:rsidR="00BC5972" w:rsidRPr="00620ADE" w:rsidRDefault="00BC597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4ECC10D1" w14:textId="33534455" w:rsidR="00BC5972" w:rsidRDefault="00095209">
      <w:pPr>
        <w:spacing w:after="0" w:line="240" w:lineRule="auto"/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702272" behindDoc="0" locked="0" layoutInCell="1" allowOverlap="1" wp14:anchorId="0C9A7F21" wp14:editId="199FDFA8">
            <wp:simplePos x="0" y="0"/>
            <wp:positionH relativeFrom="page">
              <wp:posOffset>5763260</wp:posOffset>
            </wp:positionH>
            <wp:positionV relativeFrom="page">
              <wp:posOffset>260838</wp:posOffset>
            </wp:positionV>
            <wp:extent cx="1520456" cy="669851"/>
            <wp:effectExtent l="0" t="0" r="0" b="0"/>
            <wp:wrapSquare wrapText="bothSides"/>
            <wp:docPr id="502047555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B35F549" wp14:editId="09A28D09">
                <wp:simplePos x="0" y="0"/>
                <wp:positionH relativeFrom="column">
                  <wp:posOffset>2966085</wp:posOffset>
                </wp:positionH>
                <wp:positionV relativeFrom="paragraph">
                  <wp:posOffset>163195</wp:posOffset>
                </wp:positionV>
                <wp:extent cx="1148080" cy="981075"/>
                <wp:effectExtent l="0" t="0" r="0" b="9525"/>
                <wp:wrapSquare wrapText="bothSides"/>
                <wp:docPr id="20119014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98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DC6AF" w14:textId="06B8D385" w:rsidR="00694C8E" w:rsidRDefault="00694C8E" w:rsidP="00694C8E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4A5BD667" w14:textId="77777777" w:rsidR="00694C8E" w:rsidRDefault="00694C8E" w:rsidP="00694C8E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03D1B6A" w14:textId="77777777" w:rsidR="00694C8E" w:rsidRDefault="00694C8E" w:rsidP="00694C8E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03517DDD" w14:textId="77777777" w:rsidR="00694C8E" w:rsidRDefault="00694C8E" w:rsidP="00694C8E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68563E48" w14:textId="77777777" w:rsidR="00694C8E" w:rsidRDefault="00694C8E" w:rsidP="00694C8E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2415A2C7" w14:textId="68184917" w:rsidR="00694C8E" w:rsidRDefault="00694C8E"/>
                          <w:p w14:paraId="488D7353" w14:textId="77777777" w:rsidR="00694C8E" w:rsidRDefault="00694C8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F549" id="_x0000_s1028" type="#_x0000_t202" style="position:absolute;left:0;text-align:left;margin-left:233.55pt;margin-top:12.85pt;width:90.4pt;height:77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" stroked="f">
                <v:textbox>
                  <w:txbxContent>
                    <w:p w14:paraId="0D1DC6AF" w14:textId="06B8D385" w:rsidR="00694C8E" w:rsidRDefault="00694C8E" w:rsidP="00694C8E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4A5BD667" w14:textId="77777777" w:rsidR="00694C8E" w:rsidRDefault="00694C8E" w:rsidP="00694C8E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03D1B6A" w14:textId="77777777" w:rsidR="00694C8E" w:rsidRDefault="00694C8E" w:rsidP="00694C8E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03517DDD" w14:textId="77777777" w:rsidR="00694C8E" w:rsidRDefault="00694C8E" w:rsidP="00694C8E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68563E48" w14:textId="77777777" w:rsidR="00694C8E" w:rsidRDefault="00694C8E" w:rsidP="00694C8E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2415A2C7" w14:textId="68184917" w:rsidR="00694C8E" w:rsidRDefault="00694C8E"/>
                    <w:p w14:paraId="488D7353" w14:textId="77777777" w:rsidR="00694C8E" w:rsidRDefault="00694C8E"/>
                  </w:txbxContent>
                </v:textbox>
                <w10:wrap type="square"/>
              </v:shape>
            </w:pict>
          </mc:Fallback>
        </mc:AlternateContent>
      </w:r>
      <w:r w:rsidR="0056119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7D8F0C" wp14:editId="47C7706F">
                <wp:simplePos x="0" y="0"/>
                <wp:positionH relativeFrom="column">
                  <wp:posOffset>19050</wp:posOffset>
                </wp:positionH>
                <wp:positionV relativeFrom="paragraph">
                  <wp:posOffset>159385</wp:posOffset>
                </wp:positionV>
                <wp:extent cx="2362200" cy="1109663"/>
                <wp:effectExtent l="0" t="0" r="0" b="0"/>
                <wp:wrapNone/>
                <wp:docPr id="13294668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1109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686F11" w14:textId="21CB658A" w:rsidR="00694C8E" w:rsidRDefault="00694C8E" w:rsidP="00694C8E">
                            <w:pPr>
                              <w:spacing w:after="0" w:line="240" w:lineRule="auto"/>
                            </w:pPr>
                            <w:r>
                              <w:t>Pa</w:t>
                            </w:r>
                            <w:r w:rsidR="00FA17D6">
                              <w:t>tient</w:t>
                            </w:r>
                            <w:r>
                              <w:t xml:space="preserve"> name</w:t>
                            </w:r>
                          </w:p>
                          <w:p w14:paraId="7279D5A2" w14:textId="77777777" w:rsidR="00694C8E" w:rsidRDefault="00694C8E" w:rsidP="00694C8E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705AEB9" w14:textId="77777777" w:rsidR="00694C8E" w:rsidRDefault="00694C8E" w:rsidP="00694C8E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00CC740" w14:textId="77777777" w:rsidR="00694C8E" w:rsidRDefault="00694C8E" w:rsidP="00694C8E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57BC4E77" w14:textId="4544A623" w:rsidR="00694C8E" w:rsidRDefault="00694C8E" w:rsidP="00694C8E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1639C37C" w14:textId="6867EAA9" w:rsidR="00561195" w:rsidRDefault="00561195" w:rsidP="00694C8E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D8F0C" id="Text Box 1" o:spid="_x0000_s1029" type="#_x0000_t202" style="position:absolute;left:0;text-align:left;margin-left:1.5pt;margin-top:12.55pt;width:186pt;height:87.4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" fillcolor="white [3201]" stroked="f" strokeweight=".5pt">
                <v:textbox>
                  <w:txbxContent>
                    <w:p w14:paraId="65686F11" w14:textId="21CB658A" w:rsidR="00694C8E" w:rsidRDefault="00694C8E" w:rsidP="00694C8E">
                      <w:pPr>
                        <w:spacing w:after="0" w:line="240" w:lineRule="auto"/>
                      </w:pPr>
                      <w:r>
                        <w:t>Pa</w:t>
                      </w:r>
                      <w:r w:rsidR="00FA17D6">
                        <w:t>tient</w:t>
                      </w:r>
                      <w:r>
                        <w:t xml:space="preserve"> name</w:t>
                      </w:r>
                    </w:p>
                    <w:p w14:paraId="7279D5A2" w14:textId="77777777" w:rsidR="00694C8E" w:rsidRDefault="00694C8E" w:rsidP="00694C8E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705AEB9" w14:textId="77777777" w:rsidR="00694C8E" w:rsidRDefault="00694C8E" w:rsidP="00694C8E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00CC740" w14:textId="77777777" w:rsidR="00694C8E" w:rsidRDefault="00694C8E" w:rsidP="00694C8E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57BC4E77" w14:textId="4544A623" w:rsidR="00694C8E" w:rsidRDefault="00694C8E" w:rsidP="00694C8E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1639C37C" w14:textId="6867EAA9" w:rsidR="00561195" w:rsidRDefault="00561195" w:rsidP="00694C8E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</v:shape>
            </w:pict>
          </mc:Fallback>
        </mc:AlternateContent>
      </w:r>
    </w:p>
    <w:p w14:paraId="33BBF321" w14:textId="013B5ABA" w:rsidR="00694C8E" w:rsidRPr="00694C8E" w:rsidRDefault="00694C8E" w:rsidP="00694C8E"/>
    <w:p w14:paraId="293C4A0E" w14:textId="77777777" w:rsidR="00694C8E" w:rsidRPr="00694C8E" w:rsidRDefault="00694C8E" w:rsidP="00694C8E"/>
    <w:p w14:paraId="421170FB" w14:textId="77777777" w:rsidR="00AA3198" w:rsidRDefault="00AA3198" w:rsidP="00694C8E">
      <w:pPr>
        <w:tabs>
          <w:tab w:val="left" w:pos="2100"/>
        </w:tabs>
      </w:pPr>
    </w:p>
    <w:tbl>
      <w:tblPr>
        <w:tblStyle w:val="TableGrid"/>
        <w:tblpPr w:leftFromText="180" w:rightFromText="180" w:vertAnchor="text" w:horzAnchor="page" w:tblpX="408" w:tblpY="715"/>
        <w:tblW w:w="0" w:type="auto"/>
        <w:tblLook w:val="04A0" w:firstRow="1" w:lastRow="0" w:firstColumn="1" w:lastColumn="0" w:noHBand="0" w:noVBand="1"/>
      </w:tblPr>
      <w:tblGrid>
        <w:gridCol w:w="2126"/>
        <w:gridCol w:w="2835"/>
      </w:tblGrid>
      <w:tr w:rsidR="00424651" w:rsidRPr="001B176A" w14:paraId="61202A9E" w14:textId="77777777" w:rsidTr="00B96423">
        <w:tc>
          <w:tcPr>
            <w:tcW w:w="4961" w:type="dxa"/>
            <w:gridSpan w:val="2"/>
            <w:shd w:val="clear" w:color="auto" w:fill="245980" w:themeFill="text1"/>
          </w:tcPr>
          <w:p w14:paraId="61359EF6" w14:textId="77777777" w:rsidR="00424651" w:rsidRPr="001B176A" w:rsidRDefault="00424651" w:rsidP="006F171D">
            <w:pPr>
              <w:tabs>
                <w:tab w:val="left" w:pos="2100"/>
              </w:tabs>
              <w:rPr>
                <w:b/>
                <w:bCs/>
                <w:sz w:val="20"/>
                <w:szCs w:val="20"/>
              </w:rPr>
            </w:pPr>
            <w:r w:rsidRPr="001B176A">
              <w:rPr>
                <w:b/>
                <w:bCs/>
                <w:color w:val="FFFFFF" w:themeColor="background1"/>
                <w:sz w:val="20"/>
                <w:szCs w:val="20"/>
              </w:rPr>
              <w:t>Denudation</w:t>
            </w:r>
          </w:p>
        </w:tc>
      </w:tr>
      <w:tr w:rsidR="00424651" w:rsidRPr="001B176A" w14:paraId="3C62A6EB" w14:textId="77777777" w:rsidTr="006F171D">
        <w:tc>
          <w:tcPr>
            <w:tcW w:w="4961" w:type="dxa"/>
            <w:gridSpan w:val="2"/>
          </w:tcPr>
          <w:p w14:paraId="2A0FD4C7" w14:textId="328EB95D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Date:                        </w:t>
            </w:r>
            <w:r w:rsidR="00A11F20">
              <w:rPr>
                <w:sz w:val="20"/>
                <w:szCs w:val="20"/>
              </w:rPr>
              <w:t xml:space="preserve">            </w:t>
            </w:r>
            <w:r w:rsidRPr="001B176A">
              <w:rPr>
                <w:sz w:val="20"/>
                <w:szCs w:val="20"/>
              </w:rPr>
              <w:t xml:space="preserve"> Time:</w:t>
            </w:r>
            <w:r w:rsidR="001B176A" w:rsidRPr="001B176A">
              <w:rPr>
                <w:sz w:val="20"/>
                <w:szCs w:val="20"/>
              </w:rPr>
              <w:t xml:space="preserve">                 Operator:</w:t>
            </w:r>
          </w:p>
        </w:tc>
      </w:tr>
      <w:tr w:rsidR="00CF5292" w:rsidRPr="001B176A" w14:paraId="33C798E1" w14:textId="77777777" w:rsidTr="006F171D">
        <w:tc>
          <w:tcPr>
            <w:tcW w:w="2126" w:type="dxa"/>
          </w:tcPr>
          <w:p w14:paraId="216EE181" w14:textId="2DED62CE" w:rsidR="00CF5292" w:rsidRPr="001B176A" w:rsidRDefault="00CF5292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No. Eggs to be </w:t>
            </w:r>
            <w:r w:rsidR="000A7387">
              <w:rPr>
                <w:sz w:val="20"/>
                <w:szCs w:val="20"/>
              </w:rPr>
              <w:t>Denuded</w:t>
            </w:r>
          </w:p>
        </w:tc>
        <w:tc>
          <w:tcPr>
            <w:tcW w:w="2835" w:type="dxa"/>
          </w:tcPr>
          <w:p w14:paraId="35CDD094" w14:textId="77777777" w:rsidR="00CF5292" w:rsidRPr="001B176A" w:rsidRDefault="00CF5292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424651" w:rsidRPr="001B176A" w14:paraId="4C10B353" w14:textId="77777777" w:rsidTr="006F171D">
        <w:tc>
          <w:tcPr>
            <w:tcW w:w="2126" w:type="dxa"/>
          </w:tcPr>
          <w:p w14:paraId="2FAA49EF" w14:textId="5117C7CA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No. MII</w:t>
            </w:r>
            <w:r w:rsidR="00EB55F2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</w:tcPr>
          <w:p w14:paraId="32E31105" w14:textId="77777777" w:rsidR="0011338F" w:rsidRPr="001B176A" w:rsidRDefault="0011338F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424651" w:rsidRPr="001B176A" w14:paraId="37438892" w14:textId="77777777" w:rsidTr="006F171D">
        <w:tc>
          <w:tcPr>
            <w:tcW w:w="2126" w:type="dxa"/>
          </w:tcPr>
          <w:p w14:paraId="37BC4E12" w14:textId="77777777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No. MI</w:t>
            </w:r>
          </w:p>
        </w:tc>
        <w:tc>
          <w:tcPr>
            <w:tcW w:w="2835" w:type="dxa"/>
          </w:tcPr>
          <w:p w14:paraId="4E0BD6FD" w14:textId="77777777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424651" w:rsidRPr="001B176A" w14:paraId="453D46CD" w14:textId="77777777" w:rsidTr="006F171D">
        <w:tc>
          <w:tcPr>
            <w:tcW w:w="2126" w:type="dxa"/>
          </w:tcPr>
          <w:p w14:paraId="34DB08A7" w14:textId="3383149E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No</w:t>
            </w:r>
            <w:r w:rsidR="00F10456">
              <w:rPr>
                <w:sz w:val="20"/>
                <w:szCs w:val="20"/>
              </w:rPr>
              <w:t>.</w:t>
            </w:r>
            <w:r w:rsidRPr="001B176A">
              <w:rPr>
                <w:sz w:val="20"/>
                <w:szCs w:val="20"/>
              </w:rPr>
              <w:t xml:space="preserve"> GV</w:t>
            </w:r>
          </w:p>
        </w:tc>
        <w:tc>
          <w:tcPr>
            <w:tcW w:w="2835" w:type="dxa"/>
          </w:tcPr>
          <w:p w14:paraId="51E7D0AC" w14:textId="77777777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424651" w:rsidRPr="001B176A" w14:paraId="13F7020E" w14:textId="77777777" w:rsidTr="006F171D">
        <w:tc>
          <w:tcPr>
            <w:tcW w:w="2126" w:type="dxa"/>
          </w:tcPr>
          <w:p w14:paraId="5AD20B06" w14:textId="77777777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No. Other</w:t>
            </w:r>
          </w:p>
        </w:tc>
        <w:tc>
          <w:tcPr>
            <w:tcW w:w="2835" w:type="dxa"/>
          </w:tcPr>
          <w:p w14:paraId="46FDDC3E" w14:textId="77777777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027E4F" w:rsidRPr="001B176A" w14:paraId="3BF4C7CB" w14:textId="77777777" w:rsidTr="006F171D">
        <w:tc>
          <w:tcPr>
            <w:tcW w:w="2126" w:type="dxa"/>
          </w:tcPr>
          <w:p w14:paraId="622316DF" w14:textId="03BB1B60" w:rsidR="00027E4F" w:rsidRPr="001B176A" w:rsidRDefault="00027E4F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Needle </w:t>
            </w:r>
            <w:r w:rsidR="00F10456">
              <w:rPr>
                <w:sz w:val="20"/>
                <w:szCs w:val="20"/>
              </w:rPr>
              <w:t>D</w:t>
            </w:r>
            <w:r w:rsidRPr="001B176A">
              <w:rPr>
                <w:sz w:val="20"/>
                <w:szCs w:val="20"/>
              </w:rPr>
              <w:t>issection</w:t>
            </w:r>
          </w:p>
        </w:tc>
        <w:tc>
          <w:tcPr>
            <w:tcW w:w="2835" w:type="dxa"/>
            <w:shd w:val="clear" w:color="auto" w:fill="auto"/>
          </w:tcPr>
          <w:p w14:paraId="77315E1F" w14:textId="3C5B322A" w:rsidR="00027E4F" w:rsidRPr="001B176A" w:rsidRDefault="00027E4F" w:rsidP="006F171D">
            <w:pPr>
              <w:tabs>
                <w:tab w:val="left" w:pos="210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Yes</w:t>
            </w:r>
            <w:r w:rsidR="00620ADE">
              <w:rPr>
                <w:sz w:val="20"/>
                <w:szCs w:val="20"/>
              </w:rPr>
              <w:t xml:space="preserve"> </w:t>
            </w:r>
            <w:r w:rsidRPr="001B176A">
              <w:rPr>
                <w:sz w:val="20"/>
                <w:szCs w:val="20"/>
              </w:rPr>
              <w:t>/</w:t>
            </w:r>
            <w:r w:rsidR="00620ADE">
              <w:rPr>
                <w:sz w:val="20"/>
                <w:szCs w:val="20"/>
              </w:rPr>
              <w:t xml:space="preserve"> </w:t>
            </w:r>
            <w:r w:rsidRPr="001B176A">
              <w:rPr>
                <w:sz w:val="20"/>
                <w:szCs w:val="20"/>
              </w:rPr>
              <w:t>No</w:t>
            </w:r>
          </w:p>
        </w:tc>
      </w:tr>
      <w:tr w:rsidR="00424651" w:rsidRPr="001B176A" w14:paraId="21805EB1" w14:textId="77777777" w:rsidTr="006F171D">
        <w:tc>
          <w:tcPr>
            <w:tcW w:w="2126" w:type="dxa"/>
          </w:tcPr>
          <w:p w14:paraId="06168A29" w14:textId="0BD08D36" w:rsidR="00424651" w:rsidRPr="00DA49D7" w:rsidRDefault="001B176A" w:rsidP="006F171D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33D62">
              <w:rPr>
                <w:b/>
                <w:bCs/>
                <w:sz w:val="20"/>
                <w:szCs w:val="20"/>
              </w:rPr>
              <w:t xml:space="preserve">Eggs from GIVF </w:t>
            </w:r>
            <w:r w:rsidR="00A11F20" w:rsidRPr="00133D62">
              <w:rPr>
                <w:b/>
                <w:bCs/>
                <w:sz w:val="20"/>
                <w:szCs w:val="20"/>
              </w:rPr>
              <w:t>D</w:t>
            </w:r>
            <w:r w:rsidRPr="00133D62">
              <w:rPr>
                <w:b/>
                <w:bCs/>
                <w:sz w:val="20"/>
                <w:szCs w:val="20"/>
              </w:rPr>
              <w:t xml:space="preserve">ish to </w:t>
            </w:r>
            <w:proofErr w:type="spellStart"/>
            <w:r w:rsidRPr="00133D62">
              <w:rPr>
                <w:b/>
                <w:bCs/>
                <w:sz w:val="20"/>
                <w:szCs w:val="20"/>
              </w:rPr>
              <w:t>Hyas</w:t>
            </w:r>
            <w:r w:rsidR="00F10456" w:rsidRPr="00133D62">
              <w:rPr>
                <w:b/>
                <w:bCs/>
                <w:sz w:val="20"/>
                <w:szCs w:val="20"/>
              </w:rPr>
              <w:t>e</w:t>
            </w:r>
            <w:proofErr w:type="spellEnd"/>
            <w:r w:rsidRPr="00133D62">
              <w:rPr>
                <w:b/>
                <w:bCs/>
                <w:sz w:val="20"/>
                <w:szCs w:val="20"/>
              </w:rPr>
              <w:t xml:space="preserve"> Dish</w:t>
            </w:r>
            <w:r w:rsidR="00133D62">
              <w:rPr>
                <w:b/>
                <w:bCs/>
                <w:sz w:val="20"/>
                <w:szCs w:val="20"/>
              </w:rPr>
              <w:t xml:space="preserve"> </w:t>
            </w:r>
            <w:r w:rsidR="00DA49D7">
              <w:rPr>
                <w:sz w:val="20"/>
                <w:szCs w:val="20"/>
              </w:rPr>
              <w:t>(dishes, lab notes, RI)</w:t>
            </w:r>
          </w:p>
        </w:tc>
        <w:tc>
          <w:tcPr>
            <w:tcW w:w="2835" w:type="dxa"/>
            <w:shd w:val="clear" w:color="auto" w:fill="auto"/>
          </w:tcPr>
          <w:p w14:paraId="7B2B4B8F" w14:textId="77777777" w:rsidR="006F171D" w:rsidRDefault="006F171D" w:rsidP="006F171D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690C39F9" w14:textId="7FBFC667" w:rsidR="001B176A" w:rsidRPr="001B176A" w:rsidRDefault="001B176A" w:rsidP="006F171D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AE31F2">
              <w:rPr>
                <w:sz w:val="20"/>
                <w:szCs w:val="20"/>
              </w:rPr>
              <w:t>O</w:t>
            </w:r>
            <w:r w:rsidR="00563AAA" w:rsidRPr="00AE31F2">
              <w:rPr>
                <w:sz w:val="20"/>
                <w:szCs w:val="20"/>
              </w:rPr>
              <w:t>perator</w:t>
            </w:r>
            <w:r w:rsidRPr="00AE31F2">
              <w:rPr>
                <w:sz w:val="20"/>
                <w:szCs w:val="20"/>
              </w:rPr>
              <w:t>:                Witness: RI</w:t>
            </w:r>
          </w:p>
          <w:p w14:paraId="29BF0DC7" w14:textId="1384CF2A" w:rsidR="00424651" w:rsidRPr="001B176A" w:rsidRDefault="00424651" w:rsidP="006F171D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                                        </w:t>
            </w:r>
          </w:p>
        </w:tc>
      </w:tr>
      <w:tr w:rsidR="000A7387" w:rsidRPr="001B176A" w14:paraId="534A54BE" w14:textId="77777777" w:rsidTr="006F171D">
        <w:tc>
          <w:tcPr>
            <w:tcW w:w="2126" w:type="dxa"/>
          </w:tcPr>
          <w:p w14:paraId="05936C36" w14:textId="7EC07E06" w:rsidR="000A7387" w:rsidRPr="00133D62" w:rsidRDefault="000A7387" w:rsidP="006F171D">
            <w:pPr>
              <w:tabs>
                <w:tab w:val="left" w:pos="2100"/>
              </w:tabs>
              <w:rPr>
                <w:b/>
                <w:bCs/>
                <w:sz w:val="20"/>
                <w:szCs w:val="20"/>
              </w:rPr>
            </w:pPr>
            <w:r w:rsidRPr="00133D62">
              <w:rPr>
                <w:b/>
                <w:bCs/>
                <w:sz w:val="20"/>
                <w:szCs w:val="20"/>
              </w:rPr>
              <w:t xml:space="preserve">Eggs from </w:t>
            </w:r>
            <w:proofErr w:type="spellStart"/>
            <w:r w:rsidR="006F171D">
              <w:rPr>
                <w:b/>
                <w:bCs/>
                <w:sz w:val="20"/>
                <w:szCs w:val="20"/>
              </w:rPr>
              <w:t>Hyase</w:t>
            </w:r>
            <w:proofErr w:type="spellEnd"/>
            <w:r w:rsidRPr="00133D62">
              <w:rPr>
                <w:b/>
                <w:bCs/>
                <w:sz w:val="20"/>
                <w:szCs w:val="20"/>
              </w:rPr>
              <w:t xml:space="preserve"> Dish to </w:t>
            </w:r>
            <w:r w:rsidR="006F171D">
              <w:rPr>
                <w:b/>
                <w:bCs/>
                <w:sz w:val="20"/>
                <w:szCs w:val="20"/>
              </w:rPr>
              <w:t>G1 dish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(dishes, lab notes, RI)</w:t>
            </w:r>
          </w:p>
        </w:tc>
        <w:tc>
          <w:tcPr>
            <w:tcW w:w="2835" w:type="dxa"/>
            <w:shd w:val="clear" w:color="auto" w:fill="auto"/>
          </w:tcPr>
          <w:p w14:paraId="2246588C" w14:textId="77777777" w:rsidR="006F171D" w:rsidRDefault="006F171D" w:rsidP="006F171D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30A01017" w14:textId="07960B90" w:rsidR="006F171D" w:rsidRPr="001B176A" w:rsidRDefault="006F171D" w:rsidP="006F171D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AE31F2">
              <w:rPr>
                <w:sz w:val="20"/>
                <w:szCs w:val="20"/>
              </w:rPr>
              <w:t>Operator:                Witness: RI</w:t>
            </w:r>
          </w:p>
          <w:p w14:paraId="03AB0779" w14:textId="77777777" w:rsidR="000A7387" w:rsidRPr="00AE31F2" w:rsidRDefault="000A7387" w:rsidP="006F171D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</w:tc>
      </w:tr>
      <w:tr w:rsidR="00424651" w:rsidRPr="001B176A" w14:paraId="6FDABE5F" w14:textId="77777777" w:rsidTr="006F171D">
        <w:trPr>
          <w:trHeight w:val="1174"/>
        </w:trPr>
        <w:tc>
          <w:tcPr>
            <w:tcW w:w="2126" w:type="dxa"/>
          </w:tcPr>
          <w:p w14:paraId="01047BFA" w14:textId="42CB4F87" w:rsidR="00424651" w:rsidRPr="001B176A" w:rsidRDefault="00424651" w:rsidP="006F171D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Comments</w:t>
            </w:r>
            <w:r w:rsidR="001F1F0F">
              <w:rPr>
                <w:sz w:val="20"/>
                <w:szCs w:val="20"/>
              </w:rPr>
              <w:t>:</w:t>
            </w:r>
          </w:p>
        </w:tc>
        <w:tc>
          <w:tcPr>
            <w:tcW w:w="2835" w:type="dxa"/>
          </w:tcPr>
          <w:p w14:paraId="2414D3D4" w14:textId="77777777" w:rsidR="00424651" w:rsidRPr="001B176A" w:rsidRDefault="00424651" w:rsidP="006F171D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4E0F33B9" w14:textId="68DDCFBC" w:rsidR="00424651" w:rsidRPr="001B176A" w:rsidRDefault="00424651" w:rsidP="006F171D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12835C5A" w14:textId="77777777" w:rsidR="005D56EA" w:rsidRDefault="005D56EA" w:rsidP="006F171D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23A0EE17" w14:textId="77777777" w:rsidR="005D56EA" w:rsidRPr="001B176A" w:rsidRDefault="005D56EA" w:rsidP="006F171D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648" w:tblpY="715"/>
        <w:tblW w:w="0" w:type="auto"/>
        <w:tblLook w:val="04A0" w:firstRow="1" w:lastRow="0" w:firstColumn="1" w:lastColumn="0" w:noHBand="0" w:noVBand="1"/>
      </w:tblPr>
      <w:tblGrid>
        <w:gridCol w:w="2547"/>
        <w:gridCol w:w="1292"/>
        <w:gridCol w:w="2121"/>
      </w:tblGrid>
      <w:tr w:rsidR="00424651" w:rsidRPr="001B176A" w14:paraId="6B65312D" w14:textId="77777777" w:rsidTr="00B96423">
        <w:tc>
          <w:tcPr>
            <w:tcW w:w="5960" w:type="dxa"/>
            <w:gridSpan w:val="3"/>
            <w:shd w:val="clear" w:color="auto" w:fill="245980" w:themeFill="text1"/>
          </w:tcPr>
          <w:p w14:paraId="0D114A89" w14:textId="77777777" w:rsidR="00424651" w:rsidRPr="001B176A" w:rsidRDefault="00424651" w:rsidP="002E1C89">
            <w:pPr>
              <w:tabs>
                <w:tab w:val="left" w:pos="2100"/>
              </w:tabs>
              <w:rPr>
                <w:b/>
                <w:bCs/>
                <w:sz w:val="20"/>
                <w:szCs w:val="20"/>
              </w:rPr>
            </w:pPr>
            <w:r w:rsidRPr="001B176A">
              <w:rPr>
                <w:b/>
                <w:bCs/>
                <w:color w:val="FFFFFF" w:themeColor="background1"/>
                <w:sz w:val="20"/>
                <w:szCs w:val="20"/>
              </w:rPr>
              <w:t>ICSI</w:t>
            </w:r>
          </w:p>
        </w:tc>
      </w:tr>
      <w:tr w:rsidR="00424651" w:rsidRPr="001B176A" w14:paraId="70FB0D41" w14:textId="77777777" w:rsidTr="00201B5E">
        <w:tc>
          <w:tcPr>
            <w:tcW w:w="5960" w:type="dxa"/>
            <w:gridSpan w:val="3"/>
          </w:tcPr>
          <w:p w14:paraId="241C6929" w14:textId="32C77848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Date:                                 </w:t>
            </w:r>
            <w:r w:rsidR="00075FA3">
              <w:rPr>
                <w:sz w:val="20"/>
                <w:szCs w:val="20"/>
              </w:rPr>
              <w:t xml:space="preserve">         </w:t>
            </w:r>
            <w:r w:rsidRPr="001B176A">
              <w:rPr>
                <w:sz w:val="20"/>
                <w:szCs w:val="20"/>
              </w:rPr>
              <w:t>Time:</w:t>
            </w:r>
            <w:r w:rsidR="001B176A" w:rsidRPr="001B176A">
              <w:rPr>
                <w:sz w:val="20"/>
                <w:szCs w:val="20"/>
              </w:rPr>
              <w:t xml:space="preserve">                           Operator:</w:t>
            </w:r>
          </w:p>
        </w:tc>
      </w:tr>
      <w:tr w:rsidR="00424651" w:rsidRPr="001B176A" w14:paraId="258B912F" w14:textId="77777777" w:rsidTr="00201B5E">
        <w:tc>
          <w:tcPr>
            <w:tcW w:w="2547" w:type="dxa"/>
          </w:tcPr>
          <w:p w14:paraId="6A385BC4" w14:textId="2B5D1E9B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ICSI </w:t>
            </w:r>
            <w:r w:rsidR="006C61CF">
              <w:rPr>
                <w:sz w:val="20"/>
                <w:szCs w:val="20"/>
              </w:rPr>
              <w:t>R</w:t>
            </w:r>
            <w:r w:rsidRPr="001B176A">
              <w:rPr>
                <w:sz w:val="20"/>
                <w:szCs w:val="20"/>
              </w:rPr>
              <w:t>ig</w:t>
            </w:r>
            <w:r w:rsidR="003B3E2C" w:rsidRPr="001B176A">
              <w:rPr>
                <w:sz w:val="20"/>
                <w:szCs w:val="20"/>
              </w:rPr>
              <w:t>.</w:t>
            </w:r>
          </w:p>
        </w:tc>
        <w:tc>
          <w:tcPr>
            <w:tcW w:w="3413" w:type="dxa"/>
            <w:gridSpan w:val="2"/>
          </w:tcPr>
          <w:p w14:paraId="0F255070" w14:textId="77777777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424651" w:rsidRPr="001B176A" w14:paraId="72FEC601" w14:textId="77777777" w:rsidTr="00201B5E">
        <w:tc>
          <w:tcPr>
            <w:tcW w:w="2547" w:type="dxa"/>
          </w:tcPr>
          <w:p w14:paraId="764D9043" w14:textId="7EB05DC0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No. </w:t>
            </w:r>
            <w:r w:rsidR="006C61CF">
              <w:rPr>
                <w:sz w:val="20"/>
                <w:szCs w:val="20"/>
              </w:rPr>
              <w:t>I</w:t>
            </w:r>
            <w:r w:rsidRPr="001B176A">
              <w:rPr>
                <w:sz w:val="20"/>
                <w:szCs w:val="20"/>
              </w:rPr>
              <w:t>njected</w:t>
            </w:r>
          </w:p>
        </w:tc>
        <w:tc>
          <w:tcPr>
            <w:tcW w:w="3413" w:type="dxa"/>
            <w:gridSpan w:val="2"/>
          </w:tcPr>
          <w:p w14:paraId="18A45287" w14:textId="77777777" w:rsidR="0011338F" w:rsidRPr="001B176A" w:rsidRDefault="0011338F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424651" w:rsidRPr="001B176A" w14:paraId="389BE270" w14:textId="77777777" w:rsidTr="00201B5E">
        <w:tc>
          <w:tcPr>
            <w:tcW w:w="2547" w:type="dxa"/>
          </w:tcPr>
          <w:p w14:paraId="32FF00B6" w14:textId="10E300F5" w:rsidR="00424651" w:rsidRPr="0011248E" w:rsidRDefault="001B176A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 xml:space="preserve">ICSI </w:t>
            </w:r>
            <w:r w:rsidR="00424651" w:rsidRPr="0011248E">
              <w:rPr>
                <w:sz w:val="20"/>
                <w:szCs w:val="20"/>
              </w:rPr>
              <w:t>Add</w:t>
            </w:r>
            <w:r w:rsidRPr="0011248E">
              <w:rPr>
                <w:sz w:val="20"/>
                <w:szCs w:val="20"/>
              </w:rPr>
              <w:t xml:space="preserve"> On’</w:t>
            </w:r>
            <w:r w:rsidR="006C61CF" w:rsidRPr="0011248E">
              <w:rPr>
                <w:sz w:val="20"/>
                <w:szCs w:val="20"/>
              </w:rPr>
              <w:t>s</w:t>
            </w:r>
          </w:p>
        </w:tc>
        <w:tc>
          <w:tcPr>
            <w:tcW w:w="3413" w:type="dxa"/>
            <w:gridSpan w:val="2"/>
          </w:tcPr>
          <w:p w14:paraId="7BCB12C4" w14:textId="407778E0" w:rsidR="0011338F" w:rsidRPr="0011248E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 xml:space="preserve">Sperm </w:t>
            </w:r>
            <w:proofErr w:type="gramStart"/>
            <w:r w:rsidR="001B176A" w:rsidRPr="0011248E">
              <w:rPr>
                <w:sz w:val="20"/>
                <w:szCs w:val="20"/>
              </w:rPr>
              <w:t>M</w:t>
            </w:r>
            <w:r w:rsidRPr="0011248E">
              <w:rPr>
                <w:sz w:val="20"/>
                <w:szCs w:val="20"/>
              </w:rPr>
              <w:t>obil  /</w:t>
            </w:r>
            <w:proofErr w:type="gramEnd"/>
            <w:r w:rsidRPr="0011248E">
              <w:rPr>
                <w:sz w:val="20"/>
                <w:szCs w:val="20"/>
              </w:rPr>
              <w:t xml:space="preserve"> AOA  / PICSI  / IMSI</w:t>
            </w:r>
          </w:p>
        </w:tc>
      </w:tr>
      <w:tr w:rsidR="00424651" w:rsidRPr="001B176A" w14:paraId="51B117B2" w14:textId="77777777" w:rsidTr="00201B5E">
        <w:tc>
          <w:tcPr>
            <w:tcW w:w="2547" w:type="dxa"/>
          </w:tcPr>
          <w:p w14:paraId="4F4AB8A1" w14:textId="10785B17" w:rsidR="00424651" w:rsidRPr="0011248E" w:rsidRDefault="006F171D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 ICSI </w:t>
            </w:r>
            <w:r w:rsidR="00424651" w:rsidRPr="0011248E">
              <w:rPr>
                <w:sz w:val="20"/>
                <w:szCs w:val="20"/>
              </w:rPr>
              <w:t>Incubator</w:t>
            </w:r>
          </w:p>
        </w:tc>
        <w:tc>
          <w:tcPr>
            <w:tcW w:w="1292" w:type="dxa"/>
            <w:shd w:val="clear" w:color="auto" w:fill="auto"/>
          </w:tcPr>
          <w:p w14:paraId="0099DF72" w14:textId="77777777" w:rsidR="00424651" w:rsidRPr="0011248E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121" w:type="dxa"/>
            <w:shd w:val="clear" w:color="auto" w:fill="auto"/>
          </w:tcPr>
          <w:p w14:paraId="2A1DBB8F" w14:textId="197A9865" w:rsidR="00424651" w:rsidRPr="0011248E" w:rsidRDefault="007C56CF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Dish:</w:t>
            </w:r>
            <w:r w:rsidR="0011248E">
              <w:rPr>
                <w:sz w:val="20"/>
                <w:szCs w:val="20"/>
              </w:rPr>
              <w:t xml:space="preserve"> </w:t>
            </w:r>
            <w:r w:rsidR="00620ADE" w:rsidRPr="0011248E">
              <w:rPr>
                <w:sz w:val="20"/>
                <w:szCs w:val="20"/>
              </w:rPr>
              <w:t xml:space="preserve"> </w:t>
            </w:r>
            <w:r w:rsidR="00424651" w:rsidRPr="0011248E">
              <w:rPr>
                <w:sz w:val="20"/>
                <w:szCs w:val="20"/>
              </w:rPr>
              <w:t>8 Well</w:t>
            </w:r>
            <w:r w:rsidR="00361C86" w:rsidRPr="0011248E">
              <w:rPr>
                <w:sz w:val="20"/>
                <w:szCs w:val="20"/>
              </w:rPr>
              <w:t xml:space="preserve"> </w:t>
            </w:r>
            <w:r w:rsidR="00424651" w:rsidRPr="0011248E">
              <w:rPr>
                <w:sz w:val="20"/>
                <w:szCs w:val="20"/>
              </w:rPr>
              <w:t>/</w:t>
            </w:r>
            <w:r w:rsidR="00361C86" w:rsidRPr="0011248E">
              <w:rPr>
                <w:sz w:val="20"/>
                <w:szCs w:val="20"/>
              </w:rPr>
              <w:t xml:space="preserve"> </w:t>
            </w:r>
            <w:r w:rsidR="00424651" w:rsidRPr="0011248E">
              <w:rPr>
                <w:sz w:val="20"/>
                <w:szCs w:val="20"/>
              </w:rPr>
              <w:t>16 Well</w:t>
            </w:r>
          </w:p>
        </w:tc>
      </w:tr>
      <w:tr w:rsidR="00424651" w:rsidRPr="001B176A" w14:paraId="4873078D" w14:textId="77777777" w:rsidTr="00B84014">
        <w:tc>
          <w:tcPr>
            <w:tcW w:w="2547" w:type="dxa"/>
          </w:tcPr>
          <w:p w14:paraId="11E6D63B" w14:textId="7B9A7C31" w:rsidR="00424651" w:rsidRPr="00B15AB3" w:rsidRDefault="00424651" w:rsidP="002E1C89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r w:rsidRPr="00B15AB3">
              <w:rPr>
                <w:b/>
                <w:bCs/>
                <w:sz w:val="20"/>
                <w:szCs w:val="20"/>
              </w:rPr>
              <w:t>Gametes into ICSI</w:t>
            </w:r>
            <w:r w:rsidR="00B15AB3" w:rsidRPr="00B15AB3">
              <w:rPr>
                <w:b/>
                <w:bCs/>
                <w:sz w:val="20"/>
                <w:szCs w:val="20"/>
              </w:rPr>
              <w:t xml:space="preserve"> dish</w:t>
            </w:r>
            <w:r w:rsidR="00B15AB3">
              <w:rPr>
                <w:b/>
                <w:bCs/>
                <w:sz w:val="20"/>
                <w:szCs w:val="20"/>
              </w:rPr>
              <w:t xml:space="preserve"> </w:t>
            </w:r>
            <w:r w:rsidR="00B15AB3">
              <w:rPr>
                <w:sz w:val="20"/>
                <w:szCs w:val="20"/>
              </w:rPr>
              <w:t>(</w:t>
            </w:r>
            <w:r w:rsidR="00835C98">
              <w:rPr>
                <w:sz w:val="20"/>
                <w:szCs w:val="20"/>
              </w:rPr>
              <w:t>dishes/stock, lab notes, RI)</w:t>
            </w:r>
          </w:p>
        </w:tc>
        <w:tc>
          <w:tcPr>
            <w:tcW w:w="3413" w:type="dxa"/>
            <w:gridSpan w:val="2"/>
            <w:shd w:val="clear" w:color="auto" w:fill="DBECF8" w:themeFill="text2" w:themeFillTint="1A"/>
          </w:tcPr>
          <w:p w14:paraId="4DA4EB21" w14:textId="77777777" w:rsidR="00563AAA" w:rsidRDefault="00424651" w:rsidP="002E1C89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Op</w:t>
            </w:r>
            <w:r w:rsidR="00563AAA">
              <w:rPr>
                <w:sz w:val="20"/>
                <w:szCs w:val="20"/>
              </w:rPr>
              <w:t>erator</w:t>
            </w:r>
            <w:r w:rsidRPr="001B176A">
              <w:rPr>
                <w:sz w:val="20"/>
                <w:szCs w:val="20"/>
              </w:rPr>
              <w:t xml:space="preserve">:               Witness:     </w:t>
            </w:r>
          </w:p>
          <w:p w14:paraId="5FB54709" w14:textId="2CCCF377" w:rsidR="00424651" w:rsidRPr="001B176A" w:rsidRDefault="00424651" w:rsidP="002E1C89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                  </w:t>
            </w:r>
          </w:p>
        </w:tc>
      </w:tr>
      <w:tr w:rsidR="003920B8" w:rsidRPr="001B176A" w14:paraId="2971552C" w14:textId="77777777" w:rsidTr="00B84014">
        <w:tc>
          <w:tcPr>
            <w:tcW w:w="2547" w:type="dxa"/>
          </w:tcPr>
          <w:p w14:paraId="2F790E0B" w14:textId="51B17B64" w:rsidR="003920B8" w:rsidRPr="00835C98" w:rsidRDefault="003920B8" w:rsidP="002E1C89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r w:rsidRPr="00835C98">
              <w:rPr>
                <w:b/>
                <w:bCs/>
                <w:sz w:val="20"/>
                <w:szCs w:val="20"/>
              </w:rPr>
              <w:t>Sperm In/Out of Lake Dish</w:t>
            </w:r>
            <w:r w:rsidR="00835C98">
              <w:rPr>
                <w:sz w:val="20"/>
                <w:szCs w:val="20"/>
              </w:rPr>
              <w:t xml:space="preserve"> (</w:t>
            </w:r>
            <w:r w:rsidR="00CA2D50">
              <w:rPr>
                <w:sz w:val="20"/>
                <w:szCs w:val="20"/>
              </w:rPr>
              <w:t>Stock, lake dish, lab notes, RI)</w:t>
            </w:r>
          </w:p>
        </w:tc>
        <w:tc>
          <w:tcPr>
            <w:tcW w:w="3413" w:type="dxa"/>
            <w:gridSpan w:val="2"/>
            <w:shd w:val="clear" w:color="auto" w:fill="DBECF8" w:themeFill="text2" w:themeFillTint="1A"/>
          </w:tcPr>
          <w:p w14:paraId="71CB3C56" w14:textId="1B5885A5" w:rsidR="003920B8" w:rsidRDefault="003920B8" w:rsidP="003920B8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Op</w:t>
            </w:r>
            <w:r>
              <w:rPr>
                <w:sz w:val="20"/>
                <w:szCs w:val="20"/>
              </w:rPr>
              <w:t>erator</w:t>
            </w:r>
            <w:r w:rsidRPr="001B176A">
              <w:rPr>
                <w:sz w:val="20"/>
                <w:szCs w:val="20"/>
              </w:rPr>
              <w:t xml:space="preserve">:               Witness:     </w:t>
            </w:r>
          </w:p>
          <w:p w14:paraId="521C7996" w14:textId="77777777" w:rsidR="003920B8" w:rsidRPr="001B176A" w:rsidRDefault="003920B8" w:rsidP="002E1C89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</w:tc>
      </w:tr>
      <w:tr w:rsidR="00424651" w:rsidRPr="001B176A" w14:paraId="77958BC4" w14:textId="77777777" w:rsidTr="00201B5E">
        <w:tc>
          <w:tcPr>
            <w:tcW w:w="2547" w:type="dxa"/>
          </w:tcPr>
          <w:p w14:paraId="7FF5798C" w14:textId="456CB3E2" w:rsidR="003920B8" w:rsidRPr="001B176A" w:rsidRDefault="00424651" w:rsidP="002E1C89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r w:rsidRPr="00CA2D50">
              <w:rPr>
                <w:b/>
                <w:bCs/>
                <w:sz w:val="20"/>
                <w:szCs w:val="20"/>
              </w:rPr>
              <w:t>Eggs into</w:t>
            </w:r>
            <w:r w:rsidR="003920B8" w:rsidRPr="00CA2D50">
              <w:rPr>
                <w:b/>
                <w:bCs/>
                <w:sz w:val="20"/>
                <w:szCs w:val="20"/>
              </w:rPr>
              <w:t xml:space="preserve"> GTL Dish</w:t>
            </w:r>
            <w:r w:rsidR="00CA2D50">
              <w:rPr>
                <w:b/>
                <w:bCs/>
                <w:sz w:val="20"/>
                <w:szCs w:val="20"/>
              </w:rPr>
              <w:t xml:space="preserve"> </w:t>
            </w:r>
            <w:r w:rsidR="00CA2D50">
              <w:rPr>
                <w:sz w:val="20"/>
                <w:szCs w:val="20"/>
              </w:rPr>
              <w:t xml:space="preserve">(Dishes, </w:t>
            </w:r>
            <w:r w:rsidR="002236A7">
              <w:rPr>
                <w:sz w:val="20"/>
                <w:szCs w:val="20"/>
              </w:rPr>
              <w:t>lab notes, RI)</w:t>
            </w:r>
          </w:p>
        </w:tc>
        <w:tc>
          <w:tcPr>
            <w:tcW w:w="3413" w:type="dxa"/>
            <w:gridSpan w:val="2"/>
            <w:shd w:val="clear" w:color="auto" w:fill="auto"/>
          </w:tcPr>
          <w:p w14:paraId="0744DB16" w14:textId="604E77A0" w:rsidR="00424651" w:rsidRPr="001B176A" w:rsidRDefault="00424651" w:rsidP="002E1C89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Op</w:t>
            </w:r>
            <w:r w:rsidR="00563AAA">
              <w:rPr>
                <w:sz w:val="20"/>
                <w:szCs w:val="20"/>
              </w:rPr>
              <w:t>erator</w:t>
            </w:r>
            <w:r w:rsidRPr="001B176A">
              <w:rPr>
                <w:sz w:val="20"/>
                <w:szCs w:val="20"/>
              </w:rPr>
              <w:t>:                Witness: RI</w:t>
            </w:r>
          </w:p>
        </w:tc>
      </w:tr>
      <w:tr w:rsidR="00580DDC" w:rsidRPr="001B176A" w14:paraId="3087D085" w14:textId="77777777" w:rsidTr="00B84014">
        <w:tc>
          <w:tcPr>
            <w:tcW w:w="2547" w:type="dxa"/>
          </w:tcPr>
          <w:p w14:paraId="4E2088DF" w14:textId="5C245D5B" w:rsidR="00580DDC" w:rsidRPr="002236A7" w:rsidRDefault="00580DDC" w:rsidP="00B22FE5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r w:rsidRPr="002236A7">
              <w:rPr>
                <w:b/>
                <w:bCs/>
                <w:sz w:val="20"/>
                <w:szCs w:val="20"/>
              </w:rPr>
              <w:t>End of ICSI - Egg/Sperm Discard</w:t>
            </w:r>
            <w:r w:rsidR="002236A7">
              <w:rPr>
                <w:b/>
                <w:bCs/>
                <w:sz w:val="20"/>
                <w:szCs w:val="20"/>
              </w:rPr>
              <w:t xml:space="preserve"> </w:t>
            </w:r>
            <w:r w:rsidR="002236A7">
              <w:rPr>
                <w:sz w:val="20"/>
                <w:szCs w:val="20"/>
              </w:rPr>
              <w:t>(</w:t>
            </w:r>
            <w:r w:rsidR="00836AA3">
              <w:rPr>
                <w:sz w:val="20"/>
                <w:szCs w:val="20"/>
              </w:rPr>
              <w:t xml:space="preserve">Egg number, </w:t>
            </w:r>
            <w:r w:rsidR="00CC6F64">
              <w:rPr>
                <w:sz w:val="20"/>
                <w:szCs w:val="20"/>
              </w:rPr>
              <w:t>ES+</w:t>
            </w:r>
            <w:r w:rsidR="006F1E5A">
              <w:rPr>
                <w:sz w:val="20"/>
                <w:szCs w:val="20"/>
              </w:rPr>
              <w:t xml:space="preserve">/8 </w:t>
            </w:r>
            <w:r w:rsidR="006F1E5A" w:rsidRPr="009E240D">
              <w:rPr>
                <w:sz w:val="20"/>
                <w:szCs w:val="20"/>
              </w:rPr>
              <w:t>image</w:t>
            </w:r>
            <w:r w:rsidR="00A21EB7">
              <w:rPr>
                <w:sz w:val="20"/>
                <w:szCs w:val="20"/>
              </w:rPr>
              <w:t xml:space="preserve"> ok</w:t>
            </w:r>
            <w:r w:rsidR="00CC6F64">
              <w:rPr>
                <w:sz w:val="20"/>
                <w:szCs w:val="20"/>
              </w:rPr>
              <w:t xml:space="preserve">, </w:t>
            </w:r>
            <w:r w:rsidR="002236A7">
              <w:rPr>
                <w:sz w:val="20"/>
                <w:szCs w:val="20"/>
              </w:rPr>
              <w:t>Dishes, stock, lab notes, RI)</w:t>
            </w:r>
          </w:p>
        </w:tc>
        <w:tc>
          <w:tcPr>
            <w:tcW w:w="3413" w:type="dxa"/>
            <w:gridSpan w:val="2"/>
            <w:shd w:val="clear" w:color="auto" w:fill="DBECF8" w:themeFill="text2" w:themeFillTint="1A"/>
          </w:tcPr>
          <w:p w14:paraId="0B4B614D" w14:textId="77777777" w:rsidR="00580DDC" w:rsidRDefault="00580DDC" w:rsidP="00580DDC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Op</w:t>
            </w:r>
            <w:r>
              <w:rPr>
                <w:sz w:val="20"/>
                <w:szCs w:val="20"/>
              </w:rPr>
              <w:t>erator</w:t>
            </w:r>
            <w:r w:rsidRPr="001B176A">
              <w:rPr>
                <w:sz w:val="20"/>
                <w:szCs w:val="20"/>
              </w:rPr>
              <w:t xml:space="preserve">:               Witness:     </w:t>
            </w:r>
          </w:p>
          <w:p w14:paraId="512FC43A" w14:textId="77777777" w:rsidR="00580DDC" w:rsidRPr="001B176A" w:rsidRDefault="00580DDC" w:rsidP="002E1C89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</w:tc>
      </w:tr>
      <w:tr w:rsidR="00424651" w:rsidRPr="001B176A" w14:paraId="6C1FCD7A" w14:textId="77777777" w:rsidTr="00201B5E">
        <w:tc>
          <w:tcPr>
            <w:tcW w:w="2547" w:type="dxa"/>
            <w:shd w:val="clear" w:color="auto" w:fill="auto"/>
          </w:tcPr>
          <w:p w14:paraId="26AE712A" w14:textId="5AE85D3B" w:rsidR="00424651" w:rsidRPr="001B176A" w:rsidRDefault="00424651" w:rsidP="002E1C89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Comments</w:t>
            </w:r>
            <w:r w:rsidR="001F1F0F">
              <w:rPr>
                <w:sz w:val="20"/>
                <w:szCs w:val="20"/>
              </w:rPr>
              <w:t>:</w:t>
            </w:r>
          </w:p>
        </w:tc>
        <w:tc>
          <w:tcPr>
            <w:tcW w:w="3413" w:type="dxa"/>
            <w:gridSpan w:val="2"/>
            <w:shd w:val="clear" w:color="auto" w:fill="auto"/>
          </w:tcPr>
          <w:p w14:paraId="12A33CDF" w14:textId="77777777" w:rsidR="00075FA3" w:rsidRDefault="00075FA3" w:rsidP="002E1C89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3C4934E7" w14:textId="77777777" w:rsidR="003920B8" w:rsidRDefault="003920B8" w:rsidP="002E1C89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46C419D5" w14:textId="77777777" w:rsidR="003920B8" w:rsidRPr="001B176A" w:rsidRDefault="003920B8" w:rsidP="002E1C89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</w:tc>
      </w:tr>
    </w:tbl>
    <w:p w14:paraId="5BD1968E" w14:textId="77777777" w:rsidR="00011551" w:rsidRDefault="00011551" w:rsidP="00694C8E">
      <w:pPr>
        <w:tabs>
          <w:tab w:val="left" w:pos="2100"/>
        </w:tabs>
      </w:pPr>
    </w:p>
    <w:p w14:paraId="01508F93" w14:textId="77777777" w:rsidR="00424651" w:rsidRDefault="00424651" w:rsidP="00694C8E">
      <w:pPr>
        <w:tabs>
          <w:tab w:val="left" w:pos="2100"/>
        </w:tabs>
      </w:pPr>
    </w:p>
    <w:tbl>
      <w:tblPr>
        <w:tblStyle w:val="TableGrid"/>
        <w:tblpPr w:leftFromText="180" w:rightFromText="180" w:vertAnchor="text" w:horzAnchor="page" w:tblpX="5682" w:tblpY="489"/>
        <w:tblW w:w="5949" w:type="dxa"/>
        <w:tblLook w:val="04A0" w:firstRow="1" w:lastRow="0" w:firstColumn="1" w:lastColumn="0" w:noHBand="0" w:noVBand="1"/>
      </w:tblPr>
      <w:tblGrid>
        <w:gridCol w:w="2122"/>
        <w:gridCol w:w="1701"/>
        <w:gridCol w:w="2126"/>
      </w:tblGrid>
      <w:tr w:rsidR="002E1C89" w:rsidRPr="001B176A" w14:paraId="088177E0" w14:textId="77777777" w:rsidTr="00B96423">
        <w:tc>
          <w:tcPr>
            <w:tcW w:w="5949" w:type="dxa"/>
            <w:gridSpan w:val="3"/>
            <w:shd w:val="clear" w:color="auto" w:fill="245980" w:themeFill="text1"/>
          </w:tcPr>
          <w:p w14:paraId="0B9905D5" w14:textId="796EE5B5" w:rsidR="002E1C89" w:rsidRPr="001B176A" w:rsidRDefault="002E1C89" w:rsidP="002E1C89">
            <w:pPr>
              <w:tabs>
                <w:tab w:val="left" w:pos="2100"/>
              </w:tabs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1B176A">
              <w:rPr>
                <w:b/>
                <w:bCs/>
                <w:color w:val="FFFFFF" w:themeColor="background1"/>
                <w:sz w:val="20"/>
                <w:szCs w:val="20"/>
              </w:rPr>
              <w:t xml:space="preserve">Fertilisation </w:t>
            </w:r>
            <w:r w:rsidR="001B176A" w:rsidRPr="001B176A">
              <w:rPr>
                <w:b/>
                <w:bCs/>
                <w:color w:val="FFFFFF" w:themeColor="background1"/>
                <w:sz w:val="20"/>
                <w:szCs w:val="20"/>
              </w:rPr>
              <w:t>C</w:t>
            </w:r>
            <w:r w:rsidRPr="001B176A">
              <w:rPr>
                <w:b/>
                <w:bCs/>
                <w:color w:val="FFFFFF" w:themeColor="background1"/>
                <w:sz w:val="20"/>
                <w:szCs w:val="20"/>
              </w:rPr>
              <w:t xml:space="preserve">heck </w:t>
            </w:r>
            <w:r w:rsidR="001B176A" w:rsidRPr="001B176A">
              <w:rPr>
                <w:b/>
                <w:bCs/>
                <w:color w:val="FFFFFF" w:themeColor="background1"/>
                <w:sz w:val="20"/>
                <w:szCs w:val="20"/>
              </w:rPr>
              <w:t>S</w:t>
            </w:r>
            <w:r w:rsidRPr="001B176A">
              <w:rPr>
                <w:b/>
                <w:bCs/>
                <w:color w:val="FFFFFF" w:themeColor="background1"/>
                <w:sz w:val="20"/>
                <w:szCs w:val="20"/>
              </w:rPr>
              <w:t>ummary</w:t>
            </w:r>
          </w:p>
        </w:tc>
      </w:tr>
      <w:tr w:rsidR="002E1C89" w:rsidRPr="001B176A" w14:paraId="65DD511F" w14:textId="77777777" w:rsidTr="002E1C89">
        <w:tc>
          <w:tcPr>
            <w:tcW w:w="5949" w:type="dxa"/>
            <w:gridSpan w:val="3"/>
          </w:tcPr>
          <w:p w14:paraId="69E08864" w14:textId="7D0FE64E" w:rsidR="002E1C89" w:rsidRPr="00775727" w:rsidRDefault="002E1C89" w:rsidP="006F171D">
            <w:pPr>
              <w:tabs>
                <w:tab w:val="left" w:pos="2100"/>
              </w:tabs>
              <w:spacing w:line="276" w:lineRule="auto"/>
              <w:jc w:val="left"/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>Date:                              Time:                           Operator:</w:t>
            </w:r>
          </w:p>
        </w:tc>
      </w:tr>
      <w:tr w:rsidR="002E1C89" w:rsidRPr="001B176A" w14:paraId="40218E9F" w14:textId="77777777" w:rsidTr="006F171D">
        <w:tc>
          <w:tcPr>
            <w:tcW w:w="2122" w:type="dxa"/>
          </w:tcPr>
          <w:p w14:paraId="0D8ACC43" w14:textId="2E8CB006" w:rsidR="002E1C89" w:rsidRPr="00775727" w:rsidRDefault="00F2333C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  <w:r w:rsidR="00836AA3">
              <w:rPr>
                <w:sz w:val="20"/>
                <w:szCs w:val="20"/>
              </w:rPr>
              <w:t xml:space="preserve"> Fert</w:t>
            </w:r>
            <w:r>
              <w:rPr>
                <w:sz w:val="20"/>
                <w:szCs w:val="20"/>
              </w:rPr>
              <w:t xml:space="preserve"> I</w:t>
            </w:r>
            <w:r w:rsidR="002E1C89" w:rsidRPr="00775727">
              <w:rPr>
                <w:sz w:val="20"/>
                <w:szCs w:val="20"/>
              </w:rPr>
              <w:t>ncubator</w:t>
            </w:r>
          </w:p>
        </w:tc>
        <w:tc>
          <w:tcPr>
            <w:tcW w:w="1701" w:type="dxa"/>
          </w:tcPr>
          <w:p w14:paraId="20CAEBE0" w14:textId="77777777" w:rsidR="002E1C89" w:rsidRPr="00775727" w:rsidRDefault="002E1C89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23C7B96F" w14:textId="7704D1EB" w:rsidR="002E1C89" w:rsidRPr="00775727" w:rsidRDefault="003A42D9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Dish</w:t>
            </w:r>
            <w:r w:rsidR="001B176A" w:rsidRPr="00775727">
              <w:rPr>
                <w:sz w:val="20"/>
                <w:szCs w:val="20"/>
              </w:rPr>
              <w:t xml:space="preserve">  </w:t>
            </w:r>
            <w:r w:rsidR="002E1C89" w:rsidRPr="00775727">
              <w:rPr>
                <w:sz w:val="20"/>
                <w:szCs w:val="20"/>
              </w:rPr>
              <w:t>8</w:t>
            </w:r>
            <w:proofErr w:type="gramEnd"/>
            <w:r w:rsidR="002E1C89" w:rsidRPr="00775727">
              <w:rPr>
                <w:sz w:val="20"/>
                <w:szCs w:val="20"/>
              </w:rPr>
              <w:t xml:space="preserve"> Well</w:t>
            </w:r>
            <w:r w:rsidR="001C37BF" w:rsidRPr="00775727">
              <w:rPr>
                <w:sz w:val="20"/>
                <w:szCs w:val="20"/>
              </w:rPr>
              <w:t xml:space="preserve"> </w:t>
            </w:r>
            <w:r w:rsidR="002E1C89" w:rsidRPr="00775727">
              <w:rPr>
                <w:sz w:val="20"/>
                <w:szCs w:val="20"/>
              </w:rPr>
              <w:t>/ 16 well</w:t>
            </w:r>
          </w:p>
        </w:tc>
      </w:tr>
      <w:tr w:rsidR="003920B8" w:rsidRPr="001B176A" w14:paraId="3BDEB858" w14:textId="77777777" w:rsidTr="00B96423">
        <w:tc>
          <w:tcPr>
            <w:tcW w:w="2122" w:type="dxa"/>
            <w:shd w:val="clear" w:color="auto" w:fill="245980" w:themeFill="text1"/>
          </w:tcPr>
          <w:p w14:paraId="1E23002D" w14:textId="77777777" w:rsidR="003920B8" w:rsidRPr="003920B8" w:rsidRDefault="003920B8" w:rsidP="006F171D">
            <w:pPr>
              <w:tabs>
                <w:tab w:val="left" w:pos="2100"/>
              </w:tabs>
              <w:spacing w:line="276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245980" w:themeFill="text1"/>
          </w:tcPr>
          <w:p w14:paraId="3FCA7771" w14:textId="2437BFAC" w:rsidR="003920B8" w:rsidRPr="003920B8" w:rsidRDefault="003920B8" w:rsidP="006F171D">
            <w:pPr>
              <w:tabs>
                <w:tab w:val="left" w:pos="2100"/>
              </w:tabs>
              <w:spacing w:line="276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920B8">
              <w:rPr>
                <w:b/>
                <w:bCs/>
                <w:color w:val="FFFFFF" w:themeColor="background1"/>
                <w:sz w:val="20"/>
                <w:szCs w:val="20"/>
              </w:rPr>
              <w:t>Initial Check</w:t>
            </w:r>
          </w:p>
        </w:tc>
        <w:tc>
          <w:tcPr>
            <w:tcW w:w="2126" w:type="dxa"/>
            <w:shd w:val="clear" w:color="auto" w:fill="245980" w:themeFill="text1"/>
          </w:tcPr>
          <w:p w14:paraId="555513A0" w14:textId="1E8C3219" w:rsidR="003920B8" w:rsidRPr="003920B8" w:rsidRDefault="003920B8" w:rsidP="006F171D">
            <w:pPr>
              <w:tabs>
                <w:tab w:val="left" w:pos="2100"/>
              </w:tabs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920B8">
              <w:rPr>
                <w:b/>
                <w:bCs/>
                <w:color w:val="FFFFFF" w:themeColor="background1"/>
                <w:sz w:val="20"/>
                <w:szCs w:val="20"/>
              </w:rPr>
              <w:t>Re-check</w:t>
            </w:r>
            <w:r w:rsidR="004F668F">
              <w:rPr>
                <w:b/>
                <w:bCs/>
                <w:color w:val="FFFFFF" w:themeColor="background1"/>
                <w:sz w:val="20"/>
                <w:szCs w:val="20"/>
              </w:rPr>
              <w:t>/After R-ICSI</w:t>
            </w:r>
            <w:r w:rsidRPr="003920B8">
              <w:rPr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</w:tr>
      <w:tr w:rsidR="003920B8" w:rsidRPr="001B176A" w14:paraId="44BA02F4" w14:textId="77777777" w:rsidTr="006F171D">
        <w:tc>
          <w:tcPr>
            <w:tcW w:w="2122" w:type="dxa"/>
          </w:tcPr>
          <w:p w14:paraId="6269458C" w14:textId="77777777" w:rsidR="003920B8" w:rsidRPr="00775727" w:rsidRDefault="003920B8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>No. 2PN</w:t>
            </w:r>
          </w:p>
        </w:tc>
        <w:tc>
          <w:tcPr>
            <w:tcW w:w="1701" w:type="dxa"/>
          </w:tcPr>
          <w:p w14:paraId="7B9DF940" w14:textId="77777777" w:rsidR="003920B8" w:rsidRPr="00775727" w:rsidRDefault="003920B8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767013F1" w14:textId="38C6E170" w:rsidR="003920B8" w:rsidRPr="00775727" w:rsidRDefault="003920B8" w:rsidP="006F171D">
            <w:pPr>
              <w:tabs>
                <w:tab w:val="left" w:pos="2100"/>
              </w:tabs>
              <w:spacing w:line="276" w:lineRule="auto"/>
              <w:rPr>
                <w:b/>
                <w:bCs/>
                <w:sz w:val="20"/>
                <w:szCs w:val="20"/>
              </w:rPr>
            </w:pPr>
          </w:p>
        </w:tc>
      </w:tr>
      <w:tr w:rsidR="003920B8" w:rsidRPr="001B176A" w14:paraId="08F3F69D" w14:textId="77777777" w:rsidTr="006F171D">
        <w:tc>
          <w:tcPr>
            <w:tcW w:w="2122" w:type="dxa"/>
          </w:tcPr>
          <w:p w14:paraId="2F1034F7" w14:textId="77777777" w:rsidR="003920B8" w:rsidRPr="00775727" w:rsidRDefault="003920B8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>No. 1PN</w:t>
            </w:r>
          </w:p>
        </w:tc>
        <w:tc>
          <w:tcPr>
            <w:tcW w:w="1701" w:type="dxa"/>
          </w:tcPr>
          <w:p w14:paraId="1BCCB7E8" w14:textId="77777777" w:rsidR="003920B8" w:rsidRPr="00775727" w:rsidRDefault="003920B8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17B80066" w14:textId="77777777" w:rsidR="003920B8" w:rsidRPr="00775727" w:rsidRDefault="003920B8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3920B8" w:rsidRPr="001B176A" w14:paraId="237DBB95" w14:textId="77777777" w:rsidTr="006F171D">
        <w:tc>
          <w:tcPr>
            <w:tcW w:w="2122" w:type="dxa"/>
          </w:tcPr>
          <w:p w14:paraId="1248A94C" w14:textId="64F51488" w:rsidR="003920B8" w:rsidRPr="00775727" w:rsidRDefault="003920B8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 xml:space="preserve">No. </w:t>
            </w:r>
            <w:r w:rsidR="006F171D">
              <w:rPr>
                <w:rFonts w:cs="Calibri"/>
                <w:sz w:val="20"/>
                <w:szCs w:val="20"/>
              </w:rPr>
              <w:t>≥</w:t>
            </w:r>
            <w:r w:rsidRPr="00775727">
              <w:rPr>
                <w:sz w:val="20"/>
                <w:szCs w:val="20"/>
              </w:rPr>
              <w:t>3PNs</w:t>
            </w:r>
          </w:p>
        </w:tc>
        <w:tc>
          <w:tcPr>
            <w:tcW w:w="1701" w:type="dxa"/>
          </w:tcPr>
          <w:p w14:paraId="08938E4C" w14:textId="77777777" w:rsidR="003920B8" w:rsidRPr="00775727" w:rsidRDefault="003920B8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1FC6AA3D" w14:textId="77777777" w:rsidR="003920B8" w:rsidRPr="00775727" w:rsidRDefault="003920B8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3920B8" w:rsidRPr="001B176A" w14:paraId="2B2C6BEE" w14:textId="77777777" w:rsidTr="006F171D">
        <w:tc>
          <w:tcPr>
            <w:tcW w:w="2122" w:type="dxa"/>
          </w:tcPr>
          <w:p w14:paraId="2991F94E" w14:textId="2AD2CA13" w:rsidR="003920B8" w:rsidRPr="00775727" w:rsidRDefault="006F171D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No. 0PN      </w:t>
            </w:r>
          </w:p>
        </w:tc>
        <w:tc>
          <w:tcPr>
            <w:tcW w:w="1701" w:type="dxa"/>
          </w:tcPr>
          <w:p w14:paraId="2BEE6D8B" w14:textId="2A828EF2" w:rsidR="003920B8" w:rsidRDefault="006F171D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MII</w:t>
            </w:r>
            <w:r w:rsidR="00262B08">
              <w:rPr>
                <w:sz w:val="20"/>
                <w:szCs w:val="20"/>
              </w:rPr>
              <w:t>:</w:t>
            </w:r>
          </w:p>
          <w:p w14:paraId="38DD0D97" w14:textId="6B6A75CF" w:rsidR="006F171D" w:rsidRDefault="006F171D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</w:t>
            </w:r>
            <w:r w:rsidR="00262B08">
              <w:rPr>
                <w:sz w:val="20"/>
                <w:szCs w:val="20"/>
              </w:rPr>
              <w:t>:</w:t>
            </w:r>
          </w:p>
          <w:p w14:paraId="6015E553" w14:textId="54CE31FD" w:rsidR="006F171D" w:rsidRPr="00775727" w:rsidRDefault="006F171D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GV</w:t>
            </w:r>
            <w:r w:rsidR="00262B08">
              <w:rPr>
                <w:sz w:val="20"/>
                <w:szCs w:val="20"/>
              </w:rPr>
              <w:t>:</w:t>
            </w:r>
          </w:p>
        </w:tc>
        <w:tc>
          <w:tcPr>
            <w:tcW w:w="2126" w:type="dxa"/>
          </w:tcPr>
          <w:p w14:paraId="430B7FA3" w14:textId="77777777" w:rsidR="003920B8" w:rsidRPr="00775727" w:rsidRDefault="003920B8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3920B8" w:rsidRPr="001B176A" w14:paraId="7CB78E59" w14:textId="77777777" w:rsidTr="006F171D">
        <w:tc>
          <w:tcPr>
            <w:tcW w:w="2122" w:type="dxa"/>
          </w:tcPr>
          <w:p w14:paraId="62354986" w14:textId="40181594" w:rsidR="003920B8" w:rsidRPr="00775727" w:rsidRDefault="006F171D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 Degenerate</w:t>
            </w:r>
          </w:p>
        </w:tc>
        <w:tc>
          <w:tcPr>
            <w:tcW w:w="1701" w:type="dxa"/>
          </w:tcPr>
          <w:p w14:paraId="31527F22" w14:textId="77777777" w:rsidR="003920B8" w:rsidRPr="00775727" w:rsidRDefault="003920B8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44E412F1" w14:textId="77777777" w:rsidR="003920B8" w:rsidRPr="00775727" w:rsidRDefault="003920B8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3920B8" w:rsidRPr="001B176A" w14:paraId="6D70BDBF" w14:textId="77777777" w:rsidTr="006F171D">
        <w:trPr>
          <w:trHeight w:val="596"/>
        </w:trPr>
        <w:tc>
          <w:tcPr>
            <w:tcW w:w="2122" w:type="dxa"/>
          </w:tcPr>
          <w:p w14:paraId="5CA3B599" w14:textId="451F6CC6" w:rsidR="003920B8" w:rsidRPr="00775727" w:rsidRDefault="003920B8" w:rsidP="003920B8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>Needle Dissection</w:t>
            </w:r>
          </w:p>
        </w:tc>
        <w:tc>
          <w:tcPr>
            <w:tcW w:w="1701" w:type="dxa"/>
          </w:tcPr>
          <w:p w14:paraId="0F7A9D1B" w14:textId="09C0ED86" w:rsidR="003920B8" w:rsidRPr="00775727" w:rsidRDefault="003920B8" w:rsidP="003920B8">
            <w:pPr>
              <w:tabs>
                <w:tab w:val="left" w:pos="2100"/>
              </w:tabs>
              <w:jc w:val="center"/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>Yes / No</w:t>
            </w:r>
          </w:p>
        </w:tc>
        <w:tc>
          <w:tcPr>
            <w:tcW w:w="2126" w:type="dxa"/>
          </w:tcPr>
          <w:p w14:paraId="51CF7AA8" w14:textId="17CB220A" w:rsidR="003920B8" w:rsidRPr="00775727" w:rsidRDefault="00120B48" w:rsidP="003920B8">
            <w:pPr>
              <w:tabs>
                <w:tab w:val="left" w:pos="2100"/>
              </w:tabs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</w:t>
            </w:r>
            <w:r w:rsidR="003920B8" w:rsidRPr="00775727">
              <w:rPr>
                <w:i/>
                <w:iCs/>
                <w:sz w:val="20"/>
                <w:szCs w:val="20"/>
              </w:rPr>
              <w:t xml:space="preserve">f </w:t>
            </w:r>
            <w:r w:rsidR="00262B08">
              <w:rPr>
                <w:i/>
                <w:iCs/>
                <w:sz w:val="20"/>
                <w:szCs w:val="20"/>
              </w:rPr>
              <w:t>IVF F</w:t>
            </w:r>
            <w:r w:rsidR="003920B8" w:rsidRPr="00775727">
              <w:rPr>
                <w:i/>
                <w:iCs/>
                <w:sz w:val="20"/>
                <w:szCs w:val="20"/>
              </w:rPr>
              <w:t xml:space="preserve">ailed </w:t>
            </w:r>
            <w:r w:rsidR="00262B08">
              <w:rPr>
                <w:i/>
                <w:iCs/>
                <w:sz w:val="20"/>
                <w:szCs w:val="20"/>
              </w:rPr>
              <w:t>F</w:t>
            </w:r>
            <w:r w:rsidR="003920B8" w:rsidRPr="00775727">
              <w:rPr>
                <w:i/>
                <w:iCs/>
                <w:sz w:val="20"/>
                <w:szCs w:val="20"/>
              </w:rPr>
              <w:t>ert</w:t>
            </w:r>
          </w:p>
          <w:p w14:paraId="407340A4" w14:textId="64110DC2" w:rsidR="003920B8" w:rsidRPr="00775727" w:rsidRDefault="003920B8" w:rsidP="003920B8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 xml:space="preserve">Sperm </w:t>
            </w:r>
            <w:r w:rsidR="00262B08">
              <w:rPr>
                <w:sz w:val="20"/>
                <w:szCs w:val="20"/>
              </w:rPr>
              <w:t>S</w:t>
            </w:r>
            <w:r w:rsidRPr="00775727">
              <w:rPr>
                <w:sz w:val="20"/>
                <w:szCs w:val="20"/>
              </w:rPr>
              <w:t>urvival:</w:t>
            </w:r>
          </w:p>
          <w:p w14:paraId="3C3F8F7F" w14:textId="1248DB7B" w:rsidR="003920B8" w:rsidRPr="00775727" w:rsidRDefault="003920B8" w:rsidP="003920B8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 xml:space="preserve">Sperm </w:t>
            </w:r>
            <w:r w:rsidR="00262B08">
              <w:rPr>
                <w:sz w:val="20"/>
                <w:szCs w:val="20"/>
              </w:rPr>
              <w:t>B</w:t>
            </w:r>
            <w:r w:rsidRPr="00775727">
              <w:rPr>
                <w:sz w:val="20"/>
                <w:szCs w:val="20"/>
              </w:rPr>
              <w:t>inding:</w:t>
            </w:r>
          </w:p>
        </w:tc>
      </w:tr>
      <w:tr w:rsidR="003920B8" w:rsidRPr="001B176A" w14:paraId="626CC555" w14:textId="77777777" w:rsidTr="006F171D">
        <w:trPr>
          <w:trHeight w:val="328"/>
        </w:trPr>
        <w:tc>
          <w:tcPr>
            <w:tcW w:w="2122" w:type="dxa"/>
          </w:tcPr>
          <w:p w14:paraId="6D4462B8" w14:textId="01E2DF27" w:rsidR="003920B8" w:rsidRPr="001B176A" w:rsidRDefault="003920B8" w:rsidP="007C56CF">
            <w:pPr>
              <w:tabs>
                <w:tab w:val="left" w:pos="2100"/>
              </w:tabs>
              <w:jc w:val="center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Re-</w:t>
            </w:r>
            <w:r>
              <w:rPr>
                <w:sz w:val="20"/>
                <w:szCs w:val="20"/>
              </w:rPr>
              <w:t>C</w:t>
            </w:r>
            <w:r w:rsidRPr="001B176A">
              <w:rPr>
                <w:sz w:val="20"/>
                <w:szCs w:val="20"/>
              </w:rPr>
              <w:t xml:space="preserve">heck </w:t>
            </w:r>
            <w:r>
              <w:rPr>
                <w:sz w:val="20"/>
                <w:szCs w:val="20"/>
              </w:rPr>
              <w:t>N</w:t>
            </w:r>
            <w:r w:rsidRPr="001B176A">
              <w:rPr>
                <w:sz w:val="20"/>
                <w:szCs w:val="20"/>
              </w:rPr>
              <w:t>eeded</w:t>
            </w:r>
          </w:p>
        </w:tc>
        <w:tc>
          <w:tcPr>
            <w:tcW w:w="3827" w:type="dxa"/>
            <w:gridSpan w:val="2"/>
            <w:shd w:val="clear" w:color="auto" w:fill="FFFFFF" w:themeFill="background1"/>
          </w:tcPr>
          <w:p w14:paraId="738C24CD" w14:textId="0677DBF4" w:rsidR="003920B8" w:rsidRPr="001B176A" w:rsidRDefault="003920B8" w:rsidP="003920B8">
            <w:pPr>
              <w:tabs>
                <w:tab w:val="left" w:pos="21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r w:rsidRPr="001B176A">
              <w:rPr>
                <w:sz w:val="20"/>
                <w:szCs w:val="20"/>
              </w:rPr>
              <w:t>Yes</w:t>
            </w:r>
            <w:r>
              <w:rPr>
                <w:sz w:val="20"/>
                <w:szCs w:val="20"/>
              </w:rPr>
              <w:t xml:space="preserve"> </w:t>
            </w:r>
            <w:r w:rsidRPr="001B176A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1B176A">
              <w:rPr>
                <w:sz w:val="20"/>
                <w:szCs w:val="20"/>
              </w:rPr>
              <w:t>No            Time:</w:t>
            </w:r>
          </w:p>
        </w:tc>
      </w:tr>
      <w:tr w:rsidR="007C56CF" w:rsidRPr="001B176A" w14:paraId="09D2F8B4" w14:textId="77777777" w:rsidTr="006F171D">
        <w:trPr>
          <w:trHeight w:val="328"/>
        </w:trPr>
        <w:tc>
          <w:tcPr>
            <w:tcW w:w="2122" w:type="dxa"/>
          </w:tcPr>
          <w:p w14:paraId="1DA38785" w14:textId="111DF03F" w:rsidR="007C56CF" w:rsidRPr="001B176A" w:rsidRDefault="007C56CF" w:rsidP="004F668F">
            <w:pPr>
              <w:tabs>
                <w:tab w:val="left" w:pos="21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R-ICSI Performed</w:t>
            </w:r>
          </w:p>
        </w:tc>
        <w:tc>
          <w:tcPr>
            <w:tcW w:w="3827" w:type="dxa"/>
            <w:gridSpan w:val="2"/>
            <w:shd w:val="clear" w:color="auto" w:fill="FFFFFF" w:themeFill="background1"/>
          </w:tcPr>
          <w:p w14:paraId="2592BFC0" w14:textId="2633B192" w:rsidR="007C56CF" w:rsidRDefault="007C56CF" w:rsidP="007C56CF">
            <w:pPr>
              <w:tabs>
                <w:tab w:val="left" w:pos="21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r w:rsidRPr="001B176A">
              <w:rPr>
                <w:sz w:val="20"/>
                <w:szCs w:val="20"/>
              </w:rPr>
              <w:t>Yes</w:t>
            </w:r>
            <w:r>
              <w:rPr>
                <w:sz w:val="20"/>
                <w:szCs w:val="20"/>
              </w:rPr>
              <w:t xml:space="preserve"> </w:t>
            </w:r>
            <w:r w:rsidRPr="001B176A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1B176A">
              <w:rPr>
                <w:sz w:val="20"/>
                <w:szCs w:val="20"/>
              </w:rPr>
              <w:t>No            Time:</w:t>
            </w:r>
          </w:p>
        </w:tc>
      </w:tr>
      <w:tr w:rsidR="003920B8" w:rsidRPr="001B176A" w14:paraId="6EA22490" w14:textId="77777777" w:rsidTr="006F171D">
        <w:trPr>
          <w:trHeight w:val="596"/>
        </w:trPr>
        <w:tc>
          <w:tcPr>
            <w:tcW w:w="2122" w:type="dxa"/>
          </w:tcPr>
          <w:p w14:paraId="7E8EEB8F" w14:textId="7CB4EE00" w:rsidR="003920B8" w:rsidRPr="00DA49D7" w:rsidRDefault="003920B8" w:rsidP="00262B08">
            <w:pPr>
              <w:tabs>
                <w:tab w:val="left" w:pos="2100"/>
              </w:tabs>
              <w:jc w:val="left"/>
              <w:rPr>
                <w:b/>
                <w:bCs/>
                <w:sz w:val="20"/>
                <w:szCs w:val="20"/>
              </w:rPr>
            </w:pPr>
            <w:r w:rsidRPr="00DA49D7">
              <w:rPr>
                <w:b/>
                <w:bCs/>
                <w:sz w:val="20"/>
                <w:szCs w:val="20"/>
              </w:rPr>
              <w:t>GIVF to TL Dish for IVF cases</w:t>
            </w:r>
            <w:r w:rsidR="00262B08">
              <w:rPr>
                <w:b/>
                <w:bCs/>
                <w:sz w:val="20"/>
                <w:szCs w:val="20"/>
              </w:rPr>
              <w:t xml:space="preserve"> </w:t>
            </w:r>
            <w:r w:rsidR="00D83AD2" w:rsidRPr="00D83AD2">
              <w:rPr>
                <w:sz w:val="20"/>
                <w:szCs w:val="20"/>
              </w:rPr>
              <w:t>(dishes, lab</w:t>
            </w:r>
            <w:r w:rsidR="00262B08">
              <w:rPr>
                <w:sz w:val="20"/>
                <w:szCs w:val="20"/>
              </w:rPr>
              <w:t xml:space="preserve"> </w:t>
            </w:r>
            <w:r w:rsidR="00D83AD2" w:rsidRPr="00D83AD2">
              <w:rPr>
                <w:sz w:val="20"/>
                <w:szCs w:val="20"/>
              </w:rPr>
              <w:t>notes, RI)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473F9E21" w14:textId="431EF008" w:rsidR="003920B8" w:rsidRPr="001B176A" w:rsidRDefault="003920B8" w:rsidP="003920B8">
            <w:pPr>
              <w:tabs>
                <w:tab w:val="left" w:pos="21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Operator:</w:t>
            </w:r>
            <w:r w:rsidRPr="001B176A">
              <w:rPr>
                <w:sz w:val="20"/>
                <w:szCs w:val="20"/>
              </w:rPr>
              <w:t xml:space="preserve">                     </w:t>
            </w:r>
            <w:r w:rsidR="00024B51">
              <w:rPr>
                <w:sz w:val="20"/>
                <w:szCs w:val="20"/>
              </w:rPr>
              <w:t>Witness: RI</w:t>
            </w:r>
          </w:p>
        </w:tc>
      </w:tr>
      <w:tr w:rsidR="003920B8" w:rsidRPr="001B176A" w14:paraId="6C1202A6" w14:textId="77777777" w:rsidTr="00B84014">
        <w:trPr>
          <w:trHeight w:val="596"/>
        </w:trPr>
        <w:tc>
          <w:tcPr>
            <w:tcW w:w="2122" w:type="dxa"/>
          </w:tcPr>
          <w:p w14:paraId="60A8E13D" w14:textId="2F9795CA" w:rsidR="003920B8" w:rsidRPr="00B22FE5" w:rsidRDefault="003920B8" w:rsidP="00A21EB7">
            <w:pPr>
              <w:tabs>
                <w:tab w:val="left" w:pos="2100"/>
              </w:tabs>
              <w:jc w:val="left"/>
              <w:rPr>
                <w:b/>
                <w:bCs/>
                <w:sz w:val="20"/>
                <w:szCs w:val="20"/>
              </w:rPr>
            </w:pPr>
            <w:r w:rsidRPr="00B22FE5">
              <w:rPr>
                <w:b/>
                <w:bCs/>
                <w:sz w:val="20"/>
                <w:szCs w:val="20"/>
              </w:rPr>
              <w:t>GIVF Dishes Discard</w:t>
            </w:r>
          </w:p>
          <w:p w14:paraId="08ABD67B" w14:textId="23DEEA11" w:rsidR="00D83AD2" w:rsidRPr="00D83AD2" w:rsidRDefault="00D83AD2" w:rsidP="00A21EB7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r w:rsidRPr="00B22FE5">
              <w:rPr>
                <w:sz w:val="20"/>
                <w:szCs w:val="20"/>
              </w:rPr>
              <w:t>(</w:t>
            </w:r>
            <w:r w:rsidR="00A21EB7" w:rsidRPr="00B22FE5">
              <w:rPr>
                <w:sz w:val="20"/>
                <w:szCs w:val="20"/>
              </w:rPr>
              <w:t>ES+/8 image ok</w:t>
            </w:r>
            <w:r w:rsidR="00B22FE5">
              <w:rPr>
                <w:sz w:val="20"/>
                <w:szCs w:val="20"/>
              </w:rPr>
              <w:t>,</w:t>
            </w:r>
            <w:r w:rsidR="00A21EB7" w:rsidRPr="00B22FE5">
              <w:rPr>
                <w:sz w:val="20"/>
                <w:szCs w:val="20"/>
              </w:rPr>
              <w:t xml:space="preserve"> </w:t>
            </w:r>
            <w:r w:rsidRPr="00B22FE5">
              <w:rPr>
                <w:sz w:val="20"/>
                <w:szCs w:val="20"/>
              </w:rPr>
              <w:t>dishes, lab notes, RI)</w:t>
            </w:r>
          </w:p>
        </w:tc>
        <w:tc>
          <w:tcPr>
            <w:tcW w:w="3827" w:type="dxa"/>
            <w:gridSpan w:val="2"/>
            <w:shd w:val="clear" w:color="auto" w:fill="DBECF8" w:themeFill="text2" w:themeFillTint="1A"/>
          </w:tcPr>
          <w:p w14:paraId="434FEBB3" w14:textId="31D7EA96" w:rsidR="003920B8" w:rsidRPr="001B176A" w:rsidRDefault="003920B8" w:rsidP="003920B8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Operator:</w:t>
            </w:r>
            <w:r w:rsidRPr="001B176A">
              <w:rPr>
                <w:sz w:val="20"/>
                <w:szCs w:val="20"/>
              </w:rPr>
              <w:t xml:space="preserve">                     </w:t>
            </w:r>
            <w:r w:rsidR="00024B51">
              <w:rPr>
                <w:sz w:val="20"/>
                <w:szCs w:val="20"/>
              </w:rPr>
              <w:t>Witness:</w:t>
            </w:r>
            <w:r w:rsidRPr="001B176A">
              <w:rPr>
                <w:sz w:val="20"/>
                <w:szCs w:val="20"/>
              </w:rPr>
              <w:t xml:space="preserve">           </w:t>
            </w:r>
          </w:p>
        </w:tc>
      </w:tr>
      <w:tr w:rsidR="003920B8" w:rsidRPr="001B176A" w14:paraId="5BA444C7" w14:textId="77777777" w:rsidTr="006F171D">
        <w:trPr>
          <w:trHeight w:val="519"/>
        </w:trPr>
        <w:tc>
          <w:tcPr>
            <w:tcW w:w="2122" w:type="dxa"/>
          </w:tcPr>
          <w:p w14:paraId="192C3496" w14:textId="7A83BF29" w:rsidR="003920B8" w:rsidRPr="001B176A" w:rsidRDefault="003920B8" w:rsidP="003920B8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Comments</w:t>
            </w:r>
            <w:r w:rsidR="001F1F0F">
              <w:rPr>
                <w:sz w:val="20"/>
                <w:szCs w:val="20"/>
              </w:rPr>
              <w:t>:</w:t>
            </w:r>
          </w:p>
        </w:tc>
        <w:tc>
          <w:tcPr>
            <w:tcW w:w="3827" w:type="dxa"/>
            <w:gridSpan w:val="2"/>
          </w:tcPr>
          <w:p w14:paraId="203E34C9" w14:textId="77777777" w:rsidR="003920B8" w:rsidRDefault="003920B8" w:rsidP="003920B8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1B4FB375" w14:textId="77777777" w:rsidR="00024B51" w:rsidRPr="001B176A" w:rsidRDefault="00024B51" w:rsidP="003920B8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</w:tc>
      </w:tr>
    </w:tbl>
    <w:p w14:paraId="502D2E91" w14:textId="77777777" w:rsidR="00424651" w:rsidRDefault="00424651" w:rsidP="00694C8E">
      <w:pPr>
        <w:tabs>
          <w:tab w:val="left" w:pos="2100"/>
        </w:tabs>
      </w:pPr>
    </w:p>
    <w:tbl>
      <w:tblPr>
        <w:tblStyle w:val="TableGrid"/>
        <w:tblpPr w:leftFromText="180" w:rightFromText="180" w:vertAnchor="text" w:horzAnchor="page" w:tblpX="545" w:tblpY="72"/>
        <w:tblOverlap w:val="never"/>
        <w:tblW w:w="4961" w:type="dxa"/>
        <w:tblLook w:val="04A0" w:firstRow="1" w:lastRow="0" w:firstColumn="1" w:lastColumn="0" w:noHBand="0" w:noVBand="1"/>
      </w:tblPr>
      <w:tblGrid>
        <w:gridCol w:w="2268"/>
        <w:gridCol w:w="2693"/>
      </w:tblGrid>
      <w:tr w:rsidR="00424651" w:rsidRPr="001B176A" w14:paraId="26246749" w14:textId="77777777" w:rsidTr="00B96423">
        <w:tc>
          <w:tcPr>
            <w:tcW w:w="4961" w:type="dxa"/>
            <w:gridSpan w:val="2"/>
            <w:shd w:val="clear" w:color="auto" w:fill="245980" w:themeFill="text1"/>
          </w:tcPr>
          <w:p w14:paraId="62F9D9C6" w14:textId="466376F6" w:rsidR="00424651" w:rsidRPr="001B176A" w:rsidRDefault="00424651" w:rsidP="000A7387">
            <w:pPr>
              <w:tabs>
                <w:tab w:val="left" w:pos="2100"/>
              </w:tabs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1B176A">
              <w:rPr>
                <w:b/>
                <w:bCs/>
                <w:color w:val="FFFFFF" w:themeColor="background1"/>
                <w:sz w:val="20"/>
                <w:szCs w:val="20"/>
              </w:rPr>
              <w:t>IVF Insem</w:t>
            </w:r>
            <w:r w:rsidR="001B176A" w:rsidRPr="001B176A">
              <w:rPr>
                <w:b/>
                <w:bCs/>
                <w:color w:val="FFFFFF" w:themeColor="background1"/>
                <w:sz w:val="20"/>
                <w:szCs w:val="20"/>
              </w:rPr>
              <w:t>ination</w:t>
            </w:r>
          </w:p>
        </w:tc>
      </w:tr>
      <w:tr w:rsidR="00424651" w:rsidRPr="001B176A" w14:paraId="214D564B" w14:textId="77777777" w:rsidTr="000A7387">
        <w:tc>
          <w:tcPr>
            <w:tcW w:w="4961" w:type="dxa"/>
            <w:gridSpan w:val="2"/>
          </w:tcPr>
          <w:p w14:paraId="5D9B13A4" w14:textId="21850851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Date:                           Time:</w:t>
            </w:r>
            <w:r w:rsidR="001B176A" w:rsidRPr="001B176A">
              <w:rPr>
                <w:sz w:val="20"/>
                <w:szCs w:val="20"/>
              </w:rPr>
              <w:t xml:space="preserve">                    Operator:</w:t>
            </w:r>
          </w:p>
        </w:tc>
      </w:tr>
      <w:tr w:rsidR="00424651" w:rsidRPr="001B176A" w14:paraId="51484EC2" w14:textId="77777777" w:rsidTr="000A7387">
        <w:tc>
          <w:tcPr>
            <w:tcW w:w="2268" w:type="dxa"/>
          </w:tcPr>
          <w:p w14:paraId="2EF43B50" w14:textId="4F8E6C8B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Insem</w:t>
            </w:r>
            <w:r w:rsidR="002E1C89" w:rsidRPr="001B176A">
              <w:rPr>
                <w:sz w:val="20"/>
                <w:szCs w:val="20"/>
              </w:rPr>
              <w:t>ination</w:t>
            </w:r>
            <w:r w:rsidRPr="001B176A">
              <w:rPr>
                <w:sz w:val="20"/>
                <w:szCs w:val="20"/>
              </w:rPr>
              <w:t xml:space="preserve"> </w:t>
            </w:r>
            <w:r w:rsidR="003920B8">
              <w:rPr>
                <w:sz w:val="20"/>
                <w:szCs w:val="20"/>
              </w:rPr>
              <w:t>Volume</w:t>
            </w:r>
          </w:p>
        </w:tc>
        <w:tc>
          <w:tcPr>
            <w:tcW w:w="2693" w:type="dxa"/>
          </w:tcPr>
          <w:p w14:paraId="7B14E0DB" w14:textId="77777777" w:rsidR="002E1C89" w:rsidRPr="001B176A" w:rsidRDefault="002E1C89" w:rsidP="006F171D">
            <w:pPr>
              <w:tabs>
                <w:tab w:val="left" w:pos="2100"/>
              </w:tabs>
              <w:spacing w:line="276" w:lineRule="auto"/>
              <w:jc w:val="center"/>
              <w:rPr>
                <w:rFonts w:cs="Calibri"/>
                <w:sz w:val="20"/>
                <w:szCs w:val="20"/>
              </w:rPr>
            </w:pPr>
          </w:p>
          <w:p w14:paraId="6A942B26" w14:textId="56D3168C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RPr="001B176A">
              <w:rPr>
                <w:rFonts w:cs="Calibri"/>
                <w:sz w:val="20"/>
                <w:szCs w:val="20"/>
              </w:rPr>
              <w:t>µ</w:t>
            </w:r>
            <w:r w:rsidRPr="001B176A">
              <w:rPr>
                <w:sz w:val="20"/>
                <w:szCs w:val="20"/>
              </w:rPr>
              <w:t>l</w:t>
            </w:r>
          </w:p>
        </w:tc>
      </w:tr>
      <w:tr w:rsidR="00424651" w:rsidRPr="001B176A" w14:paraId="6594FA8E" w14:textId="77777777" w:rsidTr="000A7387">
        <w:tc>
          <w:tcPr>
            <w:tcW w:w="2268" w:type="dxa"/>
          </w:tcPr>
          <w:p w14:paraId="5E024F47" w14:textId="266B1A68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jc w:val="left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No. </w:t>
            </w:r>
            <w:r w:rsidR="00620ADE">
              <w:rPr>
                <w:sz w:val="20"/>
                <w:szCs w:val="20"/>
              </w:rPr>
              <w:t>E</w:t>
            </w:r>
            <w:r w:rsidRPr="001B176A">
              <w:rPr>
                <w:sz w:val="20"/>
                <w:szCs w:val="20"/>
              </w:rPr>
              <w:t xml:space="preserve">ggs </w:t>
            </w:r>
            <w:r w:rsidR="003920B8">
              <w:rPr>
                <w:sz w:val="20"/>
                <w:szCs w:val="20"/>
              </w:rPr>
              <w:t>I</w:t>
            </w:r>
            <w:r w:rsidRPr="001B176A">
              <w:rPr>
                <w:sz w:val="20"/>
                <w:szCs w:val="20"/>
              </w:rPr>
              <w:t>nsem</w:t>
            </w:r>
            <w:r w:rsidR="002E1C89" w:rsidRPr="001B176A">
              <w:rPr>
                <w:sz w:val="20"/>
                <w:szCs w:val="20"/>
              </w:rPr>
              <w:t>inated</w:t>
            </w:r>
          </w:p>
        </w:tc>
        <w:tc>
          <w:tcPr>
            <w:tcW w:w="2693" w:type="dxa"/>
          </w:tcPr>
          <w:p w14:paraId="5D1B89B8" w14:textId="77777777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  <w:p w14:paraId="19A838BA" w14:textId="77777777" w:rsidR="002E1C89" w:rsidRPr="001B176A" w:rsidRDefault="002E1C89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424651" w:rsidRPr="001B176A" w14:paraId="1F500CCF" w14:textId="77777777" w:rsidTr="000A7387">
        <w:tc>
          <w:tcPr>
            <w:tcW w:w="2268" w:type="dxa"/>
          </w:tcPr>
          <w:p w14:paraId="1F5D0243" w14:textId="4E9889CE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jc w:val="left"/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 xml:space="preserve">No. </w:t>
            </w:r>
            <w:r w:rsidR="00620ADE">
              <w:rPr>
                <w:sz w:val="20"/>
                <w:szCs w:val="20"/>
              </w:rPr>
              <w:t>D</w:t>
            </w:r>
            <w:r w:rsidRPr="001B176A">
              <w:rPr>
                <w:sz w:val="20"/>
                <w:szCs w:val="20"/>
              </w:rPr>
              <w:t xml:space="preserve">ishes </w:t>
            </w:r>
            <w:r w:rsidR="003920B8">
              <w:rPr>
                <w:sz w:val="20"/>
                <w:szCs w:val="20"/>
              </w:rPr>
              <w:t>I</w:t>
            </w:r>
            <w:r w:rsidRPr="001B176A">
              <w:rPr>
                <w:sz w:val="20"/>
                <w:szCs w:val="20"/>
              </w:rPr>
              <w:t>nsem</w:t>
            </w:r>
            <w:r w:rsidR="002E1C89" w:rsidRPr="001B176A">
              <w:rPr>
                <w:sz w:val="20"/>
                <w:szCs w:val="20"/>
              </w:rPr>
              <w:t>inated</w:t>
            </w:r>
          </w:p>
        </w:tc>
        <w:tc>
          <w:tcPr>
            <w:tcW w:w="2693" w:type="dxa"/>
          </w:tcPr>
          <w:p w14:paraId="1F54103B" w14:textId="77777777" w:rsidR="00424651" w:rsidRPr="001B176A" w:rsidRDefault="00424651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  <w:p w14:paraId="4E2C94AA" w14:textId="77777777" w:rsidR="002E1C89" w:rsidRPr="001B176A" w:rsidRDefault="002E1C89" w:rsidP="006F171D">
            <w:pPr>
              <w:tabs>
                <w:tab w:val="left" w:pos="2100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424651" w:rsidRPr="001B176A" w14:paraId="495B1C64" w14:textId="77777777" w:rsidTr="00B84014">
        <w:tc>
          <w:tcPr>
            <w:tcW w:w="2268" w:type="dxa"/>
            <w:shd w:val="clear" w:color="auto" w:fill="auto"/>
          </w:tcPr>
          <w:p w14:paraId="5D082CE0" w14:textId="2920451E" w:rsidR="002E1C89" w:rsidRPr="00775727" w:rsidRDefault="00FF7FFD" w:rsidP="000A7387">
            <w:pPr>
              <w:tabs>
                <w:tab w:val="left" w:pos="2100"/>
              </w:tabs>
              <w:jc w:val="left"/>
              <w:rPr>
                <w:sz w:val="20"/>
                <w:szCs w:val="20"/>
              </w:rPr>
            </w:pPr>
            <w:proofErr w:type="spellStart"/>
            <w:r w:rsidRPr="00FF7FFD">
              <w:rPr>
                <w:b/>
                <w:bCs/>
                <w:sz w:val="20"/>
                <w:szCs w:val="20"/>
              </w:rPr>
              <w:t>Insem</w:t>
            </w:r>
            <w:proofErr w:type="spellEnd"/>
            <w:r w:rsidRPr="00FF7FFD">
              <w:rPr>
                <w:b/>
                <w:bCs/>
                <w:sz w:val="20"/>
                <w:szCs w:val="20"/>
              </w:rPr>
              <w:t xml:space="preserve"> witness</w:t>
            </w:r>
            <w:r>
              <w:rPr>
                <w:sz w:val="20"/>
                <w:szCs w:val="20"/>
              </w:rPr>
              <w:t xml:space="preserve"> (</w:t>
            </w:r>
            <w:r w:rsidR="00620ADE" w:rsidRPr="00775727">
              <w:rPr>
                <w:sz w:val="20"/>
                <w:szCs w:val="20"/>
              </w:rPr>
              <w:t>GIVF</w:t>
            </w:r>
            <w:r w:rsidR="006F171D">
              <w:rPr>
                <w:sz w:val="20"/>
                <w:szCs w:val="20"/>
              </w:rPr>
              <w:t xml:space="preserve"> </w:t>
            </w:r>
            <w:r w:rsidR="003920B8">
              <w:rPr>
                <w:sz w:val="20"/>
                <w:szCs w:val="20"/>
              </w:rPr>
              <w:t>D</w:t>
            </w:r>
            <w:r w:rsidR="00620ADE" w:rsidRPr="00775727">
              <w:rPr>
                <w:sz w:val="20"/>
                <w:szCs w:val="20"/>
              </w:rPr>
              <w:t>ishes</w:t>
            </w:r>
            <w:r w:rsidR="00082080">
              <w:rPr>
                <w:sz w:val="20"/>
                <w:szCs w:val="20"/>
              </w:rPr>
              <w:t>,</w:t>
            </w:r>
            <w:r w:rsidR="00620ADE" w:rsidRPr="00775727">
              <w:rPr>
                <w:sz w:val="20"/>
                <w:szCs w:val="20"/>
              </w:rPr>
              <w:t xml:space="preserve"> </w:t>
            </w:r>
            <w:r w:rsidR="0042531D">
              <w:rPr>
                <w:sz w:val="20"/>
                <w:szCs w:val="20"/>
              </w:rPr>
              <w:t>S</w:t>
            </w:r>
            <w:r w:rsidR="00620ADE" w:rsidRPr="00775727">
              <w:rPr>
                <w:sz w:val="20"/>
                <w:szCs w:val="20"/>
              </w:rPr>
              <w:t xml:space="preserve">perm </w:t>
            </w:r>
            <w:r w:rsidR="0042531D">
              <w:rPr>
                <w:sz w:val="20"/>
                <w:szCs w:val="20"/>
              </w:rPr>
              <w:t>S</w:t>
            </w:r>
            <w:r w:rsidR="00620ADE" w:rsidRPr="00775727">
              <w:rPr>
                <w:sz w:val="20"/>
                <w:szCs w:val="20"/>
              </w:rPr>
              <w:t xml:space="preserve">tock </w:t>
            </w:r>
            <w:r w:rsidR="0042531D">
              <w:rPr>
                <w:sz w:val="20"/>
                <w:szCs w:val="20"/>
              </w:rPr>
              <w:t>T</w:t>
            </w:r>
            <w:r w:rsidR="00620ADE" w:rsidRPr="00775727">
              <w:rPr>
                <w:sz w:val="20"/>
                <w:szCs w:val="20"/>
              </w:rPr>
              <w:t>ube</w:t>
            </w:r>
            <w:r w:rsidR="0042531D">
              <w:rPr>
                <w:sz w:val="20"/>
                <w:szCs w:val="20"/>
              </w:rPr>
              <w:t xml:space="preserve"> &amp; </w:t>
            </w:r>
            <w:r w:rsidR="003920B8">
              <w:rPr>
                <w:sz w:val="20"/>
                <w:szCs w:val="20"/>
              </w:rPr>
              <w:t>E</w:t>
            </w:r>
            <w:r w:rsidR="0042531D">
              <w:rPr>
                <w:sz w:val="20"/>
                <w:szCs w:val="20"/>
              </w:rPr>
              <w:t>gg</w:t>
            </w:r>
            <w:r w:rsidR="003920B8">
              <w:rPr>
                <w:sz w:val="20"/>
                <w:szCs w:val="20"/>
              </w:rPr>
              <w:t>/Dish</w:t>
            </w:r>
            <w:r w:rsidR="0042531D">
              <w:rPr>
                <w:sz w:val="20"/>
                <w:szCs w:val="20"/>
              </w:rPr>
              <w:t xml:space="preserve"> </w:t>
            </w:r>
            <w:r w:rsidR="003920B8">
              <w:rPr>
                <w:sz w:val="20"/>
                <w:szCs w:val="20"/>
              </w:rPr>
              <w:t>N</w:t>
            </w:r>
            <w:r w:rsidR="0042531D">
              <w:rPr>
                <w:sz w:val="20"/>
                <w:szCs w:val="20"/>
              </w:rPr>
              <w:t>umber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693" w:type="dxa"/>
            <w:shd w:val="clear" w:color="auto" w:fill="DBECF8" w:themeFill="text2" w:themeFillTint="1A"/>
          </w:tcPr>
          <w:p w14:paraId="1DAE78C0" w14:textId="1D834B0E" w:rsidR="00424651" w:rsidRPr="00775727" w:rsidRDefault="00620ADE" w:rsidP="000A7387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775727">
              <w:rPr>
                <w:sz w:val="20"/>
                <w:szCs w:val="20"/>
              </w:rPr>
              <w:t>Op</w:t>
            </w:r>
            <w:r w:rsidR="006F171D">
              <w:rPr>
                <w:sz w:val="20"/>
                <w:szCs w:val="20"/>
              </w:rPr>
              <w:t>erator</w:t>
            </w:r>
            <w:r w:rsidRPr="00775727">
              <w:rPr>
                <w:sz w:val="20"/>
                <w:szCs w:val="20"/>
              </w:rPr>
              <w:t>:                 Witness:</w:t>
            </w:r>
          </w:p>
        </w:tc>
      </w:tr>
      <w:tr w:rsidR="00424651" w:rsidRPr="001B176A" w14:paraId="21ECADED" w14:textId="77777777" w:rsidTr="00B84014">
        <w:tc>
          <w:tcPr>
            <w:tcW w:w="2268" w:type="dxa"/>
          </w:tcPr>
          <w:p w14:paraId="1C50DB3C" w14:textId="3AA5F064" w:rsidR="00424651" w:rsidRPr="005D56EA" w:rsidRDefault="003920B8" w:rsidP="000A7387">
            <w:pPr>
              <w:tabs>
                <w:tab w:val="left" w:pos="2100"/>
              </w:tabs>
              <w:rPr>
                <w:b/>
                <w:bCs/>
                <w:sz w:val="20"/>
                <w:szCs w:val="20"/>
              </w:rPr>
            </w:pPr>
            <w:r w:rsidRPr="005D56EA">
              <w:rPr>
                <w:b/>
                <w:bCs/>
                <w:sz w:val="20"/>
                <w:szCs w:val="20"/>
              </w:rPr>
              <w:t xml:space="preserve">Sperm </w:t>
            </w:r>
            <w:r w:rsidR="00424651" w:rsidRPr="005D56EA">
              <w:rPr>
                <w:b/>
                <w:bCs/>
                <w:sz w:val="20"/>
                <w:szCs w:val="20"/>
              </w:rPr>
              <w:t xml:space="preserve">Stock </w:t>
            </w:r>
            <w:r w:rsidR="00620ADE" w:rsidRPr="005D56EA">
              <w:rPr>
                <w:b/>
                <w:bCs/>
                <w:sz w:val="20"/>
                <w:szCs w:val="20"/>
              </w:rPr>
              <w:t>T</w:t>
            </w:r>
            <w:r w:rsidR="00424651" w:rsidRPr="005D56EA">
              <w:rPr>
                <w:b/>
                <w:bCs/>
                <w:sz w:val="20"/>
                <w:szCs w:val="20"/>
              </w:rPr>
              <w:t xml:space="preserve">ube </w:t>
            </w:r>
            <w:r w:rsidR="00620ADE" w:rsidRPr="005D56EA">
              <w:rPr>
                <w:b/>
                <w:bCs/>
                <w:sz w:val="20"/>
                <w:szCs w:val="20"/>
              </w:rPr>
              <w:t>D</w:t>
            </w:r>
            <w:r w:rsidR="00424651" w:rsidRPr="005D56EA">
              <w:rPr>
                <w:b/>
                <w:bCs/>
                <w:sz w:val="20"/>
                <w:szCs w:val="20"/>
              </w:rPr>
              <w:t>isc</w:t>
            </w:r>
            <w:r w:rsidR="002E1C89" w:rsidRPr="005D56EA">
              <w:rPr>
                <w:b/>
                <w:bCs/>
                <w:sz w:val="20"/>
                <w:szCs w:val="20"/>
              </w:rPr>
              <w:t>ard</w:t>
            </w:r>
          </w:p>
          <w:p w14:paraId="37790F08" w14:textId="74CB3E8D" w:rsidR="002E1C89" w:rsidRPr="001B176A" w:rsidRDefault="005D56EA" w:rsidP="000A7387">
            <w:pPr>
              <w:tabs>
                <w:tab w:val="left" w:pos="21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(Stock, lab notes, RI)</w:t>
            </w:r>
          </w:p>
        </w:tc>
        <w:tc>
          <w:tcPr>
            <w:tcW w:w="2693" w:type="dxa"/>
            <w:shd w:val="clear" w:color="auto" w:fill="DBECF8" w:themeFill="text2" w:themeFillTint="1A"/>
          </w:tcPr>
          <w:p w14:paraId="3A4270C3" w14:textId="4AA662DB" w:rsidR="00424651" w:rsidRPr="001B176A" w:rsidRDefault="00424651" w:rsidP="000A7387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Op</w:t>
            </w:r>
            <w:r w:rsidR="006F171D">
              <w:rPr>
                <w:sz w:val="20"/>
                <w:szCs w:val="20"/>
              </w:rPr>
              <w:t>erator</w:t>
            </w:r>
            <w:r w:rsidRPr="001B176A">
              <w:rPr>
                <w:sz w:val="20"/>
                <w:szCs w:val="20"/>
              </w:rPr>
              <w:t>:                    Wit</w:t>
            </w:r>
            <w:r w:rsidR="006F171D">
              <w:rPr>
                <w:sz w:val="20"/>
                <w:szCs w:val="20"/>
              </w:rPr>
              <w:t>ness</w:t>
            </w:r>
            <w:r w:rsidRPr="001B176A">
              <w:rPr>
                <w:sz w:val="20"/>
                <w:szCs w:val="20"/>
              </w:rPr>
              <w:t xml:space="preserve">:   </w:t>
            </w:r>
          </w:p>
        </w:tc>
      </w:tr>
      <w:tr w:rsidR="00424651" w:rsidRPr="001B176A" w14:paraId="03BC30D6" w14:textId="77777777" w:rsidTr="000A7387">
        <w:tc>
          <w:tcPr>
            <w:tcW w:w="2268" w:type="dxa"/>
          </w:tcPr>
          <w:p w14:paraId="0FD922B6" w14:textId="507D2D10" w:rsidR="00424651" w:rsidRPr="001B176A" w:rsidRDefault="006F171D" w:rsidP="000A7387">
            <w:pPr>
              <w:tabs>
                <w:tab w:val="left" w:pos="21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 </w:t>
            </w:r>
            <w:proofErr w:type="spellStart"/>
            <w:r>
              <w:rPr>
                <w:sz w:val="20"/>
                <w:szCs w:val="20"/>
              </w:rPr>
              <w:t>Insem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="00424651" w:rsidRPr="001B176A">
              <w:rPr>
                <w:sz w:val="20"/>
                <w:szCs w:val="20"/>
              </w:rPr>
              <w:t>Incubator:</w:t>
            </w:r>
          </w:p>
        </w:tc>
        <w:tc>
          <w:tcPr>
            <w:tcW w:w="2693" w:type="dxa"/>
          </w:tcPr>
          <w:p w14:paraId="75454FD3" w14:textId="77777777" w:rsidR="00424651" w:rsidRPr="001B176A" w:rsidRDefault="00424651" w:rsidP="000A7387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181549C8" w14:textId="77777777" w:rsidR="002E1C89" w:rsidRPr="001B176A" w:rsidRDefault="002E1C89" w:rsidP="000A7387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</w:tc>
      </w:tr>
      <w:tr w:rsidR="00424651" w:rsidRPr="001B176A" w14:paraId="6C2D5DEE" w14:textId="77777777" w:rsidTr="006F171D">
        <w:trPr>
          <w:trHeight w:val="1738"/>
        </w:trPr>
        <w:tc>
          <w:tcPr>
            <w:tcW w:w="2268" w:type="dxa"/>
            <w:tcBorders>
              <w:bottom w:val="single" w:sz="4" w:space="0" w:color="auto"/>
            </w:tcBorders>
          </w:tcPr>
          <w:p w14:paraId="79118073" w14:textId="1F4D7B66" w:rsidR="00424651" w:rsidRPr="001B176A" w:rsidRDefault="00424651" w:rsidP="000A7387">
            <w:pPr>
              <w:tabs>
                <w:tab w:val="left" w:pos="2100"/>
              </w:tabs>
              <w:rPr>
                <w:sz w:val="20"/>
                <w:szCs w:val="20"/>
              </w:rPr>
            </w:pPr>
            <w:r w:rsidRPr="001B176A">
              <w:rPr>
                <w:sz w:val="20"/>
                <w:szCs w:val="20"/>
              </w:rPr>
              <w:t>Comments</w:t>
            </w:r>
            <w:r w:rsidR="001F1F0F">
              <w:rPr>
                <w:sz w:val="20"/>
                <w:szCs w:val="20"/>
              </w:rPr>
              <w:t>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3099F42" w14:textId="77777777" w:rsidR="00424651" w:rsidRDefault="00424651" w:rsidP="000A7387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  <w:p w14:paraId="2F79BBFB" w14:textId="77777777" w:rsidR="00EA04FE" w:rsidRPr="001B176A" w:rsidRDefault="00EA04FE" w:rsidP="000A7387">
            <w:pPr>
              <w:tabs>
                <w:tab w:val="left" w:pos="2100"/>
              </w:tabs>
              <w:rPr>
                <w:sz w:val="20"/>
                <w:szCs w:val="20"/>
              </w:rPr>
            </w:pPr>
          </w:p>
        </w:tc>
      </w:tr>
    </w:tbl>
    <w:p w14:paraId="5F9AA4E9" w14:textId="77777777" w:rsidR="00424651" w:rsidRDefault="00424651" w:rsidP="00694C8E">
      <w:pPr>
        <w:tabs>
          <w:tab w:val="left" w:pos="2100"/>
        </w:tabs>
      </w:pPr>
    </w:p>
    <w:p w14:paraId="74F3FCC7" w14:textId="102E7955" w:rsidR="001E4EEA" w:rsidRDefault="00D83AD2" w:rsidP="00694C8E">
      <w:pPr>
        <w:tabs>
          <w:tab w:val="left" w:pos="210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E78DCC" wp14:editId="60EA02FF">
                <wp:simplePos x="0" y="0"/>
                <wp:positionH relativeFrom="column">
                  <wp:posOffset>-133350</wp:posOffset>
                </wp:positionH>
                <wp:positionV relativeFrom="paragraph">
                  <wp:posOffset>238760</wp:posOffset>
                </wp:positionV>
                <wp:extent cx="2795270" cy="1095375"/>
                <wp:effectExtent l="0" t="0" r="24130" b="28575"/>
                <wp:wrapNone/>
                <wp:docPr id="9738458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B1EF76D" w14:textId="42345528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Pa</w:t>
                            </w:r>
                            <w:r w:rsidR="00FA17D6">
                              <w:t xml:space="preserve">tient </w:t>
                            </w:r>
                            <w:r>
                              <w:t>name</w:t>
                            </w:r>
                          </w:p>
                          <w:p w14:paraId="5E06E99C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A3CFDC8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20E0C204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697FDD8E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69638313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  <w:p w14:paraId="545C54FC" w14:textId="77777777" w:rsidR="00C8295B" w:rsidRDefault="00C829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78DCC" id="_x0000_s1030" type="#_x0000_t202" style="position:absolute;left:0;text-align:left;margin-left:-10.5pt;margin-top:18.8pt;width:220.1pt;height:86.2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" fillcolor="white [3201]" strokecolor="white [3212]" strokeweight=".5pt">
                <v:textbox>
                  <w:txbxContent>
                    <w:p w14:paraId="2B1EF76D" w14:textId="42345528" w:rsidR="00C8295B" w:rsidRDefault="00C8295B" w:rsidP="00C8295B">
                      <w:pPr>
                        <w:spacing w:after="0" w:line="240" w:lineRule="auto"/>
                      </w:pPr>
                      <w:r>
                        <w:t>Pa</w:t>
                      </w:r>
                      <w:r w:rsidR="00FA17D6">
                        <w:t xml:space="preserve">tient </w:t>
                      </w:r>
                      <w:r>
                        <w:t>name</w:t>
                      </w:r>
                    </w:p>
                    <w:p w14:paraId="5E06E99C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A3CFDC8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20E0C204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697FDD8E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69638313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  <w:p w14:paraId="545C54FC" w14:textId="77777777" w:rsidR="00C8295B" w:rsidRDefault="00C8295B"/>
                  </w:txbxContent>
                </v:textbox>
              </v:shape>
            </w:pict>
          </mc:Fallback>
        </mc:AlternateContent>
      </w:r>
    </w:p>
    <w:p w14:paraId="3E59410D" w14:textId="61F159E4" w:rsidR="00DB4AD9" w:rsidRDefault="003C7F88" w:rsidP="00DB4AD9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F95730" wp14:editId="2EE5A555">
                <wp:simplePos x="0" y="0"/>
                <wp:positionH relativeFrom="column">
                  <wp:posOffset>3476625</wp:posOffset>
                </wp:positionH>
                <wp:positionV relativeFrom="paragraph">
                  <wp:posOffset>111760</wp:posOffset>
                </wp:positionV>
                <wp:extent cx="1244009" cy="946298"/>
                <wp:effectExtent l="0" t="0" r="13335" b="25400"/>
                <wp:wrapNone/>
                <wp:docPr id="11008775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009" cy="946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558667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7B11F322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7AA957C2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D98A9C8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74B644AE" w14:textId="77777777" w:rsidR="00C8295B" w:rsidRDefault="00C8295B" w:rsidP="00C8295B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6CFE3544" w14:textId="77777777" w:rsidR="00C8295B" w:rsidRDefault="00C829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95730" id="_x0000_s1031" type="#_x0000_t202" style="position:absolute;left:0;text-align:left;margin-left:273.75pt;margin-top:8.8pt;width:97.95pt;height:7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" fillcolor="white [3201]" strokecolor="white [3212]" strokeweight=".5pt">
                <v:textbox>
                  <w:txbxContent>
                    <w:p w14:paraId="5B558667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7B11F322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7AA957C2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D98A9C8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74B644AE" w14:textId="77777777" w:rsidR="00C8295B" w:rsidRDefault="00C8295B" w:rsidP="00C8295B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6CFE3544" w14:textId="77777777" w:rsidR="00C8295B" w:rsidRDefault="00C8295B"/>
                  </w:txbxContent>
                </v:textbox>
              </v:shape>
            </w:pict>
          </mc:Fallback>
        </mc:AlternateContent>
      </w:r>
      <w:r w:rsidR="00DB4AD9">
        <w:tab/>
      </w:r>
      <w:r w:rsidR="00DB4AD9">
        <w:tab/>
      </w:r>
    </w:p>
    <w:p w14:paraId="65EC85C6" w14:textId="0F125C58" w:rsidR="00DB4AD9" w:rsidRDefault="00095209" w:rsidP="00D83AD2">
      <w:pPr>
        <w:tabs>
          <w:tab w:val="left" w:pos="2100"/>
        </w:tabs>
        <w:spacing w:after="0"/>
      </w:pPr>
      <w:r>
        <w:rPr>
          <w:noProof/>
          <w:lang w:eastAsia="en-GB"/>
        </w:rPr>
        <w:drawing>
          <wp:anchor distT="0" distB="0" distL="114300" distR="114300" simplePos="0" relativeHeight="251704320" behindDoc="0" locked="0" layoutInCell="1" allowOverlap="1" wp14:anchorId="67515F87" wp14:editId="415AFC39">
            <wp:simplePos x="0" y="0"/>
            <wp:positionH relativeFrom="page">
              <wp:posOffset>5805170</wp:posOffset>
            </wp:positionH>
            <wp:positionV relativeFrom="page">
              <wp:posOffset>368108</wp:posOffset>
            </wp:positionV>
            <wp:extent cx="1520456" cy="669851"/>
            <wp:effectExtent l="0" t="0" r="0" b="0"/>
            <wp:wrapSquare wrapText="bothSides"/>
            <wp:docPr id="1608567367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4AD9">
        <w:tab/>
      </w:r>
    </w:p>
    <w:p w14:paraId="3DD4DE0A" w14:textId="77777777" w:rsidR="00DB4AD9" w:rsidRDefault="00DB4AD9" w:rsidP="00AF3C22">
      <w:pPr>
        <w:spacing w:after="0" w:line="240" w:lineRule="auto"/>
      </w:pPr>
      <w:r>
        <w:tab/>
      </w:r>
    </w:p>
    <w:p w14:paraId="2A56E8B2" w14:textId="77777777" w:rsidR="00DB4AD9" w:rsidRDefault="00DB4AD9" w:rsidP="00AF3C22">
      <w:pPr>
        <w:spacing w:after="0" w:line="240" w:lineRule="auto"/>
      </w:pPr>
      <w:r>
        <w:tab/>
      </w:r>
    </w:p>
    <w:p w14:paraId="0ED52F83" w14:textId="1EB3A8AF" w:rsidR="00561195" w:rsidRDefault="00DB4AD9" w:rsidP="00AF3C22">
      <w:pPr>
        <w:spacing w:after="0" w:line="240" w:lineRule="auto"/>
      </w:pPr>
      <w:r>
        <w:tab/>
      </w:r>
    </w:p>
    <w:tbl>
      <w:tblPr>
        <w:tblStyle w:val="TableGrid"/>
        <w:tblpPr w:leftFromText="180" w:rightFromText="180" w:vertAnchor="text" w:horzAnchor="margin" w:tblpX="-304" w:tblpY="331"/>
        <w:tblW w:w="11052" w:type="dxa"/>
        <w:tblLayout w:type="fixed"/>
        <w:tblLook w:val="04A0" w:firstRow="1" w:lastRow="0" w:firstColumn="1" w:lastColumn="0" w:noHBand="0" w:noVBand="1"/>
      </w:tblPr>
      <w:tblGrid>
        <w:gridCol w:w="846"/>
        <w:gridCol w:w="565"/>
        <w:gridCol w:w="569"/>
        <w:gridCol w:w="563"/>
        <w:gridCol w:w="559"/>
        <w:gridCol w:w="575"/>
        <w:gridCol w:w="567"/>
        <w:gridCol w:w="874"/>
        <w:gridCol w:w="875"/>
        <w:gridCol w:w="875"/>
        <w:gridCol w:w="875"/>
        <w:gridCol w:w="875"/>
        <w:gridCol w:w="875"/>
        <w:gridCol w:w="1559"/>
      </w:tblGrid>
      <w:tr w:rsidR="00561195" w14:paraId="5C13EAC3" w14:textId="77777777" w:rsidTr="00B96423">
        <w:tc>
          <w:tcPr>
            <w:tcW w:w="11052" w:type="dxa"/>
            <w:gridSpan w:val="14"/>
            <w:shd w:val="clear" w:color="auto" w:fill="245980" w:themeFill="text1"/>
          </w:tcPr>
          <w:p w14:paraId="238C6538" w14:textId="438EA45D" w:rsidR="00561195" w:rsidRPr="00DC22A3" w:rsidRDefault="00561195" w:rsidP="00AF3C22">
            <w:pPr>
              <w:rPr>
                <w:b/>
                <w:bCs/>
              </w:rPr>
            </w:pPr>
            <w:r w:rsidRPr="0017073B">
              <w:rPr>
                <w:b/>
                <w:bCs/>
                <w:color w:val="FFFFFF" w:themeColor="background1"/>
              </w:rPr>
              <w:t>Embryo Culture</w:t>
            </w:r>
            <w:r w:rsidR="002B6B81">
              <w:rPr>
                <w:b/>
                <w:bCs/>
                <w:color w:val="FFFFFF" w:themeColor="background1"/>
              </w:rPr>
              <w:t xml:space="preserve"> Page 1</w:t>
            </w:r>
          </w:p>
        </w:tc>
      </w:tr>
      <w:tr w:rsidR="001F1F0F" w14:paraId="54C9A10C" w14:textId="77777777" w:rsidTr="00CD0891">
        <w:tc>
          <w:tcPr>
            <w:tcW w:w="846" w:type="dxa"/>
            <w:shd w:val="clear" w:color="auto" w:fill="91A3AC" w:themeFill="background2" w:themeFillShade="BF"/>
          </w:tcPr>
          <w:p w14:paraId="03221761" w14:textId="77777777" w:rsidR="001F1F0F" w:rsidRDefault="001F1F0F" w:rsidP="00AF3C22"/>
        </w:tc>
        <w:tc>
          <w:tcPr>
            <w:tcW w:w="3398" w:type="dxa"/>
            <w:gridSpan w:val="6"/>
            <w:shd w:val="clear" w:color="auto" w:fill="FFFFFF" w:themeFill="background1"/>
          </w:tcPr>
          <w:p w14:paraId="4A94238F" w14:textId="307F762B" w:rsidR="001F1F0F" w:rsidRPr="00DC22A3" w:rsidRDefault="001F1F0F" w:rsidP="00AF3C22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 1</w:t>
            </w:r>
            <w:r>
              <w:rPr>
                <w:b/>
                <w:bCs/>
              </w:rPr>
              <w:t>:</w:t>
            </w:r>
          </w:p>
        </w:tc>
        <w:tc>
          <w:tcPr>
            <w:tcW w:w="1749" w:type="dxa"/>
            <w:gridSpan w:val="2"/>
            <w:shd w:val="clear" w:color="auto" w:fill="FFFFFF" w:themeFill="background1"/>
          </w:tcPr>
          <w:p w14:paraId="3024F14D" w14:textId="77777777" w:rsidR="001F1F0F" w:rsidRPr="00DC22A3" w:rsidRDefault="001F1F0F" w:rsidP="00AF3C22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Day:</w:t>
            </w:r>
          </w:p>
        </w:tc>
        <w:tc>
          <w:tcPr>
            <w:tcW w:w="1750" w:type="dxa"/>
            <w:gridSpan w:val="2"/>
            <w:shd w:val="clear" w:color="auto" w:fill="FFFFFF" w:themeFill="background1"/>
          </w:tcPr>
          <w:p w14:paraId="1449F456" w14:textId="77777777" w:rsidR="001F1F0F" w:rsidRPr="00DC22A3" w:rsidRDefault="001F1F0F" w:rsidP="00AF3C22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Day:</w:t>
            </w:r>
          </w:p>
        </w:tc>
        <w:tc>
          <w:tcPr>
            <w:tcW w:w="1750" w:type="dxa"/>
            <w:gridSpan w:val="2"/>
            <w:shd w:val="clear" w:color="auto" w:fill="FFFFFF" w:themeFill="background1"/>
          </w:tcPr>
          <w:p w14:paraId="4366681B" w14:textId="77777777" w:rsidR="001F1F0F" w:rsidRPr="00DC22A3" w:rsidRDefault="001F1F0F" w:rsidP="00AF3C22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Day:</w:t>
            </w:r>
          </w:p>
        </w:tc>
        <w:tc>
          <w:tcPr>
            <w:tcW w:w="1559" w:type="dxa"/>
            <w:vMerge w:val="restart"/>
            <w:shd w:val="clear" w:color="auto" w:fill="FFFFFF" w:themeFill="background1"/>
          </w:tcPr>
          <w:p w14:paraId="4274015B" w14:textId="77777777" w:rsidR="001F1F0F" w:rsidRDefault="001F1F0F" w:rsidP="00AF3C22"/>
          <w:p w14:paraId="73589A9A" w14:textId="77777777" w:rsidR="001F1F0F" w:rsidRDefault="001F1F0F" w:rsidP="00AF3C22"/>
          <w:p w14:paraId="3251B296" w14:textId="77777777" w:rsidR="001F1F0F" w:rsidRDefault="001F1F0F" w:rsidP="00AF3C22"/>
          <w:p w14:paraId="5620F29C" w14:textId="77777777" w:rsidR="001F1F0F" w:rsidRDefault="001F1F0F" w:rsidP="00AF3C22"/>
          <w:p w14:paraId="5A98654E" w14:textId="77777777" w:rsidR="001F1F0F" w:rsidRDefault="001F1F0F" w:rsidP="00AF3C22"/>
          <w:p w14:paraId="16CEBDBB" w14:textId="77777777" w:rsidR="001F1F0F" w:rsidRDefault="001F1F0F" w:rsidP="00AF3C22"/>
          <w:p w14:paraId="10BAAD83" w14:textId="77777777" w:rsidR="001F1F0F" w:rsidRDefault="001F1F0F" w:rsidP="00AF3C22"/>
          <w:p w14:paraId="742F4727" w14:textId="146325AB" w:rsidR="001F1F0F" w:rsidRPr="001F1F0F" w:rsidRDefault="001F1F0F" w:rsidP="00AF3C22">
            <w:pPr>
              <w:jc w:val="center"/>
              <w:rPr>
                <w:b/>
                <w:bCs/>
              </w:rPr>
            </w:pPr>
            <w:r w:rsidRPr="001F1F0F">
              <w:rPr>
                <w:b/>
                <w:bCs/>
              </w:rPr>
              <w:t>FINAL FATE</w:t>
            </w:r>
          </w:p>
        </w:tc>
      </w:tr>
      <w:tr w:rsidR="001F1F0F" w14:paraId="577EF495" w14:textId="77777777" w:rsidTr="00CD0891">
        <w:tc>
          <w:tcPr>
            <w:tcW w:w="846" w:type="dxa"/>
            <w:shd w:val="clear" w:color="auto" w:fill="91A3AC" w:themeFill="background2" w:themeFillShade="BF"/>
          </w:tcPr>
          <w:p w14:paraId="56342931" w14:textId="2553E3CF" w:rsidR="001F1F0F" w:rsidRPr="001F1F0F" w:rsidRDefault="001F1F0F" w:rsidP="00AF3C22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Date</w:t>
            </w:r>
            <w:r w:rsidR="00B047A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98" w:type="dxa"/>
            <w:gridSpan w:val="6"/>
          </w:tcPr>
          <w:p w14:paraId="3ACEEE2C" w14:textId="77777777" w:rsidR="001F1F0F" w:rsidRDefault="001F1F0F" w:rsidP="00AF3C22"/>
        </w:tc>
        <w:tc>
          <w:tcPr>
            <w:tcW w:w="1749" w:type="dxa"/>
            <w:gridSpan w:val="2"/>
          </w:tcPr>
          <w:p w14:paraId="2F93D3D2" w14:textId="77777777" w:rsidR="001F1F0F" w:rsidRDefault="001F1F0F" w:rsidP="00AF3C22"/>
        </w:tc>
        <w:tc>
          <w:tcPr>
            <w:tcW w:w="1750" w:type="dxa"/>
            <w:gridSpan w:val="2"/>
          </w:tcPr>
          <w:p w14:paraId="5531DDDA" w14:textId="77777777" w:rsidR="001F1F0F" w:rsidRDefault="001F1F0F" w:rsidP="00AF3C22"/>
        </w:tc>
        <w:tc>
          <w:tcPr>
            <w:tcW w:w="1750" w:type="dxa"/>
            <w:gridSpan w:val="2"/>
            <w:shd w:val="clear" w:color="auto" w:fill="FFFFFF" w:themeFill="background1"/>
          </w:tcPr>
          <w:p w14:paraId="7788AF73" w14:textId="77777777" w:rsidR="001F1F0F" w:rsidRDefault="001F1F0F" w:rsidP="00AF3C22"/>
        </w:tc>
        <w:tc>
          <w:tcPr>
            <w:tcW w:w="1559" w:type="dxa"/>
            <w:vMerge/>
            <w:shd w:val="clear" w:color="auto" w:fill="FFFFFF" w:themeFill="background1"/>
          </w:tcPr>
          <w:p w14:paraId="7518E7BB" w14:textId="13AA0B6E" w:rsidR="001F1F0F" w:rsidRDefault="001F1F0F" w:rsidP="00AF3C22"/>
        </w:tc>
      </w:tr>
      <w:tr w:rsidR="001F1F0F" w14:paraId="4E41EB22" w14:textId="77777777" w:rsidTr="00CD0891">
        <w:tc>
          <w:tcPr>
            <w:tcW w:w="846" w:type="dxa"/>
            <w:shd w:val="clear" w:color="auto" w:fill="91A3AC" w:themeFill="background2" w:themeFillShade="BF"/>
          </w:tcPr>
          <w:p w14:paraId="3C79D783" w14:textId="1E574362" w:rsidR="001F1F0F" w:rsidRPr="001F1F0F" w:rsidRDefault="001F1F0F" w:rsidP="00AF3C22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Time</w:t>
            </w:r>
            <w:r w:rsidR="00B047A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98" w:type="dxa"/>
            <w:gridSpan w:val="6"/>
          </w:tcPr>
          <w:p w14:paraId="540F4473" w14:textId="77777777" w:rsidR="001F1F0F" w:rsidRDefault="001F1F0F" w:rsidP="00AF3C22"/>
        </w:tc>
        <w:tc>
          <w:tcPr>
            <w:tcW w:w="1749" w:type="dxa"/>
            <w:gridSpan w:val="2"/>
          </w:tcPr>
          <w:p w14:paraId="68C1C378" w14:textId="77777777" w:rsidR="001F1F0F" w:rsidRDefault="001F1F0F" w:rsidP="00AF3C22"/>
        </w:tc>
        <w:tc>
          <w:tcPr>
            <w:tcW w:w="1750" w:type="dxa"/>
            <w:gridSpan w:val="2"/>
          </w:tcPr>
          <w:p w14:paraId="6C74CEAC" w14:textId="77777777" w:rsidR="001F1F0F" w:rsidRDefault="001F1F0F" w:rsidP="00AF3C22"/>
        </w:tc>
        <w:tc>
          <w:tcPr>
            <w:tcW w:w="1750" w:type="dxa"/>
            <w:gridSpan w:val="2"/>
            <w:shd w:val="clear" w:color="auto" w:fill="FFFFFF" w:themeFill="background1"/>
          </w:tcPr>
          <w:p w14:paraId="678D20EA" w14:textId="77777777" w:rsidR="001F1F0F" w:rsidRDefault="001F1F0F" w:rsidP="00AF3C22"/>
        </w:tc>
        <w:tc>
          <w:tcPr>
            <w:tcW w:w="1559" w:type="dxa"/>
            <w:vMerge/>
            <w:shd w:val="clear" w:color="auto" w:fill="FFFFFF" w:themeFill="background1"/>
          </w:tcPr>
          <w:p w14:paraId="582994E5" w14:textId="6A1DA19D" w:rsidR="001F1F0F" w:rsidRDefault="001F1F0F" w:rsidP="00AF3C22"/>
        </w:tc>
      </w:tr>
      <w:tr w:rsidR="001F1F0F" w14:paraId="661A2AF7" w14:textId="77777777" w:rsidTr="00CD0891">
        <w:tc>
          <w:tcPr>
            <w:tcW w:w="846" w:type="dxa"/>
            <w:shd w:val="clear" w:color="auto" w:fill="91A3AC" w:themeFill="background2" w:themeFillShade="BF"/>
          </w:tcPr>
          <w:p w14:paraId="51E65E4D" w14:textId="561DB74E" w:rsidR="001F1F0F" w:rsidRPr="001F1F0F" w:rsidRDefault="001F1F0F" w:rsidP="00AF3C22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Op</w:t>
            </w:r>
            <w:r w:rsidR="00B047A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98" w:type="dxa"/>
            <w:gridSpan w:val="6"/>
          </w:tcPr>
          <w:p w14:paraId="57A8ED0A" w14:textId="77777777" w:rsidR="001F1F0F" w:rsidRDefault="001F1F0F" w:rsidP="00AF3C22"/>
        </w:tc>
        <w:tc>
          <w:tcPr>
            <w:tcW w:w="1749" w:type="dxa"/>
            <w:gridSpan w:val="2"/>
          </w:tcPr>
          <w:p w14:paraId="069A8848" w14:textId="77777777" w:rsidR="001F1F0F" w:rsidRDefault="001F1F0F" w:rsidP="00AF3C22"/>
        </w:tc>
        <w:tc>
          <w:tcPr>
            <w:tcW w:w="1750" w:type="dxa"/>
            <w:gridSpan w:val="2"/>
          </w:tcPr>
          <w:p w14:paraId="716AD7FE" w14:textId="77777777" w:rsidR="001F1F0F" w:rsidRDefault="001F1F0F" w:rsidP="00AF3C22"/>
        </w:tc>
        <w:tc>
          <w:tcPr>
            <w:tcW w:w="1750" w:type="dxa"/>
            <w:gridSpan w:val="2"/>
            <w:shd w:val="clear" w:color="auto" w:fill="FFFFFF" w:themeFill="background1"/>
          </w:tcPr>
          <w:p w14:paraId="473A85A5" w14:textId="77777777" w:rsidR="001F1F0F" w:rsidRDefault="001F1F0F" w:rsidP="00AF3C22"/>
        </w:tc>
        <w:tc>
          <w:tcPr>
            <w:tcW w:w="1559" w:type="dxa"/>
            <w:vMerge/>
            <w:shd w:val="clear" w:color="auto" w:fill="FFFFFF" w:themeFill="background1"/>
          </w:tcPr>
          <w:p w14:paraId="2AED2110" w14:textId="21EA8261" w:rsidR="001F1F0F" w:rsidRDefault="001F1F0F" w:rsidP="00AF3C22"/>
        </w:tc>
      </w:tr>
      <w:tr w:rsidR="001F1F0F" w14:paraId="7DAFCCF1" w14:textId="77777777" w:rsidTr="00CD0891">
        <w:tc>
          <w:tcPr>
            <w:tcW w:w="846" w:type="dxa"/>
            <w:shd w:val="clear" w:color="auto" w:fill="91A3AC" w:themeFill="background2" w:themeFillShade="BF"/>
          </w:tcPr>
          <w:p w14:paraId="14EF42DD" w14:textId="14C0CF82" w:rsidR="001F1F0F" w:rsidRPr="001F1F0F" w:rsidRDefault="001F1F0F" w:rsidP="00AF3C22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No. Embs</w:t>
            </w:r>
            <w:r w:rsidR="00B047A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98" w:type="dxa"/>
            <w:gridSpan w:val="6"/>
          </w:tcPr>
          <w:p w14:paraId="7E4078F4" w14:textId="77777777" w:rsidR="001F1F0F" w:rsidRDefault="001F1F0F" w:rsidP="00AF3C22"/>
        </w:tc>
        <w:tc>
          <w:tcPr>
            <w:tcW w:w="1749" w:type="dxa"/>
            <w:gridSpan w:val="2"/>
          </w:tcPr>
          <w:p w14:paraId="0A6D11B2" w14:textId="77777777" w:rsidR="001F1F0F" w:rsidRDefault="001F1F0F" w:rsidP="00AF3C22"/>
        </w:tc>
        <w:tc>
          <w:tcPr>
            <w:tcW w:w="1750" w:type="dxa"/>
            <w:gridSpan w:val="2"/>
          </w:tcPr>
          <w:p w14:paraId="154C8041" w14:textId="77777777" w:rsidR="001F1F0F" w:rsidRDefault="001F1F0F" w:rsidP="00AF3C22"/>
        </w:tc>
        <w:tc>
          <w:tcPr>
            <w:tcW w:w="1750" w:type="dxa"/>
            <w:gridSpan w:val="2"/>
            <w:shd w:val="clear" w:color="auto" w:fill="FFFFFF" w:themeFill="background1"/>
          </w:tcPr>
          <w:p w14:paraId="2D42AF8B" w14:textId="77777777" w:rsidR="001F1F0F" w:rsidRDefault="001F1F0F" w:rsidP="00AF3C22"/>
        </w:tc>
        <w:tc>
          <w:tcPr>
            <w:tcW w:w="1559" w:type="dxa"/>
            <w:vMerge/>
            <w:shd w:val="clear" w:color="auto" w:fill="FFFFFF" w:themeFill="background1"/>
          </w:tcPr>
          <w:p w14:paraId="32E105FF" w14:textId="4E3D453B" w:rsidR="001F1F0F" w:rsidRDefault="001F1F0F" w:rsidP="00AF3C22"/>
        </w:tc>
      </w:tr>
      <w:tr w:rsidR="003920B8" w14:paraId="51A62D47" w14:textId="77777777" w:rsidTr="00CD31A5">
        <w:trPr>
          <w:trHeight w:val="301"/>
        </w:trPr>
        <w:tc>
          <w:tcPr>
            <w:tcW w:w="846" w:type="dxa"/>
            <w:vMerge w:val="restart"/>
          </w:tcPr>
          <w:p w14:paraId="5C563A6D" w14:textId="77777777" w:rsidR="003920B8" w:rsidRPr="003920B8" w:rsidRDefault="003920B8" w:rsidP="003920B8">
            <w:pPr>
              <w:jc w:val="center"/>
              <w:rPr>
                <w:b/>
                <w:bCs/>
                <w:sz w:val="20"/>
                <w:szCs w:val="20"/>
              </w:rPr>
            </w:pPr>
            <w:r w:rsidRPr="003920B8">
              <w:rPr>
                <w:b/>
                <w:bCs/>
                <w:sz w:val="20"/>
                <w:szCs w:val="20"/>
              </w:rPr>
              <w:t>Egg</w:t>
            </w:r>
          </w:p>
          <w:p w14:paraId="730C519E" w14:textId="77777777" w:rsidR="003920B8" w:rsidRPr="003920B8" w:rsidRDefault="003920B8" w:rsidP="003920B8">
            <w:pPr>
              <w:jc w:val="center"/>
              <w:rPr>
                <w:b/>
                <w:bCs/>
                <w:sz w:val="20"/>
                <w:szCs w:val="20"/>
              </w:rPr>
            </w:pPr>
            <w:r w:rsidRPr="003920B8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65" w:type="dxa"/>
            <w:vMerge w:val="restart"/>
          </w:tcPr>
          <w:p w14:paraId="5562E56B" w14:textId="77777777" w:rsidR="003B4767" w:rsidRDefault="003B4767" w:rsidP="00CD31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</w:t>
            </w:r>
          </w:p>
          <w:p w14:paraId="3AA41B6D" w14:textId="6113F31F" w:rsidR="003920B8" w:rsidRPr="003B4767" w:rsidRDefault="002B6425" w:rsidP="00CD31A5">
            <w:pPr>
              <w:rPr>
                <w:sz w:val="18"/>
                <w:szCs w:val="18"/>
              </w:rPr>
            </w:pPr>
            <w:r w:rsidRPr="003B4767">
              <w:rPr>
                <w:sz w:val="18"/>
                <w:szCs w:val="18"/>
              </w:rPr>
              <w:t>Dish</w:t>
            </w:r>
            <w:r w:rsidR="00457739" w:rsidRPr="003B4767">
              <w:rPr>
                <w:sz w:val="18"/>
                <w:szCs w:val="18"/>
              </w:rPr>
              <w:t xml:space="preserve"> No.</w:t>
            </w:r>
          </w:p>
        </w:tc>
        <w:tc>
          <w:tcPr>
            <w:tcW w:w="569" w:type="dxa"/>
            <w:vMerge w:val="restart"/>
          </w:tcPr>
          <w:p w14:paraId="44BCF658" w14:textId="53034883" w:rsidR="003920B8" w:rsidRPr="001F1F0F" w:rsidRDefault="001F1F0F" w:rsidP="001F1F0F">
            <w:pPr>
              <w:jc w:val="left"/>
              <w:rPr>
                <w:sz w:val="18"/>
                <w:szCs w:val="18"/>
              </w:rPr>
            </w:pPr>
            <w:r w:rsidRPr="001F1F0F">
              <w:rPr>
                <w:sz w:val="18"/>
                <w:szCs w:val="18"/>
              </w:rPr>
              <w:t>Well No.</w:t>
            </w:r>
          </w:p>
        </w:tc>
        <w:tc>
          <w:tcPr>
            <w:tcW w:w="1122" w:type="dxa"/>
            <w:gridSpan w:val="2"/>
          </w:tcPr>
          <w:p w14:paraId="20436E54" w14:textId="277366BD" w:rsidR="003920B8" w:rsidRDefault="001F1F0F" w:rsidP="001F1F0F">
            <w:pPr>
              <w:jc w:val="center"/>
            </w:pPr>
            <w:r>
              <w:t xml:space="preserve">Initial </w:t>
            </w:r>
          </w:p>
        </w:tc>
        <w:tc>
          <w:tcPr>
            <w:tcW w:w="1142" w:type="dxa"/>
            <w:gridSpan w:val="2"/>
          </w:tcPr>
          <w:p w14:paraId="55EC569E" w14:textId="77777777" w:rsidR="003920B8" w:rsidRPr="00440284" w:rsidRDefault="003920B8" w:rsidP="001F1F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Recheck</w:t>
            </w:r>
          </w:p>
        </w:tc>
        <w:tc>
          <w:tcPr>
            <w:tcW w:w="874" w:type="dxa"/>
            <w:vMerge w:val="restart"/>
          </w:tcPr>
          <w:p w14:paraId="66C3DDE3" w14:textId="77777777" w:rsidR="003920B8" w:rsidRDefault="003920B8" w:rsidP="00D00B5B">
            <w:r>
              <w:t xml:space="preserve">Grade </w:t>
            </w:r>
          </w:p>
        </w:tc>
        <w:tc>
          <w:tcPr>
            <w:tcW w:w="875" w:type="dxa"/>
            <w:vMerge w:val="restart"/>
          </w:tcPr>
          <w:p w14:paraId="03243C4A" w14:textId="77777777" w:rsidR="003920B8" w:rsidRDefault="003920B8" w:rsidP="00D00B5B">
            <w:r>
              <w:t xml:space="preserve">IDA </w:t>
            </w:r>
          </w:p>
          <w:p w14:paraId="202988CC" w14:textId="77777777" w:rsidR="003920B8" w:rsidRDefault="003920B8" w:rsidP="00D00B5B">
            <w:r>
              <w:t>score</w:t>
            </w:r>
          </w:p>
        </w:tc>
        <w:tc>
          <w:tcPr>
            <w:tcW w:w="875" w:type="dxa"/>
            <w:vMerge w:val="restart"/>
          </w:tcPr>
          <w:p w14:paraId="7471D080" w14:textId="77777777" w:rsidR="003920B8" w:rsidRDefault="003920B8" w:rsidP="00D00B5B">
            <w:r w:rsidRPr="006D375D">
              <w:t>Grade</w:t>
            </w:r>
          </w:p>
        </w:tc>
        <w:tc>
          <w:tcPr>
            <w:tcW w:w="875" w:type="dxa"/>
            <w:vMerge w:val="restart"/>
          </w:tcPr>
          <w:p w14:paraId="4D58BFE7" w14:textId="77777777" w:rsidR="003920B8" w:rsidRDefault="003920B8" w:rsidP="00D00B5B">
            <w:r>
              <w:t xml:space="preserve">IDA </w:t>
            </w:r>
          </w:p>
          <w:p w14:paraId="60C6CF11" w14:textId="77777777" w:rsidR="003920B8" w:rsidRDefault="003920B8" w:rsidP="00D00B5B">
            <w:r>
              <w:t>score</w:t>
            </w:r>
          </w:p>
        </w:tc>
        <w:tc>
          <w:tcPr>
            <w:tcW w:w="875" w:type="dxa"/>
            <w:vMerge w:val="restart"/>
          </w:tcPr>
          <w:p w14:paraId="4602AA53" w14:textId="77777777" w:rsidR="003920B8" w:rsidRDefault="003920B8" w:rsidP="00D00B5B">
            <w:r>
              <w:t>Grade</w:t>
            </w:r>
          </w:p>
        </w:tc>
        <w:tc>
          <w:tcPr>
            <w:tcW w:w="875" w:type="dxa"/>
            <w:vMerge w:val="restart"/>
          </w:tcPr>
          <w:p w14:paraId="6F4D0240" w14:textId="77777777" w:rsidR="003920B8" w:rsidRDefault="003920B8" w:rsidP="00D00B5B">
            <w:r>
              <w:t xml:space="preserve">IDA </w:t>
            </w:r>
          </w:p>
          <w:p w14:paraId="785C31C1" w14:textId="77777777" w:rsidR="003920B8" w:rsidRDefault="003920B8" w:rsidP="00D00B5B">
            <w:r>
              <w:t>Score</w:t>
            </w:r>
          </w:p>
        </w:tc>
        <w:tc>
          <w:tcPr>
            <w:tcW w:w="1559" w:type="dxa"/>
            <w:vMerge/>
          </w:tcPr>
          <w:p w14:paraId="03EDB785" w14:textId="05342FF3" w:rsidR="003920B8" w:rsidRDefault="003920B8" w:rsidP="00D00B5B"/>
        </w:tc>
      </w:tr>
      <w:tr w:rsidR="003920B8" w14:paraId="3C73FED5" w14:textId="77777777" w:rsidTr="001F1F0F">
        <w:trPr>
          <w:trHeight w:val="415"/>
        </w:trPr>
        <w:tc>
          <w:tcPr>
            <w:tcW w:w="846" w:type="dxa"/>
            <w:vMerge/>
            <w:tcBorders>
              <w:bottom w:val="single" w:sz="4" w:space="0" w:color="auto"/>
            </w:tcBorders>
          </w:tcPr>
          <w:p w14:paraId="6F23CCF7" w14:textId="77777777" w:rsidR="003920B8" w:rsidRDefault="003920B8" w:rsidP="00D00B5B">
            <w:pPr>
              <w:rPr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B7B0735" w14:textId="77777777" w:rsidR="003920B8" w:rsidRDefault="003920B8" w:rsidP="00D00B5B">
            <w:pPr>
              <w:rPr>
                <w:sz w:val="20"/>
                <w:szCs w:val="20"/>
              </w:rPr>
            </w:pPr>
          </w:p>
        </w:tc>
        <w:tc>
          <w:tcPr>
            <w:tcW w:w="569" w:type="dxa"/>
            <w:vMerge/>
            <w:tcBorders>
              <w:bottom w:val="single" w:sz="4" w:space="0" w:color="auto"/>
            </w:tcBorders>
          </w:tcPr>
          <w:p w14:paraId="49D05040" w14:textId="77777777" w:rsidR="003920B8" w:rsidRPr="00D26E21" w:rsidRDefault="003920B8" w:rsidP="00D00B5B">
            <w:pPr>
              <w:rPr>
                <w:sz w:val="20"/>
                <w:szCs w:val="20"/>
              </w:rPr>
            </w:pPr>
          </w:p>
        </w:tc>
        <w:tc>
          <w:tcPr>
            <w:tcW w:w="563" w:type="dxa"/>
            <w:tcBorders>
              <w:bottom w:val="single" w:sz="4" w:space="0" w:color="auto"/>
            </w:tcBorders>
          </w:tcPr>
          <w:p w14:paraId="57A3727A" w14:textId="77777777" w:rsidR="003920B8" w:rsidRDefault="003920B8" w:rsidP="00D00B5B">
            <w:r>
              <w:t>PN</w:t>
            </w:r>
          </w:p>
        </w:tc>
        <w:tc>
          <w:tcPr>
            <w:tcW w:w="559" w:type="dxa"/>
            <w:tcBorders>
              <w:bottom w:val="single" w:sz="4" w:space="0" w:color="auto"/>
            </w:tcBorders>
          </w:tcPr>
          <w:p w14:paraId="346B9A3F" w14:textId="77777777" w:rsidR="003920B8" w:rsidRDefault="003920B8" w:rsidP="00D00B5B">
            <w:r>
              <w:t>PB</w:t>
            </w: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1F093A41" w14:textId="77777777" w:rsidR="003920B8" w:rsidRDefault="003920B8" w:rsidP="00D00B5B">
            <w:r w:rsidRPr="00DE2C5D">
              <w:t>PN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00CA183" w14:textId="77777777" w:rsidR="003920B8" w:rsidRDefault="003920B8" w:rsidP="00D00B5B">
            <w:r w:rsidRPr="00DE2C5D">
              <w:t>PB</w:t>
            </w:r>
          </w:p>
        </w:tc>
        <w:tc>
          <w:tcPr>
            <w:tcW w:w="874" w:type="dxa"/>
            <w:vMerge/>
            <w:tcBorders>
              <w:bottom w:val="single" w:sz="4" w:space="0" w:color="auto"/>
            </w:tcBorders>
          </w:tcPr>
          <w:p w14:paraId="3F9CE685" w14:textId="77777777" w:rsidR="003920B8" w:rsidRDefault="003920B8" w:rsidP="00D00B5B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0144648C" w14:textId="77777777" w:rsidR="003920B8" w:rsidRDefault="003920B8" w:rsidP="00D00B5B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37D1F560" w14:textId="77777777" w:rsidR="003920B8" w:rsidRDefault="003920B8" w:rsidP="00D00B5B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0CBF254B" w14:textId="77777777" w:rsidR="003920B8" w:rsidRDefault="003920B8" w:rsidP="00D00B5B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1C065CC7" w14:textId="77777777" w:rsidR="003920B8" w:rsidRDefault="003920B8" w:rsidP="00D00B5B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3B22106A" w14:textId="77777777" w:rsidR="003920B8" w:rsidRDefault="003920B8" w:rsidP="00D00B5B"/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24DC8F59" w14:textId="77777777" w:rsidR="003920B8" w:rsidRDefault="003920B8" w:rsidP="00D00B5B"/>
        </w:tc>
      </w:tr>
      <w:tr w:rsidR="00561195" w14:paraId="0E724EF0" w14:textId="77777777" w:rsidTr="001F1F0F">
        <w:tc>
          <w:tcPr>
            <w:tcW w:w="846" w:type="dxa"/>
          </w:tcPr>
          <w:p w14:paraId="4903FF61" w14:textId="77777777" w:rsidR="00561195" w:rsidRDefault="00561195" w:rsidP="00FD35C2">
            <w:pPr>
              <w:spacing w:line="360" w:lineRule="auto"/>
            </w:pPr>
            <w:r>
              <w:t>1</w:t>
            </w:r>
          </w:p>
        </w:tc>
        <w:tc>
          <w:tcPr>
            <w:tcW w:w="565" w:type="dxa"/>
          </w:tcPr>
          <w:p w14:paraId="3969097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0D9C591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4213B3A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08E0131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174A2CA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139F085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570EA72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82F3E9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780DBE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5811DD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5626A6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B985B6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6EF6D5BB" w14:textId="2A90C6EE" w:rsidR="00561195" w:rsidRPr="0074660F" w:rsidRDefault="00561195" w:rsidP="00FD35C2">
            <w:pPr>
              <w:spacing w:line="360" w:lineRule="auto"/>
              <w:rPr>
                <w:sz w:val="20"/>
                <w:szCs w:val="20"/>
              </w:rPr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4B599455" w14:textId="77777777" w:rsidTr="001F1F0F">
        <w:tc>
          <w:tcPr>
            <w:tcW w:w="846" w:type="dxa"/>
          </w:tcPr>
          <w:p w14:paraId="524B0528" w14:textId="77777777" w:rsidR="00561195" w:rsidRDefault="00561195" w:rsidP="00FD35C2">
            <w:pPr>
              <w:spacing w:line="360" w:lineRule="auto"/>
            </w:pPr>
            <w:r>
              <w:t>2</w:t>
            </w:r>
          </w:p>
        </w:tc>
        <w:tc>
          <w:tcPr>
            <w:tcW w:w="565" w:type="dxa"/>
          </w:tcPr>
          <w:p w14:paraId="2311C3A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7B8C65C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5429DB1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4C6B9A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36CC18C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4EDF421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65F838B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EA57B3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D74843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A00CB1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B7BB8B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4697D3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2DF5D783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67EFFF1B" w14:textId="77777777" w:rsidTr="001F1F0F">
        <w:tc>
          <w:tcPr>
            <w:tcW w:w="846" w:type="dxa"/>
          </w:tcPr>
          <w:p w14:paraId="469C4F41" w14:textId="77777777" w:rsidR="00561195" w:rsidRDefault="00561195" w:rsidP="00FD35C2">
            <w:pPr>
              <w:spacing w:line="360" w:lineRule="auto"/>
            </w:pPr>
            <w:r>
              <w:t>3</w:t>
            </w:r>
          </w:p>
        </w:tc>
        <w:tc>
          <w:tcPr>
            <w:tcW w:w="565" w:type="dxa"/>
          </w:tcPr>
          <w:p w14:paraId="75994A4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14C4561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4B26D22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2B59AF7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2AAD14A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4CFE8C9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5C640D4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55DBB1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7DEABC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470F65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CA83E6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D6ECF7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6F1A8868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36704378" w14:textId="77777777" w:rsidTr="001F1F0F">
        <w:tc>
          <w:tcPr>
            <w:tcW w:w="846" w:type="dxa"/>
          </w:tcPr>
          <w:p w14:paraId="7D1A9C6D" w14:textId="77777777" w:rsidR="00561195" w:rsidRDefault="00561195" w:rsidP="00FD35C2">
            <w:pPr>
              <w:spacing w:line="360" w:lineRule="auto"/>
            </w:pPr>
            <w:r>
              <w:t>4</w:t>
            </w:r>
          </w:p>
        </w:tc>
        <w:tc>
          <w:tcPr>
            <w:tcW w:w="565" w:type="dxa"/>
          </w:tcPr>
          <w:p w14:paraId="00EFF7D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1103987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51FE0C1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1A23A0E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63E13A9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5291061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20A4C29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BCA8B0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4435EE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79CD74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6FC89D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140503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4B527C1D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46FA3D57" w14:textId="77777777" w:rsidTr="001F1F0F">
        <w:tc>
          <w:tcPr>
            <w:tcW w:w="846" w:type="dxa"/>
          </w:tcPr>
          <w:p w14:paraId="0BD931C2" w14:textId="77777777" w:rsidR="00561195" w:rsidRDefault="00561195" w:rsidP="00FD35C2">
            <w:pPr>
              <w:spacing w:line="360" w:lineRule="auto"/>
            </w:pPr>
            <w:r>
              <w:t>5</w:t>
            </w:r>
          </w:p>
        </w:tc>
        <w:tc>
          <w:tcPr>
            <w:tcW w:w="565" w:type="dxa"/>
          </w:tcPr>
          <w:p w14:paraId="265686D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607EC14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79C9102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317DF98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48DA2A4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749499C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03DCDCD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B10BA5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BCA333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71C808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B7AAA6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BE9289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4AC6C82D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1A3EC7C9" w14:textId="77777777" w:rsidTr="001F1F0F">
        <w:tc>
          <w:tcPr>
            <w:tcW w:w="846" w:type="dxa"/>
          </w:tcPr>
          <w:p w14:paraId="09100807" w14:textId="77777777" w:rsidR="00561195" w:rsidRDefault="00561195" w:rsidP="00FD35C2">
            <w:pPr>
              <w:spacing w:line="360" w:lineRule="auto"/>
            </w:pPr>
            <w:r>
              <w:t>6</w:t>
            </w:r>
          </w:p>
        </w:tc>
        <w:tc>
          <w:tcPr>
            <w:tcW w:w="565" w:type="dxa"/>
          </w:tcPr>
          <w:p w14:paraId="4710AAB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657214D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64960DD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B9EB2F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4245C71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09F2965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3A7E662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E223BF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262487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F83EF9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38BBB0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2925AA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53AC762F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59C0D7AF" w14:textId="77777777" w:rsidTr="001F1F0F">
        <w:tc>
          <w:tcPr>
            <w:tcW w:w="846" w:type="dxa"/>
          </w:tcPr>
          <w:p w14:paraId="75833445" w14:textId="77777777" w:rsidR="00561195" w:rsidRDefault="00561195" w:rsidP="00FD35C2">
            <w:pPr>
              <w:spacing w:line="360" w:lineRule="auto"/>
            </w:pPr>
            <w:r>
              <w:t>7</w:t>
            </w:r>
          </w:p>
        </w:tc>
        <w:tc>
          <w:tcPr>
            <w:tcW w:w="565" w:type="dxa"/>
          </w:tcPr>
          <w:p w14:paraId="45793B7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56EC378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3F1A047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42A105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3CC19B8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6A78F75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3DB5A84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D04DC2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E7E4E0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E856E6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FE8BD1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EAB994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6824759C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48116CDA" w14:textId="77777777" w:rsidTr="001F1F0F">
        <w:tc>
          <w:tcPr>
            <w:tcW w:w="846" w:type="dxa"/>
          </w:tcPr>
          <w:p w14:paraId="561F31A2" w14:textId="77777777" w:rsidR="00561195" w:rsidRDefault="00561195" w:rsidP="00FD35C2">
            <w:pPr>
              <w:spacing w:line="360" w:lineRule="auto"/>
            </w:pPr>
            <w:r>
              <w:t>8</w:t>
            </w:r>
          </w:p>
        </w:tc>
        <w:tc>
          <w:tcPr>
            <w:tcW w:w="565" w:type="dxa"/>
          </w:tcPr>
          <w:p w14:paraId="05C0049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327E096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283B6C6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0ABA061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1D89021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2C22F73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5473BDC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744FE6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CE046E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30BE5A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A760F2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E315DE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56EC7355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2FEB7DAA" w14:textId="77777777" w:rsidTr="001F1F0F">
        <w:tc>
          <w:tcPr>
            <w:tcW w:w="846" w:type="dxa"/>
          </w:tcPr>
          <w:p w14:paraId="5F89D364" w14:textId="77777777" w:rsidR="00561195" w:rsidRDefault="00561195" w:rsidP="00FD35C2">
            <w:pPr>
              <w:spacing w:line="360" w:lineRule="auto"/>
            </w:pPr>
            <w:r>
              <w:t>9</w:t>
            </w:r>
          </w:p>
        </w:tc>
        <w:tc>
          <w:tcPr>
            <w:tcW w:w="565" w:type="dxa"/>
          </w:tcPr>
          <w:p w14:paraId="457F884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489B192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0120CA7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203A37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40A24E6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2DA7236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0007148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AAAF8D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C188D9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4FBF62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11E0C9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8D66E2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354B96F8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7B1343D8" w14:textId="77777777" w:rsidTr="001F1F0F">
        <w:tc>
          <w:tcPr>
            <w:tcW w:w="846" w:type="dxa"/>
          </w:tcPr>
          <w:p w14:paraId="7840A6DD" w14:textId="77777777" w:rsidR="00561195" w:rsidRDefault="00561195" w:rsidP="00FD35C2">
            <w:pPr>
              <w:spacing w:line="360" w:lineRule="auto"/>
            </w:pPr>
            <w:r>
              <w:t>10</w:t>
            </w:r>
          </w:p>
        </w:tc>
        <w:tc>
          <w:tcPr>
            <w:tcW w:w="565" w:type="dxa"/>
          </w:tcPr>
          <w:p w14:paraId="634E70C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5348A1B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247097C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0E7BDD9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40F11FC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7D5D166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7730F94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CD7276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510615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072C07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D4E4CC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FE3528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0EE17A08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2A53C1C1" w14:textId="77777777" w:rsidTr="001F1F0F">
        <w:trPr>
          <w:trHeight w:val="70"/>
        </w:trPr>
        <w:tc>
          <w:tcPr>
            <w:tcW w:w="846" w:type="dxa"/>
          </w:tcPr>
          <w:p w14:paraId="2D1EA57D" w14:textId="77777777" w:rsidR="00561195" w:rsidRDefault="00561195" w:rsidP="00FD35C2">
            <w:pPr>
              <w:spacing w:line="360" w:lineRule="auto"/>
            </w:pPr>
            <w:r>
              <w:t>11</w:t>
            </w:r>
          </w:p>
        </w:tc>
        <w:tc>
          <w:tcPr>
            <w:tcW w:w="565" w:type="dxa"/>
          </w:tcPr>
          <w:p w14:paraId="0BBF752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4AFEB46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285BE60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8956C9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4774D8D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68AEA79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0F60014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11DEE3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44788C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756C59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6E7B59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22CF82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1238DBC5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302BB7CC" w14:textId="77777777" w:rsidTr="001F1F0F">
        <w:tc>
          <w:tcPr>
            <w:tcW w:w="846" w:type="dxa"/>
          </w:tcPr>
          <w:p w14:paraId="6A3CC188" w14:textId="77777777" w:rsidR="00561195" w:rsidRDefault="00561195" w:rsidP="00FD35C2">
            <w:pPr>
              <w:spacing w:line="360" w:lineRule="auto"/>
            </w:pPr>
            <w:r>
              <w:t>12</w:t>
            </w:r>
          </w:p>
        </w:tc>
        <w:tc>
          <w:tcPr>
            <w:tcW w:w="565" w:type="dxa"/>
          </w:tcPr>
          <w:p w14:paraId="37D975F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2C90673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3AD48FE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07A28D5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0214B0A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6EC8AD2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23A8D3B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ECF1D2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A9D21F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92C528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465CF9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0D8CA1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67CCA03A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410F3F22" w14:textId="77777777" w:rsidTr="001F1F0F">
        <w:tc>
          <w:tcPr>
            <w:tcW w:w="846" w:type="dxa"/>
          </w:tcPr>
          <w:p w14:paraId="1836E813" w14:textId="77777777" w:rsidR="00561195" w:rsidRDefault="00561195" w:rsidP="00FD35C2">
            <w:pPr>
              <w:spacing w:line="360" w:lineRule="auto"/>
            </w:pPr>
            <w:r>
              <w:t>13</w:t>
            </w:r>
          </w:p>
        </w:tc>
        <w:tc>
          <w:tcPr>
            <w:tcW w:w="565" w:type="dxa"/>
          </w:tcPr>
          <w:p w14:paraId="0D71E80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65DE7D0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236F496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7F5F3E9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03F2239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7B4B485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12241E0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EA1EC1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4EBACA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04BBBF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476D43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DB8018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371F265B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567B033F" w14:textId="77777777" w:rsidTr="001F1F0F">
        <w:tc>
          <w:tcPr>
            <w:tcW w:w="846" w:type="dxa"/>
          </w:tcPr>
          <w:p w14:paraId="00F5DF89" w14:textId="77777777" w:rsidR="00561195" w:rsidRDefault="00561195" w:rsidP="00FD35C2">
            <w:pPr>
              <w:spacing w:line="360" w:lineRule="auto"/>
            </w:pPr>
            <w:r>
              <w:t>14</w:t>
            </w:r>
          </w:p>
        </w:tc>
        <w:tc>
          <w:tcPr>
            <w:tcW w:w="565" w:type="dxa"/>
          </w:tcPr>
          <w:p w14:paraId="738D389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0BC2324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340EF52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3CDFB79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6D927D8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27E5CEC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363A672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994529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A30EAE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1B18D5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3883D7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CABBA0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230D762B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76FA1A03" w14:textId="77777777" w:rsidTr="001F1F0F">
        <w:tc>
          <w:tcPr>
            <w:tcW w:w="846" w:type="dxa"/>
          </w:tcPr>
          <w:p w14:paraId="4838677F" w14:textId="77777777" w:rsidR="00561195" w:rsidRDefault="00561195" w:rsidP="00FD35C2">
            <w:pPr>
              <w:spacing w:line="360" w:lineRule="auto"/>
            </w:pPr>
            <w:r>
              <w:t>15</w:t>
            </w:r>
          </w:p>
        </w:tc>
        <w:tc>
          <w:tcPr>
            <w:tcW w:w="565" w:type="dxa"/>
          </w:tcPr>
          <w:p w14:paraId="36E7444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6133737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0DE293D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484EB4F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0E81260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0B9B7F4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676F9AB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F9048D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D46FD1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768B39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6BED6A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23E08A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10DFDBA6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1ADB74C7" w14:textId="77777777" w:rsidTr="001F1F0F">
        <w:tc>
          <w:tcPr>
            <w:tcW w:w="846" w:type="dxa"/>
          </w:tcPr>
          <w:p w14:paraId="73C4D375" w14:textId="77777777" w:rsidR="00561195" w:rsidRDefault="00561195" w:rsidP="00FD35C2">
            <w:pPr>
              <w:spacing w:line="360" w:lineRule="auto"/>
            </w:pPr>
            <w:r>
              <w:t>16</w:t>
            </w:r>
          </w:p>
        </w:tc>
        <w:tc>
          <w:tcPr>
            <w:tcW w:w="565" w:type="dxa"/>
          </w:tcPr>
          <w:p w14:paraId="60F11EC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1D3661B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4A50079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7B3F2E3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41DC434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3A0DD23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3F4720A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6BCDD9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68CEC4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751292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FA469F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182672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42BAFF28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3D086D9B" w14:textId="77777777" w:rsidTr="001F1F0F">
        <w:tc>
          <w:tcPr>
            <w:tcW w:w="846" w:type="dxa"/>
          </w:tcPr>
          <w:p w14:paraId="701BC890" w14:textId="77777777" w:rsidR="00561195" w:rsidRDefault="00561195" w:rsidP="00FD35C2">
            <w:pPr>
              <w:spacing w:line="360" w:lineRule="auto"/>
            </w:pPr>
            <w:r>
              <w:t>17</w:t>
            </w:r>
          </w:p>
        </w:tc>
        <w:tc>
          <w:tcPr>
            <w:tcW w:w="565" w:type="dxa"/>
          </w:tcPr>
          <w:p w14:paraId="74EA271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55EA4AB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184017B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DDB39F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0E4AF10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6C0D539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564D7F1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6121D53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FFBF64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0240F2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2674E8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403D2DF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061A6103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22D153B5" w14:textId="77777777" w:rsidTr="001F1F0F">
        <w:tc>
          <w:tcPr>
            <w:tcW w:w="846" w:type="dxa"/>
          </w:tcPr>
          <w:p w14:paraId="0761B206" w14:textId="77777777" w:rsidR="00561195" w:rsidRDefault="00561195" w:rsidP="00FD35C2">
            <w:pPr>
              <w:spacing w:line="360" w:lineRule="auto"/>
            </w:pPr>
            <w:r>
              <w:t>18</w:t>
            </w:r>
          </w:p>
        </w:tc>
        <w:tc>
          <w:tcPr>
            <w:tcW w:w="565" w:type="dxa"/>
          </w:tcPr>
          <w:p w14:paraId="49F7341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2B95709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1F0DAA8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6A53A3B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25BC261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3E0E9AF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515D038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785D122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258F5B2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7A7FAE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251115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B12EA8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6FBC3886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51671D09" w14:textId="77777777" w:rsidTr="001F1F0F">
        <w:tc>
          <w:tcPr>
            <w:tcW w:w="846" w:type="dxa"/>
          </w:tcPr>
          <w:p w14:paraId="5385174D" w14:textId="77777777" w:rsidR="00561195" w:rsidRDefault="00561195" w:rsidP="00FD35C2">
            <w:pPr>
              <w:spacing w:line="360" w:lineRule="auto"/>
            </w:pPr>
            <w:r>
              <w:t>19</w:t>
            </w:r>
          </w:p>
        </w:tc>
        <w:tc>
          <w:tcPr>
            <w:tcW w:w="565" w:type="dxa"/>
          </w:tcPr>
          <w:p w14:paraId="33DBC8EE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11B811C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5D8EC56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4938C109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2152595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6F39A3E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1152FF6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81D3517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38A73F1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018ED46C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F77EDF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6F17940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48C53AA1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561195" w14:paraId="3BBBC567" w14:textId="77777777" w:rsidTr="001F1F0F">
        <w:tc>
          <w:tcPr>
            <w:tcW w:w="846" w:type="dxa"/>
          </w:tcPr>
          <w:p w14:paraId="7BD1C758" w14:textId="77777777" w:rsidR="00561195" w:rsidRDefault="00561195" w:rsidP="00FD35C2">
            <w:pPr>
              <w:spacing w:line="360" w:lineRule="auto"/>
            </w:pPr>
            <w:r>
              <w:t>20</w:t>
            </w:r>
          </w:p>
        </w:tc>
        <w:tc>
          <w:tcPr>
            <w:tcW w:w="565" w:type="dxa"/>
          </w:tcPr>
          <w:p w14:paraId="39D97C72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9" w:type="dxa"/>
          </w:tcPr>
          <w:p w14:paraId="6787F67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3" w:type="dxa"/>
          </w:tcPr>
          <w:p w14:paraId="6606C68F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59" w:type="dxa"/>
          </w:tcPr>
          <w:p w14:paraId="2CFC56E8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75" w:type="dxa"/>
          </w:tcPr>
          <w:p w14:paraId="679EDEE4" w14:textId="77777777" w:rsidR="00561195" w:rsidRDefault="00561195" w:rsidP="00FD35C2">
            <w:pPr>
              <w:spacing w:line="360" w:lineRule="auto"/>
            </w:pPr>
          </w:p>
        </w:tc>
        <w:tc>
          <w:tcPr>
            <w:tcW w:w="567" w:type="dxa"/>
          </w:tcPr>
          <w:p w14:paraId="54D9BE26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4" w:type="dxa"/>
          </w:tcPr>
          <w:p w14:paraId="4060922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53D457B5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14359DAA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67EE2D3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74A7CFD" w14:textId="77777777" w:rsidR="00561195" w:rsidRDefault="00561195" w:rsidP="00FD35C2">
            <w:pPr>
              <w:spacing w:line="360" w:lineRule="auto"/>
            </w:pPr>
          </w:p>
        </w:tc>
        <w:tc>
          <w:tcPr>
            <w:tcW w:w="875" w:type="dxa"/>
          </w:tcPr>
          <w:p w14:paraId="3FA9CB1B" w14:textId="77777777" w:rsidR="00561195" w:rsidRDefault="00561195" w:rsidP="00FD35C2">
            <w:pPr>
              <w:spacing w:line="360" w:lineRule="auto"/>
            </w:pPr>
          </w:p>
        </w:tc>
        <w:tc>
          <w:tcPr>
            <w:tcW w:w="1559" w:type="dxa"/>
          </w:tcPr>
          <w:p w14:paraId="6FE19270" w14:textId="77777777" w:rsidR="00561195" w:rsidRDefault="00561195" w:rsidP="00FD35C2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FD35C2" w14:paraId="1C078F03" w14:textId="77777777" w:rsidTr="00512A15">
        <w:tc>
          <w:tcPr>
            <w:tcW w:w="11052" w:type="dxa"/>
            <w:gridSpan w:val="14"/>
          </w:tcPr>
          <w:p w14:paraId="2E473667" w14:textId="7CFED5B8" w:rsidR="00FD35C2" w:rsidRDefault="00FD35C2" w:rsidP="00D00B5B">
            <w:r>
              <w:t>Comments:</w:t>
            </w:r>
          </w:p>
          <w:p w14:paraId="24CC8629" w14:textId="77777777" w:rsidR="00D83AD2" w:rsidRDefault="00D83AD2" w:rsidP="00D00B5B"/>
          <w:p w14:paraId="1B475385" w14:textId="77777777" w:rsidR="00D83AD2" w:rsidRDefault="00D83AD2" w:rsidP="00D00B5B"/>
          <w:p w14:paraId="3698B940" w14:textId="77777777" w:rsidR="00FD35C2" w:rsidRDefault="00FD35C2" w:rsidP="00D00B5B"/>
        </w:tc>
      </w:tr>
    </w:tbl>
    <w:p w14:paraId="5368B91E" w14:textId="3D9B6DEF" w:rsidR="00DB4AD9" w:rsidRDefault="00DB4AD9" w:rsidP="00DB4AD9"/>
    <w:p w14:paraId="6628F240" w14:textId="77777777" w:rsidR="00AD37ED" w:rsidRDefault="00AD37ED" w:rsidP="00AD37ED">
      <w:pPr>
        <w:shd w:val="clear" w:color="auto" w:fill="FFFFFF" w:themeFill="background1"/>
        <w:jc w:val="right"/>
      </w:pPr>
    </w:p>
    <w:p w14:paraId="0AA6E1A1" w14:textId="5A1B58C2" w:rsidR="00F66649" w:rsidRDefault="00EA04FE" w:rsidP="00AD37ED">
      <w:pPr>
        <w:shd w:val="clear" w:color="auto" w:fill="FFFFFF" w:themeFill="background1"/>
        <w:jc w:val="right"/>
      </w:pPr>
      <w:r>
        <w:t xml:space="preserve">Embryo Culture </w:t>
      </w:r>
      <w:r w:rsidR="00AD37ED">
        <w:t xml:space="preserve">Continuation - </w:t>
      </w:r>
      <w:proofErr w:type="gramStart"/>
      <w:r w:rsidR="00AD37ED">
        <w:t>1  of</w:t>
      </w:r>
      <w:proofErr w:type="gramEnd"/>
      <w:r w:rsidR="00AD37ED">
        <w:t>……………</w:t>
      </w:r>
    </w:p>
    <w:p w14:paraId="49178D22" w14:textId="7770E4A4" w:rsidR="00AD37ED" w:rsidRDefault="00AD37ED" w:rsidP="00AD37ED">
      <w:pPr>
        <w:tabs>
          <w:tab w:val="center" w:pos="5233"/>
        </w:tabs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716608" behindDoc="0" locked="0" layoutInCell="1" allowOverlap="1" wp14:anchorId="6FDC8553" wp14:editId="68360A65">
            <wp:simplePos x="0" y="0"/>
            <wp:positionH relativeFrom="page">
              <wp:posOffset>5657850</wp:posOffset>
            </wp:positionH>
            <wp:positionV relativeFrom="page">
              <wp:posOffset>382905</wp:posOffset>
            </wp:positionV>
            <wp:extent cx="1520456" cy="669851"/>
            <wp:effectExtent l="0" t="0" r="0" b="0"/>
            <wp:wrapSquare wrapText="bothSides"/>
            <wp:docPr id="391947995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373C97" wp14:editId="5DF8D6A9">
                <wp:simplePos x="0" y="0"/>
                <wp:positionH relativeFrom="column">
                  <wp:posOffset>2795270</wp:posOffset>
                </wp:positionH>
                <wp:positionV relativeFrom="paragraph">
                  <wp:posOffset>54610</wp:posOffset>
                </wp:positionV>
                <wp:extent cx="1244009" cy="946298"/>
                <wp:effectExtent l="0" t="0" r="13335" b="25400"/>
                <wp:wrapNone/>
                <wp:docPr id="19705434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009" cy="94629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20FA1E9B" w14:textId="77777777" w:rsidR="00AD37ED" w:rsidRDefault="00AD37ED" w:rsidP="00AD37ED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3674E4B8" w14:textId="77777777" w:rsidR="00AD37ED" w:rsidRDefault="00AD37ED" w:rsidP="00AD37ED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3D773A77" w14:textId="77777777" w:rsidR="00AD37ED" w:rsidRDefault="00AD37ED" w:rsidP="00AD37ED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220AB5FB" w14:textId="77777777" w:rsidR="00AD37ED" w:rsidRDefault="00AD37ED" w:rsidP="00AD37ED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0FF4345B" w14:textId="77777777" w:rsidR="00AD37ED" w:rsidRDefault="00AD37ED" w:rsidP="00AD37ED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26893631" w14:textId="77777777" w:rsidR="00AD37ED" w:rsidRDefault="00AD37ED" w:rsidP="00AD37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73C97" id="_x0000_s1032" type="#_x0000_t202" style="position:absolute;left:0;text-align:left;margin-left:220.1pt;margin-top:4.3pt;width:97.95pt;height:74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" fillcolor="window" strokecolor="window" strokeweight=".5pt">
                <v:textbox>
                  <w:txbxContent>
                    <w:p w14:paraId="20FA1E9B" w14:textId="77777777" w:rsidR="00AD37ED" w:rsidRDefault="00AD37ED" w:rsidP="00AD37ED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3674E4B8" w14:textId="77777777" w:rsidR="00AD37ED" w:rsidRDefault="00AD37ED" w:rsidP="00AD37ED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3D773A77" w14:textId="77777777" w:rsidR="00AD37ED" w:rsidRDefault="00AD37ED" w:rsidP="00AD37ED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220AB5FB" w14:textId="77777777" w:rsidR="00AD37ED" w:rsidRDefault="00AD37ED" w:rsidP="00AD37ED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0FF4345B" w14:textId="77777777" w:rsidR="00AD37ED" w:rsidRDefault="00AD37ED" w:rsidP="00AD37ED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26893631" w14:textId="77777777" w:rsidR="00AD37ED" w:rsidRDefault="00AD37ED" w:rsidP="00AD37E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CB228D7" wp14:editId="09D5A63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795270" cy="1095375"/>
                <wp:effectExtent l="0" t="0" r="24130" b="28575"/>
                <wp:wrapNone/>
                <wp:docPr id="13375177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52B6094" w14:textId="77777777" w:rsidR="00AD37ED" w:rsidRDefault="00AD37ED" w:rsidP="00AD37ED">
                            <w:pPr>
                              <w:spacing w:after="0" w:line="240" w:lineRule="auto"/>
                            </w:pPr>
                            <w:r>
                              <w:t>Patient name</w:t>
                            </w:r>
                          </w:p>
                          <w:p w14:paraId="3C24D792" w14:textId="77777777" w:rsidR="00AD37ED" w:rsidRDefault="00AD37ED" w:rsidP="00AD37ED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6C6EDE28" w14:textId="77777777" w:rsidR="00AD37ED" w:rsidRDefault="00AD37ED" w:rsidP="00AD37ED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744D8C14" w14:textId="77777777" w:rsidR="00AD37ED" w:rsidRDefault="00AD37ED" w:rsidP="00AD37ED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5E03DCAA" w14:textId="77777777" w:rsidR="00AD37ED" w:rsidRDefault="00AD37ED" w:rsidP="00AD37ED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55355A45" w14:textId="77777777" w:rsidR="00AD37ED" w:rsidRDefault="00AD37ED" w:rsidP="00AD37ED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  <w:p w14:paraId="7AD4F436" w14:textId="77777777" w:rsidR="00AD37ED" w:rsidRDefault="00AD37ED" w:rsidP="00AD37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228D7" id="_x0000_s1033" type="#_x0000_t202" style="position:absolute;left:0;text-align:left;margin-left:0;margin-top:-.05pt;width:220.1pt;height:86.2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" fillcolor="window" strokecolor="window" strokeweight=".5pt">
                <v:textbox>
                  <w:txbxContent>
                    <w:p w14:paraId="152B6094" w14:textId="77777777" w:rsidR="00AD37ED" w:rsidRDefault="00AD37ED" w:rsidP="00AD37ED">
                      <w:pPr>
                        <w:spacing w:after="0" w:line="240" w:lineRule="auto"/>
                      </w:pPr>
                      <w:r>
                        <w:t>Patient name</w:t>
                      </w:r>
                    </w:p>
                    <w:p w14:paraId="3C24D792" w14:textId="77777777" w:rsidR="00AD37ED" w:rsidRDefault="00AD37ED" w:rsidP="00AD37ED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6C6EDE28" w14:textId="77777777" w:rsidR="00AD37ED" w:rsidRDefault="00AD37ED" w:rsidP="00AD37ED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744D8C14" w14:textId="77777777" w:rsidR="00AD37ED" w:rsidRDefault="00AD37ED" w:rsidP="00AD37ED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5E03DCAA" w14:textId="77777777" w:rsidR="00AD37ED" w:rsidRDefault="00AD37ED" w:rsidP="00AD37ED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55355A45" w14:textId="77777777" w:rsidR="00AD37ED" w:rsidRDefault="00AD37ED" w:rsidP="00AD37ED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  <w:p w14:paraId="7AD4F436" w14:textId="77777777" w:rsidR="00AD37ED" w:rsidRDefault="00AD37ED" w:rsidP="00AD37ED"/>
                  </w:txbxContent>
                </v:textbox>
              </v:shape>
            </w:pict>
          </mc:Fallback>
        </mc:AlternateContent>
      </w:r>
      <w:r>
        <w:tab/>
      </w:r>
    </w:p>
    <w:p w14:paraId="170FC676" w14:textId="484064CE" w:rsidR="00AD37ED" w:rsidRDefault="00AD37ED" w:rsidP="00DB4AD9"/>
    <w:p w14:paraId="2211443A" w14:textId="77777777" w:rsidR="00AD37ED" w:rsidRDefault="00AD37ED" w:rsidP="00DB4AD9"/>
    <w:p w14:paraId="3D59958B" w14:textId="77777777" w:rsidR="00AD37ED" w:rsidRDefault="00AD37ED" w:rsidP="00DB4AD9"/>
    <w:tbl>
      <w:tblPr>
        <w:tblStyle w:val="TableGrid"/>
        <w:tblpPr w:leftFromText="180" w:rightFromText="180" w:vertAnchor="text" w:horzAnchor="margin" w:tblpX="-304" w:tblpY="331"/>
        <w:tblW w:w="11052" w:type="dxa"/>
        <w:tblLayout w:type="fixed"/>
        <w:tblLook w:val="04A0" w:firstRow="1" w:lastRow="0" w:firstColumn="1" w:lastColumn="0" w:noHBand="0" w:noVBand="1"/>
      </w:tblPr>
      <w:tblGrid>
        <w:gridCol w:w="846"/>
        <w:gridCol w:w="565"/>
        <w:gridCol w:w="569"/>
        <w:gridCol w:w="563"/>
        <w:gridCol w:w="559"/>
        <w:gridCol w:w="575"/>
        <w:gridCol w:w="567"/>
        <w:gridCol w:w="874"/>
        <w:gridCol w:w="875"/>
        <w:gridCol w:w="875"/>
        <w:gridCol w:w="875"/>
        <w:gridCol w:w="875"/>
        <w:gridCol w:w="875"/>
        <w:gridCol w:w="1559"/>
      </w:tblGrid>
      <w:tr w:rsidR="00AD37ED" w14:paraId="73F34634" w14:textId="77777777" w:rsidTr="00B96423">
        <w:tc>
          <w:tcPr>
            <w:tcW w:w="11052" w:type="dxa"/>
            <w:gridSpan w:val="14"/>
            <w:shd w:val="clear" w:color="auto" w:fill="245980" w:themeFill="text1"/>
          </w:tcPr>
          <w:p w14:paraId="6FA6FAE0" w14:textId="0FFFC757" w:rsidR="00AD37ED" w:rsidRPr="00DC22A3" w:rsidRDefault="00AD37ED" w:rsidP="00CA6B21">
            <w:pPr>
              <w:rPr>
                <w:b/>
                <w:bCs/>
              </w:rPr>
            </w:pPr>
            <w:r w:rsidRPr="0017073B">
              <w:rPr>
                <w:b/>
                <w:bCs/>
                <w:color w:val="FFFFFF" w:themeColor="background1"/>
              </w:rPr>
              <w:t>Embryo Culture</w:t>
            </w:r>
            <w:r w:rsidR="002B6B81">
              <w:rPr>
                <w:b/>
                <w:bCs/>
                <w:color w:val="FFFFFF" w:themeColor="background1"/>
              </w:rPr>
              <w:t xml:space="preserve"> Page 2</w:t>
            </w:r>
          </w:p>
        </w:tc>
      </w:tr>
      <w:tr w:rsidR="00AD37ED" w14:paraId="100FDFFC" w14:textId="77777777" w:rsidTr="001268C9">
        <w:tc>
          <w:tcPr>
            <w:tcW w:w="846" w:type="dxa"/>
            <w:shd w:val="clear" w:color="auto" w:fill="91A3AC" w:themeFill="background2" w:themeFillShade="BF"/>
          </w:tcPr>
          <w:p w14:paraId="56D92935" w14:textId="77777777" w:rsidR="00AD37ED" w:rsidRDefault="00AD37ED" w:rsidP="00CA6B21"/>
        </w:tc>
        <w:tc>
          <w:tcPr>
            <w:tcW w:w="3398" w:type="dxa"/>
            <w:gridSpan w:val="6"/>
            <w:shd w:val="clear" w:color="auto" w:fill="FFFFFF" w:themeFill="background1"/>
          </w:tcPr>
          <w:p w14:paraId="640EBAE1" w14:textId="77777777" w:rsidR="00AD37ED" w:rsidRPr="00DC22A3" w:rsidRDefault="00AD37ED" w:rsidP="00CA6B21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 1</w:t>
            </w:r>
            <w:r>
              <w:rPr>
                <w:b/>
                <w:bCs/>
              </w:rPr>
              <w:t>:</w:t>
            </w:r>
          </w:p>
        </w:tc>
        <w:tc>
          <w:tcPr>
            <w:tcW w:w="1749" w:type="dxa"/>
            <w:gridSpan w:val="2"/>
            <w:shd w:val="clear" w:color="auto" w:fill="FFFFFF" w:themeFill="background1"/>
          </w:tcPr>
          <w:p w14:paraId="242447C5" w14:textId="77777777" w:rsidR="00AD37ED" w:rsidRPr="00DC22A3" w:rsidRDefault="00AD37ED" w:rsidP="00CA6B21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Day:</w:t>
            </w:r>
          </w:p>
        </w:tc>
        <w:tc>
          <w:tcPr>
            <w:tcW w:w="1750" w:type="dxa"/>
            <w:gridSpan w:val="2"/>
            <w:shd w:val="clear" w:color="auto" w:fill="FFFFFF" w:themeFill="background1"/>
          </w:tcPr>
          <w:p w14:paraId="1EE217FA" w14:textId="77777777" w:rsidR="00AD37ED" w:rsidRPr="00DC22A3" w:rsidRDefault="00AD37ED" w:rsidP="00CA6B21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Day:</w:t>
            </w:r>
          </w:p>
        </w:tc>
        <w:tc>
          <w:tcPr>
            <w:tcW w:w="1750" w:type="dxa"/>
            <w:gridSpan w:val="2"/>
            <w:shd w:val="clear" w:color="auto" w:fill="FFFFFF" w:themeFill="background1"/>
          </w:tcPr>
          <w:p w14:paraId="62BE8944" w14:textId="77777777" w:rsidR="00AD37ED" w:rsidRPr="00DC22A3" w:rsidRDefault="00AD37ED" w:rsidP="00CA6B21">
            <w:pPr>
              <w:jc w:val="center"/>
              <w:rPr>
                <w:b/>
                <w:bCs/>
              </w:rPr>
            </w:pPr>
            <w:r w:rsidRPr="00DC22A3">
              <w:rPr>
                <w:b/>
                <w:bCs/>
              </w:rPr>
              <w:t>Day:</w:t>
            </w:r>
          </w:p>
        </w:tc>
        <w:tc>
          <w:tcPr>
            <w:tcW w:w="1559" w:type="dxa"/>
            <w:vMerge w:val="restart"/>
            <w:shd w:val="clear" w:color="auto" w:fill="FFFFFF" w:themeFill="background1"/>
          </w:tcPr>
          <w:p w14:paraId="42A4DF6D" w14:textId="77777777" w:rsidR="00AD37ED" w:rsidRDefault="00AD37ED" w:rsidP="00CA6B21"/>
          <w:p w14:paraId="4A1C3DC0" w14:textId="77777777" w:rsidR="00AD37ED" w:rsidRDefault="00AD37ED" w:rsidP="00CA6B21"/>
          <w:p w14:paraId="3879D0D5" w14:textId="77777777" w:rsidR="00AD37ED" w:rsidRDefault="00AD37ED" w:rsidP="00CA6B21"/>
          <w:p w14:paraId="344D4C4D" w14:textId="77777777" w:rsidR="00AD37ED" w:rsidRDefault="00AD37ED" w:rsidP="00CA6B21"/>
          <w:p w14:paraId="14750669" w14:textId="77777777" w:rsidR="00AD37ED" w:rsidRDefault="00AD37ED" w:rsidP="00CA6B21"/>
          <w:p w14:paraId="688394DA" w14:textId="77777777" w:rsidR="00AD37ED" w:rsidRDefault="00AD37ED" w:rsidP="00CA6B21"/>
          <w:p w14:paraId="1AF25D91" w14:textId="77777777" w:rsidR="00AD37ED" w:rsidRDefault="00AD37ED" w:rsidP="00CA6B21"/>
          <w:p w14:paraId="5EFC4C81" w14:textId="77777777" w:rsidR="00AD37ED" w:rsidRPr="001F1F0F" w:rsidRDefault="00AD37ED" w:rsidP="00CA6B21">
            <w:pPr>
              <w:jc w:val="center"/>
              <w:rPr>
                <w:b/>
                <w:bCs/>
              </w:rPr>
            </w:pPr>
            <w:r w:rsidRPr="001F1F0F">
              <w:rPr>
                <w:b/>
                <w:bCs/>
              </w:rPr>
              <w:t>FINAL FATE</w:t>
            </w:r>
          </w:p>
        </w:tc>
      </w:tr>
      <w:tr w:rsidR="00AD37ED" w14:paraId="7E2D4755" w14:textId="77777777" w:rsidTr="001268C9">
        <w:tc>
          <w:tcPr>
            <w:tcW w:w="846" w:type="dxa"/>
            <w:shd w:val="clear" w:color="auto" w:fill="91A3AC" w:themeFill="background2" w:themeFillShade="BF"/>
          </w:tcPr>
          <w:p w14:paraId="4C108855" w14:textId="77777777" w:rsidR="00AD37ED" w:rsidRPr="001F1F0F" w:rsidRDefault="00AD37ED" w:rsidP="00CA6B21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Date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98" w:type="dxa"/>
            <w:gridSpan w:val="6"/>
          </w:tcPr>
          <w:p w14:paraId="314B1127" w14:textId="77777777" w:rsidR="00AD37ED" w:rsidRDefault="00AD37ED" w:rsidP="00CA6B21"/>
        </w:tc>
        <w:tc>
          <w:tcPr>
            <w:tcW w:w="1749" w:type="dxa"/>
            <w:gridSpan w:val="2"/>
          </w:tcPr>
          <w:p w14:paraId="27DDCAB4" w14:textId="77777777" w:rsidR="00AD37ED" w:rsidRDefault="00AD37ED" w:rsidP="00CA6B21"/>
        </w:tc>
        <w:tc>
          <w:tcPr>
            <w:tcW w:w="1750" w:type="dxa"/>
            <w:gridSpan w:val="2"/>
          </w:tcPr>
          <w:p w14:paraId="02B62473" w14:textId="77777777" w:rsidR="00AD37ED" w:rsidRDefault="00AD37ED" w:rsidP="00CA6B21"/>
        </w:tc>
        <w:tc>
          <w:tcPr>
            <w:tcW w:w="1750" w:type="dxa"/>
            <w:gridSpan w:val="2"/>
            <w:shd w:val="clear" w:color="auto" w:fill="FFFFFF" w:themeFill="background1"/>
          </w:tcPr>
          <w:p w14:paraId="20A10714" w14:textId="77777777" w:rsidR="00AD37ED" w:rsidRDefault="00AD37ED" w:rsidP="00CA6B21"/>
        </w:tc>
        <w:tc>
          <w:tcPr>
            <w:tcW w:w="1559" w:type="dxa"/>
            <w:vMerge/>
            <w:shd w:val="clear" w:color="auto" w:fill="FFFFFF" w:themeFill="background1"/>
          </w:tcPr>
          <w:p w14:paraId="5C993FB1" w14:textId="77777777" w:rsidR="00AD37ED" w:rsidRDefault="00AD37ED" w:rsidP="00CA6B21"/>
        </w:tc>
      </w:tr>
      <w:tr w:rsidR="00AD37ED" w14:paraId="7D9924DD" w14:textId="77777777" w:rsidTr="001268C9">
        <w:tc>
          <w:tcPr>
            <w:tcW w:w="846" w:type="dxa"/>
            <w:shd w:val="clear" w:color="auto" w:fill="91A3AC" w:themeFill="background2" w:themeFillShade="BF"/>
          </w:tcPr>
          <w:p w14:paraId="2A168682" w14:textId="77777777" w:rsidR="00AD37ED" w:rsidRPr="001F1F0F" w:rsidRDefault="00AD37ED" w:rsidP="00CA6B21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Time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98" w:type="dxa"/>
            <w:gridSpan w:val="6"/>
          </w:tcPr>
          <w:p w14:paraId="3D33022B" w14:textId="77777777" w:rsidR="00AD37ED" w:rsidRDefault="00AD37ED" w:rsidP="00CA6B21"/>
        </w:tc>
        <w:tc>
          <w:tcPr>
            <w:tcW w:w="1749" w:type="dxa"/>
            <w:gridSpan w:val="2"/>
          </w:tcPr>
          <w:p w14:paraId="68E6F666" w14:textId="77777777" w:rsidR="00AD37ED" w:rsidRDefault="00AD37ED" w:rsidP="00CA6B21"/>
        </w:tc>
        <w:tc>
          <w:tcPr>
            <w:tcW w:w="1750" w:type="dxa"/>
            <w:gridSpan w:val="2"/>
          </w:tcPr>
          <w:p w14:paraId="7F878B88" w14:textId="77777777" w:rsidR="00AD37ED" w:rsidRDefault="00AD37ED" w:rsidP="00CA6B21"/>
        </w:tc>
        <w:tc>
          <w:tcPr>
            <w:tcW w:w="1750" w:type="dxa"/>
            <w:gridSpan w:val="2"/>
            <w:shd w:val="clear" w:color="auto" w:fill="FFFFFF" w:themeFill="background1"/>
          </w:tcPr>
          <w:p w14:paraId="0E00D081" w14:textId="77777777" w:rsidR="00AD37ED" w:rsidRDefault="00AD37ED" w:rsidP="00CA6B21"/>
        </w:tc>
        <w:tc>
          <w:tcPr>
            <w:tcW w:w="1559" w:type="dxa"/>
            <w:vMerge/>
            <w:shd w:val="clear" w:color="auto" w:fill="FFFFFF" w:themeFill="background1"/>
          </w:tcPr>
          <w:p w14:paraId="504B8E26" w14:textId="77777777" w:rsidR="00AD37ED" w:rsidRDefault="00AD37ED" w:rsidP="00CA6B21"/>
        </w:tc>
      </w:tr>
      <w:tr w:rsidR="00AD37ED" w14:paraId="130B0110" w14:textId="77777777" w:rsidTr="001268C9">
        <w:tc>
          <w:tcPr>
            <w:tcW w:w="846" w:type="dxa"/>
            <w:shd w:val="clear" w:color="auto" w:fill="91A3AC" w:themeFill="background2" w:themeFillShade="BF"/>
          </w:tcPr>
          <w:p w14:paraId="7728230D" w14:textId="77777777" w:rsidR="00AD37ED" w:rsidRPr="001F1F0F" w:rsidRDefault="00AD37ED" w:rsidP="00CA6B21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Op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98" w:type="dxa"/>
            <w:gridSpan w:val="6"/>
          </w:tcPr>
          <w:p w14:paraId="59D591CC" w14:textId="77777777" w:rsidR="00AD37ED" w:rsidRDefault="00AD37ED" w:rsidP="00CA6B21"/>
        </w:tc>
        <w:tc>
          <w:tcPr>
            <w:tcW w:w="1749" w:type="dxa"/>
            <w:gridSpan w:val="2"/>
          </w:tcPr>
          <w:p w14:paraId="7147247C" w14:textId="77777777" w:rsidR="00AD37ED" w:rsidRDefault="00AD37ED" w:rsidP="00CA6B21"/>
        </w:tc>
        <w:tc>
          <w:tcPr>
            <w:tcW w:w="1750" w:type="dxa"/>
            <w:gridSpan w:val="2"/>
          </w:tcPr>
          <w:p w14:paraId="514FA008" w14:textId="77777777" w:rsidR="00AD37ED" w:rsidRDefault="00AD37ED" w:rsidP="00CA6B21"/>
        </w:tc>
        <w:tc>
          <w:tcPr>
            <w:tcW w:w="1750" w:type="dxa"/>
            <w:gridSpan w:val="2"/>
            <w:shd w:val="clear" w:color="auto" w:fill="FFFFFF" w:themeFill="background1"/>
          </w:tcPr>
          <w:p w14:paraId="76BB3DD3" w14:textId="77777777" w:rsidR="00AD37ED" w:rsidRDefault="00AD37ED" w:rsidP="00CA6B21"/>
        </w:tc>
        <w:tc>
          <w:tcPr>
            <w:tcW w:w="1559" w:type="dxa"/>
            <w:vMerge/>
            <w:shd w:val="clear" w:color="auto" w:fill="FFFFFF" w:themeFill="background1"/>
          </w:tcPr>
          <w:p w14:paraId="083FCF93" w14:textId="77777777" w:rsidR="00AD37ED" w:rsidRDefault="00AD37ED" w:rsidP="00CA6B21"/>
        </w:tc>
      </w:tr>
      <w:tr w:rsidR="00AD37ED" w14:paraId="71A4FA54" w14:textId="77777777" w:rsidTr="001268C9">
        <w:tc>
          <w:tcPr>
            <w:tcW w:w="846" w:type="dxa"/>
            <w:shd w:val="clear" w:color="auto" w:fill="91A3AC" w:themeFill="background2" w:themeFillShade="BF"/>
          </w:tcPr>
          <w:p w14:paraId="2834814E" w14:textId="77777777" w:rsidR="00AD37ED" w:rsidRPr="001F1F0F" w:rsidRDefault="00AD37ED" w:rsidP="00CA6B21">
            <w:pPr>
              <w:rPr>
                <w:b/>
                <w:bCs/>
                <w:sz w:val="20"/>
                <w:szCs w:val="20"/>
              </w:rPr>
            </w:pPr>
            <w:r w:rsidRPr="001F1F0F">
              <w:rPr>
                <w:b/>
                <w:bCs/>
                <w:sz w:val="20"/>
                <w:szCs w:val="20"/>
              </w:rPr>
              <w:t>No. Embs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98" w:type="dxa"/>
            <w:gridSpan w:val="6"/>
          </w:tcPr>
          <w:p w14:paraId="0151538C" w14:textId="77777777" w:rsidR="00AD37ED" w:rsidRDefault="00AD37ED" w:rsidP="00CA6B21"/>
        </w:tc>
        <w:tc>
          <w:tcPr>
            <w:tcW w:w="1749" w:type="dxa"/>
            <w:gridSpan w:val="2"/>
          </w:tcPr>
          <w:p w14:paraId="27FEDCE8" w14:textId="77777777" w:rsidR="00AD37ED" w:rsidRDefault="00AD37ED" w:rsidP="00CA6B21"/>
        </w:tc>
        <w:tc>
          <w:tcPr>
            <w:tcW w:w="1750" w:type="dxa"/>
            <w:gridSpan w:val="2"/>
          </w:tcPr>
          <w:p w14:paraId="776D68DA" w14:textId="77777777" w:rsidR="00AD37ED" w:rsidRDefault="00AD37ED" w:rsidP="00CA6B21"/>
        </w:tc>
        <w:tc>
          <w:tcPr>
            <w:tcW w:w="1750" w:type="dxa"/>
            <w:gridSpan w:val="2"/>
            <w:shd w:val="clear" w:color="auto" w:fill="FFFFFF" w:themeFill="background1"/>
          </w:tcPr>
          <w:p w14:paraId="3B5C5DDB" w14:textId="77777777" w:rsidR="00AD37ED" w:rsidRDefault="00AD37ED" w:rsidP="00CA6B21"/>
        </w:tc>
        <w:tc>
          <w:tcPr>
            <w:tcW w:w="1559" w:type="dxa"/>
            <w:vMerge/>
            <w:shd w:val="clear" w:color="auto" w:fill="FFFFFF" w:themeFill="background1"/>
          </w:tcPr>
          <w:p w14:paraId="618976F2" w14:textId="77777777" w:rsidR="00AD37ED" w:rsidRDefault="00AD37ED" w:rsidP="00CA6B21"/>
        </w:tc>
      </w:tr>
      <w:tr w:rsidR="00AD37ED" w14:paraId="0C4603AF" w14:textId="77777777" w:rsidTr="00CA6B21">
        <w:trPr>
          <w:trHeight w:val="301"/>
        </w:trPr>
        <w:tc>
          <w:tcPr>
            <w:tcW w:w="846" w:type="dxa"/>
            <w:vMerge w:val="restart"/>
          </w:tcPr>
          <w:p w14:paraId="61244F3E" w14:textId="77777777" w:rsidR="00AD37ED" w:rsidRPr="003920B8" w:rsidRDefault="00AD37ED" w:rsidP="00CA6B21">
            <w:pPr>
              <w:jc w:val="center"/>
              <w:rPr>
                <w:b/>
                <w:bCs/>
                <w:sz w:val="20"/>
                <w:szCs w:val="20"/>
              </w:rPr>
            </w:pPr>
            <w:r w:rsidRPr="003920B8">
              <w:rPr>
                <w:b/>
                <w:bCs/>
                <w:sz w:val="20"/>
                <w:szCs w:val="20"/>
              </w:rPr>
              <w:t>Egg</w:t>
            </w:r>
          </w:p>
          <w:p w14:paraId="4900D890" w14:textId="77777777" w:rsidR="00AD37ED" w:rsidRPr="003920B8" w:rsidRDefault="00AD37ED" w:rsidP="00CA6B21">
            <w:pPr>
              <w:jc w:val="center"/>
              <w:rPr>
                <w:b/>
                <w:bCs/>
                <w:sz w:val="20"/>
                <w:szCs w:val="20"/>
              </w:rPr>
            </w:pPr>
            <w:r w:rsidRPr="003920B8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65" w:type="dxa"/>
            <w:vMerge w:val="restart"/>
          </w:tcPr>
          <w:p w14:paraId="4080DA63" w14:textId="2B022F96" w:rsidR="00AD37ED" w:rsidRPr="003B4767" w:rsidRDefault="00AD37ED" w:rsidP="00CA6B21">
            <w:pPr>
              <w:rPr>
                <w:sz w:val="18"/>
                <w:szCs w:val="18"/>
              </w:rPr>
            </w:pPr>
            <w:r w:rsidRPr="003B4767">
              <w:rPr>
                <w:sz w:val="18"/>
                <w:szCs w:val="18"/>
              </w:rPr>
              <w:t xml:space="preserve">ES </w:t>
            </w:r>
            <w:r w:rsidR="003B4767" w:rsidRPr="003B4767">
              <w:rPr>
                <w:sz w:val="18"/>
                <w:szCs w:val="18"/>
              </w:rPr>
              <w:t>D</w:t>
            </w:r>
            <w:r w:rsidRPr="003B4767">
              <w:rPr>
                <w:sz w:val="18"/>
                <w:szCs w:val="18"/>
              </w:rPr>
              <w:t>ish No.</w:t>
            </w:r>
          </w:p>
        </w:tc>
        <w:tc>
          <w:tcPr>
            <w:tcW w:w="569" w:type="dxa"/>
            <w:vMerge w:val="restart"/>
          </w:tcPr>
          <w:p w14:paraId="2A46EC25" w14:textId="77777777" w:rsidR="00AD37ED" w:rsidRPr="001F1F0F" w:rsidRDefault="00AD37ED" w:rsidP="00CA6B21">
            <w:pPr>
              <w:jc w:val="left"/>
              <w:rPr>
                <w:sz w:val="18"/>
                <w:szCs w:val="18"/>
              </w:rPr>
            </w:pPr>
            <w:r w:rsidRPr="001F1F0F">
              <w:rPr>
                <w:sz w:val="18"/>
                <w:szCs w:val="18"/>
              </w:rPr>
              <w:t>Well No.</w:t>
            </w:r>
          </w:p>
        </w:tc>
        <w:tc>
          <w:tcPr>
            <w:tcW w:w="1122" w:type="dxa"/>
            <w:gridSpan w:val="2"/>
          </w:tcPr>
          <w:p w14:paraId="7DDE1BA8" w14:textId="77777777" w:rsidR="00AD37ED" w:rsidRDefault="00AD37ED" w:rsidP="00CA6B21">
            <w:pPr>
              <w:jc w:val="center"/>
            </w:pPr>
            <w:r>
              <w:t xml:space="preserve">Initial </w:t>
            </w:r>
          </w:p>
        </w:tc>
        <w:tc>
          <w:tcPr>
            <w:tcW w:w="1142" w:type="dxa"/>
            <w:gridSpan w:val="2"/>
          </w:tcPr>
          <w:p w14:paraId="4CD80287" w14:textId="77777777" w:rsidR="00AD37ED" w:rsidRPr="00440284" w:rsidRDefault="00AD37ED" w:rsidP="00CA6B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Recheck</w:t>
            </w:r>
          </w:p>
        </w:tc>
        <w:tc>
          <w:tcPr>
            <w:tcW w:w="874" w:type="dxa"/>
            <w:vMerge w:val="restart"/>
          </w:tcPr>
          <w:p w14:paraId="15E5D0AF" w14:textId="77777777" w:rsidR="00AD37ED" w:rsidRDefault="00AD37ED" w:rsidP="00CA6B21">
            <w:r>
              <w:t xml:space="preserve">Grade </w:t>
            </w:r>
          </w:p>
        </w:tc>
        <w:tc>
          <w:tcPr>
            <w:tcW w:w="875" w:type="dxa"/>
            <w:vMerge w:val="restart"/>
          </w:tcPr>
          <w:p w14:paraId="2C8382AC" w14:textId="77777777" w:rsidR="00AD37ED" w:rsidRDefault="00AD37ED" w:rsidP="00CA6B21">
            <w:r>
              <w:t xml:space="preserve">IDA </w:t>
            </w:r>
          </w:p>
          <w:p w14:paraId="4C38C3B2" w14:textId="77777777" w:rsidR="00AD37ED" w:rsidRDefault="00AD37ED" w:rsidP="00CA6B21">
            <w:r>
              <w:t>score</w:t>
            </w:r>
          </w:p>
        </w:tc>
        <w:tc>
          <w:tcPr>
            <w:tcW w:w="875" w:type="dxa"/>
            <w:vMerge w:val="restart"/>
          </w:tcPr>
          <w:p w14:paraId="38B85AE2" w14:textId="77777777" w:rsidR="00AD37ED" w:rsidRDefault="00AD37ED" w:rsidP="00CA6B21">
            <w:r w:rsidRPr="006D375D">
              <w:t>Grade</w:t>
            </w:r>
          </w:p>
        </w:tc>
        <w:tc>
          <w:tcPr>
            <w:tcW w:w="875" w:type="dxa"/>
            <w:vMerge w:val="restart"/>
          </w:tcPr>
          <w:p w14:paraId="13835411" w14:textId="77777777" w:rsidR="00AD37ED" w:rsidRDefault="00AD37ED" w:rsidP="00CA6B21">
            <w:r>
              <w:t xml:space="preserve">IDA </w:t>
            </w:r>
          </w:p>
          <w:p w14:paraId="303CB9FD" w14:textId="77777777" w:rsidR="00AD37ED" w:rsidRDefault="00AD37ED" w:rsidP="00CA6B21">
            <w:r>
              <w:t>score</w:t>
            </w:r>
          </w:p>
        </w:tc>
        <w:tc>
          <w:tcPr>
            <w:tcW w:w="875" w:type="dxa"/>
            <w:vMerge w:val="restart"/>
          </w:tcPr>
          <w:p w14:paraId="24B7E006" w14:textId="77777777" w:rsidR="00AD37ED" w:rsidRDefault="00AD37ED" w:rsidP="00CA6B21">
            <w:r>
              <w:t>Grade</w:t>
            </w:r>
          </w:p>
        </w:tc>
        <w:tc>
          <w:tcPr>
            <w:tcW w:w="875" w:type="dxa"/>
            <w:vMerge w:val="restart"/>
          </w:tcPr>
          <w:p w14:paraId="3D1A1A1A" w14:textId="77777777" w:rsidR="00AD37ED" w:rsidRDefault="00AD37ED" w:rsidP="00CA6B21">
            <w:r>
              <w:t xml:space="preserve">IDA </w:t>
            </w:r>
          </w:p>
          <w:p w14:paraId="2D681BB5" w14:textId="77777777" w:rsidR="00AD37ED" w:rsidRDefault="00AD37ED" w:rsidP="00CA6B21">
            <w:r>
              <w:t>Score</w:t>
            </w:r>
          </w:p>
        </w:tc>
        <w:tc>
          <w:tcPr>
            <w:tcW w:w="1559" w:type="dxa"/>
            <w:vMerge/>
          </w:tcPr>
          <w:p w14:paraId="0DFBB471" w14:textId="77777777" w:rsidR="00AD37ED" w:rsidRDefault="00AD37ED" w:rsidP="00CA6B21"/>
        </w:tc>
      </w:tr>
      <w:tr w:rsidR="00AD37ED" w14:paraId="22E8F562" w14:textId="77777777" w:rsidTr="00CA6B21">
        <w:trPr>
          <w:trHeight w:val="415"/>
        </w:trPr>
        <w:tc>
          <w:tcPr>
            <w:tcW w:w="846" w:type="dxa"/>
            <w:vMerge/>
            <w:tcBorders>
              <w:bottom w:val="single" w:sz="4" w:space="0" w:color="auto"/>
            </w:tcBorders>
          </w:tcPr>
          <w:p w14:paraId="7507FFA0" w14:textId="77777777" w:rsidR="00AD37ED" w:rsidRDefault="00AD37ED" w:rsidP="00CA6B21">
            <w:pPr>
              <w:rPr>
                <w:sz w:val="20"/>
                <w:szCs w:val="20"/>
              </w:rPr>
            </w:pPr>
          </w:p>
        </w:tc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EE6A006" w14:textId="77777777" w:rsidR="00AD37ED" w:rsidRDefault="00AD37ED" w:rsidP="00CA6B21">
            <w:pPr>
              <w:rPr>
                <w:sz w:val="20"/>
                <w:szCs w:val="20"/>
              </w:rPr>
            </w:pPr>
          </w:p>
        </w:tc>
        <w:tc>
          <w:tcPr>
            <w:tcW w:w="569" w:type="dxa"/>
            <w:vMerge/>
            <w:tcBorders>
              <w:bottom w:val="single" w:sz="4" w:space="0" w:color="auto"/>
            </w:tcBorders>
          </w:tcPr>
          <w:p w14:paraId="0095EC9C" w14:textId="77777777" w:rsidR="00AD37ED" w:rsidRPr="00D26E21" w:rsidRDefault="00AD37ED" w:rsidP="00CA6B21">
            <w:pPr>
              <w:rPr>
                <w:sz w:val="20"/>
                <w:szCs w:val="20"/>
              </w:rPr>
            </w:pPr>
          </w:p>
        </w:tc>
        <w:tc>
          <w:tcPr>
            <w:tcW w:w="563" w:type="dxa"/>
            <w:tcBorders>
              <w:bottom w:val="single" w:sz="4" w:space="0" w:color="auto"/>
            </w:tcBorders>
          </w:tcPr>
          <w:p w14:paraId="12A2DBC4" w14:textId="77777777" w:rsidR="00AD37ED" w:rsidRDefault="00AD37ED" w:rsidP="00CA6B21">
            <w:r>
              <w:t>PN</w:t>
            </w:r>
          </w:p>
        </w:tc>
        <w:tc>
          <w:tcPr>
            <w:tcW w:w="559" w:type="dxa"/>
            <w:tcBorders>
              <w:bottom w:val="single" w:sz="4" w:space="0" w:color="auto"/>
            </w:tcBorders>
          </w:tcPr>
          <w:p w14:paraId="0CD59F70" w14:textId="77777777" w:rsidR="00AD37ED" w:rsidRDefault="00AD37ED" w:rsidP="00CA6B21">
            <w:r>
              <w:t>PB</w:t>
            </w: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A523143" w14:textId="77777777" w:rsidR="00AD37ED" w:rsidRDefault="00AD37ED" w:rsidP="00CA6B21">
            <w:r w:rsidRPr="00DE2C5D">
              <w:t>PN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E38C7EC" w14:textId="77777777" w:rsidR="00AD37ED" w:rsidRDefault="00AD37ED" w:rsidP="00CA6B21">
            <w:r w:rsidRPr="00DE2C5D">
              <w:t>PB</w:t>
            </w:r>
          </w:p>
        </w:tc>
        <w:tc>
          <w:tcPr>
            <w:tcW w:w="874" w:type="dxa"/>
            <w:vMerge/>
            <w:tcBorders>
              <w:bottom w:val="single" w:sz="4" w:space="0" w:color="auto"/>
            </w:tcBorders>
          </w:tcPr>
          <w:p w14:paraId="235A6C3F" w14:textId="77777777" w:rsidR="00AD37ED" w:rsidRDefault="00AD37ED" w:rsidP="00CA6B21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5EF7799D" w14:textId="77777777" w:rsidR="00AD37ED" w:rsidRDefault="00AD37ED" w:rsidP="00CA6B21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570155E0" w14:textId="77777777" w:rsidR="00AD37ED" w:rsidRDefault="00AD37ED" w:rsidP="00CA6B21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6948440B" w14:textId="77777777" w:rsidR="00AD37ED" w:rsidRDefault="00AD37ED" w:rsidP="00CA6B21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146759C0" w14:textId="77777777" w:rsidR="00AD37ED" w:rsidRDefault="00AD37ED" w:rsidP="00CA6B21"/>
        </w:tc>
        <w:tc>
          <w:tcPr>
            <w:tcW w:w="875" w:type="dxa"/>
            <w:vMerge/>
            <w:tcBorders>
              <w:bottom w:val="single" w:sz="4" w:space="0" w:color="auto"/>
            </w:tcBorders>
          </w:tcPr>
          <w:p w14:paraId="5BEAE8F9" w14:textId="77777777" w:rsidR="00AD37ED" w:rsidRDefault="00AD37ED" w:rsidP="00CA6B21"/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5DF88A92" w14:textId="77777777" w:rsidR="00AD37ED" w:rsidRDefault="00AD37ED" w:rsidP="00CA6B21"/>
        </w:tc>
      </w:tr>
      <w:tr w:rsidR="00AD37ED" w14:paraId="2991E33E" w14:textId="77777777" w:rsidTr="00CA6B21">
        <w:tc>
          <w:tcPr>
            <w:tcW w:w="846" w:type="dxa"/>
          </w:tcPr>
          <w:p w14:paraId="5E1A6B1E" w14:textId="4553F447" w:rsidR="00AD37ED" w:rsidRDefault="002B6B81" w:rsidP="00CA6B21">
            <w:pPr>
              <w:spacing w:line="360" w:lineRule="auto"/>
            </w:pPr>
            <w:r>
              <w:t>21</w:t>
            </w:r>
          </w:p>
        </w:tc>
        <w:tc>
          <w:tcPr>
            <w:tcW w:w="565" w:type="dxa"/>
          </w:tcPr>
          <w:p w14:paraId="368C58C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4136C64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6D62430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6DB323B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0C6DDCCE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6DBC7CA9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7307579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7BB7B01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0EB4EC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6E39FBD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17F2EE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73694E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13FB44FA" w14:textId="77777777" w:rsidR="00AD37ED" w:rsidRPr="0074660F" w:rsidRDefault="00AD37ED" w:rsidP="00CA6B21">
            <w:pPr>
              <w:spacing w:line="360" w:lineRule="auto"/>
              <w:rPr>
                <w:sz w:val="20"/>
                <w:szCs w:val="20"/>
              </w:rPr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198EFFED" w14:textId="77777777" w:rsidTr="00CA6B21">
        <w:tc>
          <w:tcPr>
            <w:tcW w:w="846" w:type="dxa"/>
          </w:tcPr>
          <w:p w14:paraId="5CC792BF" w14:textId="40CF14F8" w:rsidR="00AD37ED" w:rsidRDefault="00AD37ED" w:rsidP="00CA6B21">
            <w:pPr>
              <w:spacing w:line="360" w:lineRule="auto"/>
            </w:pPr>
            <w:r>
              <w:t>2</w:t>
            </w:r>
            <w:r w:rsidR="002B6B81">
              <w:t>2</w:t>
            </w:r>
          </w:p>
        </w:tc>
        <w:tc>
          <w:tcPr>
            <w:tcW w:w="565" w:type="dxa"/>
          </w:tcPr>
          <w:p w14:paraId="6F557F5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3E02A07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05D2E54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06B190E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6511DBA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792412F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77F89F9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8103D0E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202EEA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058AF2E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3E949CF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6657B4C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4DBE5350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66490D9E" w14:textId="77777777" w:rsidTr="00CA6B21">
        <w:tc>
          <w:tcPr>
            <w:tcW w:w="846" w:type="dxa"/>
          </w:tcPr>
          <w:p w14:paraId="1DFCF51A" w14:textId="63644B61" w:rsidR="00AD37ED" w:rsidRDefault="00AD37ED" w:rsidP="00CA6B21">
            <w:pPr>
              <w:spacing w:line="360" w:lineRule="auto"/>
            </w:pPr>
            <w:r>
              <w:t>3</w:t>
            </w:r>
            <w:r w:rsidR="002B6B81">
              <w:t>2</w:t>
            </w:r>
          </w:p>
        </w:tc>
        <w:tc>
          <w:tcPr>
            <w:tcW w:w="565" w:type="dxa"/>
          </w:tcPr>
          <w:p w14:paraId="0C539D4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7EC61E9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1190404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65FDB67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514E87B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4CB95B0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7DE737A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A4EB60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8AA9CA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3447EE7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694D9A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76E7D89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44D2CE81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0ABE44F7" w14:textId="77777777" w:rsidTr="00CA6B21">
        <w:tc>
          <w:tcPr>
            <w:tcW w:w="846" w:type="dxa"/>
          </w:tcPr>
          <w:p w14:paraId="1B9C4FAD" w14:textId="19ACA78D" w:rsidR="00AD37ED" w:rsidRDefault="002B6B81" w:rsidP="00CA6B21">
            <w:pPr>
              <w:spacing w:line="360" w:lineRule="auto"/>
            </w:pPr>
            <w:r>
              <w:t>2</w:t>
            </w:r>
            <w:r w:rsidR="00AD37ED">
              <w:t>4</w:t>
            </w:r>
          </w:p>
        </w:tc>
        <w:tc>
          <w:tcPr>
            <w:tcW w:w="565" w:type="dxa"/>
          </w:tcPr>
          <w:p w14:paraId="56A95B3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3A1C3B3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6819AE8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3C4A998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14F0103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58AA7E0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1FB16B9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74788D2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FCB746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B3D2A1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0485C28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A8471AA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66093835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714C74AB" w14:textId="77777777" w:rsidTr="00CA6B21">
        <w:tc>
          <w:tcPr>
            <w:tcW w:w="846" w:type="dxa"/>
          </w:tcPr>
          <w:p w14:paraId="406866F0" w14:textId="0FA48180" w:rsidR="00AD37ED" w:rsidRDefault="002B6B81" w:rsidP="00CA6B21">
            <w:pPr>
              <w:spacing w:line="360" w:lineRule="auto"/>
            </w:pPr>
            <w:r>
              <w:t>2</w:t>
            </w:r>
            <w:r w:rsidR="00AD37ED">
              <w:t>5</w:t>
            </w:r>
          </w:p>
        </w:tc>
        <w:tc>
          <w:tcPr>
            <w:tcW w:w="565" w:type="dxa"/>
          </w:tcPr>
          <w:p w14:paraId="0041C94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76D446B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48A9E01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3806426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632E027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77209C8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39214A4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D2B1C7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09F10F6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7FE89F0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A29F41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685C55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64F049CF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5ADF6237" w14:textId="77777777" w:rsidTr="00CA6B21">
        <w:tc>
          <w:tcPr>
            <w:tcW w:w="846" w:type="dxa"/>
          </w:tcPr>
          <w:p w14:paraId="1D24C899" w14:textId="3508C499" w:rsidR="00AD37ED" w:rsidRDefault="002B6B81" w:rsidP="00CA6B21">
            <w:pPr>
              <w:spacing w:line="360" w:lineRule="auto"/>
            </w:pPr>
            <w:r>
              <w:t>2</w:t>
            </w:r>
            <w:r w:rsidR="00AD37ED">
              <w:t>6</w:t>
            </w:r>
          </w:p>
        </w:tc>
        <w:tc>
          <w:tcPr>
            <w:tcW w:w="565" w:type="dxa"/>
          </w:tcPr>
          <w:p w14:paraId="27304E7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033E8CD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11ACC4C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2C05EF7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7AC1A68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721DE57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7FF8625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76E17D4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390906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C01418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773C682E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6375A21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32D97161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05C8548A" w14:textId="77777777" w:rsidTr="00CA6B21">
        <w:tc>
          <w:tcPr>
            <w:tcW w:w="846" w:type="dxa"/>
          </w:tcPr>
          <w:p w14:paraId="46C7B8DD" w14:textId="2C6AE4CB" w:rsidR="00AD37ED" w:rsidRDefault="002B6B81" w:rsidP="00CA6B21">
            <w:pPr>
              <w:spacing w:line="360" w:lineRule="auto"/>
            </w:pPr>
            <w:r>
              <w:t>2</w:t>
            </w:r>
            <w:r w:rsidR="00AD37ED">
              <w:t>7</w:t>
            </w:r>
          </w:p>
        </w:tc>
        <w:tc>
          <w:tcPr>
            <w:tcW w:w="565" w:type="dxa"/>
          </w:tcPr>
          <w:p w14:paraId="770BCAC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1A70167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591B37D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0439EDB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3D60C78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44D2E47A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6993E7C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6A2F6D6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3884AD0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4EFEB7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3293E5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3048C6E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73044497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5B9C6623" w14:textId="77777777" w:rsidTr="00CA6B21">
        <w:tc>
          <w:tcPr>
            <w:tcW w:w="846" w:type="dxa"/>
          </w:tcPr>
          <w:p w14:paraId="715FD306" w14:textId="1BD816F7" w:rsidR="00AD37ED" w:rsidRDefault="002B6B81" w:rsidP="00CA6B21">
            <w:pPr>
              <w:spacing w:line="360" w:lineRule="auto"/>
            </w:pPr>
            <w:r>
              <w:t>2</w:t>
            </w:r>
            <w:r w:rsidR="00AD37ED">
              <w:t>8</w:t>
            </w:r>
          </w:p>
        </w:tc>
        <w:tc>
          <w:tcPr>
            <w:tcW w:w="565" w:type="dxa"/>
          </w:tcPr>
          <w:p w14:paraId="042F836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2DD16BA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561AA51A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573CB75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4F51E609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13F2BCEA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6246281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387CADF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22B55C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73871DE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192A92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2709B7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050994C1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6C804D6D" w14:textId="77777777" w:rsidTr="00CA6B21">
        <w:tc>
          <w:tcPr>
            <w:tcW w:w="846" w:type="dxa"/>
          </w:tcPr>
          <w:p w14:paraId="1A072522" w14:textId="4BF5C5B1" w:rsidR="00AD37ED" w:rsidRDefault="002B6B81" w:rsidP="00CA6B21">
            <w:pPr>
              <w:spacing w:line="360" w:lineRule="auto"/>
            </w:pPr>
            <w:r>
              <w:t>2</w:t>
            </w:r>
            <w:r w:rsidR="00AD37ED">
              <w:t>9</w:t>
            </w:r>
          </w:p>
        </w:tc>
        <w:tc>
          <w:tcPr>
            <w:tcW w:w="565" w:type="dxa"/>
          </w:tcPr>
          <w:p w14:paraId="1F2849B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67A0CC7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1ECFF88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2B7DEE9E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1937F73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1314E92E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2442538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F8AC59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9CA4AF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0AB49F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64146D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147BC9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5819AFF6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4AB2047F" w14:textId="77777777" w:rsidTr="00CA6B21">
        <w:tc>
          <w:tcPr>
            <w:tcW w:w="846" w:type="dxa"/>
          </w:tcPr>
          <w:p w14:paraId="11273F5E" w14:textId="6095F46E" w:rsidR="00AD37ED" w:rsidRDefault="002B6B81" w:rsidP="00CA6B21">
            <w:pPr>
              <w:spacing w:line="360" w:lineRule="auto"/>
            </w:pPr>
            <w:r>
              <w:t>3</w:t>
            </w:r>
            <w:r w:rsidR="00AD37ED">
              <w:t>0</w:t>
            </w:r>
          </w:p>
        </w:tc>
        <w:tc>
          <w:tcPr>
            <w:tcW w:w="565" w:type="dxa"/>
          </w:tcPr>
          <w:p w14:paraId="29B6BAD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622B6F39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3756CDBA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181F214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7D4B756E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52E4ED5A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3372813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AD40DE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426E2A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2D1612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58807A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E9980C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41ED6114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22C32ACB" w14:textId="77777777" w:rsidTr="00CA6B21">
        <w:trPr>
          <w:trHeight w:val="70"/>
        </w:trPr>
        <w:tc>
          <w:tcPr>
            <w:tcW w:w="846" w:type="dxa"/>
          </w:tcPr>
          <w:p w14:paraId="2A6359E0" w14:textId="6B2EA725" w:rsidR="00AD37ED" w:rsidRDefault="002B6B81" w:rsidP="00CA6B21">
            <w:pPr>
              <w:spacing w:line="360" w:lineRule="auto"/>
            </w:pPr>
            <w:r>
              <w:t>3</w:t>
            </w:r>
            <w:r w:rsidR="00AD37ED">
              <w:t>1</w:t>
            </w:r>
          </w:p>
        </w:tc>
        <w:tc>
          <w:tcPr>
            <w:tcW w:w="565" w:type="dxa"/>
          </w:tcPr>
          <w:p w14:paraId="407BA2C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6220227A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05D7840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37F0D4F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2D27BC9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687A95B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41CD80EA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03D7742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7B8F487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2DBF0B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0AADB30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4BB0A7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568E0E30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1AF5D3BB" w14:textId="77777777" w:rsidTr="00CA6B21">
        <w:tc>
          <w:tcPr>
            <w:tcW w:w="846" w:type="dxa"/>
          </w:tcPr>
          <w:p w14:paraId="344D820B" w14:textId="606DCC59" w:rsidR="00AD37ED" w:rsidRDefault="002B6B81" w:rsidP="00CA6B21">
            <w:pPr>
              <w:spacing w:line="360" w:lineRule="auto"/>
            </w:pPr>
            <w:r>
              <w:t>3</w:t>
            </w:r>
            <w:r w:rsidR="00AD37ED">
              <w:t>2</w:t>
            </w:r>
          </w:p>
        </w:tc>
        <w:tc>
          <w:tcPr>
            <w:tcW w:w="565" w:type="dxa"/>
          </w:tcPr>
          <w:p w14:paraId="1C82A0B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5A5D23B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4230E28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686F18DA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09194BC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2A7D9A7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2F9B9A6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7F7F2CB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CE37DB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E5B8EE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9862C8E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B6807F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01079543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5EB216AF" w14:textId="77777777" w:rsidTr="00CA6B21">
        <w:tc>
          <w:tcPr>
            <w:tcW w:w="846" w:type="dxa"/>
          </w:tcPr>
          <w:p w14:paraId="63C85CBD" w14:textId="504E883E" w:rsidR="00AD37ED" w:rsidRDefault="002B6B81" w:rsidP="00CA6B21">
            <w:pPr>
              <w:spacing w:line="360" w:lineRule="auto"/>
            </w:pPr>
            <w:r>
              <w:t>3</w:t>
            </w:r>
            <w:r w:rsidR="00AD37ED">
              <w:t>3</w:t>
            </w:r>
          </w:p>
        </w:tc>
        <w:tc>
          <w:tcPr>
            <w:tcW w:w="565" w:type="dxa"/>
          </w:tcPr>
          <w:p w14:paraId="189A9FA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7EEBBBD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3492B9DE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7BF1567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748FAEE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4735EEC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7B16CCF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34C21D29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5E58A6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1FC845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6F6CCF8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3C63099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3E730C77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35C7FAB1" w14:textId="77777777" w:rsidTr="00CA6B21">
        <w:tc>
          <w:tcPr>
            <w:tcW w:w="846" w:type="dxa"/>
          </w:tcPr>
          <w:p w14:paraId="711D0F2A" w14:textId="3C5D9425" w:rsidR="00AD37ED" w:rsidRDefault="002B6B81" w:rsidP="00CA6B21">
            <w:pPr>
              <w:spacing w:line="360" w:lineRule="auto"/>
            </w:pPr>
            <w:r>
              <w:t>3</w:t>
            </w:r>
            <w:r w:rsidR="00AD37ED">
              <w:t>4</w:t>
            </w:r>
          </w:p>
        </w:tc>
        <w:tc>
          <w:tcPr>
            <w:tcW w:w="565" w:type="dxa"/>
          </w:tcPr>
          <w:p w14:paraId="02DBA51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3F58126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30C5FC9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3678062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35918D3E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2BE4536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71603BA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3DD807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33950B7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77E50E8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96BED8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C84E1D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00D99223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30071199" w14:textId="77777777" w:rsidTr="00CA6B21">
        <w:tc>
          <w:tcPr>
            <w:tcW w:w="846" w:type="dxa"/>
          </w:tcPr>
          <w:p w14:paraId="53E9380F" w14:textId="14FCEFC3" w:rsidR="00AD37ED" w:rsidRDefault="002B6B81" w:rsidP="00CA6B21">
            <w:pPr>
              <w:spacing w:line="360" w:lineRule="auto"/>
            </w:pPr>
            <w:r>
              <w:t>3</w:t>
            </w:r>
            <w:r w:rsidR="00AD37ED">
              <w:t>5</w:t>
            </w:r>
          </w:p>
        </w:tc>
        <w:tc>
          <w:tcPr>
            <w:tcW w:w="565" w:type="dxa"/>
          </w:tcPr>
          <w:p w14:paraId="3518820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083FF8B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19355F99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2FA11F4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53392D6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538F76A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41C79AE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18EF05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03A6A0E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A76B3D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6DD888F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BCCA6C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1527B994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6A969217" w14:textId="77777777" w:rsidTr="00CA6B21">
        <w:tc>
          <w:tcPr>
            <w:tcW w:w="846" w:type="dxa"/>
          </w:tcPr>
          <w:p w14:paraId="1A3AE237" w14:textId="39526483" w:rsidR="00AD37ED" w:rsidRDefault="002B6B81" w:rsidP="00CA6B21">
            <w:pPr>
              <w:spacing w:line="360" w:lineRule="auto"/>
            </w:pPr>
            <w:r>
              <w:t>3</w:t>
            </w:r>
            <w:r w:rsidR="00AD37ED">
              <w:t>6</w:t>
            </w:r>
          </w:p>
        </w:tc>
        <w:tc>
          <w:tcPr>
            <w:tcW w:w="565" w:type="dxa"/>
          </w:tcPr>
          <w:p w14:paraId="6005245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404FAE3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4BDC407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5BA0E03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45C60AB9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5996414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745269F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8B77B7A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208B5E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333692A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FA47AD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740A4F9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4A9C55DB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51EFC6FA" w14:textId="77777777" w:rsidTr="00CA6B21">
        <w:tc>
          <w:tcPr>
            <w:tcW w:w="846" w:type="dxa"/>
          </w:tcPr>
          <w:p w14:paraId="2D6F6CE6" w14:textId="104F77FA" w:rsidR="00AD37ED" w:rsidRDefault="002B6B81" w:rsidP="00CA6B21">
            <w:pPr>
              <w:spacing w:line="360" w:lineRule="auto"/>
            </w:pPr>
            <w:r>
              <w:t>3</w:t>
            </w:r>
            <w:r w:rsidR="00AD37ED">
              <w:t>7</w:t>
            </w:r>
          </w:p>
        </w:tc>
        <w:tc>
          <w:tcPr>
            <w:tcW w:w="565" w:type="dxa"/>
          </w:tcPr>
          <w:p w14:paraId="26B186A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0387790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7F39E80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6B86B45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29C0AA19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5F4A41BE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3EC90CD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41FF30E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76041E1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702D16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6227A10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558554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48CBEA7E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68E617B8" w14:textId="77777777" w:rsidTr="00CA6B21">
        <w:tc>
          <w:tcPr>
            <w:tcW w:w="846" w:type="dxa"/>
          </w:tcPr>
          <w:p w14:paraId="76B1518A" w14:textId="33A7056F" w:rsidR="00AD37ED" w:rsidRDefault="002B6B81" w:rsidP="00CA6B21">
            <w:pPr>
              <w:spacing w:line="360" w:lineRule="auto"/>
            </w:pPr>
            <w:r>
              <w:t>3</w:t>
            </w:r>
            <w:r w:rsidR="00AD37ED">
              <w:t>8</w:t>
            </w:r>
          </w:p>
        </w:tc>
        <w:tc>
          <w:tcPr>
            <w:tcW w:w="565" w:type="dxa"/>
          </w:tcPr>
          <w:p w14:paraId="0B920A7B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7CA8C129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71072FB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3BBF4A9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349D501C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1217001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176A410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624C790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ACB440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2FD958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655D9BA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32A3AE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16237256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7B8011E2" w14:textId="77777777" w:rsidTr="00CA6B21">
        <w:tc>
          <w:tcPr>
            <w:tcW w:w="846" w:type="dxa"/>
          </w:tcPr>
          <w:p w14:paraId="5E28DCD0" w14:textId="6B502996" w:rsidR="00AD37ED" w:rsidRDefault="002B6B81" w:rsidP="00CA6B21">
            <w:pPr>
              <w:spacing w:line="360" w:lineRule="auto"/>
            </w:pPr>
            <w:r>
              <w:t>3</w:t>
            </w:r>
            <w:r w:rsidR="00AD37ED">
              <w:t>9</w:t>
            </w:r>
          </w:p>
        </w:tc>
        <w:tc>
          <w:tcPr>
            <w:tcW w:w="565" w:type="dxa"/>
          </w:tcPr>
          <w:p w14:paraId="60ABF1C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3F672D7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7447333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6A83FBA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645909B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46D643C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24F275F8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04A474A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341CD29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0C69D4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6E8B904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7B2A6FBE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260DD3B8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7B5F452E" w14:textId="77777777" w:rsidTr="00CA6B21">
        <w:tc>
          <w:tcPr>
            <w:tcW w:w="846" w:type="dxa"/>
          </w:tcPr>
          <w:p w14:paraId="7B3AF559" w14:textId="3E6DEEAD" w:rsidR="00AD37ED" w:rsidRDefault="002B6B81" w:rsidP="00CA6B21">
            <w:pPr>
              <w:spacing w:line="360" w:lineRule="auto"/>
            </w:pPr>
            <w:r>
              <w:t>4</w:t>
            </w:r>
            <w:r w:rsidR="00AD37ED">
              <w:t>0</w:t>
            </w:r>
          </w:p>
        </w:tc>
        <w:tc>
          <w:tcPr>
            <w:tcW w:w="565" w:type="dxa"/>
          </w:tcPr>
          <w:p w14:paraId="1FE3470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9" w:type="dxa"/>
          </w:tcPr>
          <w:p w14:paraId="6D2990F7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3" w:type="dxa"/>
          </w:tcPr>
          <w:p w14:paraId="6EAB4C5D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59" w:type="dxa"/>
          </w:tcPr>
          <w:p w14:paraId="3C9D76B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75" w:type="dxa"/>
          </w:tcPr>
          <w:p w14:paraId="7FDFDF62" w14:textId="77777777" w:rsidR="00AD37ED" w:rsidRDefault="00AD37ED" w:rsidP="00CA6B21">
            <w:pPr>
              <w:spacing w:line="360" w:lineRule="auto"/>
            </w:pPr>
          </w:p>
        </w:tc>
        <w:tc>
          <w:tcPr>
            <w:tcW w:w="567" w:type="dxa"/>
          </w:tcPr>
          <w:p w14:paraId="4A89A67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4" w:type="dxa"/>
          </w:tcPr>
          <w:p w14:paraId="1DC31000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5F498665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22B5CBF3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335DFB66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378254E4" w14:textId="77777777" w:rsidR="00AD37ED" w:rsidRDefault="00AD37ED" w:rsidP="00CA6B21">
            <w:pPr>
              <w:spacing w:line="360" w:lineRule="auto"/>
            </w:pPr>
          </w:p>
        </w:tc>
        <w:tc>
          <w:tcPr>
            <w:tcW w:w="875" w:type="dxa"/>
          </w:tcPr>
          <w:p w14:paraId="1DFF8AB1" w14:textId="77777777" w:rsidR="00AD37ED" w:rsidRDefault="00AD37ED" w:rsidP="00CA6B21">
            <w:pPr>
              <w:spacing w:line="360" w:lineRule="auto"/>
            </w:pPr>
          </w:p>
        </w:tc>
        <w:tc>
          <w:tcPr>
            <w:tcW w:w="1559" w:type="dxa"/>
          </w:tcPr>
          <w:p w14:paraId="6F78764C" w14:textId="77777777" w:rsidR="00AD37ED" w:rsidRDefault="00AD37ED" w:rsidP="00CA6B21">
            <w:pPr>
              <w:spacing w:line="360" w:lineRule="auto"/>
            </w:pPr>
            <w:r w:rsidRPr="0074660F">
              <w:rPr>
                <w:sz w:val="20"/>
                <w:szCs w:val="20"/>
              </w:rPr>
              <w:t>ET/FZ/PGT/DISC</w:t>
            </w:r>
          </w:p>
        </w:tc>
      </w:tr>
      <w:tr w:rsidR="00AD37ED" w14:paraId="5186B58F" w14:textId="77777777" w:rsidTr="00CA6B21">
        <w:tc>
          <w:tcPr>
            <w:tcW w:w="11052" w:type="dxa"/>
            <w:gridSpan w:val="14"/>
          </w:tcPr>
          <w:p w14:paraId="10EDF46B" w14:textId="77777777" w:rsidR="00AD37ED" w:rsidRDefault="00AD37ED" w:rsidP="00CA6B21">
            <w:r>
              <w:t>Comments:</w:t>
            </w:r>
          </w:p>
          <w:p w14:paraId="13C66658" w14:textId="77777777" w:rsidR="00AD37ED" w:rsidRDefault="00AD37ED" w:rsidP="00CA6B21"/>
          <w:p w14:paraId="3D50FDA9" w14:textId="77777777" w:rsidR="00AD37ED" w:rsidRDefault="00AD37ED" w:rsidP="00CA6B21"/>
          <w:p w14:paraId="671FFF01" w14:textId="77777777" w:rsidR="00AD37ED" w:rsidRDefault="00AD37ED" w:rsidP="00CA6B21"/>
        </w:tc>
      </w:tr>
    </w:tbl>
    <w:p w14:paraId="37F013E1" w14:textId="77777777" w:rsidR="00AD37ED" w:rsidRDefault="00AD37ED" w:rsidP="00AD37ED"/>
    <w:p w14:paraId="10376BEB" w14:textId="77777777" w:rsidR="00AD37ED" w:rsidRDefault="00AD37ED" w:rsidP="00AD37ED">
      <w:pPr>
        <w:shd w:val="clear" w:color="auto" w:fill="FFFFFF" w:themeFill="background1"/>
        <w:jc w:val="right"/>
      </w:pPr>
    </w:p>
    <w:p w14:paraId="3933CD4B" w14:textId="34972152" w:rsidR="00AD37ED" w:rsidRDefault="00AD37ED" w:rsidP="00AD37ED">
      <w:pPr>
        <w:shd w:val="clear" w:color="auto" w:fill="FFFFFF" w:themeFill="background1"/>
        <w:jc w:val="right"/>
      </w:pPr>
      <w:r>
        <w:t>Embryo Culture Continuation - ……….  of……………</w:t>
      </w:r>
    </w:p>
    <w:p w14:paraId="73D709FF" w14:textId="2C983C25" w:rsidR="00DB4AD9" w:rsidRDefault="00095209" w:rsidP="00DB4AD9">
      <w:r>
        <w:rPr>
          <w:noProof/>
          <w:lang w:eastAsia="en-GB"/>
        </w:rPr>
        <w:lastRenderedPageBreak/>
        <w:drawing>
          <wp:anchor distT="0" distB="0" distL="114300" distR="114300" simplePos="0" relativeHeight="251706368" behindDoc="0" locked="0" layoutInCell="1" allowOverlap="1" wp14:anchorId="6C0B052C" wp14:editId="1DE5B2A6">
            <wp:simplePos x="0" y="0"/>
            <wp:positionH relativeFrom="page">
              <wp:posOffset>5773420</wp:posOffset>
            </wp:positionH>
            <wp:positionV relativeFrom="page">
              <wp:posOffset>366926</wp:posOffset>
            </wp:positionV>
            <wp:extent cx="1520456" cy="669851"/>
            <wp:effectExtent l="0" t="0" r="0" b="0"/>
            <wp:wrapSquare wrapText="bothSides"/>
            <wp:docPr id="211407207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6649">
        <w:rPr>
          <w:noProof/>
        </w:rPr>
        <mc:AlternateContent>
          <mc:Choice Requires="wps">
            <w:drawing>
              <wp:anchor distT="91440" distB="91440" distL="114300" distR="114300" simplePos="0" relativeHeight="251692032" behindDoc="0" locked="0" layoutInCell="1" allowOverlap="1" wp14:anchorId="44004C1D" wp14:editId="3C753BC6">
                <wp:simplePos x="0" y="0"/>
                <wp:positionH relativeFrom="margin">
                  <wp:posOffset>0</wp:posOffset>
                </wp:positionH>
                <wp:positionV relativeFrom="paragraph">
                  <wp:posOffset>282575</wp:posOffset>
                </wp:positionV>
                <wp:extent cx="3233420" cy="1586230"/>
                <wp:effectExtent l="0" t="0" r="0" b="0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3420" cy="158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474BA" w14:textId="3E0F7827" w:rsidR="00F66649" w:rsidRDefault="00F66649" w:rsidP="00F66649">
                            <w:pPr>
                              <w:spacing w:after="0" w:line="240" w:lineRule="auto"/>
                            </w:pPr>
                            <w:r>
                              <w:t>Pa</w:t>
                            </w:r>
                            <w:r w:rsidR="00FA17D6">
                              <w:t>tient</w:t>
                            </w:r>
                            <w:r>
                              <w:t xml:space="preserve"> name</w:t>
                            </w:r>
                          </w:p>
                          <w:p w14:paraId="740EE44D" w14:textId="77777777" w:rsidR="00F66649" w:rsidRDefault="00F66649" w:rsidP="00F66649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7A594AEA" w14:textId="77777777" w:rsidR="00F66649" w:rsidRDefault="00F66649" w:rsidP="00F66649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E9BF768" w14:textId="77777777" w:rsidR="00F66649" w:rsidRDefault="00F66649" w:rsidP="00F66649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506F291F" w14:textId="77777777" w:rsidR="00F66649" w:rsidRDefault="00F66649" w:rsidP="00F66649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2B8A6E05" w14:textId="2A7C3AFD" w:rsidR="00F66649" w:rsidRPr="00F66649" w:rsidRDefault="00F66649" w:rsidP="00F66649">
                            <w:pPr>
                              <w:spacing w:after="0" w:line="240" w:lineRule="auto"/>
                              <w:rPr>
                                <w:rStyle w:val="PlaceholderText"/>
                                <w:color w:val="auto"/>
                              </w:rPr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004C1D" id="_x0000_s1034" type="#_x0000_t202" style="position:absolute;left:0;text-align:left;margin-left:0;margin-top:22.25pt;width:254.6pt;height:124.9pt;z-index:251692032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" filled="f" stroked="f">
                <v:textbox style="mso-fit-shape-to-text:t">
                  <w:txbxContent>
                    <w:p w14:paraId="655474BA" w14:textId="3E0F7827" w:rsidR="00F66649" w:rsidRDefault="00F66649" w:rsidP="00F66649">
                      <w:pPr>
                        <w:spacing w:after="0" w:line="240" w:lineRule="auto"/>
                      </w:pPr>
                      <w:r>
                        <w:t>Pa</w:t>
                      </w:r>
                      <w:r w:rsidR="00FA17D6">
                        <w:t>tient</w:t>
                      </w:r>
                      <w:r>
                        <w:t xml:space="preserve"> name</w:t>
                      </w:r>
                    </w:p>
                    <w:p w14:paraId="740EE44D" w14:textId="77777777" w:rsidR="00F66649" w:rsidRDefault="00F66649" w:rsidP="00F66649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7A594AEA" w14:textId="77777777" w:rsidR="00F66649" w:rsidRDefault="00F66649" w:rsidP="00F66649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E9BF768" w14:textId="77777777" w:rsidR="00F66649" w:rsidRDefault="00F66649" w:rsidP="00F66649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506F291F" w14:textId="77777777" w:rsidR="00F66649" w:rsidRDefault="00F66649" w:rsidP="00F66649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2B8A6E05" w14:textId="2A7C3AFD" w:rsidR="00F66649" w:rsidRPr="00F66649" w:rsidRDefault="00F66649" w:rsidP="00F66649">
                      <w:pPr>
                        <w:spacing w:after="0" w:line="240" w:lineRule="auto"/>
                        <w:rPr>
                          <w:rStyle w:val="PlaceholderText"/>
                          <w:color w:val="auto"/>
                        </w:rPr>
                      </w:pPr>
                      <w:r>
                        <w:t>Tx number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A76D15" w14:textId="3D4E37A4" w:rsidR="00DB4AD9" w:rsidRDefault="00F66649" w:rsidP="00DB4AD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228F9F1" wp14:editId="5AF823AB">
                <wp:simplePos x="0" y="0"/>
                <wp:positionH relativeFrom="column">
                  <wp:posOffset>3423285</wp:posOffset>
                </wp:positionH>
                <wp:positionV relativeFrom="paragraph">
                  <wp:posOffset>39370</wp:posOffset>
                </wp:positionV>
                <wp:extent cx="1264920" cy="977900"/>
                <wp:effectExtent l="0" t="0" r="11430" b="12700"/>
                <wp:wrapSquare wrapText="bothSides"/>
                <wp:docPr id="792582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920" cy="97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88E3D" w14:textId="381CF7AD" w:rsidR="00F66649" w:rsidRDefault="00F66649" w:rsidP="00F66649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35F576A1" w14:textId="77777777" w:rsidR="00F66649" w:rsidRDefault="00F66649" w:rsidP="00F66649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24D4C85F" w14:textId="77777777" w:rsidR="00F66649" w:rsidRDefault="00F66649" w:rsidP="00F66649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12179BBD" w14:textId="77777777" w:rsidR="00F66649" w:rsidRDefault="00F66649" w:rsidP="00F66649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2EBE501E" w14:textId="77777777" w:rsidR="00F66649" w:rsidRDefault="00F66649" w:rsidP="00F66649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6228603F" w14:textId="1FC0878D" w:rsidR="00F66649" w:rsidRDefault="00F666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8F9F1" id="_x0000_s1035" type="#_x0000_t202" style="position:absolute;left:0;text-align:left;margin-left:269.55pt;margin-top:3.1pt;width:99.6pt;height:77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" strokecolor="white [3212]">
                <v:textbox>
                  <w:txbxContent>
                    <w:p w14:paraId="12788E3D" w14:textId="381CF7AD" w:rsidR="00F66649" w:rsidRDefault="00F66649" w:rsidP="00F66649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35F576A1" w14:textId="77777777" w:rsidR="00F66649" w:rsidRDefault="00F66649" w:rsidP="00F66649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24D4C85F" w14:textId="77777777" w:rsidR="00F66649" w:rsidRDefault="00F66649" w:rsidP="00F66649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12179BBD" w14:textId="77777777" w:rsidR="00F66649" w:rsidRDefault="00F66649" w:rsidP="00F66649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2EBE501E" w14:textId="77777777" w:rsidR="00F66649" w:rsidRDefault="00F66649" w:rsidP="00F66649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6228603F" w14:textId="1FC0878D" w:rsidR="00F66649" w:rsidRDefault="00F66649"/>
                  </w:txbxContent>
                </v:textbox>
                <w10:wrap type="square"/>
              </v:shape>
            </w:pict>
          </mc:Fallback>
        </mc:AlternateContent>
      </w:r>
      <w:r w:rsidR="00DB4AD9">
        <w:tab/>
      </w:r>
    </w:p>
    <w:p w14:paraId="01107269" w14:textId="2E331408" w:rsidR="00DB4AD9" w:rsidRDefault="00DB4AD9" w:rsidP="00DB4AD9">
      <w:r>
        <w:tab/>
      </w:r>
    </w:p>
    <w:p w14:paraId="6F01C6F6" w14:textId="273A0918" w:rsidR="00DB4AD9" w:rsidRDefault="00DB4AD9" w:rsidP="00DB4AD9">
      <w:r>
        <w:tab/>
      </w:r>
    </w:p>
    <w:p w14:paraId="0D818A20" w14:textId="06CA1407" w:rsidR="00F66649" w:rsidRDefault="00DB4AD9" w:rsidP="00DB4AD9">
      <w:r>
        <w:tab/>
      </w: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1701"/>
        <w:gridCol w:w="2071"/>
        <w:gridCol w:w="1743"/>
        <w:gridCol w:w="13"/>
        <w:gridCol w:w="1730"/>
        <w:gridCol w:w="1743"/>
        <w:gridCol w:w="2056"/>
      </w:tblGrid>
      <w:tr w:rsidR="00F66649" w14:paraId="34C19F8B" w14:textId="77777777" w:rsidTr="00B96423">
        <w:tc>
          <w:tcPr>
            <w:tcW w:w="11057" w:type="dxa"/>
            <w:gridSpan w:val="7"/>
            <w:shd w:val="clear" w:color="auto" w:fill="245980" w:themeFill="text1"/>
          </w:tcPr>
          <w:p w14:paraId="0443B69F" w14:textId="4921AEC8" w:rsidR="00F66649" w:rsidRPr="00F66649" w:rsidRDefault="00F66649" w:rsidP="00DB4AD9">
            <w:pPr>
              <w:rPr>
                <w:b/>
                <w:bCs/>
                <w:color w:val="FFFFFF" w:themeColor="background1"/>
              </w:rPr>
            </w:pPr>
            <w:r w:rsidRPr="00F66649">
              <w:rPr>
                <w:b/>
                <w:bCs/>
                <w:color w:val="FFFFFF" w:themeColor="background1"/>
              </w:rPr>
              <w:t>Embryo Transfer</w:t>
            </w:r>
          </w:p>
        </w:tc>
      </w:tr>
      <w:tr w:rsidR="00F66649" w14:paraId="0279B6B6" w14:textId="77777777" w:rsidTr="00B96423">
        <w:tc>
          <w:tcPr>
            <w:tcW w:w="1701" w:type="dxa"/>
            <w:shd w:val="clear" w:color="auto" w:fill="245980" w:themeFill="text1"/>
          </w:tcPr>
          <w:p w14:paraId="031270AA" w14:textId="072F39BC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Date</w:t>
            </w:r>
          </w:p>
        </w:tc>
        <w:tc>
          <w:tcPr>
            <w:tcW w:w="2071" w:type="dxa"/>
          </w:tcPr>
          <w:p w14:paraId="7578E313" w14:textId="77777777" w:rsidR="00F66649" w:rsidRDefault="00F66649" w:rsidP="00DB4AD9"/>
        </w:tc>
        <w:tc>
          <w:tcPr>
            <w:tcW w:w="1743" w:type="dxa"/>
            <w:shd w:val="clear" w:color="auto" w:fill="245980" w:themeFill="text1"/>
          </w:tcPr>
          <w:p w14:paraId="39AC4E62" w14:textId="2FDBC5BC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Time</w:t>
            </w:r>
          </w:p>
        </w:tc>
        <w:tc>
          <w:tcPr>
            <w:tcW w:w="1743" w:type="dxa"/>
            <w:gridSpan w:val="2"/>
          </w:tcPr>
          <w:p w14:paraId="2247E789" w14:textId="77777777" w:rsidR="00F66649" w:rsidRDefault="00F66649" w:rsidP="00DB4AD9"/>
        </w:tc>
        <w:tc>
          <w:tcPr>
            <w:tcW w:w="1743" w:type="dxa"/>
            <w:shd w:val="clear" w:color="auto" w:fill="245980" w:themeFill="text1"/>
          </w:tcPr>
          <w:p w14:paraId="3B8A35C2" w14:textId="0538AFA5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Day of ET</w:t>
            </w:r>
          </w:p>
        </w:tc>
        <w:tc>
          <w:tcPr>
            <w:tcW w:w="2056" w:type="dxa"/>
          </w:tcPr>
          <w:p w14:paraId="403D15CA" w14:textId="429F712B" w:rsidR="00F66649" w:rsidRDefault="00FD35C2" w:rsidP="00FD35C2">
            <w:pPr>
              <w:jc w:val="center"/>
            </w:pPr>
            <w:r>
              <w:t>2 / 3 / 5 / 6</w:t>
            </w:r>
          </w:p>
        </w:tc>
      </w:tr>
      <w:tr w:rsidR="00F66649" w14:paraId="02207006" w14:textId="77777777" w:rsidTr="00B96423">
        <w:tc>
          <w:tcPr>
            <w:tcW w:w="1701" w:type="dxa"/>
            <w:shd w:val="clear" w:color="auto" w:fill="245980" w:themeFill="text1"/>
          </w:tcPr>
          <w:p w14:paraId="12630CCE" w14:textId="661BE32B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Shared Motherhood?</w:t>
            </w:r>
          </w:p>
        </w:tc>
        <w:tc>
          <w:tcPr>
            <w:tcW w:w="2071" w:type="dxa"/>
          </w:tcPr>
          <w:p w14:paraId="25919658" w14:textId="77777777" w:rsidR="00F66649" w:rsidRDefault="00F66649" w:rsidP="00AE31F2">
            <w:pPr>
              <w:jc w:val="center"/>
            </w:pPr>
            <w:r>
              <w:t>Yes/ No</w:t>
            </w:r>
          </w:p>
          <w:p w14:paraId="3C0A5765" w14:textId="4378966C" w:rsidR="0057229D" w:rsidRDefault="00FD35C2" w:rsidP="00DB4A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</w:t>
            </w:r>
            <w:r w:rsidR="00F66649" w:rsidRPr="00F66649">
              <w:rPr>
                <w:sz w:val="20"/>
                <w:szCs w:val="20"/>
              </w:rPr>
              <w:t xml:space="preserve"> of ET </w:t>
            </w:r>
            <w:r w:rsidR="0057229D">
              <w:rPr>
                <w:sz w:val="20"/>
                <w:szCs w:val="20"/>
              </w:rPr>
              <w:t>P</w:t>
            </w:r>
            <w:r w:rsidR="00F66649" w:rsidRPr="00F66649">
              <w:rPr>
                <w:sz w:val="20"/>
                <w:szCs w:val="20"/>
              </w:rPr>
              <w:t>at</w:t>
            </w:r>
            <w:r w:rsidR="00F66649">
              <w:rPr>
                <w:sz w:val="20"/>
                <w:szCs w:val="20"/>
              </w:rPr>
              <w:t>ient:</w:t>
            </w:r>
          </w:p>
          <w:p w14:paraId="7CEF0683" w14:textId="7685E12C" w:rsidR="00F66649" w:rsidRPr="00F66649" w:rsidRDefault="0057229D" w:rsidP="00DB4A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……………………………</w:t>
            </w:r>
          </w:p>
        </w:tc>
        <w:tc>
          <w:tcPr>
            <w:tcW w:w="1743" w:type="dxa"/>
            <w:shd w:val="clear" w:color="auto" w:fill="245980" w:themeFill="text1"/>
          </w:tcPr>
          <w:p w14:paraId="78D9D1F6" w14:textId="096D696F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Lab </w:t>
            </w:r>
            <w:r w:rsidR="00FD35C2" w:rsidRPr="00262B08">
              <w:rPr>
                <w:color w:val="FFFFFF" w:themeColor="background1"/>
              </w:rPr>
              <w:t>O</w:t>
            </w:r>
            <w:r w:rsidRPr="00262B08">
              <w:rPr>
                <w:color w:val="FFFFFF" w:themeColor="background1"/>
              </w:rPr>
              <w:t>perator</w:t>
            </w:r>
          </w:p>
        </w:tc>
        <w:tc>
          <w:tcPr>
            <w:tcW w:w="1743" w:type="dxa"/>
            <w:gridSpan w:val="2"/>
          </w:tcPr>
          <w:p w14:paraId="5758CCAB" w14:textId="77777777" w:rsidR="00F66649" w:rsidRDefault="00F66649" w:rsidP="00DB4AD9"/>
        </w:tc>
        <w:tc>
          <w:tcPr>
            <w:tcW w:w="1743" w:type="dxa"/>
            <w:shd w:val="clear" w:color="auto" w:fill="245980" w:themeFill="text1"/>
          </w:tcPr>
          <w:p w14:paraId="04B0912B" w14:textId="56422099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Clinical </w:t>
            </w:r>
            <w:r w:rsidR="00FD35C2" w:rsidRPr="00262B08">
              <w:rPr>
                <w:color w:val="FFFFFF" w:themeColor="background1"/>
              </w:rPr>
              <w:t>O</w:t>
            </w:r>
            <w:r w:rsidRPr="00262B08">
              <w:rPr>
                <w:color w:val="FFFFFF" w:themeColor="background1"/>
              </w:rPr>
              <w:t>perator</w:t>
            </w:r>
          </w:p>
        </w:tc>
        <w:tc>
          <w:tcPr>
            <w:tcW w:w="2056" w:type="dxa"/>
          </w:tcPr>
          <w:p w14:paraId="04BDD852" w14:textId="77777777" w:rsidR="00F66649" w:rsidRDefault="00F66649" w:rsidP="00DB4AD9"/>
        </w:tc>
      </w:tr>
      <w:tr w:rsidR="00F66649" w14:paraId="7D62C5A5" w14:textId="77777777" w:rsidTr="00B96423">
        <w:tc>
          <w:tcPr>
            <w:tcW w:w="1701" w:type="dxa"/>
            <w:shd w:val="clear" w:color="auto" w:fill="245980" w:themeFill="text1"/>
          </w:tcPr>
          <w:p w14:paraId="31764C6E" w14:textId="18F3EA59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Meets </w:t>
            </w:r>
            <w:proofErr w:type="spellStart"/>
            <w:r w:rsidR="00EF7594" w:rsidRPr="00262B08">
              <w:rPr>
                <w:color w:val="FFFFFF" w:themeColor="background1"/>
              </w:rPr>
              <w:t>eSET</w:t>
            </w:r>
            <w:proofErr w:type="spellEnd"/>
            <w:r w:rsidRPr="00262B08">
              <w:rPr>
                <w:color w:val="FFFFFF" w:themeColor="background1"/>
              </w:rPr>
              <w:t>?</w:t>
            </w:r>
          </w:p>
        </w:tc>
        <w:tc>
          <w:tcPr>
            <w:tcW w:w="2071" w:type="dxa"/>
          </w:tcPr>
          <w:p w14:paraId="225EDEEC" w14:textId="22DDCD22" w:rsidR="00F66649" w:rsidRDefault="00F66649" w:rsidP="0057229D">
            <w:pPr>
              <w:jc w:val="center"/>
            </w:pPr>
            <w:r>
              <w:t>Yes/ No</w:t>
            </w:r>
          </w:p>
        </w:tc>
        <w:tc>
          <w:tcPr>
            <w:tcW w:w="1743" w:type="dxa"/>
            <w:shd w:val="clear" w:color="auto" w:fill="245980" w:themeFill="text1"/>
          </w:tcPr>
          <w:p w14:paraId="2C9ACEBD" w14:textId="0EB932C0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No. Embryos for ET</w:t>
            </w:r>
          </w:p>
        </w:tc>
        <w:tc>
          <w:tcPr>
            <w:tcW w:w="1743" w:type="dxa"/>
            <w:gridSpan w:val="2"/>
          </w:tcPr>
          <w:p w14:paraId="49F9FBAE" w14:textId="2AD1EFB8" w:rsidR="00F66649" w:rsidRDefault="00F66649" w:rsidP="00FD35C2">
            <w:pPr>
              <w:jc w:val="center"/>
            </w:pPr>
            <w:r>
              <w:t>1</w:t>
            </w:r>
            <w:r w:rsidR="00FD35C2">
              <w:t xml:space="preserve"> </w:t>
            </w:r>
            <w:r>
              <w:t>/</w:t>
            </w:r>
            <w:r w:rsidR="00FD35C2">
              <w:t xml:space="preserve"> </w:t>
            </w:r>
            <w:r>
              <w:t>2</w:t>
            </w:r>
            <w:r w:rsidR="00FD35C2">
              <w:t xml:space="preserve"> / 3</w:t>
            </w:r>
          </w:p>
        </w:tc>
        <w:tc>
          <w:tcPr>
            <w:tcW w:w="1743" w:type="dxa"/>
            <w:shd w:val="clear" w:color="auto" w:fill="245980" w:themeFill="text1"/>
          </w:tcPr>
          <w:p w14:paraId="163925F2" w14:textId="5DFF1AFF" w:rsidR="00F66649" w:rsidRPr="00262B08" w:rsidRDefault="00FD35C2" w:rsidP="00DB4AD9">
            <w:pPr>
              <w:rPr>
                <w:color w:val="FFFFFF" w:themeColor="background1"/>
              </w:rPr>
            </w:pPr>
            <w:proofErr w:type="spellStart"/>
            <w:r w:rsidRPr="00262B08">
              <w:rPr>
                <w:color w:val="FFFFFF" w:themeColor="background1"/>
              </w:rPr>
              <w:t>Embryo</w:t>
            </w:r>
            <w:r w:rsidR="00F66649" w:rsidRPr="00262B08">
              <w:rPr>
                <w:color w:val="FFFFFF" w:themeColor="background1"/>
              </w:rPr>
              <w:t>Glue</w:t>
            </w:r>
            <w:proofErr w:type="spellEnd"/>
            <w:r w:rsidR="00F66649" w:rsidRPr="00262B08">
              <w:rPr>
                <w:color w:val="FFFFFF" w:themeColor="background1"/>
              </w:rPr>
              <w:t xml:space="preserve"> </w:t>
            </w:r>
          </w:p>
        </w:tc>
        <w:tc>
          <w:tcPr>
            <w:tcW w:w="2056" w:type="dxa"/>
          </w:tcPr>
          <w:p w14:paraId="29715F53" w14:textId="341D3DB4" w:rsidR="00F66649" w:rsidRDefault="00F66649" w:rsidP="00FD35C2">
            <w:pPr>
              <w:jc w:val="center"/>
            </w:pPr>
            <w:r>
              <w:t>Yes / No</w:t>
            </w:r>
          </w:p>
        </w:tc>
      </w:tr>
      <w:tr w:rsidR="00F66649" w14:paraId="114D2DC8" w14:textId="77777777" w:rsidTr="00B96423">
        <w:tc>
          <w:tcPr>
            <w:tcW w:w="1701" w:type="dxa"/>
            <w:shd w:val="clear" w:color="auto" w:fill="245980" w:themeFill="text1"/>
          </w:tcPr>
          <w:p w14:paraId="51454A9E" w14:textId="350062A7" w:rsidR="00F66649" w:rsidRPr="00262B08" w:rsidRDefault="00F66649" w:rsidP="00A11CF8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Embryo </w:t>
            </w:r>
            <w:r w:rsidR="00FD35C2" w:rsidRPr="00262B08">
              <w:rPr>
                <w:color w:val="FFFFFF" w:themeColor="background1"/>
              </w:rPr>
              <w:t>G</w:t>
            </w:r>
            <w:r w:rsidRPr="00262B08">
              <w:rPr>
                <w:color w:val="FFFFFF" w:themeColor="background1"/>
              </w:rPr>
              <w:t>rade</w:t>
            </w:r>
          </w:p>
        </w:tc>
        <w:tc>
          <w:tcPr>
            <w:tcW w:w="2071" w:type="dxa"/>
          </w:tcPr>
          <w:p w14:paraId="39FF182B" w14:textId="77777777" w:rsidR="00F66649" w:rsidRDefault="00F66649" w:rsidP="00DB4AD9">
            <w:r>
              <w:t>1.</w:t>
            </w:r>
          </w:p>
          <w:p w14:paraId="42ACE661" w14:textId="77777777" w:rsidR="00EF7594" w:rsidRDefault="00EF7594" w:rsidP="00DB4AD9"/>
          <w:p w14:paraId="019522E7" w14:textId="77777777" w:rsidR="00F66649" w:rsidRDefault="00F66649" w:rsidP="00DB4AD9"/>
          <w:p w14:paraId="696E6268" w14:textId="4AC21C5A" w:rsidR="00EF7594" w:rsidRDefault="00EF7594" w:rsidP="00FC6919">
            <w:pPr>
              <w:shd w:val="clear" w:color="auto" w:fill="FFFFFF" w:themeFill="background1"/>
              <w:jc w:val="left"/>
            </w:pPr>
            <w:r>
              <w:t>IDA score:</w:t>
            </w:r>
          </w:p>
          <w:p w14:paraId="321FD266" w14:textId="60722834" w:rsidR="00F66649" w:rsidRDefault="00F66649" w:rsidP="00DB4AD9">
            <w:r>
              <w:t>Slide No:</w:t>
            </w:r>
          </w:p>
          <w:p w14:paraId="6A4C7D04" w14:textId="75535608" w:rsidR="00F66649" w:rsidRDefault="00F66649" w:rsidP="00DB4AD9">
            <w:r>
              <w:t>Well No.</w:t>
            </w:r>
          </w:p>
        </w:tc>
        <w:tc>
          <w:tcPr>
            <w:tcW w:w="1743" w:type="dxa"/>
          </w:tcPr>
          <w:p w14:paraId="3D433C86" w14:textId="77777777" w:rsidR="00F66649" w:rsidRDefault="00F66649" w:rsidP="00DB4AD9">
            <w:r>
              <w:t>2.</w:t>
            </w:r>
          </w:p>
          <w:p w14:paraId="57C3F18B" w14:textId="77777777" w:rsidR="00F66649" w:rsidRDefault="00F66649" w:rsidP="00DB4AD9"/>
          <w:p w14:paraId="254E587F" w14:textId="77777777" w:rsidR="00EF7594" w:rsidRDefault="00EF7594" w:rsidP="00F66649"/>
          <w:p w14:paraId="766F4E1E" w14:textId="35F70EDA" w:rsidR="00EF7594" w:rsidRDefault="00EF7594" w:rsidP="00F66649">
            <w:r>
              <w:t>IDA score:</w:t>
            </w:r>
          </w:p>
          <w:p w14:paraId="28F573C4" w14:textId="49A5BDCD" w:rsidR="00F66649" w:rsidRDefault="00F66649" w:rsidP="00F66649">
            <w:r>
              <w:t>Slide No:</w:t>
            </w:r>
          </w:p>
          <w:p w14:paraId="1364F8B1" w14:textId="6B66F327" w:rsidR="00F66649" w:rsidRDefault="00F66649" w:rsidP="00F66649">
            <w:r>
              <w:t>Well No.</w:t>
            </w:r>
          </w:p>
        </w:tc>
        <w:tc>
          <w:tcPr>
            <w:tcW w:w="1743" w:type="dxa"/>
            <w:gridSpan w:val="2"/>
          </w:tcPr>
          <w:p w14:paraId="5CA18F77" w14:textId="77777777" w:rsidR="00F66649" w:rsidRDefault="00F66649" w:rsidP="00DB4AD9">
            <w:r>
              <w:t>3.</w:t>
            </w:r>
          </w:p>
          <w:p w14:paraId="37CBE4FE" w14:textId="77777777" w:rsidR="00F66649" w:rsidRDefault="00F66649" w:rsidP="00DB4AD9"/>
          <w:p w14:paraId="61AE0151" w14:textId="77777777" w:rsidR="00EF7594" w:rsidRDefault="00EF7594" w:rsidP="00F66649"/>
          <w:p w14:paraId="11FA7E86" w14:textId="7B959EB9" w:rsidR="00EF7594" w:rsidRDefault="00EF7594" w:rsidP="00F66649">
            <w:r w:rsidRPr="00EF7594">
              <w:t>IDA score:</w:t>
            </w:r>
          </w:p>
          <w:p w14:paraId="241CBFB0" w14:textId="6B7566ED" w:rsidR="00F66649" w:rsidRDefault="00F66649" w:rsidP="00F66649">
            <w:r>
              <w:t>Slide No:</w:t>
            </w:r>
          </w:p>
          <w:p w14:paraId="23A569E8" w14:textId="7DF28D7D" w:rsidR="00F66649" w:rsidRDefault="00F66649" w:rsidP="00F66649">
            <w:r>
              <w:t>Well No.</w:t>
            </w:r>
          </w:p>
        </w:tc>
        <w:tc>
          <w:tcPr>
            <w:tcW w:w="1743" w:type="dxa"/>
            <w:shd w:val="clear" w:color="auto" w:fill="245980" w:themeFill="text1"/>
          </w:tcPr>
          <w:p w14:paraId="7F04AEC1" w14:textId="4AB4008E" w:rsidR="00262B08" w:rsidRDefault="00EF7594" w:rsidP="00262B08">
            <w:pPr>
              <w:spacing w:line="360" w:lineRule="auto"/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Catheter </w:t>
            </w:r>
            <w:r w:rsidR="00FD35C2" w:rsidRPr="00262B08">
              <w:rPr>
                <w:color w:val="FFFFFF" w:themeColor="background1"/>
              </w:rPr>
              <w:t>U</w:t>
            </w:r>
            <w:r w:rsidRPr="00262B08">
              <w:rPr>
                <w:color w:val="FFFFFF" w:themeColor="background1"/>
              </w:rPr>
              <w:t>sed</w:t>
            </w:r>
          </w:p>
          <w:p w14:paraId="5229B885" w14:textId="76861A01" w:rsidR="00262B08" w:rsidRDefault="00262B08" w:rsidP="00262B08">
            <w:pPr>
              <w:spacing w:line="36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Mucus</w:t>
            </w:r>
          </w:p>
          <w:p w14:paraId="557B940C" w14:textId="77777777" w:rsidR="00262B08" w:rsidRDefault="00262B08" w:rsidP="00262B08">
            <w:pPr>
              <w:spacing w:line="36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Blood</w:t>
            </w:r>
          </w:p>
          <w:p w14:paraId="1BDCA753" w14:textId="1F13E00C" w:rsidR="00262B08" w:rsidRPr="00262B08" w:rsidRDefault="00262B08" w:rsidP="00262B08">
            <w:pPr>
              <w:spacing w:line="36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Sedation</w:t>
            </w:r>
          </w:p>
        </w:tc>
        <w:tc>
          <w:tcPr>
            <w:tcW w:w="2056" w:type="dxa"/>
          </w:tcPr>
          <w:p w14:paraId="42A84782" w14:textId="484E0C40" w:rsidR="00262B08" w:rsidRDefault="00FD35C2" w:rsidP="0083789F">
            <w:pPr>
              <w:spacing w:line="360" w:lineRule="auto"/>
              <w:jc w:val="center"/>
            </w:pPr>
            <w:r>
              <w:t>Wallace / Cook</w:t>
            </w:r>
            <w:r w:rsidR="00630C9D">
              <w:t xml:space="preserve"> </w:t>
            </w:r>
          </w:p>
          <w:p w14:paraId="4965C3AC" w14:textId="64D0F80C" w:rsidR="00262B08" w:rsidRDefault="00262B08" w:rsidP="0083789F">
            <w:pPr>
              <w:spacing w:line="360" w:lineRule="auto"/>
              <w:jc w:val="center"/>
            </w:pPr>
            <w:r>
              <w:t>+ / ++ / +++</w:t>
            </w:r>
          </w:p>
          <w:p w14:paraId="49D59FF3" w14:textId="21695D46" w:rsidR="00262B08" w:rsidRDefault="00262B08" w:rsidP="0083789F">
            <w:pPr>
              <w:spacing w:line="360" w:lineRule="auto"/>
              <w:jc w:val="center"/>
            </w:pPr>
            <w:r>
              <w:t>+ / ++ / +++</w:t>
            </w:r>
          </w:p>
          <w:p w14:paraId="7B0BDDE9" w14:textId="10C709D5" w:rsidR="00262B08" w:rsidRDefault="00262B08" w:rsidP="0083789F">
            <w:pPr>
              <w:spacing w:line="360" w:lineRule="auto"/>
              <w:jc w:val="center"/>
            </w:pPr>
            <w:r>
              <w:t>Yes / No</w:t>
            </w:r>
          </w:p>
        </w:tc>
      </w:tr>
      <w:tr w:rsidR="00EF7594" w14:paraId="371F2411" w14:textId="77777777" w:rsidTr="00B96423">
        <w:trPr>
          <w:trHeight w:val="682"/>
        </w:trPr>
        <w:tc>
          <w:tcPr>
            <w:tcW w:w="1701" w:type="dxa"/>
            <w:shd w:val="clear" w:color="auto" w:fill="245980" w:themeFill="text1"/>
          </w:tcPr>
          <w:p w14:paraId="088DCEEC" w14:textId="5BFBD4C3" w:rsidR="00EF7594" w:rsidRPr="00262B08" w:rsidRDefault="00EF7594" w:rsidP="004C2A1E">
            <w:pPr>
              <w:jc w:val="left"/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Fate of </w:t>
            </w:r>
            <w:r w:rsidR="00FD35C2" w:rsidRPr="00262B08">
              <w:rPr>
                <w:color w:val="FFFFFF" w:themeColor="background1"/>
              </w:rPr>
              <w:t>S</w:t>
            </w:r>
            <w:r w:rsidRPr="00262B08">
              <w:rPr>
                <w:color w:val="FFFFFF" w:themeColor="background1"/>
              </w:rPr>
              <w:t xml:space="preserve">urplus </w:t>
            </w:r>
            <w:r w:rsidR="00FD35C2" w:rsidRPr="00262B08">
              <w:rPr>
                <w:color w:val="FFFFFF" w:themeColor="background1"/>
              </w:rPr>
              <w:t>E</w:t>
            </w:r>
            <w:r w:rsidRPr="00262B08">
              <w:rPr>
                <w:color w:val="FFFFFF" w:themeColor="background1"/>
              </w:rPr>
              <w:t>mbryos</w:t>
            </w:r>
          </w:p>
        </w:tc>
        <w:tc>
          <w:tcPr>
            <w:tcW w:w="9356" w:type="dxa"/>
            <w:gridSpan w:val="6"/>
          </w:tcPr>
          <w:p w14:paraId="4347DE12" w14:textId="29B2744B" w:rsidR="00EF7594" w:rsidRDefault="00EF7594" w:rsidP="0009349B">
            <w:pPr>
              <w:jc w:val="left"/>
            </w:pPr>
          </w:p>
        </w:tc>
      </w:tr>
      <w:tr w:rsidR="00380EA6" w14:paraId="64668A45" w14:textId="77777777" w:rsidTr="00B96423">
        <w:trPr>
          <w:trHeight w:val="351"/>
        </w:trPr>
        <w:tc>
          <w:tcPr>
            <w:tcW w:w="11057" w:type="dxa"/>
            <w:gridSpan w:val="7"/>
            <w:shd w:val="clear" w:color="auto" w:fill="245980" w:themeFill="text1"/>
          </w:tcPr>
          <w:p w14:paraId="19A4DAB1" w14:textId="2C9F158C" w:rsidR="00380EA6" w:rsidRDefault="00380EA6" w:rsidP="00DB4AD9">
            <w:r w:rsidRPr="00380EA6">
              <w:rPr>
                <w:b/>
                <w:bCs/>
                <w:color w:val="FFFFFF" w:themeColor="background1"/>
              </w:rPr>
              <w:t>Witness</w:t>
            </w:r>
            <w:r>
              <w:rPr>
                <w:b/>
                <w:bCs/>
                <w:color w:val="FFFFFF" w:themeColor="background1"/>
              </w:rPr>
              <w:t xml:space="preserve">ing </w:t>
            </w:r>
          </w:p>
        </w:tc>
      </w:tr>
      <w:tr w:rsidR="004F668F" w14:paraId="532116FA" w14:textId="77777777" w:rsidTr="0029019D">
        <w:trPr>
          <w:trHeight w:val="351"/>
        </w:trPr>
        <w:tc>
          <w:tcPr>
            <w:tcW w:w="5528" w:type="dxa"/>
            <w:gridSpan w:val="4"/>
            <w:shd w:val="clear" w:color="auto" w:fill="FFFFFF" w:themeFill="background1"/>
          </w:tcPr>
          <w:p w14:paraId="1A61B29F" w14:textId="1DEBE2CC" w:rsidR="004F668F" w:rsidRPr="0062311C" w:rsidRDefault="004F668F" w:rsidP="00B820CD">
            <w:pPr>
              <w:jc w:val="left"/>
              <w:rPr>
                <w:b/>
                <w:bCs/>
              </w:rPr>
            </w:pPr>
            <w:r w:rsidRPr="0062311C">
              <w:rPr>
                <w:b/>
                <w:bCs/>
              </w:rPr>
              <w:t>Embryo</w:t>
            </w:r>
            <w:r w:rsidR="00B820CD" w:rsidRPr="0062311C">
              <w:rPr>
                <w:b/>
                <w:bCs/>
              </w:rPr>
              <w:t>(s)</w:t>
            </w:r>
            <w:r w:rsidRPr="0062311C">
              <w:rPr>
                <w:b/>
                <w:bCs/>
              </w:rPr>
              <w:t xml:space="preserve"> from Culture Dish to ET dish </w:t>
            </w:r>
          </w:p>
          <w:p w14:paraId="6B843AB9" w14:textId="294FE1D8" w:rsidR="004F668F" w:rsidRDefault="004F668F" w:rsidP="00B820CD">
            <w:pPr>
              <w:jc w:val="left"/>
              <w:rPr>
                <w:b/>
                <w:bCs/>
              </w:rPr>
            </w:pPr>
            <w:r w:rsidRPr="0062311C">
              <w:t>(Dish</w:t>
            </w:r>
            <w:r w:rsidR="00B820CD" w:rsidRPr="0062311C">
              <w:t>es</w:t>
            </w:r>
            <w:r w:rsidRPr="0062311C">
              <w:t xml:space="preserve">, Lab </w:t>
            </w:r>
            <w:r w:rsidR="00FB7E1F" w:rsidRPr="0062311C">
              <w:t>N</w:t>
            </w:r>
            <w:r w:rsidRPr="0062311C">
              <w:t>otes, RI)</w:t>
            </w:r>
          </w:p>
        </w:tc>
        <w:tc>
          <w:tcPr>
            <w:tcW w:w="5529" w:type="dxa"/>
            <w:gridSpan w:val="3"/>
            <w:shd w:val="clear" w:color="auto" w:fill="FFFFFF" w:themeFill="background1"/>
          </w:tcPr>
          <w:p w14:paraId="6121B235" w14:textId="2C7681C7" w:rsidR="004F668F" w:rsidRPr="00FB7E1F" w:rsidRDefault="004F668F" w:rsidP="004F668F">
            <w:pPr>
              <w:jc w:val="left"/>
            </w:pPr>
            <w:r w:rsidRPr="00FB7E1F">
              <w:t>Lab Operator:</w:t>
            </w:r>
            <w:r w:rsidR="00F412F4">
              <w:t xml:space="preserve"> </w:t>
            </w:r>
          </w:p>
          <w:p w14:paraId="64BE7FF5" w14:textId="77777777" w:rsidR="004F668F" w:rsidRPr="00FB7E1F" w:rsidRDefault="004F668F" w:rsidP="004F668F">
            <w:pPr>
              <w:jc w:val="left"/>
            </w:pPr>
          </w:p>
          <w:p w14:paraId="4ACDC591" w14:textId="1B42A8C6" w:rsidR="004F668F" w:rsidRPr="00FB7E1F" w:rsidRDefault="00FB7E1F" w:rsidP="004F668F">
            <w:pPr>
              <w:jc w:val="left"/>
            </w:pPr>
            <w:r>
              <w:t>Witness:</w:t>
            </w:r>
            <w:r w:rsidR="00F412F4">
              <w:t xml:space="preserve">    </w:t>
            </w:r>
          </w:p>
        </w:tc>
      </w:tr>
      <w:tr w:rsidR="00CA1503" w14:paraId="6FFA4257" w14:textId="77777777" w:rsidTr="00CA1503">
        <w:trPr>
          <w:trHeight w:val="351"/>
        </w:trPr>
        <w:tc>
          <w:tcPr>
            <w:tcW w:w="5528" w:type="dxa"/>
            <w:gridSpan w:val="4"/>
            <w:shd w:val="clear" w:color="auto" w:fill="FFFFFF" w:themeFill="background1"/>
          </w:tcPr>
          <w:p w14:paraId="17FA0DA0" w14:textId="77777777" w:rsidR="00CA1503" w:rsidRDefault="00CA1503" w:rsidP="00CA1503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Verbal </w:t>
            </w:r>
            <w:r w:rsidRPr="00380EA6">
              <w:rPr>
                <w:b/>
                <w:bCs/>
              </w:rPr>
              <w:t xml:space="preserve">Patient ID </w:t>
            </w:r>
            <w:r>
              <w:rPr>
                <w:b/>
                <w:bCs/>
              </w:rPr>
              <w:t>C</w:t>
            </w:r>
            <w:r w:rsidRPr="00380EA6">
              <w:rPr>
                <w:b/>
                <w:bCs/>
              </w:rPr>
              <w:t>heck</w:t>
            </w:r>
            <w:r>
              <w:rPr>
                <w:b/>
                <w:bCs/>
              </w:rPr>
              <w:t xml:space="preserve"> </w:t>
            </w:r>
          </w:p>
          <w:p w14:paraId="7ACE4D12" w14:textId="6EE966D3" w:rsidR="00CA1503" w:rsidRPr="0062311C" w:rsidRDefault="00CA1503" w:rsidP="00CA1503">
            <w:pPr>
              <w:jc w:val="left"/>
              <w:rPr>
                <w:b/>
                <w:bCs/>
              </w:rPr>
            </w:pPr>
            <w:r w:rsidRPr="00380EA6">
              <w:t>(</w:t>
            </w:r>
            <w:r>
              <w:t>Full Name, DOB</w:t>
            </w:r>
            <w:r w:rsidRPr="00380EA6">
              <w:t>,</w:t>
            </w:r>
            <w:r>
              <w:t xml:space="preserve"> </w:t>
            </w:r>
            <w:r w:rsidRPr="00F4623C">
              <w:rPr>
                <w:shd w:val="clear" w:color="auto" w:fill="FFFFFF" w:themeFill="background1"/>
              </w:rPr>
              <w:t>Post code,</w:t>
            </w:r>
            <w:r w:rsidRPr="00380EA6">
              <w:t xml:space="preserve"> </w:t>
            </w:r>
            <w:r>
              <w:t>L</w:t>
            </w:r>
            <w:r w:rsidRPr="00380EA6">
              <w:t xml:space="preserve">ab </w:t>
            </w:r>
            <w:r>
              <w:t>N</w:t>
            </w:r>
            <w:r w:rsidRPr="00380EA6">
              <w:t>otes and RI card)</w:t>
            </w:r>
          </w:p>
        </w:tc>
        <w:tc>
          <w:tcPr>
            <w:tcW w:w="5529" w:type="dxa"/>
            <w:gridSpan w:val="3"/>
            <w:shd w:val="clear" w:color="auto" w:fill="DBECF8" w:themeFill="text2" w:themeFillTint="1A"/>
          </w:tcPr>
          <w:p w14:paraId="136D7C94" w14:textId="27E1171A" w:rsidR="00CA1503" w:rsidRDefault="00CA1503" w:rsidP="004F668F">
            <w:pPr>
              <w:jc w:val="left"/>
            </w:pPr>
            <w:r>
              <w:t>Lab Operator:</w:t>
            </w:r>
          </w:p>
          <w:p w14:paraId="3F31239B" w14:textId="77777777" w:rsidR="00CA1503" w:rsidRDefault="00CA1503" w:rsidP="004F668F">
            <w:pPr>
              <w:jc w:val="left"/>
            </w:pPr>
          </w:p>
          <w:p w14:paraId="576F9D81" w14:textId="71EF8EFD" w:rsidR="00CA1503" w:rsidRPr="00FB7E1F" w:rsidRDefault="00CA1503" w:rsidP="004F668F">
            <w:pPr>
              <w:jc w:val="left"/>
            </w:pPr>
            <w:r>
              <w:t>Clinical Operator:</w:t>
            </w:r>
          </w:p>
        </w:tc>
      </w:tr>
      <w:tr w:rsidR="004F668F" w14:paraId="1A20ABD3" w14:textId="77777777" w:rsidTr="002B6B81">
        <w:trPr>
          <w:trHeight w:val="351"/>
        </w:trPr>
        <w:tc>
          <w:tcPr>
            <w:tcW w:w="5528" w:type="dxa"/>
            <w:gridSpan w:val="4"/>
            <w:shd w:val="clear" w:color="auto" w:fill="FFFFFF" w:themeFill="background1"/>
          </w:tcPr>
          <w:p w14:paraId="113EAAB3" w14:textId="02C7F603" w:rsidR="00FB7E1F" w:rsidRPr="00FB7E1F" w:rsidRDefault="00FB7E1F" w:rsidP="00B820CD">
            <w:pPr>
              <w:jc w:val="left"/>
              <w:rPr>
                <w:b/>
                <w:bCs/>
              </w:rPr>
            </w:pPr>
            <w:r w:rsidRPr="00FB7E1F">
              <w:rPr>
                <w:b/>
                <w:bCs/>
              </w:rPr>
              <w:t>Loading Catheter</w:t>
            </w:r>
          </w:p>
          <w:p w14:paraId="77240849" w14:textId="7344DD93" w:rsidR="004F668F" w:rsidRPr="004C2A1E" w:rsidRDefault="00FB7E1F" w:rsidP="00B820CD">
            <w:pPr>
              <w:jc w:val="left"/>
              <w:rPr>
                <w:b/>
                <w:bCs/>
                <w:color w:val="FFFFFF" w:themeColor="background1"/>
              </w:rPr>
            </w:pPr>
            <w:r>
              <w:t>(ET Dish, Lab notes, RI)</w:t>
            </w:r>
          </w:p>
        </w:tc>
        <w:tc>
          <w:tcPr>
            <w:tcW w:w="5529" w:type="dxa"/>
            <w:gridSpan w:val="3"/>
            <w:shd w:val="clear" w:color="auto" w:fill="auto"/>
          </w:tcPr>
          <w:p w14:paraId="2A9DD7C8" w14:textId="77777777" w:rsidR="00FB7E1F" w:rsidRPr="00FB7E1F" w:rsidRDefault="00FB7E1F" w:rsidP="00FB7E1F">
            <w:pPr>
              <w:jc w:val="left"/>
            </w:pPr>
            <w:r w:rsidRPr="00FB7E1F">
              <w:t>Lab Operator:</w:t>
            </w:r>
          </w:p>
          <w:p w14:paraId="046BEB67" w14:textId="77777777" w:rsidR="00FB7E1F" w:rsidRPr="00FB7E1F" w:rsidRDefault="00FB7E1F" w:rsidP="00FB7E1F">
            <w:pPr>
              <w:jc w:val="left"/>
            </w:pPr>
          </w:p>
          <w:p w14:paraId="3C5EC10C" w14:textId="0B3BE7F4" w:rsidR="004F668F" w:rsidRPr="00FB7E1F" w:rsidRDefault="007E49C6" w:rsidP="00FB7E1F">
            <w:pPr>
              <w:jc w:val="left"/>
            </w:pPr>
            <w:r>
              <w:t>Witness</w:t>
            </w:r>
            <w:r w:rsidR="00FB7E1F" w:rsidRPr="00FB7E1F">
              <w:t>:</w:t>
            </w:r>
          </w:p>
        </w:tc>
      </w:tr>
      <w:tr w:rsidR="004F668F" w14:paraId="7F457EF2" w14:textId="4AAFEB3F" w:rsidTr="00B96423">
        <w:trPr>
          <w:trHeight w:val="375"/>
        </w:trPr>
        <w:tc>
          <w:tcPr>
            <w:tcW w:w="11057" w:type="dxa"/>
            <w:gridSpan w:val="7"/>
            <w:shd w:val="clear" w:color="auto" w:fill="245980" w:themeFill="text1"/>
          </w:tcPr>
          <w:p w14:paraId="59E0AEBF" w14:textId="2C7B8B89" w:rsidR="004F668F" w:rsidRDefault="004F668F" w:rsidP="004F668F">
            <w:r w:rsidRPr="00811616">
              <w:rPr>
                <w:color w:val="FFFFFF" w:themeColor="background1"/>
              </w:rPr>
              <w:t>Comments</w:t>
            </w:r>
            <w:r w:rsidR="00FB7E1F">
              <w:rPr>
                <w:color w:val="FFFFFF" w:themeColor="background1"/>
              </w:rPr>
              <w:t>:</w:t>
            </w:r>
          </w:p>
        </w:tc>
      </w:tr>
      <w:tr w:rsidR="004F668F" w14:paraId="75E2CED9" w14:textId="77777777" w:rsidTr="00262B08">
        <w:trPr>
          <w:trHeight w:val="482"/>
        </w:trPr>
        <w:tc>
          <w:tcPr>
            <w:tcW w:w="11057" w:type="dxa"/>
            <w:gridSpan w:val="7"/>
            <w:shd w:val="clear" w:color="auto" w:fill="auto"/>
          </w:tcPr>
          <w:p w14:paraId="1A52CF2E" w14:textId="11D79EF6" w:rsidR="004F668F" w:rsidRPr="00811616" w:rsidRDefault="004F668F" w:rsidP="00CA1503"/>
        </w:tc>
      </w:tr>
    </w:tbl>
    <w:p w14:paraId="3CF694AE" w14:textId="1CAF55F6" w:rsidR="00DB4AD9" w:rsidRDefault="00DB4AD9" w:rsidP="00DB4AD9"/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1245"/>
        <w:gridCol w:w="1072"/>
        <w:gridCol w:w="1415"/>
        <w:gridCol w:w="1268"/>
        <w:gridCol w:w="1975"/>
        <w:gridCol w:w="1269"/>
        <w:gridCol w:w="1688"/>
        <w:gridCol w:w="1125"/>
      </w:tblGrid>
      <w:tr w:rsidR="00CB75D6" w14:paraId="161F8D5E" w14:textId="77777777" w:rsidTr="00B96423">
        <w:tc>
          <w:tcPr>
            <w:tcW w:w="11057" w:type="dxa"/>
            <w:gridSpan w:val="8"/>
            <w:shd w:val="clear" w:color="auto" w:fill="245980" w:themeFill="text1"/>
          </w:tcPr>
          <w:p w14:paraId="61F52F2C" w14:textId="285B80F6" w:rsidR="00CB75D6" w:rsidRPr="000B2734" w:rsidRDefault="00CB75D6" w:rsidP="00D00B5B">
            <w:pPr>
              <w:rPr>
                <w:b/>
                <w:bCs/>
                <w:color w:val="FFFFFF" w:themeColor="background1"/>
              </w:rPr>
            </w:pPr>
            <w:r w:rsidRPr="000B2734">
              <w:rPr>
                <w:b/>
                <w:bCs/>
                <w:color w:val="FFFFFF" w:themeColor="background1"/>
              </w:rPr>
              <w:t>End of</w:t>
            </w:r>
            <w:r w:rsidR="00FB7E1F">
              <w:rPr>
                <w:b/>
                <w:bCs/>
                <w:color w:val="FFFFFF" w:themeColor="background1"/>
              </w:rPr>
              <w:t xml:space="preserve"> Cycle Discard and Checks</w:t>
            </w:r>
          </w:p>
        </w:tc>
      </w:tr>
      <w:tr w:rsidR="00CD1AAE" w14:paraId="3A7462D6" w14:textId="77777777" w:rsidTr="00B96423">
        <w:tc>
          <w:tcPr>
            <w:tcW w:w="5000" w:type="dxa"/>
            <w:gridSpan w:val="4"/>
            <w:shd w:val="clear" w:color="auto" w:fill="FFFFFF" w:themeFill="background1"/>
          </w:tcPr>
          <w:p w14:paraId="537F1595" w14:textId="21E80125" w:rsidR="007653FD" w:rsidRDefault="009A088C" w:rsidP="00346CFF">
            <w:pPr>
              <w:jc w:val="left"/>
            </w:pPr>
            <w:r w:rsidRPr="00346CFF">
              <w:rPr>
                <w:b/>
                <w:bCs/>
              </w:rPr>
              <w:t>Discard</w:t>
            </w:r>
            <w:r w:rsidR="00346CFF" w:rsidRPr="00346CFF">
              <w:rPr>
                <w:b/>
                <w:bCs/>
              </w:rPr>
              <w:t xml:space="preserve"> Witness</w:t>
            </w:r>
            <w:r w:rsidR="00726918">
              <w:t xml:space="preserve"> (Dishes, lab notes,</w:t>
            </w:r>
            <w:r w:rsidR="000D2A41">
              <w:t xml:space="preserve"> RI</w:t>
            </w:r>
            <w:r w:rsidR="007E49C6">
              <w:t>,</w:t>
            </w:r>
            <w:r w:rsidR="00726918">
              <w:t xml:space="preserve"> </w:t>
            </w:r>
            <w:r w:rsidR="000D2A41">
              <w:t>C</w:t>
            </w:r>
            <w:r w:rsidR="00726918">
              <w:t>heck culture</w:t>
            </w:r>
            <w:r w:rsidR="00346CFF">
              <w:t>/</w:t>
            </w:r>
            <w:r w:rsidR="00045A87">
              <w:t xml:space="preserve"> </w:t>
            </w:r>
            <w:r w:rsidR="00346CFF">
              <w:t>ET</w:t>
            </w:r>
            <w:r w:rsidR="00726918">
              <w:t>/</w:t>
            </w:r>
            <w:r w:rsidR="00045A87">
              <w:t xml:space="preserve"> </w:t>
            </w:r>
            <w:r w:rsidR="00346CFF">
              <w:t>Fr</w:t>
            </w:r>
            <w:r w:rsidR="00045A87">
              <w:t>eezing</w:t>
            </w:r>
            <w:r w:rsidR="00726918">
              <w:t xml:space="preserve"> complete)</w:t>
            </w:r>
          </w:p>
        </w:tc>
        <w:tc>
          <w:tcPr>
            <w:tcW w:w="6057" w:type="dxa"/>
            <w:gridSpan w:val="4"/>
            <w:shd w:val="clear" w:color="auto" w:fill="DBECF8" w:themeFill="text2" w:themeFillTint="1A"/>
          </w:tcPr>
          <w:p w14:paraId="5EAA3313" w14:textId="3A04300F" w:rsidR="003C5DA5" w:rsidRDefault="00CB75D6" w:rsidP="00262B08">
            <w:pPr>
              <w:spacing w:line="276" w:lineRule="auto"/>
            </w:pPr>
            <w:r>
              <w:t xml:space="preserve">Date:                       </w:t>
            </w:r>
            <w:r w:rsidR="00B820CD">
              <w:t xml:space="preserve">            </w:t>
            </w:r>
            <w:r>
              <w:t xml:space="preserve">  Operator:                                     </w:t>
            </w:r>
          </w:p>
          <w:p w14:paraId="4D6BC514" w14:textId="50D943A0" w:rsidR="00B820CD" w:rsidRDefault="009A088C" w:rsidP="00262B08">
            <w:pPr>
              <w:spacing w:line="276" w:lineRule="auto"/>
            </w:pPr>
            <w:r w:rsidRPr="009A088C">
              <w:t xml:space="preserve">Time:                                     </w:t>
            </w:r>
            <w:r w:rsidR="00262B08">
              <w:t>Witness:</w:t>
            </w:r>
          </w:p>
        </w:tc>
      </w:tr>
      <w:tr w:rsidR="00CB75D6" w14:paraId="4FD5838A" w14:textId="77777777" w:rsidTr="00951015">
        <w:tc>
          <w:tcPr>
            <w:tcW w:w="1245" w:type="dxa"/>
            <w:shd w:val="clear" w:color="auto" w:fill="245980" w:themeFill="text1"/>
          </w:tcPr>
          <w:p w14:paraId="05FE30F4" w14:textId="4E016166" w:rsidR="00CB75D6" w:rsidRPr="00262B08" w:rsidRDefault="00CB75D6" w:rsidP="00D00B5B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Donated to </w:t>
            </w:r>
            <w:r w:rsidR="00517176" w:rsidRPr="00262B08">
              <w:rPr>
                <w:color w:val="FFFFFF" w:themeColor="background1"/>
              </w:rPr>
              <w:t>T</w:t>
            </w:r>
            <w:r w:rsidRPr="00262B08">
              <w:rPr>
                <w:color w:val="FFFFFF" w:themeColor="background1"/>
              </w:rPr>
              <w:t>raining</w:t>
            </w:r>
          </w:p>
        </w:tc>
        <w:tc>
          <w:tcPr>
            <w:tcW w:w="1072" w:type="dxa"/>
          </w:tcPr>
          <w:p w14:paraId="03A8AA14" w14:textId="77777777" w:rsidR="00CB75D6" w:rsidRDefault="00CB75D6" w:rsidP="00517176">
            <w:pPr>
              <w:jc w:val="center"/>
            </w:pPr>
            <w:r>
              <w:t>Yes/ No</w:t>
            </w:r>
          </w:p>
        </w:tc>
        <w:tc>
          <w:tcPr>
            <w:tcW w:w="1415" w:type="dxa"/>
            <w:shd w:val="clear" w:color="auto" w:fill="245980" w:themeFill="text1"/>
          </w:tcPr>
          <w:p w14:paraId="789185E6" w14:textId="4730A2D1" w:rsidR="00CB75D6" w:rsidRDefault="00CB75D6" w:rsidP="00D00B5B">
            <w:r w:rsidRPr="00951015">
              <w:rPr>
                <w:color w:val="FFFFFF" w:themeColor="background1"/>
              </w:rPr>
              <w:t xml:space="preserve">Witnessing </w:t>
            </w:r>
            <w:r w:rsidR="00517176" w:rsidRPr="00951015">
              <w:rPr>
                <w:color w:val="FFFFFF" w:themeColor="background1"/>
              </w:rPr>
              <w:t>C</w:t>
            </w:r>
            <w:r w:rsidRPr="00951015">
              <w:rPr>
                <w:color w:val="FFFFFF" w:themeColor="background1"/>
              </w:rPr>
              <w:t>ompleted?</w:t>
            </w:r>
          </w:p>
        </w:tc>
        <w:tc>
          <w:tcPr>
            <w:tcW w:w="1268" w:type="dxa"/>
          </w:tcPr>
          <w:p w14:paraId="01CAB115" w14:textId="77777777" w:rsidR="00CB75D6" w:rsidRDefault="00CB75D6" w:rsidP="00517176">
            <w:pPr>
              <w:jc w:val="center"/>
            </w:pPr>
            <w:r>
              <w:t>Yes/No</w:t>
            </w:r>
          </w:p>
        </w:tc>
        <w:tc>
          <w:tcPr>
            <w:tcW w:w="1975" w:type="dxa"/>
            <w:shd w:val="clear" w:color="auto" w:fill="245980" w:themeFill="text1"/>
          </w:tcPr>
          <w:p w14:paraId="57F83517" w14:textId="76616216" w:rsidR="00CB75D6" w:rsidRPr="00262B08" w:rsidRDefault="00CB75D6" w:rsidP="00D00B5B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Exp </w:t>
            </w:r>
            <w:r w:rsidR="00517176" w:rsidRPr="00262B08">
              <w:rPr>
                <w:color w:val="FFFFFF" w:themeColor="background1"/>
              </w:rPr>
              <w:t>D</w:t>
            </w:r>
            <w:r w:rsidRPr="00262B08">
              <w:rPr>
                <w:color w:val="FFFFFF" w:themeColor="background1"/>
              </w:rPr>
              <w:t>ate/</w:t>
            </w:r>
            <w:r w:rsidR="00517176" w:rsidRPr="00262B08">
              <w:rPr>
                <w:color w:val="FFFFFF" w:themeColor="background1"/>
              </w:rPr>
              <w:t>L</w:t>
            </w:r>
            <w:r w:rsidRPr="00262B08">
              <w:rPr>
                <w:color w:val="FFFFFF" w:themeColor="background1"/>
              </w:rPr>
              <w:t>ocation</w:t>
            </w:r>
          </w:p>
          <w:p w14:paraId="6819919E" w14:textId="26232791" w:rsidR="00CB75D6" w:rsidRDefault="0064468F" w:rsidP="00D00B5B">
            <w:r>
              <w:rPr>
                <w:color w:val="FFFFFF" w:themeColor="background1"/>
              </w:rPr>
              <w:t xml:space="preserve">In </w:t>
            </w:r>
            <w:r w:rsidR="00CB75D6" w:rsidRPr="00262B08">
              <w:rPr>
                <w:color w:val="FFFFFF" w:themeColor="background1"/>
              </w:rPr>
              <w:t xml:space="preserve">IDEAs </w:t>
            </w:r>
            <w:r w:rsidR="00B820CD" w:rsidRPr="00262B08">
              <w:rPr>
                <w:color w:val="FFFFFF" w:themeColor="background1"/>
              </w:rPr>
              <w:t>C</w:t>
            </w:r>
            <w:r w:rsidR="00CB75D6" w:rsidRPr="00262B08">
              <w:rPr>
                <w:color w:val="FFFFFF" w:themeColor="background1"/>
              </w:rPr>
              <w:t>orrect</w:t>
            </w:r>
          </w:p>
        </w:tc>
        <w:tc>
          <w:tcPr>
            <w:tcW w:w="1269" w:type="dxa"/>
          </w:tcPr>
          <w:p w14:paraId="37F43836" w14:textId="77777777" w:rsidR="00CB75D6" w:rsidRDefault="00CB75D6" w:rsidP="00517176">
            <w:pPr>
              <w:jc w:val="center"/>
            </w:pPr>
            <w:r>
              <w:t>Yes/No</w:t>
            </w:r>
          </w:p>
        </w:tc>
        <w:tc>
          <w:tcPr>
            <w:tcW w:w="1688" w:type="dxa"/>
            <w:shd w:val="clear" w:color="auto" w:fill="245980" w:themeFill="text1"/>
          </w:tcPr>
          <w:p w14:paraId="2F1D32FB" w14:textId="7D0F0077" w:rsidR="00CB75D6" w:rsidRDefault="00CB75D6" w:rsidP="00D00B5B">
            <w:r w:rsidRPr="00262B08">
              <w:rPr>
                <w:color w:val="FFFFFF" w:themeColor="background1"/>
              </w:rPr>
              <w:t xml:space="preserve">Prism </w:t>
            </w:r>
            <w:r w:rsidR="00B820CD" w:rsidRPr="00262B08">
              <w:rPr>
                <w:color w:val="FFFFFF" w:themeColor="background1"/>
              </w:rPr>
              <w:t>S</w:t>
            </w:r>
            <w:r w:rsidRPr="00262B08">
              <w:rPr>
                <w:color w:val="FFFFFF" w:themeColor="background1"/>
              </w:rPr>
              <w:t>ubmitted</w:t>
            </w:r>
          </w:p>
        </w:tc>
        <w:tc>
          <w:tcPr>
            <w:tcW w:w="1125" w:type="dxa"/>
          </w:tcPr>
          <w:p w14:paraId="0E3985FA" w14:textId="77777777" w:rsidR="00CB75D6" w:rsidRDefault="00CB75D6" w:rsidP="00517176">
            <w:pPr>
              <w:jc w:val="center"/>
            </w:pPr>
            <w:r>
              <w:t>Yes/No</w:t>
            </w:r>
          </w:p>
        </w:tc>
      </w:tr>
      <w:tr w:rsidR="00CB75D6" w14:paraId="481A7A63" w14:textId="77777777" w:rsidTr="00B96423">
        <w:tc>
          <w:tcPr>
            <w:tcW w:w="1245" w:type="dxa"/>
            <w:shd w:val="clear" w:color="auto" w:fill="245980" w:themeFill="text1"/>
          </w:tcPr>
          <w:p w14:paraId="4D24160E" w14:textId="743D4898" w:rsidR="00CB75D6" w:rsidRPr="00262B08" w:rsidRDefault="00CB75D6" w:rsidP="00D00B5B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Comments</w:t>
            </w:r>
            <w:r w:rsidR="00B820CD" w:rsidRPr="00262B08">
              <w:rPr>
                <w:color w:val="FFFFFF" w:themeColor="background1"/>
              </w:rPr>
              <w:t>:</w:t>
            </w:r>
          </w:p>
        </w:tc>
        <w:tc>
          <w:tcPr>
            <w:tcW w:w="9812" w:type="dxa"/>
            <w:gridSpan w:val="7"/>
          </w:tcPr>
          <w:p w14:paraId="2C350976" w14:textId="77777777" w:rsidR="00CB75D6" w:rsidRDefault="00CB75D6" w:rsidP="00D00B5B"/>
          <w:p w14:paraId="7C6EF784" w14:textId="77777777" w:rsidR="00CB75D6" w:rsidRDefault="00CB75D6" w:rsidP="00D00B5B"/>
        </w:tc>
      </w:tr>
    </w:tbl>
    <w:p w14:paraId="2EE1441E" w14:textId="77777777" w:rsidR="00CB75D6" w:rsidRDefault="00CB75D6" w:rsidP="00DB4AD9"/>
    <w:tbl>
      <w:tblPr>
        <w:tblStyle w:val="TableGrid"/>
        <w:tblW w:w="11199" w:type="dxa"/>
        <w:tblInd w:w="-289" w:type="dxa"/>
        <w:tblLook w:val="04A0" w:firstRow="1" w:lastRow="0" w:firstColumn="1" w:lastColumn="0" w:noHBand="0" w:noVBand="1"/>
      </w:tblPr>
      <w:tblGrid>
        <w:gridCol w:w="2552"/>
        <w:gridCol w:w="2977"/>
        <w:gridCol w:w="2126"/>
        <w:gridCol w:w="3544"/>
      </w:tblGrid>
      <w:tr w:rsidR="00262B08" w:rsidRPr="00D25001" w14:paraId="1074000A" w14:textId="77777777" w:rsidTr="00B96423">
        <w:tc>
          <w:tcPr>
            <w:tcW w:w="11199" w:type="dxa"/>
            <w:gridSpan w:val="4"/>
            <w:shd w:val="clear" w:color="auto" w:fill="245980" w:themeFill="text1"/>
          </w:tcPr>
          <w:p w14:paraId="026FA75B" w14:textId="77777777" w:rsidR="00262B08" w:rsidRPr="00B96423" w:rsidRDefault="00262B08" w:rsidP="00A10F54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Cycle </w:t>
            </w:r>
            <w:r w:rsidRPr="00D25001">
              <w:rPr>
                <w:b/>
                <w:bCs/>
                <w:color w:val="FFFFFF" w:themeColor="background1"/>
              </w:rPr>
              <w:t>Summary</w:t>
            </w:r>
          </w:p>
        </w:tc>
      </w:tr>
      <w:tr w:rsidR="00262B08" w14:paraId="6A86F0F4" w14:textId="77777777" w:rsidTr="00A10F54">
        <w:trPr>
          <w:trHeight w:val="70"/>
        </w:trPr>
        <w:tc>
          <w:tcPr>
            <w:tcW w:w="2552" w:type="dxa"/>
          </w:tcPr>
          <w:p w14:paraId="4D323908" w14:textId="77777777" w:rsidR="00262B08" w:rsidRDefault="00262B08" w:rsidP="00A10F54">
            <w:r>
              <w:t>Insemination Type</w:t>
            </w:r>
          </w:p>
        </w:tc>
        <w:tc>
          <w:tcPr>
            <w:tcW w:w="2977" w:type="dxa"/>
          </w:tcPr>
          <w:p w14:paraId="1AC2B7A2" w14:textId="77777777" w:rsidR="00262B08" w:rsidRDefault="00262B08" w:rsidP="00A10F54"/>
        </w:tc>
        <w:tc>
          <w:tcPr>
            <w:tcW w:w="2126" w:type="dxa"/>
          </w:tcPr>
          <w:p w14:paraId="3B0B7F85" w14:textId="74AE91CA" w:rsidR="00262B08" w:rsidRDefault="00262B08" w:rsidP="00A10F54">
            <w:r w:rsidRPr="00D25001">
              <w:t xml:space="preserve">Number </w:t>
            </w:r>
            <w:r w:rsidR="0064468F">
              <w:t xml:space="preserve">A-E </w:t>
            </w:r>
            <w:proofErr w:type="gramStart"/>
            <w:r w:rsidR="0064468F">
              <w:t xml:space="preserve">on </w:t>
            </w:r>
            <w:r w:rsidRPr="00D25001">
              <w:t xml:space="preserve"> Day</w:t>
            </w:r>
            <w:proofErr w:type="gramEnd"/>
            <w:r w:rsidRPr="00D25001">
              <w:t xml:space="preserve"> 5</w:t>
            </w:r>
          </w:p>
        </w:tc>
        <w:tc>
          <w:tcPr>
            <w:tcW w:w="3544" w:type="dxa"/>
          </w:tcPr>
          <w:p w14:paraId="4327D799" w14:textId="77777777" w:rsidR="00262B08" w:rsidRDefault="00262B08" w:rsidP="00A10F54"/>
        </w:tc>
      </w:tr>
      <w:tr w:rsidR="00262B08" w14:paraId="396996EA" w14:textId="77777777" w:rsidTr="00A10F54">
        <w:tc>
          <w:tcPr>
            <w:tcW w:w="2552" w:type="dxa"/>
          </w:tcPr>
          <w:p w14:paraId="55D6C1D1" w14:textId="77777777" w:rsidR="00262B08" w:rsidRDefault="00262B08" w:rsidP="00A10F54">
            <w:r>
              <w:t>Total No. Eggs Own Use</w:t>
            </w:r>
          </w:p>
        </w:tc>
        <w:tc>
          <w:tcPr>
            <w:tcW w:w="2977" w:type="dxa"/>
          </w:tcPr>
          <w:p w14:paraId="2AD64E76" w14:textId="77777777" w:rsidR="00262B08" w:rsidRDefault="00262B08" w:rsidP="00A10F54"/>
        </w:tc>
        <w:tc>
          <w:tcPr>
            <w:tcW w:w="2126" w:type="dxa"/>
          </w:tcPr>
          <w:p w14:paraId="7A8CCF0B" w14:textId="77777777" w:rsidR="00262B08" w:rsidRDefault="00262B08" w:rsidP="00A10F54">
            <w:r>
              <w:t>No. ET</w:t>
            </w:r>
          </w:p>
        </w:tc>
        <w:tc>
          <w:tcPr>
            <w:tcW w:w="3544" w:type="dxa"/>
          </w:tcPr>
          <w:p w14:paraId="06EFD275" w14:textId="77777777" w:rsidR="00262B08" w:rsidRDefault="00262B08" w:rsidP="00A10F54"/>
        </w:tc>
      </w:tr>
      <w:tr w:rsidR="00262B08" w14:paraId="3852633C" w14:textId="77777777" w:rsidTr="00A10F54">
        <w:tc>
          <w:tcPr>
            <w:tcW w:w="2552" w:type="dxa"/>
          </w:tcPr>
          <w:p w14:paraId="22CF62A1" w14:textId="77777777" w:rsidR="00262B08" w:rsidRDefault="00262B08" w:rsidP="00A10F54">
            <w:r>
              <w:t>No. Mature</w:t>
            </w:r>
          </w:p>
        </w:tc>
        <w:tc>
          <w:tcPr>
            <w:tcW w:w="2977" w:type="dxa"/>
          </w:tcPr>
          <w:p w14:paraId="0907893E" w14:textId="77777777" w:rsidR="00262B08" w:rsidRDefault="00262B08" w:rsidP="00A10F54"/>
        </w:tc>
        <w:tc>
          <w:tcPr>
            <w:tcW w:w="2126" w:type="dxa"/>
          </w:tcPr>
          <w:p w14:paraId="0128BF55" w14:textId="77777777" w:rsidR="00262B08" w:rsidRDefault="00262B08" w:rsidP="00A10F54">
            <w:r>
              <w:t>No. Frozen</w:t>
            </w:r>
          </w:p>
        </w:tc>
        <w:tc>
          <w:tcPr>
            <w:tcW w:w="3544" w:type="dxa"/>
          </w:tcPr>
          <w:p w14:paraId="1340CF03" w14:textId="77777777" w:rsidR="00262B08" w:rsidRDefault="00262B08" w:rsidP="00A10F54"/>
        </w:tc>
      </w:tr>
      <w:tr w:rsidR="00262B08" w14:paraId="638C5E6A" w14:textId="77777777" w:rsidTr="00A10F54">
        <w:tc>
          <w:tcPr>
            <w:tcW w:w="2552" w:type="dxa"/>
          </w:tcPr>
          <w:p w14:paraId="4BB5BC2A" w14:textId="77777777" w:rsidR="00262B08" w:rsidRDefault="00262B08" w:rsidP="00A10F54">
            <w:r>
              <w:t>No. 2PN’s</w:t>
            </w:r>
          </w:p>
        </w:tc>
        <w:tc>
          <w:tcPr>
            <w:tcW w:w="2977" w:type="dxa"/>
          </w:tcPr>
          <w:p w14:paraId="160084CE" w14:textId="77777777" w:rsidR="00262B08" w:rsidRDefault="00262B08" w:rsidP="00A10F54"/>
        </w:tc>
        <w:tc>
          <w:tcPr>
            <w:tcW w:w="2126" w:type="dxa"/>
          </w:tcPr>
          <w:p w14:paraId="2CF39BBE" w14:textId="77777777" w:rsidR="00262B08" w:rsidRDefault="00262B08" w:rsidP="00A10F54">
            <w:r>
              <w:t>No Biopsied</w:t>
            </w:r>
          </w:p>
        </w:tc>
        <w:tc>
          <w:tcPr>
            <w:tcW w:w="3544" w:type="dxa"/>
          </w:tcPr>
          <w:p w14:paraId="18AA97C0" w14:textId="77777777" w:rsidR="00262B08" w:rsidRDefault="00262B08" w:rsidP="00A10F54"/>
        </w:tc>
      </w:tr>
      <w:tr w:rsidR="00262B08" w14:paraId="27DFC18B" w14:textId="77777777" w:rsidTr="00A10F54">
        <w:trPr>
          <w:trHeight w:val="70"/>
        </w:trPr>
        <w:tc>
          <w:tcPr>
            <w:tcW w:w="11199" w:type="dxa"/>
            <w:gridSpan w:val="4"/>
          </w:tcPr>
          <w:p w14:paraId="1B0EF528" w14:textId="48DE3626" w:rsidR="007E49C6" w:rsidRDefault="00262B08" w:rsidP="007E49C6">
            <w:pPr>
              <w:spacing w:line="276" w:lineRule="auto"/>
            </w:pPr>
            <w:r>
              <w:t>Comments for Future Cycles:</w:t>
            </w:r>
          </w:p>
        </w:tc>
      </w:tr>
    </w:tbl>
    <w:p w14:paraId="6C869784" w14:textId="7984B67A" w:rsidR="00262B08" w:rsidRDefault="003435F7" w:rsidP="00DB4AD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CDF074E" wp14:editId="57D22A41">
                <wp:simplePos x="0" y="0"/>
                <wp:positionH relativeFrom="column">
                  <wp:posOffset>3232150</wp:posOffset>
                </wp:positionH>
                <wp:positionV relativeFrom="paragraph">
                  <wp:posOffset>53340</wp:posOffset>
                </wp:positionV>
                <wp:extent cx="1233170" cy="967105"/>
                <wp:effectExtent l="0" t="0" r="24130" b="23495"/>
                <wp:wrapSquare wrapText="bothSides"/>
                <wp:docPr id="2057316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170" cy="967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46AC8" w14:textId="6E162413" w:rsidR="0009349B" w:rsidRDefault="0009349B" w:rsidP="0009349B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78113B04" w14:textId="77777777" w:rsidR="0009349B" w:rsidRDefault="0009349B" w:rsidP="0009349B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81209C7" w14:textId="77777777" w:rsidR="0009349B" w:rsidRDefault="0009349B" w:rsidP="0009349B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770E04E9" w14:textId="77777777" w:rsidR="0009349B" w:rsidRDefault="0009349B" w:rsidP="0009349B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6FDF54E1" w14:textId="77777777" w:rsidR="0009349B" w:rsidRDefault="0009349B" w:rsidP="0009349B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3FD92A3B" w14:textId="7CB95C48" w:rsidR="0009349B" w:rsidRDefault="000934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074E" id="_x0000_s1036" type="#_x0000_t202" style="position:absolute;left:0;text-align:left;margin-left:254.5pt;margin-top:4.2pt;width:97.1pt;height:76.1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" strokecolor="white [3212]">
                <v:textbox>
                  <w:txbxContent>
                    <w:p w14:paraId="28D46AC8" w14:textId="6E162413" w:rsidR="0009349B" w:rsidRDefault="0009349B" w:rsidP="0009349B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78113B04" w14:textId="77777777" w:rsidR="0009349B" w:rsidRDefault="0009349B" w:rsidP="0009349B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81209C7" w14:textId="77777777" w:rsidR="0009349B" w:rsidRDefault="0009349B" w:rsidP="0009349B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770E04E9" w14:textId="77777777" w:rsidR="0009349B" w:rsidRDefault="0009349B" w:rsidP="0009349B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6FDF54E1" w14:textId="77777777" w:rsidR="0009349B" w:rsidRDefault="0009349B" w:rsidP="0009349B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3FD92A3B" w14:textId="7CB95C48" w:rsidR="0009349B" w:rsidRDefault="0009349B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1F35009" wp14:editId="4D56B6EE">
                <wp:simplePos x="0" y="0"/>
                <wp:positionH relativeFrom="column">
                  <wp:posOffset>19050</wp:posOffset>
                </wp:positionH>
                <wp:positionV relativeFrom="paragraph">
                  <wp:posOffset>0</wp:posOffset>
                </wp:positionV>
                <wp:extent cx="2360930" cy="1171575"/>
                <wp:effectExtent l="0" t="0" r="27940" b="28575"/>
                <wp:wrapSquare wrapText="bothSides"/>
                <wp:docPr id="218355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71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4C75B" w14:textId="7BF89598" w:rsidR="0009349B" w:rsidRDefault="0009349B" w:rsidP="0009349B">
                            <w:pPr>
                              <w:spacing w:after="0" w:line="240" w:lineRule="auto"/>
                            </w:pPr>
                            <w:r>
                              <w:t>Pa</w:t>
                            </w:r>
                            <w:r w:rsidR="00FA17D6">
                              <w:t>tient</w:t>
                            </w:r>
                            <w:r>
                              <w:t xml:space="preserve"> name</w:t>
                            </w:r>
                          </w:p>
                          <w:p w14:paraId="47C0BFA8" w14:textId="77777777" w:rsidR="0009349B" w:rsidRDefault="0009349B" w:rsidP="0009349B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8856274" w14:textId="77777777" w:rsidR="0009349B" w:rsidRDefault="0009349B" w:rsidP="0009349B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01ECE7D" w14:textId="77777777" w:rsidR="0009349B" w:rsidRDefault="0009349B" w:rsidP="0009349B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78E45CC9" w14:textId="77777777" w:rsidR="0009349B" w:rsidRDefault="0009349B" w:rsidP="0009349B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6BC880E1" w14:textId="77777777" w:rsidR="0009349B" w:rsidRPr="00F66649" w:rsidRDefault="0009349B" w:rsidP="0009349B">
                            <w:pPr>
                              <w:spacing w:after="0" w:line="240" w:lineRule="auto"/>
                              <w:rPr>
                                <w:rStyle w:val="PlaceholderText"/>
                                <w:color w:val="auto"/>
                              </w:rPr>
                            </w:pPr>
                            <w:r>
                              <w:t>Tx number</w:t>
                            </w:r>
                          </w:p>
                          <w:p w14:paraId="0131F8A8" w14:textId="09908869" w:rsidR="0009349B" w:rsidRDefault="000934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35009" id="_x0000_s1037" type="#_x0000_t202" style="position:absolute;left:0;text-align:left;margin-left:1.5pt;margin-top:0;width:185.9pt;height:92.25pt;z-index:2516961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" strokecolor="white [3212]">
                <v:textbox>
                  <w:txbxContent>
                    <w:p w14:paraId="34E4C75B" w14:textId="7BF89598" w:rsidR="0009349B" w:rsidRDefault="0009349B" w:rsidP="0009349B">
                      <w:pPr>
                        <w:spacing w:after="0" w:line="240" w:lineRule="auto"/>
                      </w:pPr>
                      <w:r>
                        <w:t>Pa</w:t>
                      </w:r>
                      <w:r w:rsidR="00FA17D6">
                        <w:t>tient</w:t>
                      </w:r>
                      <w:r>
                        <w:t xml:space="preserve"> name</w:t>
                      </w:r>
                    </w:p>
                    <w:p w14:paraId="47C0BFA8" w14:textId="77777777" w:rsidR="0009349B" w:rsidRDefault="0009349B" w:rsidP="0009349B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8856274" w14:textId="77777777" w:rsidR="0009349B" w:rsidRDefault="0009349B" w:rsidP="0009349B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01ECE7D" w14:textId="77777777" w:rsidR="0009349B" w:rsidRDefault="0009349B" w:rsidP="0009349B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78E45CC9" w14:textId="77777777" w:rsidR="0009349B" w:rsidRDefault="0009349B" w:rsidP="0009349B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6BC880E1" w14:textId="77777777" w:rsidR="0009349B" w:rsidRPr="00F66649" w:rsidRDefault="0009349B" w:rsidP="0009349B">
                      <w:pPr>
                        <w:spacing w:after="0" w:line="240" w:lineRule="auto"/>
                        <w:rPr>
                          <w:rStyle w:val="PlaceholderText"/>
                          <w:color w:val="auto"/>
                        </w:rPr>
                      </w:pPr>
                      <w:r>
                        <w:t>Tx number</w:t>
                      </w:r>
                    </w:p>
                    <w:p w14:paraId="0131F8A8" w14:textId="09908869" w:rsidR="0009349B" w:rsidRDefault="0009349B"/>
                  </w:txbxContent>
                </v:textbox>
                <w10:wrap type="square"/>
              </v:shape>
            </w:pict>
          </mc:Fallback>
        </mc:AlternateContent>
      </w:r>
    </w:p>
    <w:p w14:paraId="13A0F883" w14:textId="7A3C61E6" w:rsidR="00DB4AD9" w:rsidRDefault="00095209" w:rsidP="00DB4AD9">
      <w:r>
        <w:rPr>
          <w:noProof/>
          <w:lang w:eastAsia="en-GB"/>
        </w:rPr>
        <w:drawing>
          <wp:anchor distT="0" distB="0" distL="114300" distR="114300" simplePos="0" relativeHeight="251708416" behindDoc="0" locked="0" layoutInCell="1" allowOverlap="1" wp14:anchorId="19AB298E" wp14:editId="6C5BDBDE">
            <wp:simplePos x="0" y="0"/>
            <wp:positionH relativeFrom="page">
              <wp:posOffset>5730949</wp:posOffset>
            </wp:positionH>
            <wp:positionV relativeFrom="page">
              <wp:posOffset>430973</wp:posOffset>
            </wp:positionV>
            <wp:extent cx="1520456" cy="669851"/>
            <wp:effectExtent l="0" t="0" r="0" b="0"/>
            <wp:wrapSquare wrapText="bothSides"/>
            <wp:docPr id="1163063006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A6919" w14:textId="2D0E4204" w:rsidR="00DB4AD9" w:rsidRDefault="00DB4AD9" w:rsidP="00DB4AD9">
      <w:r>
        <w:tab/>
      </w:r>
    </w:p>
    <w:p w14:paraId="2CD9CD8E" w14:textId="440D2399" w:rsidR="00DB4AD9" w:rsidRDefault="00DB4AD9" w:rsidP="00DB4AD9">
      <w:r>
        <w:tab/>
      </w:r>
    </w:p>
    <w:p w14:paraId="07C39DA4" w14:textId="77777777" w:rsidR="00D25BD6" w:rsidRDefault="00D25BD6" w:rsidP="00DB4AD9"/>
    <w:tbl>
      <w:tblPr>
        <w:tblStyle w:val="TableGrid"/>
        <w:tblW w:w="11199" w:type="dxa"/>
        <w:tblInd w:w="-289" w:type="dxa"/>
        <w:tblLook w:val="04A0" w:firstRow="1" w:lastRow="0" w:firstColumn="1" w:lastColumn="0" w:noHBand="0" w:noVBand="1"/>
      </w:tblPr>
      <w:tblGrid>
        <w:gridCol w:w="2269"/>
        <w:gridCol w:w="2977"/>
        <w:gridCol w:w="1842"/>
        <w:gridCol w:w="6"/>
        <w:gridCol w:w="4105"/>
      </w:tblGrid>
      <w:tr w:rsidR="00635F63" w14:paraId="0D295698" w14:textId="77777777" w:rsidTr="00B96423">
        <w:tc>
          <w:tcPr>
            <w:tcW w:w="5246" w:type="dxa"/>
            <w:gridSpan w:val="2"/>
            <w:shd w:val="clear" w:color="auto" w:fill="245980" w:themeFill="text1"/>
          </w:tcPr>
          <w:p w14:paraId="1E0D6B34" w14:textId="261A5923" w:rsidR="00635F63" w:rsidRPr="00635F63" w:rsidRDefault="00635F63" w:rsidP="00635F63">
            <w:pPr>
              <w:rPr>
                <w:b/>
                <w:bCs/>
              </w:rPr>
            </w:pPr>
            <w:r w:rsidRPr="00635F63">
              <w:rPr>
                <w:b/>
                <w:bCs/>
                <w:color w:val="FFFFFF" w:themeColor="background1"/>
              </w:rPr>
              <w:t>Embryo Cryopreservation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="00FB7E1F">
              <w:rPr>
                <w:b/>
                <w:bCs/>
                <w:color w:val="FFFFFF" w:themeColor="background1"/>
              </w:rPr>
              <w:t>S</w:t>
            </w:r>
            <w:r>
              <w:rPr>
                <w:b/>
                <w:bCs/>
                <w:color w:val="FFFFFF" w:themeColor="background1"/>
              </w:rPr>
              <w:t>ummary</w:t>
            </w:r>
          </w:p>
        </w:tc>
        <w:tc>
          <w:tcPr>
            <w:tcW w:w="1842" w:type="dxa"/>
          </w:tcPr>
          <w:p w14:paraId="03D667B6" w14:textId="5268EFDF" w:rsidR="00635F63" w:rsidRDefault="00635F63" w:rsidP="00635F63">
            <w:r>
              <w:t xml:space="preserve">Other </w:t>
            </w:r>
            <w:r w:rsidR="00FB7E1F">
              <w:t>E</w:t>
            </w:r>
            <w:r>
              <w:t>mbryos in storage?</w:t>
            </w:r>
          </w:p>
        </w:tc>
        <w:tc>
          <w:tcPr>
            <w:tcW w:w="4111" w:type="dxa"/>
            <w:gridSpan w:val="2"/>
          </w:tcPr>
          <w:p w14:paraId="3C8B23CA" w14:textId="41361121" w:rsidR="00635F63" w:rsidRDefault="00635F63" w:rsidP="00635F63">
            <w:r>
              <w:t xml:space="preserve">Yes / No  </w:t>
            </w:r>
          </w:p>
          <w:p w14:paraId="53555EF9" w14:textId="07573602" w:rsidR="00635F63" w:rsidRDefault="00635F63" w:rsidP="00635F63">
            <w:r>
              <w:t>Location:                   Number:</w:t>
            </w:r>
          </w:p>
        </w:tc>
      </w:tr>
      <w:tr w:rsidR="00635F63" w14:paraId="6BE985DC" w14:textId="77777777" w:rsidTr="00635F63">
        <w:trPr>
          <w:trHeight w:val="285"/>
        </w:trPr>
        <w:tc>
          <w:tcPr>
            <w:tcW w:w="2269" w:type="dxa"/>
          </w:tcPr>
          <w:p w14:paraId="7DCBB567" w14:textId="70255F23" w:rsidR="00635F63" w:rsidRDefault="00635F63" w:rsidP="00635F63">
            <w:r>
              <w:t xml:space="preserve">Reason for </w:t>
            </w:r>
            <w:r w:rsidR="00B820CD">
              <w:t>F</w:t>
            </w:r>
            <w:r>
              <w:t>reeze:</w:t>
            </w:r>
          </w:p>
        </w:tc>
        <w:tc>
          <w:tcPr>
            <w:tcW w:w="2977" w:type="dxa"/>
          </w:tcPr>
          <w:p w14:paraId="0AFB3ABD" w14:textId="787611AB" w:rsidR="00635F63" w:rsidRDefault="00635F63" w:rsidP="00635F63"/>
        </w:tc>
        <w:tc>
          <w:tcPr>
            <w:tcW w:w="1842" w:type="dxa"/>
            <w:vMerge w:val="restart"/>
          </w:tcPr>
          <w:p w14:paraId="6309241F" w14:textId="63C6D71A" w:rsidR="00635F63" w:rsidRDefault="00E42580" w:rsidP="00635F63">
            <w:proofErr w:type="spellStart"/>
            <w:r>
              <w:t>Cryotank</w:t>
            </w:r>
            <w:proofErr w:type="spellEnd"/>
            <w:r>
              <w:t xml:space="preserve"> Type</w:t>
            </w:r>
            <w:r w:rsidR="00635F63">
              <w:t xml:space="preserve">  </w:t>
            </w:r>
          </w:p>
        </w:tc>
        <w:tc>
          <w:tcPr>
            <w:tcW w:w="4111" w:type="dxa"/>
            <w:gridSpan w:val="2"/>
            <w:vMerge w:val="restart"/>
          </w:tcPr>
          <w:p w14:paraId="78B5BF4C" w14:textId="77777777" w:rsidR="009B6648" w:rsidRDefault="00635F63" w:rsidP="00635F63">
            <w:r>
              <w:t xml:space="preserve">Screened / Unscreened </w:t>
            </w:r>
          </w:p>
          <w:p w14:paraId="70BBB3B1" w14:textId="3DA1869B" w:rsidR="00635F63" w:rsidRDefault="00635F63" w:rsidP="00635F63">
            <w:r>
              <w:t>Hep B / Hep C / HIV</w:t>
            </w:r>
          </w:p>
        </w:tc>
      </w:tr>
      <w:tr w:rsidR="00635F63" w14:paraId="229F56D3" w14:textId="77777777" w:rsidTr="00635F63">
        <w:trPr>
          <w:trHeight w:val="255"/>
        </w:trPr>
        <w:tc>
          <w:tcPr>
            <w:tcW w:w="2269" w:type="dxa"/>
          </w:tcPr>
          <w:p w14:paraId="2860E9D6" w14:textId="0B43EEC2" w:rsidR="00635F63" w:rsidRDefault="00635F63" w:rsidP="00635F63">
            <w:r>
              <w:t xml:space="preserve">Split </w:t>
            </w:r>
            <w:r w:rsidR="00FB7E1F">
              <w:t>Dewars</w:t>
            </w:r>
            <w:r>
              <w:t xml:space="preserve"> </w:t>
            </w:r>
            <w:r w:rsidR="00FB7E1F">
              <w:t>N</w:t>
            </w:r>
            <w:r>
              <w:t>eeded?</w:t>
            </w:r>
          </w:p>
        </w:tc>
        <w:tc>
          <w:tcPr>
            <w:tcW w:w="2977" w:type="dxa"/>
          </w:tcPr>
          <w:p w14:paraId="28F77323" w14:textId="3DCBBC50" w:rsidR="00635F63" w:rsidRDefault="00FB7E1F" w:rsidP="00635F63">
            <w:proofErr w:type="gramStart"/>
            <w:r>
              <w:t>Yes  /</w:t>
            </w:r>
            <w:proofErr w:type="gramEnd"/>
            <w:r>
              <w:t xml:space="preserve">  No</w:t>
            </w:r>
          </w:p>
        </w:tc>
        <w:tc>
          <w:tcPr>
            <w:tcW w:w="1842" w:type="dxa"/>
            <w:vMerge/>
          </w:tcPr>
          <w:p w14:paraId="3808C8A0" w14:textId="77777777" w:rsidR="00635F63" w:rsidRDefault="00635F63" w:rsidP="00635F63"/>
        </w:tc>
        <w:tc>
          <w:tcPr>
            <w:tcW w:w="4111" w:type="dxa"/>
            <w:gridSpan w:val="2"/>
            <w:vMerge/>
          </w:tcPr>
          <w:p w14:paraId="440583D5" w14:textId="77777777" w:rsidR="00635F63" w:rsidRDefault="00635F63" w:rsidP="00635F63"/>
        </w:tc>
      </w:tr>
      <w:tr w:rsidR="00D25BD6" w14:paraId="56A19A6F" w14:textId="77777777" w:rsidTr="00635F63">
        <w:tc>
          <w:tcPr>
            <w:tcW w:w="2269" w:type="dxa"/>
          </w:tcPr>
          <w:p w14:paraId="78C12CCC" w14:textId="7A49C9B6" w:rsidR="00D25BD6" w:rsidRDefault="00635F63" w:rsidP="00DB4AD9">
            <w:r>
              <w:t xml:space="preserve">Donor </w:t>
            </w:r>
            <w:r w:rsidR="00E42580">
              <w:t>G</w:t>
            </w:r>
            <w:r>
              <w:t>ametes?</w:t>
            </w:r>
          </w:p>
        </w:tc>
        <w:tc>
          <w:tcPr>
            <w:tcW w:w="2977" w:type="dxa"/>
          </w:tcPr>
          <w:p w14:paraId="25E09342" w14:textId="5BCF20F5" w:rsidR="00D25BD6" w:rsidRDefault="00635F63" w:rsidP="00DB4AD9">
            <w:r>
              <w:t>Egg /Sperm   Code:</w:t>
            </w:r>
          </w:p>
        </w:tc>
        <w:tc>
          <w:tcPr>
            <w:tcW w:w="1842" w:type="dxa"/>
          </w:tcPr>
          <w:p w14:paraId="337E1C46" w14:textId="44171EDF" w:rsidR="00D25BD6" w:rsidRDefault="00635F63" w:rsidP="00DB4AD9">
            <w:r>
              <w:t xml:space="preserve">No Years </w:t>
            </w:r>
            <w:r w:rsidR="003B42BE">
              <w:t>C</w:t>
            </w:r>
            <w:r>
              <w:t>onsent:</w:t>
            </w:r>
          </w:p>
        </w:tc>
        <w:tc>
          <w:tcPr>
            <w:tcW w:w="4111" w:type="dxa"/>
            <w:gridSpan w:val="2"/>
          </w:tcPr>
          <w:p w14:paraId="080F8658" w14:textId="77777777" w:rsidR="00D25BD6" w:rsidRDefault="00D25BD6" w:rsidP="00DB4AD9"/>
        </w:tc>
      </w:tr>
      <w:tr w:rsidR="00E27351" w14:paraId="752AB050" w14:textId="23FD8617" w:rsidTr="00AB11C9">
        <w:tc>
          <w:tcPr>
            <w:tcW w:w="2269" w:type="dxa"/>
          </w:tcPr>
          <w:p w14:paraId="6F7CA388" w14:textId="77777777" w:rsidR="00E27351" w:rsidRDefault="00E27351" w:rsidP="00CB1A1F">
            <w:pPr>
              <w:spacing w:line="360" w:lineRule="auto"/>
            </w:pPr>
            <w:r>
              <w:t>Vitrification media</w:t>
            </w:r>
          </w:p>
          <w:p w14:paraId="10AE8492" w14:textId="443DE966" w:rsidR="00E27351" w:rsidRDefault="00E27351" w:rsidP="00CB1A1F">
            <w:pPr>
              <w:spacing w:line="360" w:lineRule="auto"/>
            </w:pPr>
            <w:proofErr w:type="spellStart"/>
            <w:r>
              <w:t>Cryo</w:t>
            </w:r>
            <w:proofErr w:type="spellEnd"/>
            <w:r>
              <w:t xml:space="preserve"> </w:t>
            </w:r>
            <w:r w:rsidR="003B42BE">
              <w:t>D</w:t>
            </w:r>
            <w:r>
              <w:t>evice</w:t>
            </w:r>
          </w:p>
        </w:tc>
        <w:tc>
          <w:tcPr>
            <w:tcW w:w="4825" w:type="dxa"/>
            <w:gridSpan w:val="3"/>
          </w:tcPr>
          <w:p w14:paraId="7E9B595B" w14:textId="77777777" w:rsidR="00E27351" w:rsidRDefault="00E27351" w:rsidP="00CB1A1F">
            <w:pPr>
              <w:spacing w:line="360" w:lineRule="auto"/>
            </w:pPr>
            <w:proofErr w:type="spellStart"/>
            <w:r>
              <w:t>Vitrolife</w:t>
            </w:r>
            <w:proofErr w:type="spellEnd"/>
            <w:r>
              <w:t xml:space="preserve"> /……………………….   Exp. Date:</w:t>
            </w:r>
          </w:p>
          <w:p w14:paraId="0E65DF0D" w14:textId="28C00380" w:rsidR="00E27351" w:rsidRPr="00E27351" w:rsidRDefault="00E27351" w:rsidP="00CB1A1F">
            <w:pPr>
              <w:spacing w:line="360" w:lineRule="auto"/>
            </w:pPr>
            <w:r>
              <w:t>Rapid I /…………………………</w:t>
            </w:r>
          </w:p>
        </w:tc>
        <w:tc>
          <w:tcPr>
            <w:tcW w:w="4105" w:type="dxa"/>
          </w:tcPr>
          <w:p w14:paraId="0A44E847" w14:textId="77777777" w:rsidR="00E27351" w:rsidRDefault="0059347E" w:rsidP="0059347E">
            <w:r>
              <w:t>Comments:</w:t>
            </w:r>
          </w:p>
          <w:p w14:paraId="73730DFE" w14:textId="77777777" w:rsidR="00CB1A1F" w:rsidRDefault="00CB1A1F" w:rsidP="0059347E"/>
          <w:p w14:paraId="500DF16D" w14:textId="766C69BD" w:rsidR="00CB1A1F" w:rsidRDefault="00CB1A1F" w:rsidP="0059347E"/>
        </w:tc>
      </w:tr>
    </w:tbl>
    <w:p w14:paraId="792C3CFA" w14:textId="77777777" w:rsidR="00D25BD6" w:rsidRDefault="00D25BD6" w:rsidP="0059347E">
      <w:pPr>
        <w:spacing w:after="0" w:line="240" w:lineRule="auto"/>
      </w:pPr>
    </w:p>
    <w:tbl>
      <w:tblPr>
        <w:tblStyle w:val="TableGrid"/>
        <w:tblW w:w="1119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49"/>
        <w:gridCol w:w="851"/>
        <w:gridCol w:w="10"/>
        <w:gridCol w:w="842"/>
        <w:gridCol w:w="850"/>
        <w:gridCol w:w="850"/>
        <w:gridCol w:w="1277"/>
        <w:gridCol w:w="1418"/>
        <w:gridCol w:w="1275"/>
        <w:gridCol w:w="1843"/>
        <w:gridCol w:w="1134"/>
      </w:tblGrid>
      <w:tr w:rsidR="00B73F7A" w14:paraId="765BB715" w14:textId="63D7787C" w:rsidTr="00B96423">
        <w:trPr>
          <w:trHeight w:val="419"/>
        </w:trPr>
        <w:tc>
          <w:tcPr>
            <w:tcW w:w="11199" w:type="dxa"/>
            <w:gridSpan w:val="11"/>
            <w:tcBorders>
              <w:right w:val="single" w:sz="4" w:space="0" w:color="auto"/>
            </w:tcBorders>
            <w:shd w:val="clear" w:color="auto" w:fill="245980" w:themeFill="text1"/>
          </w:tcPr>
          <w:p w14:paraId="153A3DA6" w14:textId="074BEED4" w:rsidR="00B73F7A" w:rsidRPr="00A565DD" w:rsidRDefault="00B73F7A" w:rsidP="00B73F7A">
            <w:pPr>
              <w:jc w:val="center"/>
              <w:rPr>
                <w:b/>
                <w:bCs/>
                <w:color w:val="FFFFFF" w:themeColor="background1"/>
              </w:rPr>
            </w:pPr>
            <w:r w:rsidRPr="00A565DD">
              <w:rPr>
                <w:b/>
                <w:bCs/>
                <w:color w:val="FFFFFF" w:themeColor="background1"/>
              </w:rPr>
              <w:t>Embryo Cryopreservation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5A4146" w14:paraId="7FA5F743" w14:textId="1FE164F0" w:rsidTr="00B84014">
        <w:trPr>
          <w:trHeight w:val="874"/>
        </w:trPr>
        <w:tc>
          <w:tcPr>
            <w:tcW w:w="1700" w:type="dxa"/>
            <w:gridSpan w:val="2"/>
            <w:tcBorders>
              <w:bottom w:val="single" w:sz="8" w:space="0" w:color="auto"/>
              <w:right w:val="single" w:sz="4" w:space="0" w:color="auto"/>
            </w:tcBorders>
          </w:tcPr>
          <w:p w14:paraId="33E9BD9F" w14:textId="2E49F0A9" w:rsidR="005A4146" w:rsidRPr="00635F63" w:rsidRDefault="005A4146" w:rsidP="005D4A6D">
            <w:pPr>
              <w:jc w:val="left"/>
              <w:rPr>
                <w:sz w:val="20"/>
                <w:szCs w:val="20"/>
              </w:rPr>
            </w:pPr>
            <w:r w:rsidRPr="00EB3AFA">
              <w:rPr>
                <w:b/>
                <w:bCs/>
                <w:sz w:val="20"/>
                <w:szCs w:val="20"/>
              </w:rPr>
              <w:t>Freezing witnes</w:t>
            </w:r>
            <w:r w:rsidRPr="00241158">
              <w:rPr>
                <w:b/>
                <w:bCs/>
                <w:sz w:val="20"/>
                <w:szCs w:val="20"/>
              </w:rPr>
              <w:t>s</w:t>
            </w:r>
            <w:r w:rsidR="0064468F" w:rsidRPr="00241158">
              <w:rPr>
                <w:b/>
                <w:bCs/>
                <w:sz w:val="20"/>
                <w:szCs w:val="20"/>
              </w:rPr>
              <w:t>ing</w:t>
            </w:r>
            <w:r w:rsidR="0064468F" w:rsidRPr="0073206D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(Dishes, Rapid I, Lab notes, Tx cycle ID, </w:t>
            </w:r>
            <w:proofErr w:type="gramStart"/>
            <w:r>
              <w:rPr>
                <w:sz w:val="20"/>
                <w:szCs w:val="20"/>
              </w:rPr>
              <w:t xml:space="preserve">RI)   </w:t>
            </w:r>
            <w:proofErr w:type="gramEnd"/>
            <w:r>
              <w:rPr>
                <w:sz w:val="20"/>
                <w:szCs w:val="20"/>
              </w:rPr>
              <w:t xml:space="preserve">                       </w:t>
            </w:r>
          </w:p>
        </w:tc>
        <w:tc>
          <w:tcPr>
            <w:tcW w:w="3829" w:type="dxa"/>
            <w:gridSpan w:val="5"/>
            <w:tcBorders>
              <w:bottom w:val="single" w:sz="8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091D71B3" w14:textId="25D59A15" w:rsidR="0064468F" w:rsidRPr="0064468F" w:rsidRDefault="0064468F" w:rsidP="00CA0089">
            <w:pPr>
              <w:rPr>
                <w:b/>
                <w:bCs/>
                <w:sz w:val="20"/>
                <w:szCs w:val="20"/>
              </w:rPr>
            </w:pPr>
            <w:r w:rsidRPr="0064468F">
              <w:rPr>
                <w:b/>
                <w:bCs/>
                <w:sz w:val="20"/>
                <w:szCs w:val="20"/>
              </w:rPr>
              <w:t>Witnessing for Freeze 1</w:t>
            </w:r>
          </w:p>
          <w:p w14:paraId="67F5FF1F" w14:textId="580D164D" w:rsidR="005A4146" w:rsidRDefault="005A4146" w:rsidP="00CA0089">
            <w:pPr>
              <w:rPr>
                <w:sz w:val="20"/>
                <w:szCs w:val="20"/>
              </w:rPr>
            </w:pPr>
            <w:r w:rsidRPr="00635F63">
              <w:rPr>
                <w:sz w:val="20"/>
                <w:szCs w:val="20"/>
              </w:rPr>
              <w:t xml:space="preserve">Date:                      </w:t>
            </w:r>
            <w:r>
              <w:rPr>
                <w:sz w:val="20"/>
                <w:szCs w:val="20"/>
              </w:rPr>
              <w:t xml:space="preserve">        </w:t>
            </w:r>
            <w:r w:rsidRPr="00635F63">
              <w:rPr>
                <w:sz w:val="20"/>
                <w:szCs w:val="20"/>
              </w:rPr>
              <w:t xml:space="preserve">Time:                      </w:t>
            </w:r>
          </w:p>
          <w:p w14:paraId="63493249" w14:textId="77777777" w:rsidR="005A4146" w:rsidRDefault="005A4146" w:rsidP="00CA0089">
            <w:pPr>
              <w:rPr>
                <w:sz w:val="20"/>
                <w:szCs w:val="20"/>
              </w:rPr>
            </w:pPr>
          </w:p>
          <w:p w14:paraId="2CABE7B7" w14:textId="2463D68B" w:rsidR="005A4146" w:rsidRPr="00635F63" w:rsidRDefault="005A4146" w:rsidP="00CA0089">
            <w:pPr>
              <w:rPr>
                <w:sz w:val="20"/>
                <w:szCs w:val="20"/>
              </w:rPr>
            </w:pPr>
            <w:r w:rsidRPr="00635F63">
              <w:rPr>
                <w:sz w:val="20"/>
                <w:szCs w:val="20"/>
              </w:rPr>
              <w:t>Operator:</w:t>
            </w:r>
            <w:r>
              <w:rPr>
                <w:sz w:val="20"/>
                <w:szCs w:val="20"/>
              </w:rPr>
              <w:t xml:space="preserve">                      Witness:                      </w:t>
            </w:r>
          </w:p>
        </w:tc>
        <w:tc>
          <w:tcPr>
            <w:tcW w:w="5670" w:type="dxa"/>
            <w:gridSpan w:val="4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29B9E3EB" w14:textId="75B78365" w:rsidR="0064468F" w:rsidRPr="0064468F" w:rsidRDefault="0064468F" w:rsidP="00B73F7A">
            <w:pPr>
              <w:rPr>
                <w:b/>
                <w:bCs/>
                <w:sz w:val="20"/>
                <w:szCs w:val="20"/>
              </w:rPr>
            </w:pPr>
            <w:r w:rsidRPr="0064468F">
              <w:rPr>
                <w:b/>
                <w:bCs/>
                <w:sz w:val="20"/>
                <w:szCs w:val="20"/>
              </w:rPr>
              <w:t>Witnessing for Freeze 2</w:t>
            </w:r>
          </w:p>
          <w:p w14:paraId="042943D5" w14:textId="3173275D" w:rsidR="00B73F7A" w:rsidRDefault="00B73F7A" w:rsidP="00B73F7A">
            <w:pPr>
              <w:rPr>
                <w:sz w:val="20"/>
                <w:szCs w:val="20"/>
              </w:rPr>
            </w:pPr>
            <w:r w:rsidRPr="00635F63">
              <w:rPr>
                <w:sz w:val="20"/>
                <w:szCs w:val="20"/>
              </w:rPr>
              <w:t xml:space="preserve">Date:                      </w:t>
            </w:r>
            <w:r>
              <w:rPr>
                <w:sz w:val="20"/>
                <w:szCs w:val="20"/>
              </w:rPr>
              <w:t xml:space="preserve">        </w:t>
            </w:r>
            <w:r w:rsidRPr="00635F63">
              <w:rPr>
                <w:sz w:val="20"/>
                <w:szCs w:val="20"/>
              </w:rPr>
              <w:t xml:space="preserve">Time:                      </w:t>
            </w:r>
          </w:p>
          <w:p w14:paraId="3E1BF6AE" w14:textId="77777777" w:rsidR="00B73F7A" w:rsidRDefault="00B73F7A" w:rsidP="00B73F7A">
            <w:pPr>
              <w:rPr>
                <w:sz w:val="20"/>
                <w:szCs w:val="20"/>
              </w:rPr>
            </w:pPr>
          </w:p>
          <w:p w14:paraId="24E9FBD1" w14:textId="6BDEBD14" w:rsidR="005A4146" w:rsidRPr="00635F63" w:rsidRDefault="00B73F7A" w:rsidP="00EA5B5C">
            <w:pPr>
              <w:suppressAutoHyphens w:val="0"/>
              <w:jc w:val="left"/>
              <w:rPr>
                <w:sz w:val="20"/>
                <w:szCs w:val="20"/>
              </w:rPr>
            </w:pPr>
            <w:r w:rsidRPr="00635F63">
              <w:rPr>
                <w:sz w:val="20"/>
                <w:szCs w:val="20"/>
              </w:rPr>
              <w:t>Operator:</w:t>
            </w:r>
            <w:r>
              <w:rPr>
                <w:sz w:val="20"/>
                <w:szCs w:val="20"/>
              </w:rPr>
              <w:t xml:space="preserve">                      Witness:                     </w:t>
            </w:r>
          </w:p>
        </w:tc>
      </w:tr>
      <w:tr w:rsidR="00B750C9" w14:paraId="6F1974AD" w14:textId="29997764" w:rsidTr="00B96423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378BA028" w14:textId="7573D118" w:rsidR="00B750C9" w:rsidRPr="00861DCF" w:rsidRDefault="00B750C9" w:rsidP="002B6B8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Embryo ID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028BFE5E" w14:textId="735BB1E1" w:rsidR="00B750C9" w:rsidRPr="00861DCF" w:rsidRDefault="00B750C9" w:rsidP="002B6B8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Grade</w:t>
            </w: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06383BE1" w14:textId="072D73A6" w:rsidR="00B750C9" w:rsidRPr="00861DCF" w:rsidRDefault="00B750C9" w:rsidP="002B6B8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IDA score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4FAA1BD6" w14:textId="43409D0C" w:rsidR="00B750C9" w:rsidRPr="00861DCF" w:rsidRDefault="00B750C9" w:rsidP="002B6B8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Rapid I colour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4BFAC9B8" w14:textId="71E57903" w:rsidR="00B750C9" w:rsidRPr="00861DCF" w:rsidRDefault="00B750C9" w:rsidP="002B6B8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Day of freeze</w:t>
            </w: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7E50B1C9" w14:textId="40C33E51" w:rsidR="00B750C9" w:rsidRPr="00861DCF" w:rsidRDefault="00B750C9" w:rsidP="002B6B8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Date of Freeze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644C5BAB" w14:textId="1E6E16E8" w:rsidR="00B750C9" w:rsidRDefault="00B750C9" w:rsidP="002B6B8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Biopsy </w:t>
            </w:r>
            <w:r w:rsidR="009629A5">
              <w:rPr>
                <w:color w:val="FFFFFF" w:themeColor="background1"/>
                <w:sz w:val="20"/>
                <w:szCs w:val="20"/>
              </w:rPr>
              <w:t>Wit.</w:t>
            </w:r>
          </w:p>
          <w:p w14:paraId="3097D905" w14:textId="532371CB" w:rsidR="00B750C9" w:rsidRPr="00861DCF" w:rsidRDefault="00B750C9" w:rsidP="002B6B8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Biopsy Dish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20822E51" w14:textId="77777777" w:rsidR="00B750C9" w:rsidRDefault="009629A5" w:rsidP="002B6B8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Biopsy Wit.</w:t>
            </w:r>
          </w:p>
          <w:p w14:paraId="655AAC55" w14:textId="26FCD838" w:rsidR="009629A5" w:rsidRPr="00861DCF" w:rsidRDefault="00960CBF" w:rsidP="002B6B8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Tubing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73621E64" w14:textId="0280E3F7" w:rsidR="00B750C9" w:rsidRPr="00861DCF" w:rsidRDefault="009629A5" w:rsidP="009629A5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Location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5980" w:themeFill="text1"/>
          </w:tcPr>
          <w:p w14:paraId="70346380" w14:textId="151C2272" w:rsidR="00B750C9" w:rsidRPr="00861DCF" w:rsidRDefault="00B750C9" w:rsidP="002B6B81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861DCF">
              <w:rPr>
                <w:color w:val="FFFFFF" w:themeColor="background1"/>
                <w:sz w:val="20"/>
                <w:szCs w:val="20"/>
              </w:rPr>
              <w:t>Thaw Date</w:t>
            </w:r>
          </w:p>
        </w:tc>
      </w:tr>
      <w:tr w:rsidR="00960CBF" w14:paraId="71EBCCAD" w14:textId="1BA49085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9E1313" w14:textId="6F8EE5A6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4E8E0D" w14:textId="737BCDB1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60AC71" w14:textId="54845348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AC73DF" w14:textId="6D403D80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E6021C" w14:textId="1CD33260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110C50E" w14:textId="72400380" w:rsidR="00960CBF" w:rsidRPr="002B6B81" w:rsidRDefault="00960CBF" w:rsidP="00960CBF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C566253" w14:textId="0B8B686B" w:rsidR="00960CBF" w:rsidRDefault="00960CBF" w:rsidP="00960CBF">
            <w:pPr>
              <w:spacing w:line="276" w:lineRule="auto"/>
              <w:jc w:val="center"/>
            </w:pPr>
            <w:r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5EEC3EB" w14:textId="12291521" w:rsidR="00960CBF" w:rsidRDefault="00960CBF" w:rsidP="00960CBF">
            <w:pPr>
              <w:spacing w:line="276" w:lineRule="auto"/>
              <w:jc w:val="center"/>
            </w:pPr>
            <w:r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CD6E07B" w14:textId="6897784B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BCB3F6" w14:textId="6E68FDA0" w:rsidR="00960CBF" w:rsidRDefault="00960CBF" w:rsidP="00960CBF">
            <w:pPr>
              <w:spacing w:line="276" w:lineRule="auto"/>
            </w:pPr>
          </w:p>
        </w:tc>
      </w:tr>
      <w:tr w:rsidR="00960CBF" w14:paraId="7039566B" w14:textId="33BF3EED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180740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DB0C92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4B5D7EE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7E33A7" w14:textId="56C45320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9055D3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A7C28E5" w14:textId="59ED6A77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550D64E" w14:textId="7E317A61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5F2F9DB" w14:textId="4D1C54DA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D270A75" w14:textId="66368E03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7B27D0" w14:textId="7727CE6C" w:rsidR="00960CBF" w:rsidRDefault="00960CBF" w:rsidP="00960CBF">
            <w:pPr>
              <w:spacing w:line="276" w:lineRule="auto"/>
            </w:pPr>
          </w:p>
        </w:tc>
      </w:tr>
      <w:tr w:rsidR="00960CBF" w14:paraId="1CBBEFC5" w14:textId="17DA045C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B52DBF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A8E15C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643A94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DA729D" w14:textId="0F298F1E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6BFC53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17D5D50" w14:textId="57F15057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92B5C8C" w14:textId="4B30CD34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6CDB615" w14:textId="52EFFC12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9168D00" w14:textId="6BEAB925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FEE204" w14:textId="4905A84E" w:rsidR="00960CBF" w:rsidRDefault="00960CBF" w:rsidP="00960CBF">
            <w:pPr>
              <w:spacing w:line="276" w:lineRule="auto"/>
            </w:pPr>
          </w:p>
        </w:tc>
      </w:tr>
      <w:tr w:rsidR="00960CBF" w14:paraId="05A32C1F" w14:textId="374F2360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EA1688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6F4190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684D44E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33095A" w14:textId="482820F3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FAABF2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E5DFA9B" w14:textId="364B2125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199FEC4" w14:textId="2A3D285F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3BD3537" w14:textId="5BA62650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9A0FDBD" w14:textId="69F9EB1A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1A4F62" w14:textId="09598070" w:rsidR="00960CBF" w:rsidRDefault="00960CBF" w:rsidP="00960CBF">
            <w:pPr>
              <w:spacing w:line="276" w:lineRule="auto"/>
            </w:pPr>
          </w:p>
        </w:tc>
      </w:tr>
      <w:tr w:rsidR="00960CBF" w14:paraId="7998EA73" w14:textId="64CB72F7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E0667E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C8E9AF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4EE8780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B9A65B" w14:textId="70D19FDB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2FCB59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53B669D" w14:textId="31926C23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E9DAD77" w14:textId="07428E3F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F200D72" w14:textId="1018BADC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7A8BDBD" w14:textId="7725C5BE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52EA1F" w14:textId="1F338CAE" w:rsidR="00960CBF" w:rsidRDefault="00960CBF" w:rsidP="00960CBF">
            <w:pPr>
              <w:spacing w:line="276" w:lineRule="auto"/>
            </w:pPr>
          </w:p>
        </w:tc>
      </w:tr>
      <w:tr w:rsidR="00960CBF" w14:paraId="1BE5F3BB" w14:textId="60B1D309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6724CD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FBC362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6CEDA13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836AA2" w14:textId="3DD1058D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9E8F22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7ED78D" w14:textId="6CDA0F45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1D5AEAB" w14:textId="1F57B02D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6822185" w14:textId="1FC53DB3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B864BC9" w14:textId="6208611B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9FAF66" w14:textId="2877806B" w:rsidR="00960CBF" w:rsidRDefault="00960CBF" w:rsidP="00960CBF">
            <w:pPr>
              <w:spacing w:line="276" w:lineRule="auto"/>
            </w:pPr>
          </w:p>
        </w:tc>
      </w:tr>
      <w:tr w:rsidR="00960CBF" w14:paraId="786B7F7A" w14:textId="439D954D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D8BCDB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D1D90D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39EEFE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80AA1B" w14:textId="1890DB4E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0A9451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3EF8A7E" w14:textId="67606333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C1C157E" w14:textId="020E650D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2E1054C" w14:textId="6CDCC335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040B085" w14:textId="39D887DD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E8BE59" w14:textId="7FB57B1B" w:rsidR="00960CBF" w:rsidRDefault="00960CBF" w:rsidP="00960CBF">
            <w:pPr>
              <w:spacing w:line="276" w:lineRule="auto"/>
            </w:pPr>
          </w:p>
        </w:tc>
      </w:tr>
      <w:tr w:rsidR="00960CBF" w14:paraId="768C721B" w14:textId="736570C9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065741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4E3872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4C0A9C3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D85377" w14:textId="31924DD5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06E535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090CB26" w14:textId="2024440B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84FE29A" w14:textId="7D4747C2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66C3D90" w14:textId="6C39B785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BEB0374" w14:textId="7AFBBC1A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93E82A" w14:textId="0191A81D" w:rsidR="00960CBF" w:rsidRDefault="00960CBF" w:rsidP="00960CBF">
            <w:pPr>
              <w:spacing w:line="276" w:lineRule="auto"/>
            </w:pPr>
          </w:p>
        </w:tc>
      </w:tr>
      <w:tr w:rsidR="00960CBF" w14:paraId="6FFD817A" w14:textId="1A4E7DBD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027D82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9595E7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84A52B2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A4A92B" w14:textId="7E3D7F51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FA9FD3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D1858DD" w14:textId="438EFFBD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B4975A5" w14:textId="3298EBD8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1802342" w14:textId="7D425F7A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96836DF" w14:textId="54B3D1B0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D24D40" w14:textId="44B6870F" w:rsidR="00960CBF" w:rsidRDefault="00960CBF" w:rsidP="00960CBF">
            <w:pPr>
              <w:spacing w:line="276" w:lineRule="auto"/>
            </w:pPr>
          </w:p>
        </w:tc>
      </w:tr>
      <w:tr w:rsidR="00960CBF" w14:paraId="77FAE88D" w14:textId="781E41BB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5D1C27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0E07AA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FB276AE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48FC92" w14:textId="76532B56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0E319A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895572E" w14:textId="4FF1F3BE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1121FAA" w14:textId="2F9C8C85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7DBB4D0" w14:textId="7655B664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F04589F" w14:textId="23DB8721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919C23" w14:textId="147B7356" w:rsidR="00960CBF" w:rsidRDefault="00960CBF" w:rsidP="00960CBF">
            <w:pPr>
              <w:spacing w:line="276" w:lineRule="auto"/>
            </w:pPr>
          </w:p>
        </w:tc>
      </w:tr>
      <w:tr w:rsidR="00960CBF" w14:paraId="2AD99F19" w14:textId="2EA66410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B86E11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638454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F2FF15D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D851A0" w14:textId="2C7FD58B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C02910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A8D7EE6" w14:textId="78C80E87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B3E675A" w14:textId="23C795FF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F10C2C8" w14:textId="514309E5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4E0A4D4" w14:textId="582FDBD1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F41EA9" w14:textId="18DD8269" w:rsidR="00960CBF" w:rsidRDefault="00960CBF" w:rsidP="00960CBF">
            <w:pPr>
              <w:spacing w:line="276" w:lineRule="auto"/>
            </w:pPr>
          </w:p>
        </w:tc>
      </w:tr>
      <w:tr w:rsidR="00960CBF" w14:paraId="36F138E6" w14:textId="787C7496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B94032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E0AE42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F07A122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89E9A1" w14:textId="2D4B5BA5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D47C30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21173A1" w14:textId="5C70C719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4B9CFBA" w14:textId="3AD21CA5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295CE89" w14:textId="13DF81DE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327EAE4" w14:textId="1A48B6B4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AD07D8" w14:textId="620DB6BA" w:rsidR="00960CBF" w:rsidRDefault="00960CBF" w:rsidP="00960CBF">
            <w:pPr>
              <w:spacing w:line="276" w:lineRule="auto"/>
            </w:pPr>
          </w:p>
        </w:tc>
      </w:tr>
      <w:tr w:rsidR="00960CBF" w14:paraId="06006418" w14:textId="1878AECB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941801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6994AF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72BEA4F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79F1DE" w14:textId="22BD672D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408187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FB5F480" w14:textId="1DC92FDF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1E9CDA4" w14:textId="29A1CAF2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70E289D" w14:textId="0085D5CD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084063B" w14:textId="6EFC7B2C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71D840" w14:textId="174AED73" w:rsidR="00960CBF" w:rsidRDefault="00960CBF" w:rsidP="00960CBF">
            <w:pPr>
              <w:spacing w:line="276" w:lineRule="auto"/>
            </w:pPr>
          </w:p>
        </w:tc>
      </w:tr>
      <w:tr w:rsidR="00960CBF" w14:paraId="4E92A825" w14:textId="66F52F64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9ECBC0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FB81CF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CAF9BD1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F994EB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D2B5BE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A93009C" w14:textId="5F03C994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E8C3CFF" w14:textId="3EF37A0F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A513227" w14:textId="2967DD22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91A7BCD" w14:textId="3FC02B7D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8B1831" w14:textId="6FBAB764" w:rsidR="00960CBF" w:rsidRDefault="00960CBF" w:rsidP="00960CBF">
            <w:pPr>
              <w:spacing w:line="276" w:lineRule="auto"/>
            </w:pPr>
          </w:p>
        </w:tc>
      </w:tr>
      <w:tr w:rsidR="00960CBF" w14:paraId="3559779E" w14:textId="2B52403F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355336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C629EA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942D40C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CD8243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0B1D21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B695E32" w14:textId="29B42ED1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DC42F65" w14:textId="1D9E6A9E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BCB7247" w14:textId="109B3C05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3D790C4" w14:textId="0FAEB110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4F6A85" w14:textId="3229ACD1" w:rsidR="00960CBF" w:rsidRDefault="00960CBF" w:rsidP="00960CBF">
            <w:pPr>
              <w:spacing w:line="276" w:lineRule="auto"/>
            </w:pPr>
          </w:p>
        </w:tc>
      </w:tr>
      <w:tr w:rsidR="00960CBF" w14:paraId="2AB77AB7" w14:textId="77777777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A6522C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AB65C8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36C96FA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E8CF42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63FA08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B7BE3B1" w14:textId="77777777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D0F9441" w14:textId="616CE8B8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F86B72C" w14:textId="2E5A428E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ADACE87" w14:textId="7FB28AE0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31C09F" w14:textId="77777777" w:rsidR="00960CBF" w:rsidRDefault="00960CBF" w:rsidP="00960CBF">
            <w:pPr>
              <w:spacing w:line="276" w:lineRule="auto"/>
            </w:pPr>
          </w:p>
        </w:tc>
      </w:tr>
      <w:tr w:rsidR="00960CBF" w14:paraId="718752F9" w14:textId="77777777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EB87FC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CCAFA7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7B8318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60F913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402113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41A135" w14:textId="77777777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8E6235A" w14:textId="2A28B2F6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D002892" w14:textId="57B7FC4B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FD236C9" w14:textId="35941541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8C9043" w14:textId="77777777" w:rsidR="00960CBF" w:rsidRDefault="00960CBF" w:rsidP="00960CBF">
            <w:pPr>
              <w:spacing w:line="276" w:lineRule="auto"/>
            </w:pPr>
          </w:p>
        </w:tc>
      </w:tr>
      <w:tr w:rsidR="00960CBF" w14:paraId="4A5E2357" w14:textId="77777777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BCA247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AA511E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F69EC7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35F896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8E4021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C3ED6DA" w14:textId="77777777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7859BD8" w14:textId="76665238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9EA2091" w14:textId="48569C01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41C5511F" w14:textId="16C0B4F0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C5F53E" w14:textId="77777777" w:rsidR="00960CBF" w:rsidRDefault="00960CBF" w:rsidP="00960CBF">
            <w:pPr>
              <w:spacing w:line="276" w:lineRule="auto"/>
            </w:pPr>
          </w:p>
        </w:tc>
      </w:tr>
      <w:tr w:rsidR="00960CBF" w14:paraId="03F38E3B" w14:textId="77777777" w:rsidTr="00203075">
        <w:tc>
          <w:tcPr>
            <w:tcW w:w="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870561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E63BDF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93A791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901914" w14:textId="77777777" w:rsidR="00960CBF" w:rsidRDefault="00960CBF" w:rsidP="00960CBF">
            <w:pPr>
              <w:spacing w:line="276" w:lineRule="auto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1EDEF9" w14:textId="77777777" w:rsidR="00960CBF" w:rsidRDefault="00960CBF" w:rsidP="00960CBF">
            <w:pPr>
              <w:spacing w:line="276" w:lineRule="auto"/>
            </w:pPr>
          </w:p>
        </w:tc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55CB912" w14:textId="77777777" w:rsidR="00960CBF" w:rsidRPr="002B6B81" w:rsidRDefault="00960CBF" w:rsidP="00960CBF">
            <w:pPr>
              <w:spacing w:line="276" w:lineRule="auto"/>
            </w:pPr>
          </w:p>
        </w:tc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017094" w14:textId="4E6D19CA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27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C316B3" w14:textId="3DABB0EC" w:rsidR="00960CBF" w:rsidRDefault="00960CBF" w:rsidP="00960CBF">
            <w:pPr>
              <w:spacing w:line="276" w:lineRule="auto"/>
              <w:jc w:val="center"/>
            </w:pPr>
            <w:r w:rsidRPr="00A310EE">
              <w:t>/</w:t>
            </w:r>
          </w:p>
        </w:tc>
        <w:tc>
          <w:tcPr>
            <w:tcW w:w="184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134AD60" w14:textId="1AA34CB9" w:rsidR="00960CBF" w:rsidRDefault="00960CBF" w:rsidP="00960CBF">
            <w:pPr>
              <w:spacing w:line="276" w:lineRule="auto"/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EBFA70" w14:textId="77777777" w:rsidR="00960CBF" w:rsidRDefault="00960CBF" w:rsidP="00960CBF">
            <w:pPr>
              <w:spacing w:line="276" w:lineRule="auto"/>
            </w:pPr>
          </w:p>
        </w:tc>
      </w:tr>
      <w:tr w:rsidR="00F02F1F" w14:paraId="1E4400FC" w14:textId="478AE7EE" w:rsidTr="00B96423">
        <w:tc>
          <w:tcPr>
            <w:tcW w:w="1710" w:type="dxa"/>
            <w:gridSpan w:val="3"/>
            <w:vMerge w:val="restart"/>
            <w:tcBorders>
              <w:top w:val="single" w:sz="8" w:space="0" w:color="auto"/>
              <w:right w:val="single" w:sz="4" w:space="0" w:color="auto"/>
            </w:tcBorders>
          </w:tcPr>
          <w:p w14:paraId="720BF76D" w14:textId="77777777" w:rsidR="00F02F1F" w:rsidRDefault="00F02F1F" w:rsidP="001C577C">
            <w:pPr>
              <w:suppressAutoHyphens w:val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Cryotank</w:t>
            </w:r>
            <w:proofErr w:type="spellEnd"/>
          </w:p>
          <w:p w14:paraId="5F0E94D1" w14:textId="3E5CC8FA" w:rsidR="00F02F1F" w:rsidRDefault="00F02F1F" w:rsidP="000338A0">
            <w:pPr>
              <w:tabs>
                <w:tab w:val="right" w:pos="3186"/>
              </w:tabs>
              <w:suppressAutoHyphen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Witnessing</w:t>
            </w:r>
            <w:r>
              <w:rPr>
                <w:b/>
                <w:bCs/>
                <w:sz w:val="20"/>
                <w:szCs w:val="20"/>
              </w:rPr>
              <w:tab/>
            </w:r>
          </w:p>
          <w:p w14:paraId="1F2BC0A2" w14:textId="77777777" w:rsidR="00F02F1F" w:rsidRPr="00B45FE8" w:rsidRDefault="00F02F1F" w:rsidP="001C577C">
            <w:pPr>
              <w:jc w:val="left"/>
              <w:rPr>
                <w:b/>
                <w:bCs/>
                <w:sz w:val="20"/>
                <w:szCs w:val="20"/>
              </w:rPr>
            </w:pPr>
            <w:r w:rsidRPr="001C577C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S</w:t>
            </w:r>
            <w:r w:rsidRPr="001C577C">
              <w:rPr>
                <w:sz w:val="20"/>
                <w:szCs w:val="20"/>
              </w:rPr>
              <w:t>traw</w:t>
            </w:r>
            <w:r>
              <w:rPr>
                <w:sz w:val="20"/>
                <w:szCs w:val="20"/>
              </w:rPr>
              <w:t xml:space="preserve">s/ </w:t>
            </w:r>
            <w:proofErr w:type="spellStart"/>
            <w:r>
              <w:rPr>
                <w:sz w:val="20"/>
                <w:szCs w:val="20"/>
              </w:rPr>
              <w:t>visi</w:t>
            </w:r>
            <w:proofErr w:type="spellEnd"/>
            <w:r>
              <w:rPr>
                <w:sz w:val="20"/>
                <w:szCs w:val="20"/>
              </w:rPr>
              <w:t>,</w:t>
            </w:r>
            <w:r w:rsidRPr="001C577C">
              <w:rPr>
                <w:sz w:val="20"/>
                <w:szCs w:val="20"/>
              </w:rPr>
              <w:t xml:space="preserve"> lab </w:t>
            </w:r>
          </w:p>
          <w:p w14:paraId="6C89BF0C" w14:textId="77777777" w:rsidR="00F02F1F" w:rsidRDefault="00F02F1F" w:rsidP="001C577C">
            <w:pPr>
              <w:suppressAutoHyphens w:val="0"/>
              <w:jc w:val="left"/>
              <w:rPr>
                <w:sz w:val="20"/>
                <w:szCs w:val="20"/>
              </w:rPr>
            </w:pPr>
            <w:r w:rsidRPr="001C577C">
              <w:rPr>
                <w:sz w:val="20"/>
                <w:szCs w:val="20"/>
              </w:rPr>
              <w:t>notes, dewar</w:t>
            </w:r>
          </w:p>
          <w:p w14:paraId="48C155CD" w14:textId="7B731209" w:rsidR="00F02F1F" w:rsidRPr="00B45FE8" w:rsidRDefault="00F02F1F" w:rsidP="001C577C">
            <w:pPr>
              <w:jc w:val="left"/>
              <w:rPr>
                <w:b/>
                <w:bCs/>
                <w:sz w:val="20"/>
                <w:szCs w:val="20"/>
              </w:rPr>
            </w:pPr>
            <w:r w:rsidRPr="001C577C">
              <w:rPr>
                <w:sz w:val="20"/>
                <w:szCs w:val="20"/>
              </w:rPr>
              <w:t>location)</w:t>
            </w:r>
          </w:p>
        </w:tc>
        <w:tc>
          <w:tcPr>
            <w:tcW w:w="3819" w:type="dxa"/>
            <w:gridSpan w:val="4"/>
            <w:tcBorders>
              <w:top w:val="single" w:sz="8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5073BA5D" w14:textId="294B8F40" w:rsidR="00F02F1F" w:rsidRDefault="0064468F">
            <w:pPr>
              <w:suppressAutoHyphen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Witnessing for </w:t>
            </w:r>
            <w:r w:rsidR="00F02F1F">
              <w:rPr>
                <w:b/>
                <w:bCs/>
                <w:sz w:val="20"/>
                <w:szCs w:val="20"/>
              </w:rPr>
              <w:t>Freeze 1.</w:t>
            </w:r>
          </w:p>
          <w:p w14:paraId="73F049F6" w14:textId="306B2A45" w:rsidR="00F02F1F" w:rsidRDefault="00F02F1F" w:rsidP="00215D18">
            <w:pPr>
              <w:spacing w:line="276" w:lineRule="auto"/>
            </w:pPr>
            <w:r>
              <w:t>Operator:</w:t>
            </w:r>
          </w:p>
          <w:p w14:paraId="76B6FC2C" w14:textId="31FED600" w:rsidR="00F02F1F" w:rsidRDefault="00F02F1F" w:rsidP="003B42BE">
            <w:pPr>
              <w:spacing w:line="276" w:lineRule="auto"/>
            </w:pPr>
            <w:r>
              <w:t>Witness:</w:t>
            </w:r>
          </w:p>
        </w:tc>
        <w:tc>
          <w:tcPr>
            <w:tcW w:w="5670" w:type="dxa"/>
            <w:gridSpan w:val="4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0D252FAF" w14:textId="153B6A41" w:rsidR="00F02F1F" w:rsidRPr="007D31F3" w:rsidRDefault="0064468F">
            <w:pPr>
              <w:suppressAutoHyphen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Witnessing for Freeze</w:t>
            </w:r>
            <w:r w:rsidR="00F02F1F" w:rsidRPr="007D31F3">
              <w:rPr>
                <w:b/>
                <w:bCs/>
                <w:sz w:val="20"/>
                <w:szCs w:val="20"/>
              </w:rPr>
              <w:t xml:space="preserve"> 2.</w:t>
            </w:r>
          </w:p>
          <w:p w14:paraId="3F8F453E" w14:textId="77777777" w:rsidR="00F02F1F" w:rsidRDefault="00F02F1F" w:rsidP="00F02F1F">
            <w:pPr>
              <w:spacing w:line="276" w:lineRule="auto"/>
            </w:pPr>
            <w:r>
              <w:t>Operator:</w:t>
            </w:r>
          </w:p>
          <w:p w14:paraId="36F0693B" w14:textId="76602301" w:rsidR="00F02F1F" w:rsidRDefault="00F02F1F" w:rsidP="00F02F1F">
            <w:pPr>
              <w:spacing w:line="276" w:lineRule="auto"/>
            </w:pPr>
            <w:r>
              <w:t>Witness:</w:t>
            </w:r>
          </w:p>
        </w:tc>
      </w:tr>
      <w:tr w:rsidR="00F02F1F" w14:paraId="7F9EB7AA" w14:textId="521DB2C4" w:rsidTr="00B96423">
        <w:trPr>
          <w:trHeight w:val="626"/>
        </w:trPr>
        <w:tc>
          <w:tcPr>
            <w:tcW w:w="1710" w:type="dxa"/>
            <w:gridSpan w:val="3"/>
            <w:vMerge/>
            <w:tcBorders>
              <w:right w:val="single" w:sz="4" w:space="0" w:color="auto"/>
            </w:tcBorders>
          </w:tcPr>
          <w:p w14:paraId="2CA72540" w14:textId="7C87931E" w:rsidR="00F02F1F" w:rsidRDefault="00F02F1F" w:rsidP="001C577C">
            <w:pPr>
              <w:jc w:val="left"/>
            </w:pPr>
          </w:p>
        </w:tc>
        <w:tc>
          <w:tcPr>
            <w:tcW w:w="3819" w:type="dxa"/>
            <w:gridSpan w:val="4"/>
            <w:tcBorders>
              <w:right w:val="single" w:sz="4" w:space="0" w:color="auto"/>
            </w:tcBorders>
            <w:shd w:val="clear" w:color="auto" w:fill="DBECF8" w:themeFill="text2" w:themeFillTint="1A"/>
          </w:tcPr>
          <w:p w14:paraId="171B1ED8" w14:textId="1792DA37" w:rsidR="00F02F1F" w:rsidRDefault="00F02F1F" w:rsidP="00215D18">
            <w:pPr>
              <w:spacing w:line="276" w:lineRule="auto"/>
            </w:pPr>
            <w:r>
              <w:t>Operator:</w:t>
            </w:r>
          </w:p>
          <w:p w14:paraId="73858B3B" w14:textId="7A022224" w:rsidR="00F02F1F" w:rsidRDefault="00F02F1F" w:rsidP="003B42BE">
            <w:pPr>
              <w:spacing w:line="276" w:lineRule="auto"/>
            </w:pPr>
            <w:r>
              <w:t>Witness:</w:t>
            </w:r>
          </w:p>
        </w:tc>
        <w:tc>
          <w:tcPr>
            <w:tcW w:w="5670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BECF8" w:themeFill="text2" w:themeFillTint="1A"/>
          </w:tcPr>
          <w:p w14:paraId="0BD82727" w14:textId="77777777" w:rsidR="00F02F1F" w:rsidRDefault="00F02F1F" w:rsidP="00F02F1F">
            <w:pPr>
              <w:suppressAutoHyphens w:val="0"/>
              <w:jc w:val="left"/>
            </w:pPr>
            <w:r>
              <w:t>Operator:</w:t>
            </w:r>
          </w:p>
          <w:p w14:paraId="0519E618" w14:textId="7E62B43E" w:rsidR="00F02F1F" w:rsidRDefault="00F02F1F" w:rsidP="00F02F1F">
            <w:pPr>
              <w:suppressAutoHyphens w:val="0"/>
              <w:jc w:val="left"/>
            </w:pPr>
            <w:r>
              <w:t>Witness:</w:t>
            </w:r>
          </w:p>
          <w:p w14:paraId="585FDEEC" w14:textId="77777777" w:rsidR="00F02F1F" w:rsidRDefault="00F02F1F" w:rsidP="003B42BE">
            <w:pPr>
              <w:spacing w:line="276" w:lineRule="auto"/>
            </w:pPr>
          </w:p>
        </w:tc>
      </w:tr>
    </w:tbl>
    <w:p w14:paraId="4A99DBBE" w14:textId="09F35416" w:rsidR="00DB4AD9" w:rsidRDefault="00DB4AD9" w:rsidP="00CB75D6">
      <w:pPr>
        <w:spacing w:after="0" w:line="240" w:lineRule="auto"/>
      </w:pPr>
    </w:p>
    <w:p w14:paraId="768A4478" w14:textId="77777777" w:rsidR="00DB4AD9" w:rsidRDefault="00DB4AD9" w:rsidP="00DB4AD9"/>
    <w:p w14:paraId="68D0E584" w14:textId="05841236" w:rsidR="00975A53" w:rsidRDefault="00545A58" w:rsidP="00DB4AD9">
      <w:r w:rsidRPr="00545A58"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365DAC4" wp14:editId="0FB4C20B">
                <wp:simplePos x="0" y="0"/>
                <wp:positionH relativeFrom="column">
                  <wp:posOffset>2876053</wp:posOffset>
                </wp:positionH>
                <wp:positionV relativeFrom="paragraph">
                  <wp:posOffset>165</wp:posOffset>
                </wp:positionV>
                <wp:extent cx="1732916" cy="1183005"/>
                <wp:effectExtent l="0" t="0" r="19684" b="17145"/>
                <wp:wrapSquare wrapText="bothSides"/>
                <wp:docPr id="20028343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6" cy="1183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743476" w14:textId="77777777" w:rsidR="00545A58" w:rsidRDefault="00545A58" w:rsidP="00545A58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020D6990" w14:textId="77777777" w:rsidR="00545A58" w:rsidRDefault="00545A58" w:rsidP="00545A58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579772DB" w14:textId="77777777" w:rsidR="00545A58" w:rsidRDefault="00545A58" w:rsidP="00545A58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681E2894" w14:textId="77777777" w:rsidR="00545A58" w:rsidRDefault="00545A58" w:rsidP="00545A58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6807B19F" w14:textId="77777777" w:rsidR="00545A58" w:rsidRDefault="00545A58" w:rsidP="00545A58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0A360445" w14:textId="77777777" w:rsidR="00545A58" w:rsidRDefault="00545A58" w:rsidP="00545A58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5DAC4" id="_x0000_s1038" type="#_x0000_t202" style="position:absolute;left:0;text-align:left;margin-left:226.45pt;margin-top:0;width:136.45pt;height:93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" strokecolor="white" strokeweight=".26467mm">
                <v:textbox style="mso-fit-shape-to-text:t">
                  <w:txbxContent>
                    <w:p w14:paraId="21743476" w14:textId="77777777" w:rsidR="00545A58" w:rsidRDefault="00545A58" w:rsidP="00545A58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020D6990" w14:textId="77777777" w:rsidR="00545A58" w:rsidRDefault="00545A58" w:rsidP="00545A58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579772DB" w14:textId="77777777" w:rsidR="00545A58" w:rsidRDefault="00545A58" w:rsidP="00545A58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681E2894" w14:textId="77777777" w:rsidR="00545A58" w:rsidRDefault="00545A58" w:rsidP="00545A58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6807B19F" w14:textId="77777777" w:rsidR="00545A58" w:rsidRDefault="00545A58" w:rsidP="00545A58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0A360445" w14:textId="77777777" w:rsidR="00545A58" w:rsidRDefault="00545A58" w:rsidP="00545A58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700C6">
        <w:rPr>
          <w:rFonts w:ascii="Times New Roman" w:hAnsi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AE372A" wp14:editId="7BB7C7EE">
                <wp:simplePos x="0" y="0"/>
                <wp:positionH relativeFrom="column">
                  <wp:posOffset>397068</wp:posOffset>
                </wp:positionH>
                <wp:positionV relativeFrom="paragraph">
                  <wp:posOffset>304</wp:posOffset>
                </wp:positionV>
                <wp:extent cx="1461138" cy="1095378"/>
                <wp:effectExtent l="0" t="0" r="5712" b="9522"/>
                <wp:wrapSquare wrapText="bothSides"/>
                <wp:docPr id="2493187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138" cy="10953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F5A62DE" w14:textId="77777777" w:rsidR="001700C6" w:rsidRDefault="001700C6" w:rsidP="001700C6">
                            <w:pPr>
                              <w:spacing w:after="0" w:line="240" w:lineRule="auto"/>
                            </w:pPr>
                            <w:r>
                              <w:t>Patient name</w:t>
                            </w:r>
                          </w:p>
                          <w:p w14:paraId="698FA7A0" w14:textId="77777777" w:rsidR="001700C6" w:rsidRDefault="001700C6" w:rsidP="001700C6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71EA22E" w14:textId="77777777" w:rsidR="001700C6" w:rsidRDefault="001700C6" w:rsidP="001700C6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7D409E9E" w14:textId="77777777" w:rsidR="001700C6" w:rsidRDefault="001700C6" w:rsidP="001700C6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3312006C" w14:textId="77777777" w:rsidR="001700C6" w:rsidRDefault="001700C6" w:rsidP="001700C6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54A6EDCC" w14:textId="77777777" w:rsidR="001700C6" w:rsidRDefault="001700C6" w:rsidP="001700C6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E372A" id="_x0000_s1039" type="#_x0000_t202" style="position:absolute;left:0;text-align:left;margin-left:31.25pt;margin-top:0;width:115.05pt;height:86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" stroked="f">
                <v:textbox>
                  <w:txbxContent>
                    <w:p w14:paraId="1F5A62DE" w14:textId="77777777" w:rsidR="001700C6" w:rsidRDefault="001700C6" w:rsidP="001700C6">
                      <w:pPr>
                        <w:spacing w:after="0" w:line="240" w:lineRule="auto"/>
                      </w:pPr>
                      <w:r>
                        <w:t>Patient name</w:t>
                      </w:r>
                    </w:p>
                    <w:p w14:paraId="698FA7A0" w14:textId="77777777" w:rsidR="001700C6" w:rsidRDefault="001700C6" w:rsidP="001700C6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71EA22E" w14:textId="77777777" w:rsidR="001700C6" w:rsidRDefault="001700C6" w:rsidP="001700C6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7D409E9E" w14:textId="77777777" w:rsidR="001700C6" w:rsidRDefault="001700C6" w:rsidP="001700C6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3312006C" w14:textId="77777777" w:rsidR="001700C6" w:rsidRDefault="001700C6" w:rsidP="001700C6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54A6EDCC" w14:textId="77777777" w:rsidR="001700C6" w:rsidRDefault="001700C6" w:rsidP="001700C6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316ACD6" w14:textId="7EC1BA45" w:rsidR="00975A53" w:rsidRDefault="00975A53" w:rsidP="00DB4AD9"/>
    <w:p w14:paraId="5C34C2D6" w14:textId="77777777" w:rsidR="00AE5241" w:rsidRDefault="00AE5241" w:rsidP="00DB4AD9"/>
    <w:p w14:paraId="3EFA90FB" w14:textId="77777777" w:rsidR="00AE5241" w:rsidRDefault="00AE5241" w:rsidP="00DB4AD9"/>
    <w:p w14:paraId="3115E5D7" w14:textId="77777777" w:rsidR="009833D1" w:rsidRDefault="009833D1" w:rsidP="00DB4AD9"/>
    <w:tbl>
      <w:tblPr>
        <w:tblW w:w="10632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2977"/>
        <w:gridCol w:w="2835"/>
        <w:gridCol w:w="2693"/>
      </w:tblGrid>
      <w:tr w:rsidR="00AE5241" w:rsidRPr="00AE5241" w14:paraId="0794D4F4" w14:textId="77777777" w:rsidTr="00B96423"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DE487" w14:textId="77777777" w:rsidR="00AE5241" w:rsidRPr="00AE5241" w:rsidRDefault="00AE5241" w:rsidP="00AE5241">
            <w:pPr>
              <w:spacing w:after="0" w:line="247" w:lineRule="auto"/>
            </w:pPr>
            <w:r w:rsidRPr="00AE5241">
              <w:rPr>
                <w:b/>
                <w:bCs/>
                <w:color w:val="FFFFFF"/>
              </w:rPr>
              <w:t>Treatment Details</w:t>
            </w:r>
          </w:p>
        </w:tc>
      </w:tr>
      <w:tr w:rsidR="00AE5241" w:rsidRPr="00AE5241" w14:paraId="0F443377" w14:textId="77777777" w:rsidTr="00B96423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5A2C" w14:textId="77777777" w:rsidR="00AE5241" w:rsidRPr="00AE5241" w:rsidRDefault="00AE5241" w:rsidP="00AE5241">
            <w:pPr>
              <w:spacing w:after="0" w:line="247" w:lineRule="auto"/>
            </w:pPr>
            <w:r w:rsidRPr="00AE5241">
              <w:rPr>
                <w:color w:val="FFFFFF"/>
              </w:rPr>
              <w:t>Sperm Type/Source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23967" w14:textId="77777777" w:rsidR="00AE5241" w:rsidRPr="00AE5241" w:rsidRDefault="00AE5241" w:rsidP="00AE5241">
            <w:pPr>
              <w:spacing w:after="0" w:line="276" w:lineRule="auto"/>
            </w:pPr>
            <w:r w:rsidRPr="00AE5241">
              <w:t>Partner / Donor</w:t>
            </w:r>
          </w:p>
          <w:p w14:paraId="6F010227" w14:textId="77777777" w:rsidR="00AE5241" w:rsidRPr="00AE5241" w:rsidRDefault="00AE5241" w:rsidP="00AE5241">
            <w:pPr>
              <w:spacing w:after="0" w:line="276" w:lineRule="auto"/>
            </w:pPr>
            <w:r w:rsidRPr="00AE5241">
              <w:t>Donor Code ……………………</w:t>
            </w:r>
          </w:p>
          <w:p w14:paraId="14BC74ED" w14:textId="77777777" w:rsidR="00AE5241" w:rsidRPr="00AE5241" w:rsidRDefault="00AE5241" w:rsidP="00AE5241">
            <w:pPr>
              <w:spacing w:after="0" w:line="276" w:lineRule="auto"/>
            </w:pPr>
            <w:r w:rsidRPr="00AE5241">
              <w:t>DMC Complete   Yes / NA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E6B29" w14:textId="77777777" w:rsidR="00AE5241" w:rsidRPr="00AE5241" w:rsidRDefault="00AE5241" w:rsidP="00AE5241">
            <w:pPr>
              <w:spacing w:after="0" w:line="276" w:lineRule="auto"/>
            </w:pPr>
            <w:r w:rsidRPr="00AE5241">
              <w:t>Fresh / Frozen</w:t>
            </w:r>
          </w:p>
          <w:p w14:paraId="1BC1CD2D" w14:textId="77777777" w:rsidR="00AE5241" w:rsidRPr="00AE5241" w:rsidRDefault="00AE5241" w:rsidP="00AE5241">
            <w:pPr>
              <w:spacing w:after="0" w:line="276" w:lineRule="auto"/>
            </w:pPr>
            <w:r w:rsidRPr="00AE5241">
              <w:t xml:space="preserve">No. Straws </w:t>
            </w:r>
            <w:proofErr w:type="spellStart"/>
            <w:r w:rsidRPr="00AE5241">
              <w:t>Fz</w:t>
            </w:r>
            <w:proofErr w:type="spellEnd"/>
            <w:r w:rsidRPr="00AE5241">
              <w:t>……………………</w:t>
            </w:r>
          </w:p>
          <w:p w14:paraId="74E9038C" w14:textId="77777777" w:rsidR="00AE5241" w:rsidRPr="00AE5241" w:rsidRDefault="00AE5241" w:rsidP="00AE5241">
            <w:pPr>
              <w:spacing w:after="0" w:line="276" w:lineRule="auto"/>
            </w:pPr>
            <w:r w:rsidRPr="00AE5241">
              <w:t>No Straws to Thaw……………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A07A6" w14:textId="091CF67E" w:rsidR="00AE5241" w:rsidRPr="00AE5241" w:rsidRDefault="00AE5241" w:rsidP="00F814CD">
            <w:pPr>
              <w:spacing w:after="0" w:line="276" w:lineRule="auto"/>
              <w:jc w:val="center"/>
            </w:pPr>
            <w:r w:rsidRPr="00AE5241">
              <w:t xml:space="preserve">Ejaculate / PESA / </w:t>
            </w:r>
            <w:r w:rsidR="00F814CD">
              <w:t>MESA / TESA / TESE</w:t>
            </w:r>
          </w:p>
        </w:tc>
      </w:tr>
      <w:tr w:rsidR="00AE5241" w:rsidRPr="00AE5241" w14:paraId="48377657" w14:textId="77777777" w:rsidTr="00B96423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70CA2" w14:textId="77777777" w:rsidR="00AE5241" w:rsidRPr="00AE5241" w:rsidRDefault="00AE5241" w:rsidP="00AE5241">
            <w:pPr>
              <w:spacing w:after="0" w:line="247" w:lineRule="auto"/>
            </w:pPr>
            <w:r w:rsidRPr="00AE5241">
              <w:rPr>
                <w:color w:val="FFFFFF"/>
              </w:rPr>
              <w:t>Planned Insemination Type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C89BA" w14:textId="16CF896B" w:rsidR="00AE5241" w:rsidRPr="00AE5241" w:rsidRDefault="00AE5241" w:rsidP="00AE5241">
            <w:pPr>
              <w:spacing w:after="0" w:line="247" w:lineRule="auto"/>
              <w:jc w:val="left"/>
            </w:pPr>
            <w:r w:rsidRPr="00AE5241">
              <w:t xml:space="preserve"> IVF / ICSI</w:t>
            </w:r>
            <w:r w:rsidR="00992FE0">
              <w:t xml:space="preserve"> 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C8D79" w14:textId="77777777" w:rsidR="00AE5241" w:rsidRPr="00AE5241" w:rsidRDefault="00AE5241" w:rsidP="00AE5241">
            <w:pPr>
              <w:spacing w:after="0" w:line="247" w:lineRule="auto"/>
              <w:rPr>
                <w:color w:val="FFFFFF"/>
              </w:rPr>
            </w:pPr>
            <w:r w:rsidRPr="00AE5241">
              <w:rPr>
                <w:color w:val="FFFFFF"/>
              </w:rPr>
              <w:t>Additional Tests Required on Day of Treatment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C19D3" w14:textId="77777777" w:rsidR="00AE5241" w:rsidRPr="00AE5241" w:rsidRDefault="00AE5241" w:rsidP="00AE5241">
            <w:pPr>
              <w:spacing w:after="0" w:line="247" w:lineRule="auto"/>
              <w:jc w:val="center"/>
            </w:pPr>
            <w:r w:rsidRPr="00AE5241">
              <w:t xml:space="preserve">ASA / </w:t>
            </w:r>
            <w:proofErr w:type="gramStart"/>
            <w:r w:rsidRPr="00AE5241">
              <w:t>pH  /</w:t>
            </w:r>
            <w:proofErr w:type="gramEnd"/>
            <w:r w:rsidRPr="00AE5241">
              <w:t xml:space="preserve"> Morph      Leucocytes   /   Vitality</w:t>
            </w:r>
          </w:p>
        </w:tc>
      </w:tr>
      <w:tr w:rsidR="00AE5241" w:rsidRPr="00AE5241" w14:paraId="2E388F9F" w14:textId="77777777" w:rsidTr="00AE5241"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3B469" w14:textId="77777777" w:rsidR="00AE5241" w:rsidRPr="00AE5241" w:rsidRDefault="00AE5241" w:rsidP="00AE5241">
            <w:pPr>
              <w:spacing w:after="0" w:line="240" w:lineRule="auto"/>
            </w:pPr>
            <w:r w:rsidRPr="00AE5241">
              <w:t>Comments:</w:t>
            </w:r>
          </w:p>
          <w:p w14:paraId="78ECDA96" w14:textId="77777777" w:rsidR="00AE5241" w:rsidRPr="00AE5241" w:rsidRDefault="00AE5241" w:rsidP="00AE5241">
            <w:pPr>
              <w:spacing w:after="0" w:line="240" w:lineRule="auto"/>
            </w:pPr>
          </w:p>
          <w:p w14:paraId="318AA068" w14:textId="77777777" w:rsidR="00AE5241" w:rsidRPr="00AE5241" w:rsidRDefault="00AE5241" w:rsidP="00AE5241">
            <w:pPr>
              <w:spacing w:after="0" w:line="240" w:lineRule="auto"/>
            </w:pPr>
          </w:p>
        </w:tc>
      </w:tr>
    </w:tbl>
    <w:p w14:paraId="4AEA986F" w14:textId="77777777" w:rsidR="00AE5241" w:rsidRPr="00AE5241" w:rsidRDefault="00AE5241" w:rsidP="00AE5241">
      <w:pPr>
        <w:spacing w:after="0" w:line="240" w:lineRule="auto"/>
      </w:pPr>
    </w:p>
    <w:p w14:paraId="24E6B3B7" w14:textId="77777777" w:rsidR="00AE5241" w:rsidRPr="00AE5241" w:rsidRDefault="00AE5241" w:rsidP="00AE5241">
      <w:pPr>
        <w:spacing w:after="0" w:line="240" w:lineRule="auto"/>
      </w:pPr>
    </w:p>
    <w:tbl>
      <w:tblPr>
        <w:tblW w:w="10632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2"/>
        <w:gridCol w:w="1532"/>
        <w:gridCol w:w="1701"/>
        <w:gridCol w:w="1843"/>
        <w:gridCol w:w="1701"/>
        <w:gridCol w:w="1843"/>
      </w:tblGrid>
      <w:tr w:rsidR="00AE5241" w:rsidRPr="00AE5241" w14:paraId="75A53EC5" w14:textId="77777777" w:rsidTr="00B96423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941B5" w14:textId="77777777" w:rsidR="00AE5241" w:rsidRPr="00AE5241" w:rsidRDefault="00AE5241" w:rsidP="00AE5241">
            <w:pPr>
              <w:spacing w:after="0" w:line="240" w:lineRule="auto"/>
              <w:rPr>
                <w:b/>
                <w:bCs/>
                <w:color w:val="FFFFFF"/>
              </w:rPr>
            </w:pPr>
            <w:r w:rsidRPr="00AE5241">
              <w:rPr>
                <w:b/>
                <w:bCs/>
                <w:color w:val="FFFFFF"/>
              </w:rPr>
              <w:t>Semen Preparation</w:t>
            </w:r>
          </w:p>
        </w:tc>
        <w:tc>
          <w:tcPr>
            <w:tcW w:w="86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A8882" w14:textId="77777777" w:rsidR="00AE5241" w:rsidRPr="00AE5241" w:rsidRDefault="00AE5241" w:rsidP="00AE5241">
            <w:pPr>
              <w:spacing w:after="0" w:line="240" w:lineRule="auto"/>
            </w:pPr>
            <w:r w:rsidRPr="00AE5241">
              <w:t>Date Prepared:                            Time Prepared:                           Operator:</w:t>
            </w:r>
          </w:p>
          <w:p w14:paraId="2E43AF35" w14:textId="77777777" w:rsidR="00AE5241" w:rsidRPr="00AE5241" w:rsidRDefault="00AE5241" w:rsidP="00AE5241">
            <w:pPr>
              <w:spacing w:after="0" w:line="240" w:lineRule="auto"/>
            </w:pPr>
            <w:r w:rsidRPr="00AE5241">
              <w:t xml:space="preserve">                    </w:t>
            </w:r>
          </w:p>
        </w:tc>
      </w:tr>
      <w:tr w:rsidR="000A49F9" w:rsidRPr="00AE5241" w14:paraId="1F17DD51" w14:textId="77777777" w:rsidTr="00B96423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60672" w14:textId="77777777" w:rsidR="000A49F9" w:rsidRPr="00AE5241" w:rsidRDefault="000A49F9" w:rsidP="00AE5241">
            <w:pPr>
              <w:spacing w:after="0" w:line="240" w:lineRule="auto"/>
              <w:jc w:val="left"/>
            </w:pPr>
            <w:r w:rsidRPr="00AE5241">
              <w:rPr>
                <w:color w:val="FFFFFF"/>
              </w:rPr>
              <w:t xml:space="preserve">Sperm Prep Method:  </w:t>
            </w:r>
          </w:p>
        </w:tc>
        <w:tc>
          <w:tcPr>
            <w:tcW w:w="5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6D74F" w14:textId="77777777" w:rsidR="000A49F9" w:rsidRPr="00AE5241" w:rsidRDefault="000A49F9" w:rsidP="00AE5241">
            <w:pPr>
              <w:spacing w:after="0" w:line="240" w:lineRule="auto"/>
              <w:jc w:val="left"/>
            </w:pPr>
            <w:r w:rsidRPr="00AE5241">
              <w:t>80:40   /   40   /   Swim-Up   /   Wash Only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123F6B" w14:textId="599B196A" w:rsidR="000A49F9" w:rsidRPr="00AE5241" w:rsidRDefault="000A49F9" w:rsidP="00AE5241">
            <w:pPr>
              <w:spacing w:after="0" w:line="240" w:lineRule="auto"/>
              <w:jc w:val="left"/>
            </w:pPr>
            <w:r>
              <w:t xml:space="preserve"> Centrifuge </w:t>
            </w:r>
            <w:r w:rsidR="0064468F">
              <w:t>ID</w:t>
            </w:r>
            <w:r>
              <w:t>:</w:t>
            </w:r>
          </w:p>
        </w:tc>
      </w:tr>
      <w:tr w:rsidR="00AE5241" w:rsidRPr="00AE5241" w14:paraId="1A30561E" w14:textId="77777777" w:rsidTr="00B96423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2200C" w14:textId="77777777" w:rsidR="00AE5241" w:rsidRPr="00AE5241" w:rsidRDefault="00AE5241" w:rsidP="00AE5241">
            <w:pPr>
              <w:spacing w:after="0" w:line="247" w:lineRule="auto"/>
            </w:pPr>
            <w:r w:rsidRPr="00AE5241">
              <w:rPr>
                <w:color w:val="FFFFFF"/>
              </w:rPr>
              <w:t>Parameters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47256" w14:textId="77777777" w:rsidR="00AE5241" w:rsidRPr="00AE5241" w:rsidRDefault="00AE5241" w:rsidP="00AE5241">
            <w:pPr>
              <w:spacing w:after="0" w:line="247" w:lineRule="auto"/>
              <w:jc w:val="center"/>
              <w:rPr>
                <w:color w:val="FFFFFF"/>
              </w:rPr>
            </w:pPr>
            <w:r w:rsidRPr="00AE5241">
              <w:rPr>
                <w:color w:val="FFFFFF"/>
              </w:rPr>
              <w:t>Initial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2F808" w14:textId="77777777" w:rsidR="00AE5241" w:rsidRPr="00AE5241" w:rsidRDefault="00AE5241" w:rsidP="00AE5241">
            <w:pPr>
              <w:spacing w:after="0" w:line="247" w:lineRule="auto"/>
              <w:jc w:val="center"/>
              <w:rPr>
                <w:color w:val="FFFFFF"/>
              </w:rPr>
            </w:pPr>
            <w:r w:rsidRPr="00AE5241">
              <w:rPr>
                <w:color w:val="FFFFFF"/>
              </w:rPr>
              <w:t>Lower Reference Limit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1F384" w14:textId="77777777" w:rsidR="00AE5241" w:rsidRPr="00AE5241" w:rsidRDefault="00AE5241" w:rsidP="00AE5241">
            <w:pPr>
              <w:spacing w:after="0" w:line="247" w:lineRule="auto"/>
              <w:jc w:val="center"/>
              <w:rPr>
                <w:color w:val="FFFFFF"/>
              </w:rPr>
            </w:pPr>
            <w:r w:rsidRPr="00AE5241">
              <w:rPr>
                <w:color w:val="FFFFFF"/>
              </w:rPr>
              <w:t>Parameters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7FA07" w14:textId="77777777" w:rsidR="00AE5241" w:rsidRPr="00AE5241" w:rsidRDefault="00AE5241" w:rsidP="00AE5241">
            <w:pPr>
              <w:spacing w:after="0" w:line="247" w:lineRule="auto"/>
              <w:jc w:val="center"/>
              <w:rPr>
                <w:color w:val="FFFFFF"/>
              </w:rPr>
            </w:pPr>
            <w:r w:rsidRPr="00AE5241">
              <w:rPr>
                <w:color w:val="FFFFFF"/>
              </w:rPr>
              <w:t>Post Preparation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A7AC" w14:textId="77777777" w:rsidR="00AE5241" w:rsidRPr="00AE5241" w:rsidRDefault="00AE5241" w:rsidP="00AE5241">
            <w:pPr>
              <w:spacing w:after="0" w:line="247" w:lineRule="auto"/>
              <w:jc w:val="center"/>
              <w:rPr>
                <w:color w:val="FFFFFF"/>
              </w:rPr>
            </w:pPr>
            <w:r w:rsidRPr="00AE5241">
              <w:rPr>
                <w:color w:val="FFFFFF"/>
              </w:rPr>
              <w:t>Lower Reference Limit</w:t>
            </w:r>
          </w:p>
        </w:tc>
      </w:tr>
      <w:tr w:rsidR="00AE5241" w:rsidRPr="00AE5241" w14:paraId="14763D25" w14:textId="77777777" w:rsidTr="00AE5241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46E33" w14:textId="77777777" w:rsidR="00AE5241" w:rsidRPr="00AE5241" w:rsidRDefault="00AE5241" w:rsidP="00AE5241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Volume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4884C" w14:textId="77777777" w:rsidR="00AE5241" w:rsidRPr="00AE5241" w:rsidRDefault="00AE5241" w:rsidP="00AE5241">
            <w:pPr>
              <w:spacing w:after="0" w:line="276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DA96B" w14:textId="77777777" w:rsidR="00AE5241" w:rsidRPr="00AE5241" w:rsidRDefault="00AE5241" w:rsidP="00AE5241">
            <w:pPr>
              <w:spacing w:after="0" w:line="276" w:lineRule="auto"/>
              <w:jc w:val="center"/>
            </w:pPr>
            <w:r w:rsidRPr="00AE5241">
              <w:rPr>
                <w:rFonts w:cs="Calibri"/>
              </w:rPr>
              <w:t xml:space="preserve">≥ </w:t>
            </w:r>
            <w:r w:rsidRPr="00AE5241">
              <w:t>1.4 ml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95799" w14:textId="77777777" w:rsidR="00AE5241" w:rsidRPr="00AE5241" w:rsidRDefault="00AE5241" w:rsidP="00AE5241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Volume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24760" w14:textId="77777777" w:rsidR="00AE5241" w:rsidRPr="00AE5241" w:rsidRDefault="00AE5241" w:rsidP="00AE5241">
            <w:pPr>
              <w:spacing w:after="0" w:line="276" w:lineRule="auto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8E997" w14:textId="77777777" w:rsidR="00AE5241" w:rsidRPr="00AE5241" w:rsidRDefault="00AE5241" w:rsidP="00AE5241">
            <w:pPr>
              <w:spacing w:after="0" w:line="276" w:lineRule="auto"/>
              <w:jc w:val="center"/>
            </w:pPr>
          </w:p>
        </w:tc>
      </w:tr>
      <w:tr w:rsidR="00AE5241" w:rsidRPr="00AE5241" w14:paraId="11792BF1" w14:textId="77777777" w:rsidTr="00AE5241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46E83" w14:textId="77777777" w:rsidR="00AE5241" w:rsidRPr="00AE5241" w:rsidRDefault="00AE5241" w:rsidP="00AE5241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Concentration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068AB" w14:textId="77777777" w:rsidR="00AE5241" w:rsidRPr="00AE5241" w:rsidRDefault="00AE5241" w:rsidP="00AE5241">
            <w:pPr>
              <w:spacing w:after="0" w:line="276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C09C4" w14:textId="77777777" w:rsidR="00AE5241" w:rsidRPr="00AE5241" w:rsidRDefault="00AE5241" w:rsidP="00AE5241">
            <w:pPr>
              <w:spacing w:after="0" w:line="276" w:lineRule="auto"/>
              <w:jc w:val="center"/>
            </w:pPr>
            <w:r w:rsidRPr="00AE5241">
              <w:rPr>
                <w:rFonts w:cs="Calibri"/>
              </w:rPr>
              <w:t>≥</w:t>
            </w:r>
            <w:r w:rsidRPr="00AE5241">
              <w:t xml:space="preserve"> 16 M/ml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F6D0A" w14:textId="77777777" w:rsidR="00AE5241" w:rsidRPr="00AE5241" w:rsidRDefault="00AE5241" w:rsidP="00AE5241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Concentration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6BB06" w14:textId="77777777" w:rsidR="00AE5241" w:rsidRPr="00AE5241" w:rsidRDefault="00AE5241" w:rsidP="00AE5241">
            <w:pPr>
              <w:spacing w:after="0" w:line="276" w:lineRule="auto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1BD54" w14:textId="77777777" w:rsidR="00AE5241" w:rsidRPr="00AE5241" w:rsidRDefault="00AE5241" w:rsidP="00AE5241">
            <w:pPr>
              <w:spacing w:after="0" w:line="276" w:lineRule="auto"/>
              <w:jc w:val="center"/>
            </w:pPr>
            <w:r w:rsidRPr="00AE5241">
              <w:rPr>
                <w:rFonts w:cs="Calibri"/>
              </w:rPr>
              <w:t>≥</w:t>
            </w:r>
            <w:r w:rsidRPr="00AE5241">
              <w:t xml:space="preserve"> 4 M/ml</w:t>
            </w:r>
          </w:p>
        </w:tc>
      </w:tr>
      <w:tr w:rsidR="00AE5241" w:rsidRPr="00AE5241" w14:paraId="574136CA" w14:textId="77777777" w:rsidTr="00AE5241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769A8" w14:textId="77777777" w:rsidR="00AE5241" w:rsidRPr="00AE5241" w:rsidRDefault="00AE5241" w:rsidP="00AE5241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Motility (A/B/C/D)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D3934" w14:textId="77777777" w:rsidR="00AE5241" w:rsidRPr="00AE5241" w:rsidRDefault="00AE5241" w:rsidP="00AE5241">
            <w:pPr>
              <w:spacing w:after="0" w:line="276" w:lineRule="auto"/>
            </w:pPr>
            <w:r w:rsidRPr="00AE5241">
              <w:t xml:space="preserve">    /       /        /   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884BE" w14:textId="77777777" w:rsidR="00AE5241" w:rsidRPr="00AE5241" w:rsidRDefault="00AE5241" w:rsidP="00AE5241">
            <w:pPr>
              <w:spacing w:after="0" w:line="276" w:lineRule="auto"/>
              <w:jc w:val="center"/>
            </w:pPr>
            <w:r w:rsidRPr="00AE5241">
              <w:rPr>
                <w:rFonts w:cs="Calibri"/>
              </w:rPr>
              <w:t>≥</w:t>
            </w:r>
            <w:r w:rsidRPr="00AE5241">
              <w:t xml:space="preserve"> 30 % (A+B)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92272" w14:textId="77777777" w:rsidR="00AE5241" w:rsidRPr="00AE5241" w:rsidRDefault="00AE5241" w:rsidP="00AE5241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Motility (A/B/C/D)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B5CCF" w14:textId="77777777" w:rsidR="00AE5241" w:rsidRPr="00AE5241" w:rsidRDefault="00AE5241" w:rsidP="00AE5241">
            <w:pPr>
              <w:spacing w:after="0" w:line="276" w:lineRule="auto"/>
            </w:pPr>
            <w:r w:rsidRPr="00AE5241">
              <w:t xml:space="preserve">      /       /        /    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45288" w14:textId="77777777" w:rsidR="00AE5241" w:rsidRPr="00AE5241" w:rsidRDefault="00AE5241" w:rsidP="00AE5241">
            <w:pPr>
              <w:spacing w:after="0" w:line="276" w:lineRule="auto"/>
              <w:jc w:val="center"/>
            </w:pPr>
            <w:r w:rsidRPr="00AE5241">
              <w:rPr>
                <w:rFonts w:cs="Calibri"/>
              </w:rPr>
              <w:t>≥</w:t>
            </w:r>
            <w:r w:rsidRPr="00AE5241">
              <w:t xml:space="preserve"> 80 % (A+B) &amp;</w:t>
            </w:r>
          </w:p>
          <w:p w14:paraId="294F0360" w14:textId="77777777" w:rsidR="00AE5241" w:rsidRPr="00AE5241" w:rsidRDefault="00AE5241" w:rsidP="00AE5241">
            <w:pPr>
              <w:spacing w:after="0" w:line="276" w:lineRule="auto"/>
              <w:jc w:val="center"/>
            </w:pPr>
            <w:r w:rsidRPr="00AE5241">
              <w:rPr>
                <w:rFonts w:cs="Calibri"/>
              </w:rPr>
              <w:t>≥</w:t>
            </w:r>
            <w:r w:rsidRPr="00AE5241">
              <w:t xml:space="preserve"> 70 % A’s</w:t>
            </w:r>
          </w:p>
        </w:tc>
      </w:tr>
      <w:tr w:rsidR="00AE5241" w:rsidRPr="00AE5241" w14:paraId="2E9F9F78" w14:textId="77777777" w:rsidTr="00AE5241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FD712" w14:textId="77777777" w:rsidR="00AE5241" w:rsidRPr="00AE5241" w:rsidRDefault="00AE5241" w:rsidP="00AE5241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Total Sperm Number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AB8C3" w14:textId="77777777" w:rsidR="00AE5241" w:rsidRPr="00AE5241" w:rsidRDefault="00AE5241" w:rsidP="00AE5241">
            <w:pPr>
              <w:spacing w:after="0" w:line="276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EE7FC" w14:textId="77777777" w:rsidR="00AE5241" w:rsidRPr="00AE5241" w:rsidRDefault="00AE5241" w:rsidP="00AE5241">
            <w:pPr>
              <w:spacing w:after="0" w:line="276" w:lineRule="auto"/>
              <w:jc w:val="center"/>
            </w:pPr>
            <w:r w:rsidRPr="00AE5241">
              <w:rPr>
                <w:rFonts w:cs="Calibri"/>
              </w:rPr>
              <w:t>≥</w:t>
            </w:r>
            <w:r w:rsidRPr="00AE5241">
              <w:t xml:space="preserve"> 39M</w:t>
            </w: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66B8A" w14:textId="77777777" w:rsidR="00AE5241" w:rsidRPr="00AE5241" w:rsidRDefault="00AE5241" w:rsidP="00AE5241">
            <w:pP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8616D" w14:textId="77777777" w:rsidR="00AE5241" w:rsidRPr="00AE5241" w:rsidRDefault="00AE5241" w:rsidP="00AE5241">
            <w:pPr>
              <w:spacing w:after="0" w:line="276" w:lineRule="auto"/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E79B4" w14:textId="77777777" w:rsidR="00AE5241" w:rsidRPr="00AE5241" w:rsidRDefault="00AE5241" w:rsidP="00AE5241">
            <w:pPr>
              <w:spacing w:after="0" w:line="276" w:lineRule="auto"/>
              <w:jc w:val="center"/>
            </w:pPr>
          </w:p>
        </w:tc>
      </w:tr>
      <w:tr w:rsidR="00AE5241" w:rsidRPr="00AE5241" w14:paraId="0B065915" w14:textId="77777777" w:rsidTr="00AE5241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59776" w14:textId="77777777" w:rsidR="00AE5241" w:rsidRPr="00AE5241" w:rsidRDefault="00AE5241" w:rsidP="00AE5241">
            <w:pPr>
              <w:spacing w:after="0" w:line="247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Other tests</w:t>
            </w:r>
          </w:p>
          <w:p w14:paraId="1D804DAE" w14:textId="77777777" w:rsidR="00AE5241" w:rsidRPr="00AE5241" w:rsidRDefault="00AE5241" w:rsidP="00AE5241">
            <w:pPr>
              <w:spacing w:after="0" w:line="276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…………………………………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0CE72" w14:textId="77777777" w:rsidR="00AE5241" w:rsidRPr="00AE5241" w:rsidRDefault="00AE5241" w:rsidP="00AE5241">
            <w:pPr>
              <w:spacing w:after="0" w:line="276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CDB23" w14:textId="77777777" w:rsidR="00AE5241" w:rsidRPr="00AE5241" w:rsidRDefault="00AE5241" w:rsidP="00AE5241">
            <w:pPr>
              <w:spacing w:after="0" w:line="276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F7A86" w14:textId="77777777" w:rsidR="00AE5241" w:rsidRPr="00AE5241" w:rsidRDefault="00AE5241" w:rsidP="00AE5241">
            <w:pPr>
              <w:spacing w:after="0" w:line="276" w:lineRule="auto"/>
              <w:jc w:val="left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Final Sample Suitability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C31FC" w14:textId="77777777" w:rsidR="00AE5241" w:rsidRPr="00AE5241" w:rsidRDefault="00AE5241" w:rsidP="00AE5241">
            <w:pPr>
              <w:spacing w:after="0" w:line="276" w:lineRule="auto"/>
              <w:jc w:val="center"/>
            </w:pPr>
            <w:r w:rsidRPr="00AE5241">
              <w:t>IVF / ICSI</w:t>
            </w:r>
          </w:p>
        </w:tc>
      </w:tr>
      <w:tr w:rsidR="00AE5241" w:rsidRPr="00AE5241" w14:paraId="0F99783D" w14:textId="77777777" w:rsidTr="00AE5241"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42784" w14:textId="77777777" w:rsidR="00AE5241" w:rsidRPr="00AE5241" w:rsidRDefault="00AE5241" w:rsidP="00AE5241">
            <w:pPr>
              <w:spacing w:after="0" w:line="247" w:lineRule="auto"/>
              <w:jc w:val="left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Initial Sample Suitability</w:t>
            </w:r>
          </w:p>
        </w:tc>
        <w:tc>
          <w:tcPr>
            <w:tcW w:w="3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C9EDD" w14:textId="77777777" w:rsidR="00AE5241" w:rsidRPr="00AE5241" w:rsidRDefault="00AE5241" w:rsidP="00AE5241">
            <w:pPr>
              <w:spacing w:after="0" w:line="247" w:lineRule="auto"/>
              <w:jc w:val="center"/>
            </w:pPr>
            <w:r w:rsidRPr="00AE5241">
              <w:t>IVF / ICSI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748B1" w14:textId="77777777" w:rsidR="00AE5241" w:rsidRPr="00AE5241" w:rsidRDefault="00AE5241" w:rsidP="00AE5241">
            <w:pPr>
              <w:spacing w:after="0" w:line="247" w:lineRule="auto"/>
              <w:jc w:val="left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IVF Insemination Volume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CA84A" w14:textId="77777777" w:rsidR="00AE5241" w:rsidRPr="00AE5241" w:rsidRDefault="00AE5241" w:rsidP="00AE5241">
            <w:pPr>
              <w:spacing w:after="0" w:line="247" w:lineRule="auto"/>
            </w:pPr>
            <w:r w:rsidRPr="00AE5241">
              <w:t xml:space="preserve">                       </w:t>
            </w:r>
            <w:r w:rsidRPr="00AE5241">
              <w:rPr>
                <w:rFonts w:cs="Calibri"/>
              </w:rPr>
              <w:t>µ</w:t>
            </w:r>
            <w:r w:rsidRPr="00AE5241">
              <w:t>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0C744" w14:textId="77777777" w:rsidR="00AE5241" w:rsidRPr="00AE5241" w:rsidRDefault="00AE5241" w:rsidP="00AE5241">
            <w:pPr>
              <w:spacing w:after="0" w:line="247" w:lineRule="auto"/>
              <w:jc w:val="center"/>
            </w:pPr>
            <w:r w:rsidRPr="00AE5241">
              <w:t>Dilute if &lt;4.0</w:t>
            </w:r>
            <w:r w:rsidRPr="00AE5241">
              <w:rPr>
                <w:rFonts w:cs="Calibri"/>
              </w:rPr>
              <w:t>µ</w:t>
            </w:r>
            <w:r w:rsidRPr="00AE5241">
              <w:t>l</w:t>
            </w:r>
          </w:p>
        </w:tc>
      </w:tr>
      <w:tr w:rsidR="00AE5241" w:rsidRPr="00AE5241" w14:paraId="02EFBCF5" w14:textId="77777777" w:rsidTr="00AE5241">
        <w:tc>
          <w:tcPr>
            <w:tcW w:w="106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679AE" w14:textId="77777777" w:rsidR="00AE5241" w:rsidRPr="00AE5241" w:rsidRDefault="00AE5241" w:rsidP="00AE5241">
            <w:pPr>
              <w:spacing w:after="0" w:line="240" w:lineRule="auto"/>
            </w:pPr>
            <w:r w:rsidRPr="00AE5241">
              <w:t>Comments:</w:t>
            </w:r>
          </w:p>
          <w:p w14:paraId="4696C08F" w14:textId="77777777" w:rsidR="00AE5241" w:rsidRPr="00AE5241" w:rsidRDefault="00AE5241" w:rsidP="00AE5241">
            <w:pPr>
              <w:spacing w:after="0" w:line="240" w:lineRule="auto"/>
            </w:pPr>
          </w:p>
          <w:p w14:paraId="2065F835" w14:textId="77777777" w:rsidR="00AE5241" w:rsidRPr="00AE5241" w:rsidRDefault="00AE5241" w:rsidP="00AE5241">
            <w:pPr>
              <w:spacing w:after="0" w:line="240" w:lineRule="auto"/>
            </w:pPr>
          </w:p>
        </w:tc>
      </w:tr>
    </w:tbl>
    <w:p w14:paraId="4230C338" w14:textId="77777777" w:rsidR="00AE5241" w:rsidRPr="00AE5241" w:rsidRDefault="00AE5241" w:rsidP="00AE5241">
      <w:pPr>
        <w:spacing w:after="0" w:line="240" w:lineRule="auto"/>
      </w:pPr>
    </w:p>
    <w:tbl>
      <w:tblPr>
        <w:tblW w:w="10632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4"/>
        <w:gridCol w:w="5528"/>
      </w:tblGrid>
      <w:tr w:rsidR="00AE5241" w:rsidRPr="00AE5241" w14:paraId="0C540ADE" w14:textId="77777777" w:rsidTr="00B96423"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E085F" w14:textId="77777777" w:rsidR="00AE5241" w:rsidRPr="00AE5241" w:rsidRDefault="00AE5241" w:rsidP="00AE5241">
            <w:pPr>
              <w:spacing w:after="0" w:line="240" w:lineRule="auto"/>
            </w:pPr>
            <w:r w:rsidRPr="00AE5241">
              <w:rPr>
                <w:b/>
                <w:bCs/>
                <w:color w:val="FFFFFF"/>
              </w:rPr>
              <w:t xml:space="preserve">Witnessing </w:t>
            </w:r>
          </w:p>
        </w:tc>
      </w:tr>
      <w:tr w:rsidR="00AE5241" w:rsidRPr="00AE5241" w14:paraId="6BCD0B92" w14:textId="77777777" w:rsidTr="00B96423"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19EC6" w14:textId="77777777" w:rsidR="00AE5241" w:rsidRPr="00AE5241" w:rsidRDefault="00AE5241" w:rsidP="00AE5241">
            <w:pPr>
              <w:spacing w:after="0" w:line="247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 xml:space="preserve">Sample Removed from/Replaced in </w:t>
            </w:r>
            <w:proofErr w:type="spellStart"/>
            <w:r w:rsidRPr="00AE5241">
              <w:rPr>
                <w:sz w:val="20"/>
                <w:szCs w:val="20"/>
              </w:rPr>
              <w:t>Cryotank</w:t>
            </w:r>
            <w:proofErr w:type="spellEnd"/>
          </w:p>
          <w:p w14:paraId="7DA4C746" w14:textId="77777777" w:rsidR="00AE5241" w:rsidRPr="00AE5241" w:rsidRDefault="00AE5241" w:rsidP="00AE5241">
            <w:pPr>
              <w:spacing w:after="0" w:line="247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(Straw/Amps, Visi, Lab Notes, Location)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DD539" w14:textId="77777777" w:rsidR="00AE5241" w:rsidRPr="00AE5241" w:rsidRDefault="00AE5241" w:rsidP="00AE5241">
            <w:pPr>
              <w:spacing w:after="0" w:line="247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Number Thawed:</w:t>
            </w:r>
          </w:p>
          <w:p w14:paraId="3769AADF" w14:textId="77777777" w:rsidR="00AE5241" w:rsidRPr="00AE5241" w:rsidRDefault="00AE5241" w:rsidP="00AE5241">
            <w:pPr>
              <w:spacing w:after="0" w:line="247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Operator:                                               Witness:</w:t>
            </w:r>
          </w:p>
        </w:tc>
      </w:tr>
      <w:tr w:rsidR="00AE5241" w:rsidRPr="00AE5241" w14:paraId="689406CF" w14:textId="77777777" w:rsidTr="00B96423"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1C2B8" w14:textId="77777777" w:rsidR="00AE5241" w:rsidRPr="00AE5241" w:rsidRDefault="00AE5241" w:rsidP="00AE5241">
            <w:pPr>
              <w:spacing w:after="0" w:line="247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Assign Sample</w:t>
            </w:r>
          </w:p>
          <w:p w14:paraId="59D7EF39" w14:textId="77777777" w:rsidR="00AE5241" w:rsidRPr="00AE5241" w:rsidRDefault="00AE5241" w:rsidP="00AE5241">
            <w:pPr>
              <w:spacing w:after="0" w:line="247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(Sperm pot/Straws or thaw tube, lab notes, RI)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14A81" w14:textId="77777777" w:rsidR="00AE5241" w:rsidRPr="00AE5241" w:rsidRDefault="00AE5241" w:rsidP="00AE5241">
            <w:pPr>
              <w:spacing w:after="0" w:line="247" w:lineRule="auto"/>
            </w:pPr>
            <w:r w:rsidRPr="00AE5241">
              <w:rPr>
                <w:sz w:val="20"/>
                <w:szCs w:val="20"/>
              </w:rPr>
              <w:t>Operator:                                               Witness:</w:t>
            </w:r>
          </w:p>
        </w:tc>
      </w:tr>
      <w:tr w:rsidR="00AE5241" w:rsidRPr="00AE5241" w14:paraId="797F50F1" w14:textId="77777777" w:rsidTr="00B96423"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2C23" w14:textId="77777777" w:rsidR="00AE5241" w:rsidRPr="00AE5241" w:rsidRDefault="00AE5241" w:rsidP="00AE5241">
            <w:pPr>
              <w:spacing w:after="0" w:line="247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Assign Sperm Preparation Tubes</w:t>
            </w:r>
          </w:p>
          <w:p w14:paraId="6067F4A2" w14:textId="77777777" w:rsidR="00AE5241" w:rsidRPr="00AE5241" w:rsidRDefault="00AE5241" w:rsidP="00AE5241">
            <w:pPr>
              <w:spacing w:after="0" w:line="247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(Gradient/wash-stock)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0D45B" w14:textId="77777777" w:rsidR="00AE5241" w:rsidRPr="00AE5241" w:rsidRDefault="00AE5241" w:rsidP="00AE5241">
            <w:pPr>
              <w:spacing w:after="0" w:line="247" w:lineRule="auto"/>
            </w:pPr>
            <w:r w:rsidRPr="00AE5241">
              <w:rPr>
                <w:sz w:val="20"/>
                <w:szCs w:val="20"/>
              </w:rPr>
              <w:t xml:space="preserve">Operator:                                               Witness: </w:t>
            </w:r>
          </w:p>
        </w:tc>
      </w:tr>
      <w:tr w:rsidR="00AE5241" w:rsidRPr="00AE5241" w14:paraId="087B7C19" w14:textId="77777777" w:rsidTr="00AE5241"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11BFF" w14:textId="77777777" w:rsidR="00AE5241" w:rsidRPr="00AE5241" w:rsidRDefault="00AE5241" w:rsidP="00AE5241">
            <w:pPr>
              <w:spacing w:after="0" w:line="247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Sperm Pot/Preparation Tubes discarded</w:t>
            </w:r>
          </w:p>
          <w:p w14:paraId="56ABD596" w14:textId="77777777" w:rsidR="00AE5241" w:rsidRPr="00AE5241" w:rsidRDefault="00AE5241" w:rsidP="00AE5241">
            <w:pPr>
              <w:spacing w:after="0" w:line="247" w:lineRule="auto"/>
              <w:rPr>
                <w:sz w:val="20"/>
                <w:szCs w:val="20"/>
              </w:rPr>
            </w:pPr>
            <w:r w:rsidRPr="00AE5241">
              <w:rPr>
                <w:sz w:val="20"/>
                <w:szCs w:val="20"/>
              </w:rPr>
              <w:t>(Sperm pot, preparation tubes, lab notes, RI)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DAE11" w14:textId="77777777" w:rsidR="00AE5241" w:rsidRPr="00AE5241" w:rsidRDefault="00AE5241" w:rsidP="00AE5241">
            <w:pPr>
              <w:spacing w:after="0" w:line="247" w:lineRule="auto"/>
            </w:pPr>
            <w:r w:rsidRPr="00AE5241">
              <w:rPr>
                <w:sz w:val="20"/>
                <w:szCs w:val="20"/>
              </w:rPr>
              <w:t xml:space="preserve">Operator:                                               Witness: </w:t>
            </w:r>
          </w:p>
        </w:tc>
      </w:tr>
    </w:tbl>
    <w:p w14:paraId="5C11843D" w14:textId="77777777" w:rsidR="00975A53" w:rsidRPr="00DB4AD9" w:rsidRDefault="00975A53" w:rsidP="00DB4AD9"/>
    <w:sectPr w:rsidR="00975A53" w:rsidRPr="00DB4AD9" w:rsidSect="008F2085">
      <w:headerReference w:type="default" r:id="rId10"/>
      <w:footerReference w:type="default" r:id="rId11"/>
      <w:pgSz w:w="11906" w:h="16838"/>
      <w:pgMar w:top="260" w:right="720" w:bottom="720" w:left="720" w:header="397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B7706" w14:textId="77777777" w:rsidR="008F2085" w:rsidRDefault="008F2085">
      <w:pPr>
        <w:spacing w:after="0" w:line="240" w:lineRule="auto"/>
      </w:pPr>
      <w:r>
        <w:separator/>
      </w:r>
    </w:p>
  </w:endnote>
  <w:endnote w:type="continuationSeparator" w:id="0">
    <w:p w14:paraId="3C116343" w14:textId="77777777" w:rsidR="008F2085" w:rsidRDefault="008F2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C1021" w14:textId="77777777" w:rsidR="00FC34ED" w:rsidRDefault="00FC34ED">
    <w:pPr>
      <w:tabs>
        <w:tab w:val="right" w:pos="9923"/>
      </w:tabs>
      <w:spacing w:before="48" w:after="0" w:line="240" w:lineRule="auto"/>
      <w:ind w:left="-851" w:right="-561"/>
      <w:jc w:val="center"/>
    </w:pPr>
    <w:r>
      <w:rPr>
        <w:color w:val="808080"/>
        <w:sz w:val="16"/>
      </w:rPr>
      <w:t>&lt;</w:t>
    </w:r>
    <w:proofErr w:type="spellStart"/>
    <w:r>
      <w:rPr>
        <w:color w:val="808080"/>
        <w:sz w:val="16"/>
      </w:rPr>
      <w:t>QPulse_DocNumber</w:t>
    </w:r>
    <w:proofErr w:type="spellEnd"/>
    <w:proofErr w:type="gramStart"/>
    <w:r>
      <w:rPr>
        <w:color w:val="808080"/>
        <w:sz w:val="16"/>
      </w:rPr>
      <w:t>&gt;  Revision</w:t>
    </w:r>
    <w:proofErr w:type="gramEnd"/>
    <w:r>
      <w:rPr>
        <w:color w:val="808080"/>
        <w:sz w:val="16"/>
      </w:rPr>
      <w:t>: &lt;</w:t>
    </w:r>
    <w:proofErr w:type="spellStart"/>
    <w:r>
      <w:rPr>
        <w:color w:val="808080"/>
        <w:sz w:val="16"/>
      </w:rPr>
      <w:t>QPulse_DocRevisionNumber</w:t>
    </w:r>
    <w:proofErr w:type="spellEnd"/>
    <w:r>
      <w:rPr>
        <w:color w:val="808080"/>
        <w:sz w:val="16"/>
      </w:rPr>
      <w:t>&gt;      Issued by: &lt;</w:t>
    </w:r>
    <w:proofErr w:type="spellStart"/>
    <w:r>
      <w:rPr>
        <w:color w:val="808080"/>
        <w:sz w:val="16"/>
      </w:rPr>
      <w:t>QPulse_DocOwner</w:t>
    </w:r>
    <w:proofErr w:type="spellEnd"/>
    <w:r>
      <w:rPr>
        <w:color w:val="808080"/>
        <w:sz w:val="16"/>
      </w:rPr>
      <w:t>&gt;      Revision Due: &lt;</w:t>
    </w:r>
    <w:proofErr w:type="spellStart"/>
    <w:r>
      <w:rPr>
        <w:color w:val="808080"/>
        <w:sz w:val="16"/>
      </w:rPr>
      <w:t>QPulse_DocReviewDate</w:t>
    </w:r>
    <w:proofErr w:type="spellEnd"/>
    <w:r>
      <w:rPr>
        <w:color w:val="808080"/>
        <w:sz w:val="16"/>
      </w:rPr>
      <w:t>&gt;</w:t>
    </w:r>
    <w:r>
      <w:rPr>
        <w:color w:val="808080"/>
        <w:sz w:val="16"/>
      </w:rPr>
      <w:tab/>
      <w:t xml:space="preserve">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NUMPAGES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A248F" w14:textId="77777777" w:rsidR="008F2085" w:rsidRDefault="008F208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EF53CEE" w14:textId="77777777" w:rsidR="008F2085" w:rsidRDefault="008F2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C101F" w14:textId="5CDC40C1" w:rsidR="00FC34ED" w:rsidRDefault="00FC34ED" w:rsidP="003A10D2">
    <w:pPr>
      <w:pStyle w:val="Heading1"/>
      <w:spacing w:before="0"/>
    </w:pPr>
    <w:r>
      <w:t xml:space="preserve">Fresh </w:t>
    </w:r>
    <w:r w:rsidR="00517176">
      <w:t>T</w:t>
    </w:r>
    <w:r w:rsidR="001F1F0F">
      <w:t>reatment</w:t>
    </w:r>
    <w:r w:rsidR="00F2292A">
      <w:t xml:space="preserve"> </w:t>
    </w:r>
    <w:r w:rsidR="00517176">
      <w:t>(ESD/ER/SM/IP’s)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972"/>
    <w:rsid w:val="00011551"/>
    <w:rsid w:val="0001362D"/>
    <w:rsid w:val="00020E44"/>
    <w:rsid w:val="00024B51"/>
    <w:rsid w:val="000260AD"/>
    <w:rsid w:val="00027E4F"/>
    <w:rsid w:val="000338A0"/>
    <w:rsid w:val="00042CFA"/>
    <w:rsid w:val="00043038"/>
    <w:rsid w:val="00045A87"/>
    <w:rsid w:val="00070FC6"/>
    <w:rsid w:val="00074A11"/>
    <w:rsid w:val="00075FA3"/>
    <w:rsid w:val="00077D64"/>
    <w:rsid w:val="00082080"/>
    <w:rsid w:val="0009349B"/>
    <w:rsid w:val="00094E8F"/>
    <w:rsid w:val="00095209"/>
    <w:rsid w:val="00096618"/>
    <w:rsid w:val="000A0862"/>
    <w:rsid w:val="000A49F9"/>
    <w:rsid w:val="000A7387"/>
    <w:rsid w:val="000B2734"/>
    <w:rsid w:val="000B4540"/>
    <w:rsid w:val="000B7322"/>
    <w:rsid w:val="000D2A41"/>
    <w:rsid w:val="000D34C8"/>
    <w:rsid w:val="000E1124"/>
    <w:rsid w:val="000E1F6B"/>
    <w:rsid w:val="000E63AF"/>
    <w:rsid w:val="000F7744"/>
    <w:rsid w:val="001037AA"/>
    <w:rsid w:val="0011248E"/>
    <w:rsid w:val="0011338F"/>
    <w:rsid w:val="00120B48"/>
    <w:rsid w:val="001256A9"/>
    <w:rsid w:val="001268C9"/>
    <w:rsid w:val="00133D62"/>
    <w:rsid w:val="00140724"/>
    <w:rsid w:val="0014341E"/>
    <w:rsid w:val="001700C6"/>
    <w:rsid w:val="001701AC"/>
    <w:rsid w:val="00177B0C"/>
    <w:rsid w:val="0018165E"/>
    <w:rsid w:val="001847CC"/>
    <w:rsid w:val="001870B0"/>
    <w:rsid w:val="001B176A"/>
    <w:rsid w:val="001B60B6"/>
    <w:rsid w:val="001B64BE"/>
    <w:rsid w:val="001C37BF"/>
    <w:rsid w:val="001C4CD4"/>
    <w:rsid w:val="001C577C"/>
    <w:rsid w:val="001D0868"/>
    <w:rsid w:val="001E4EEA"/>
    <w:rsid w:val="001E5190"/>
    <w:rsid w:val="001F1F0F"/>
    <w:rsid w:val="001F6528"/>
    <w:rsid w:val="00201B5E"/>
    <w:rsid w:val="00203075"/>
    <w:rsid w:val="00203531"/>
    <w:rsid w:val="002123DE"/>
    <w:rsid w:val="00215D18"/>
    <w:rsid w:val="0022082C"/>
    <w:rsid w:val="002236A7"/>
    <w:rsid w:val="002242BB"/>
    <w:rsid w:val="00225398"/>
    <w:rsid w:val="00241158"/>
    <w:rsid w:val="0025021A"/>
    <w:rsid w:val="00255A7F"/>
    <w:rsid w:val="002578AF"/>
    <w:rsid w:val="00262B08"/>
    <w:rsid w:val="00262FFB"/>
    <w:rsid w:val="00263864"/>
    <w:rsid w:val="0029424B"/>
    <w:rsid w:val="002A446F"/>
    <w:rsid w:val="002A5F5E"/>
    <w:rsid w:val="002B2458"/>
    <w:rsid w:val="002B6425"/>
    <w:rsid w:val="002B6B81"/>
    <w:rsid w:val="002B7B08"/>
    <w:rsid w:val="002D3086"/>
    <w:rsid w:val="002D34AC"/>
    <w:rsid w:val="002E1C89"/>
    <w:rsid w:val="002E4588"/>
    <w:rsid w:val="002F147B"/>
    <w:rsid w:val="00301846"/>
    <w:rsid w:val="0032578A"/>
    <w:rsid w:val="00327A5A"/>
    <w:rsid w:val="0033762C"/>
    <w:rsid w:val="003435F7"/>
    <w:rsid w:val="00346CFF"/>
    <w:rsid w:val="00360CC6"/>
    <w:rsid w:val="00361C86"/>
    <w:rsid w:val="003648D0"/>
    <w:rsid w:val="003709EC"/>
    <w:rsid w:val="00380EA6"/>
    <w:rsid w:val="00382D4D"/>
    <w:rsid w:val="00385E0E"/>
    <w:rsid w:val="003920B8"/>
    <w:rsid w:val="00395EC2"/>
    <w:rsid w:val="003A10D2"/>
    <w:rsid w:val="003A42D9"/>
    <w:rsid w:val="003B3E2C"/>
    <w:rsid w:val="003B42BE"/>
    <w:rsid w:val="003B4767"/>
    <w:rsid w:val="003C2F84"/>
    <w:rsid w:val="003C5DA5"/>
    <w:rsid w:val="003C7F88"/>
    <w:rsid w:val="003D02FD"/>
    <w:rsid w:val="003E67CC"/>
    <w:rsid w:val="003F5EC1"/>
    <w:rsid w:val="0040205F"/>
    <w:rsid w:val="00404690"/>
    <w:rsid w:val="004049A8"/>
    <w:rsid w:val="00412509"/>
    <w:rsid w:val="00415C02"/>
    <w:rsid w:val="00424651"/>
    <w:rsid w:val="0042531D"/>
    <w:rsid w:val="00425B59"/>
    <w:rsid w:val="004279D6"/>
    <w:rsid w:val="004343D7"/>
    <w:rsid w:val="004442D7"/>
    <w:rsid w:val="0044452F"/>
    <w:rsid w:val="00457739"/>
    <w:rsid w:val="0048373A"/>
    <w:rsid w:val="004862AC"/>
    <w:rsid w:val="00492951"/>
    <w:rsid w:val="004A01AD"/>
    <w:rsid w:val="004A5C81"/>
    <w:rsid w:val="004B0BD4"/>
    <w:rsid w:val="004B24BC"/>
    <w:rsid w:val="004C2A1E"/>
    <w:rsid w:val="004D3BAE"/>
    <w:rsid w:val="004E2C72"/>
    <w:rsid w:val="004E5D12"/>
    <w:rsid w:val="004F668F"/>
    <w:rsid w:val="00501952"/>
    <w:rsid w:val="00501AB2"/>
    <w:rsid w:val="00513BF8"/>
    <w:rsid w:val="00513C38"/>
    <w:rsid w:val="00516DFE"/>
    <w:rsid w:val="00517176"/>
    <w:rsid w:val="00517AB9"/>
    <w:rsid w:val="00522AAC"/>
    <w:rsid w:val="00525E9D"/>
    <w:rsid w:val="00545A58"/>
    <w:rsid w:val="00561195"/>
    <w:rsid w:val="00563AAA"/>
    <w:rsid w:val="00566154"/>
    <w:rsid w:val="0057229D"/>
    <w:rsid w:val="00580DDC"/>
    <w:rsid w:val="00593013"/>
    <w:rsid w:val="0059347E"/>
    <w:rsid w:val="005A4146"/>
    <w:rsid w:val="005A6677"/>
    <w:rsid w:val="005B0BAF"/>
    <w:rsid w:val="005D4A6D"/>
    <w:rsid w:val="005D56EA"/>
    <w:rsid w:val="005E2E53"/>
    <w:rsid w:val="005E4746"/>
    <w:rsid w:val="005F1A57"/>
    <w:rsid w:val="006057B1"/>
    <w:rsid w:val="00617780"/>
    <w:rsid w:val="00620ADE"/>
    <w:rsid w:val="00622B76"/>
    <w:rsid w:val="0062311C"/>
    <w:rsid w:val="00625DC0"/>
    <w:rsid w:val="00630412"/>
    <w:rsid w:val="00630C9D"/>
    <w:rsid w:val="0063236C"/>
    <w:rsid w:val="00635F63"/>
    <w:rsid w:val="0064468F"/>
    <w:rsid w:val="006474F1"/>
    <w:rsid w:val="0065099F"/>
    <w:rsid w:val="00652AA7"/>
    <w:rsid w:val="006545A2"/>
    <w:rsid w:val="00656E43"/>
    <w:rsid w:val="006875EB"/>
    <w:rsid w:val="00694C8E"/>
    <w:rsid w:val="006A6251"/>
    <w:rsid w:val="006B3940"/>
    <w:rsid w:val="006B5C58"/>
    <w:rsid w:val="006C61CF"/>
    <w:rsid w:val="006C67A9"/>
    <w:rsid w:val="006E11B3"/>
    <w:rsid w:val="006F171D"/>
    <w:rsid w:val="006F1E5A"/>
    <w:rsid w:val="00726918"/>
    <w:rsid w:val="00730B27"/>
    <w:rsid w:val="0073206D"/>
    <w:rsid w:val="007653FD"/>
    <w:rsid w:val="00775727"/>
    <w:rsid w:val="00796D09"/>
    <w:rsid w:val="007C56CF"/>
    <w:rsid w:val="007D31F3"/>
    <w:rsid w:val="007D394E"/>
    <w:rsid w:val="007D6FAE"/>
    <w:rsid w:val="007E49C6"/>
    <w:rsid w:val="00803B4D"/>
    <w:rsid w:val="00806CD3"/>
    <w:rsid w:val="00811616"/>
    <w:rsid w:val="00814C9C"/>
    <w:rsid w:val="0082227D"/>
    <w:rsid w:val="00824A14"/>
    <w:rsid w:val="00832FBD"/>
    <w:rsid w:val="008357DC"/>
    <w:rsid w:val="00835C98"/>
    <w:rsid w:val="00836AA3"/>
    <w:rsid w:val="0083789F"/>
    <w:rsid w:val="00837DF5"/>
    <w:rsid w:val="00861DCF"/>
    <w:rsid w:val="00864D81"/>
    <w:rsid w:val="00866CBB"/>
    <w:rsid w:val="00875331"/>
    <w:rsid w:val="0088449C"/>
    <w:rsid w:val="008A019D"/>
    <w:rsid w:val="008A77E8"/>
    <w:rsid w:val="008B1F03"/>
    <w:rsid w:val="008B26CE"/>
    <w:rsid w:val="008C4B29"/>
    <w:rsid w:val="008F2085"/>
    <w:rsid w:val="008F3E7C"/>
    <w:rsid w:val="009115F3"/>
    <w:rsid w:val="00926801"/>
    <w:rsid w:val="009313DF"/>
    <w:rsid w:val="00933047"/>
    <w:rsid w:val="00951015"/>
    <w:rsid w:val="009537A6"/>
    <w:rsid w:val="00960CBF"/>
    <w:rsid w:val="009629A5"/>
    <w:rsid w:val="00975A53"/>
    <w:rsid w:val="009833D1"/>
    <w:rsid w:val="00992FE0"/>
    <w:rsid w:val="009A088C"/>
    <w:rsid w:val="009A3CBB"/>
    <w:rsid w:val="009B0DC0"/>
    <w:rsid w:val="009B6648"/>
    <w:rsid w:val="009D4F3C"/>
    <w:rsid w:val="009E240D"/>
    <w:rsid w:val="009E76A0"/>
    <w:rsid w:val="009F295B"/>
    <w:rsid w:val="009F324F"/>
    <w:rsid w:val="009F38CE"/>
    <w:rsid w:val="00A11CF8"/>
    <w:rsid w:val="00A11F20"/>
    <w:rsid w:val="00A13038"/>
    <w:rsid w:val="00A21EB7"/>
    <w:rsid w:val="00A23CCE"/>
    <w:rsid w:val="00A30057"/>
    <w:rsid w:val="00A32986"/>
    <w:rsid w:val="00A34FD4"/>
    <w:rsid w:val="00A565DD"/>
    <w:rsid w:val="00A57CCD"/>
    <w:rsid w:val="00A632D4"/>
    <w:rsid w:val="00A65D7A"/>
    <w:rsid w:val="00A92B31"/>
    <w:rsid w:val="00AA3198"/>
    <w:rsid w:val="00AA5C42"/>
    <w:rsid w:val="00AB27B7"/>
    <w:rsid w:val="00AC21A4"/>
    <w:rsid w:val="00AC4F9D"/>
    <w:rsid w:val="00AD37ED"/>
    <w:rsid w:val="00AE0B7E"/>
    <w:rsid w:val="00AE31F2"/>
    <w:rsid w:val="00AE5241"/>
    <w:rsid w:val="00AF3C22"/>
    <w:rsid w:val="00B00347"/>
    <w:rsid w:val="00B047A0"/>
    <w:rsid w:val="00B06A1A"/>
    <w:rsid w:val="00B1426B"/>
    <w:rsid w:val="00B15505"/>
    <w:rsid w:val="00B15AB3"/>
    <w:rsid w:val="00B22FE5"/>
    <w:rsid w:val="00B45FE8"/>
    <w:rsid w:val="00B5515A"/>
    <w:rsid w:val="00B7038E"/>
    <w:rsid w:val="00B73F7A"/>
    <w:rsid w:val="00B750C9"/>
    <w:rsid w:val="00B820CD"/>
    <w:rsid w:val="00B84014"/>
    <w:rsid w:val="00B960D1"/>
    <w:rsid w:val="00B96423"/>
    <w:rsid w:val="00BA6651"/>
    <w:rsid w:val="00BB31D5"/>
    <w:rsid w:val="00BC21DC"/>
    <w:rsid w:val="00BC5972"/>
    <w:rsid w:val="00BD126F"/>
    <w:rsid w:val="00C114FE"/>
    <w:rsid w:val="00C12C0A"/>
    <w:rsid w:val="00C2231C"/>
    <w:rsid w:val="00C26D43"/>
    <w:rsid w:val="00C3267F"/>
    <w:rsid w:val="00C44507"/>
    <w:rsid w:val="00C603A5"/>
    <w:rsid w:val="00C63FD7"/>
    <w:rsid w:val="00C7013A"/>
    <w:rsid w:val="00C8295B"/>
    <w:rsid w:val="00C84447"/>
    <w:rsid w:val="00C869F6"/>
    <w:rsid w:val="00CA0089"/>
    <w:rsid w:val="00CA140B"/>
    <w:rsid w:val="00CA1503"/>
    <w:rsid w:val="00CA2D50"/>
    <w:rsid w:val="00CA4C6D"/>
    <w:rsid w:val="00CB1A1F"/>
    <w:rsid w:val="00CB75D6"/>
    <w:rsid w:val="00CC6F64"/>
    <w:rsid w:val="00CD0891"/>
    <w:rsid w:val="00CD1AAE"/>
    <w:rsid w:val="00CD2D10"/>
    <w:rsid w:val="00CD31A5"/>
    <w:rsid w:val="00CD5A1D"/>
    <w:rsid w:val="00CF5292"/>
    <w:rsid w:val="00D25001"/>
    <w:rsid w:val="00D25BD6"/>
    <w:rsid w:val="00D34050"/>
    <w:rsid w:val="00D432DA"/>
    <w:rsid w:val="00D61C47"/>
    <w:rsid w:val="00D65FC8"/>
    <w:rsid w:val="00D70140"/>
    <w:rsid w:val="00D733C8"/>
    <w:rsid w:val="00D742A2"/>
    <w:rsid w:val="00D80545"/>
    <w:rsid w:val="00D83AD2"/>
    <w:rsid w:val="00D85490"/>
    <w:rsid w:val="00DA1D49"/>
    <w:rsid w:val="00DA49D7"/>
    <w:rsid w:val="00DB4AD9"/>
    <w:rsid w:val="00DC3BC1"/>
    <w:rsid w:val="00DE4D36"/>
    <w:rsid w:val="00E0734C"/>
    <w:rsid w:val="00E27351"/>
    <w:rsid w:val="00E2745E"/>
    <w:rsid w:val="00E33901"/>
    <w:rsid w:val="00E42580"/>
    <w:rsid w:val="00E53A05"/>
    <w:rsid w:val="00E544C5"/>
    <w:rsid w:val="00E651FD"/>
    <w:rsid w:val="00E87F92"/>
    <w:rsid w:val="00E90A25"/>
    <w:rsid w:val="00E91DC1"/>
    <w:rsid w:val="00EA04FE"/>
    <w:rsid w:val="00EA3BF1"/>
    <w:rsid w:val="00EA4F03"/>
    <w:rsid w:val="00EA5599"/>
    <w:rsid w:val="00EA5B5C"/>
    <w:rsid w:val="00EB3AFA"/>
    <w:rsid w:val="00EB55F2"/>
    <w:rsid w:val="00EC0415"/>
    <w:rsid w:val="00EC046B"/>
    <w:rsid w:val="00EC6D21"/>
    <w:rsid w:val="00ED1EF7"/>
    <w:rsid w:val="00ED5E09"/>
    <w:rsid w:val="00EE4B4A"/>
    <w:rsid w:val="00EF4EEB"/>
    <w:rsid w:val="00EF7594"/>
    <w:rsid w:val="00F02F1F"/>
    <w:rsid w:val="00F10456"/>
    <w:rsid w:val="00F2292A"/>
    <w:rsid w:val="00F2333C"/>
    <w:rsid w:val="00F270C9"/>
    <w:rsid w:val="00F2769F"/>
    <w:rsid w:val="00F27F16"/>
    <w:rsid w:val="00F354E1"/>
    <w:rsid w:val="00F35608"/>
    <w:rsid w:val="00F379CE"/>
    <w:rsid w:val="00F412F4"/>
    <w:rsid w:val="00F425CE"/>
    <w:rsid w:val="00F4623C"/>
    <w:rsid w:val="00F57C28"/>
    <w:rsid w:val="00F66649"/>
    <w:rsid w:val="00F700D0"/>
    <w:rsid w:val="00F73763"/>
    <w:rsid w:val="00F73B32"/>
    <w:rsid w:val="00F814CD"/>
    <w:rsid w:val="00F86003"/>
    <w:rsid w:val="00FA17D6"/>
    <w:rsid w:val="00FA2344"/>
    <w:rsid w:val="00FB7E1F"/>
    <w:rsid w:val="00FC2B92"/>
    <w:rsid w:val="00FC34ED"/>
    <w:rsid w:val="00FC6919"/>
    <w:rsid w:val="00FD35C2"/>
    <w:rsid w:val="00FD76D0"/>
    <w:rsid w:val="00FE1B1B"/>
    <w:rsid w:val="00FF1D08"/>
    <w:rsid w:val="00FF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C100A"/>
  <w15:docId w15:val="{904E684F-C0F9-4602-B292-AAF53D53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649"/>
    <w:pPr>
      <w:suppressAutoHyphens/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b/>
      <w:color w:val="24598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Times New Roman" w:hAnsi="Calibri Light"/>
      <w:b/>
      <w:color w:val="803359"/>
      <w:sz w:val="32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Times New Roman" w:hAnsi="Calibri Light"/>
      <w:b/>
      <w:color w:val="245980"/>
      <w:sz w:val="28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Times New Roman" w:hAnsi="Calibri Light"/>
      <w:b/>
      <w:iCs/>
      <w:color w:val="803359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Times New Roman" w:hAnsi="Calibri Light"/>
      <w:b/>
      <w:color w:val="245980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Times New Roman" w:hAnsi="Calibri Light"/>
      <w:b/>
      <w:color w:val="55223B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rPr>
      <w:rFonts w:ascii="Calibri Light" w:eastAsia="Times New Roman" w:hAnsi="Calibri Light" w:cs="Times New Roman"/>
      <w:b/>
      <w:iCs/>
      <w:color w:val="803359"/>
      <w:sz w:val="28"/>
    </w:rPr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b/>
      <w:color w:val="245980"/>
      <w:sz w:val="32"/>
      <w:szCs w:val="32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b/>
      <w:color w:val="803359"/>
      <w:sz w:val="32"/>
      <w:szCs w:val="26"/>
    </w:rPr>
  </w:style>
  <w:style w:type="character" w:customStyle="1" w:styleId="Heading3Char">
    <w:name w:val="Heading 3 Char"/>
    <w:basedOn w:val="DefaultParagraphFont"/>
    <w:rPr>
      <w:rFonts w:ascii="Calibri Light" w:eastAsia="Times New Roman" w:hAnsi="Calibri Light" w:cs="Times New Roman"/>
      <w:b/>
      <w:color w:val="245980"/>
      <w:sz w:val="28"/>
      <w:szCs w:val="24"/>
    </w:rPr>
  </w:style>
  <w:style w:type="character" w:customStyle="1" w:styleId="Heading5Char">
    <w:name w:val="Heading 5 Char"/>
    <w:basedOn w:val="DefaultParagraphFont"/>
    <w:rPr>
      <w:rFonts w:ascii="Calibri Light" w:eastAsia="Times New Roman" w:hAnsi="Calibri Light" w:cs="Times New Roman"/>
      <w:b/>
      <w:color w:val="245980"/>
      <w:sz w:val="24"/>
    </w:rPr>
  </w:style>
  <w:style w:type="character" w:customStyle="1" w:styleId="Heading6Char">
    <w:name w:val="Heading 6 Char"/>
    <w:basedOn w:val="DefaultParagraphFont"/>
    <w:rPr>
      <w:rFonts w:ascii="Calibri Light" w:eastAsia="Times New Roman" w:hAnsi="Calibri Light" w:cs="Times New Roman"/>
      <w:b/>
      <w:color w:val="55223B"/>
      <w:sz w:val="24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uiPriority w:val="39"/>
    <w:rsid w:val="006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66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zujovic\AppData\Local\Microsoft\Windows\INetCache\One%20TFP%20-%20Basic%20Template%20PORTRAIT%20(final)%20(002)" TargetMode="External"/></Relationships>
</file>

<file path=word/theme/theme1.xml><?xml version="1.0" encoding="utf-8"?>
<a:theme xmlns:a="http://schemas.openxmlformats.org/drawingml/2006/main" name="One TFP">
  <a:themeElements>
    <a:clrScheme name="ONE TFP">
      <a:dk1>
        <a:srgbClr val="245980"/>
      </a:dk1>
      <a:lt1>
        <a:srgbClr val="FFFFFF"/>
      </a:lt1>
      <a:dk2>
        <a:srgbClr val="0F334C"/>
      </a:dk2>
      <a:lt2>
        <a:srgbClr val="CED6DA"/>
      </a:lt2>
      <a:accent1>
        <a:srgbClr val="AB4478"/>
      </a:accent1>
      <a:accent2>
        <a:srgbClr val="660045"/>
      </a:accent2>
      <a:accent3>
        <a:srgbClr val="F0CBD7"/>
      </a:accent3>
      <a:accent4>
        <a:srgbClr val="FAC359"/>
      </a:accent4>
      <a:accent5>
        <a:srgbClr val="E08BA8"/>
      </a:accent5>
      <a:accent6>
        <a:srgbClr val="FA8564"/>
      </a:accent6>
      <a:hlink>
        <a:srgbClr val="245980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7e0551-48bc-49ec-8778-97657fe7929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D87A90FFEE941B831462856ED8D17" ma:contentTypeVersion="16" ma:contentTypeDescription="Create a new document." ma:contentTypeScope="" ma:versionID="93ca19bdd211148835751ab8b793acbb">
  <xsd:schema xmlns:xsd="http://www.w3.org/2001/XMLSchema" xmlns:xs="http://www.w3.org/2001/XMLSchema" xmlns:p="http://schemas.microsoft.com/office/2006/metadata/properties" xmlns:ns3="8d7e0551-48bc-49ec-8778-97657fe7929d" xmlns:ns4="da818c6d-795c-4966-8d5c-e6c90a636f94" targetNamespace="http://schemas.microsoft.com/office/2006/metadata/properties" ma:root="true" ma:fieldsID="56b364c81b90b7b724ed80053b93aaa8" ns3:_="" ns4:_="">
    <xsd:import namespace="8d7e0551-48bc-49ec-8778-97657fe7929d"/>
    <xsd:import namespace="da818c6d-795c-4966-8d5c-e6c90a636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e0551-48bc-49ec-8778-97657fe79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18c6d-795c-4966-8d5c-e6c90a636f9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CC670A-056D-4F51-8064-EF59CD8DD1F0}">
  <ds:schemaRefs>
    <ds:schemaRef ds:uri="http://schemas.microsoft.com/office/2006/metadata/properties"/>
    <ds:schemaRef ds:uri="http://schemas.microsoft.com/office/infopath/2007/PartnerControls"/>
    <ds:schemaRef ds:uri="8d7e0551-48bc-49ec-8778-97657fe7929d"/>
  </ds:schemaRefs>
</ds:datastoreItem>
</file>

<file path=customXml/itemProps2.xml><?xml version="1.0" encoding="utf-8"?>
<ds:datastoreItem xmlns:ds="http://schemas.openxmlformats.org/officeDocument/2006/customXml" ds:itemID="{93D7E1DA-43E4-400F-B50B-691DBA10BD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e0551-48bc-49ec-8778-97657fe7929d"/>
    <ds:schemaRef ds:uri="da818c6d-795c-4966-8d5c-e6c90a6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D4D89F-6699-4675-9B99-540011ECA5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One TFP - Basic Template PORTRAIT (final) (002)</Template>
  <TotalTime>75</TotalTime>
  <Pages>7</Pages>
  <Words>1653</Words>
  <Characters>9424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Davey</dc:creator>
  <dc:description/>
  <cp:lastModifiedBy>Lyndsey Zujovic</cp:lastModifiedBy>
  <cp:revision>53</cp:revision>
  <cp:lastPrinted>2024-02-22T08:46:00Z</cp:lastPrinted>
  <dcterms:created xsi:type="dcterms:W3CDTF">2024-02-21T08:27:00Z</dcterms:created>
  <dcterms:modified xsi:type="dcterms:W3CDTF">2024-04-19T14:41:00Z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0x010100F4ED87A90FFEE941B831462856ED8D17</vt:lpwstr>
  </property>
</Properties>
</file>