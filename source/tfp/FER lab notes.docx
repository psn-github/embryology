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100B" w14:textId="673D2CD6" w:rsidR="00BC5972" w:rsidRDefault="00A34FD4" w:rsidP="00360CC6">
      <w:pPr>
        <w:spacing w:after="0"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C100B" wp14:editId="36607CAF">
                <wp:simplePos x="0" y="0"/>
                <wp:positionH relativeFrom="column">
                  <wp:posOffset>2771775</wp:posOffset>
                </wp:positionH>
                <wp:positionV relativeFrom="paragraph">
                  <wp:posOffset>0</wp:posOffset>
                </wp:positionV>
                <wp:extent cx="1733550" cy="1403985"/>
                <wp:effectExtent l="0" t="0" r="19050" b="18415"/>
                <wp:wrapSquare wrapText="bothSides"/>
                <wp:docPr id="4804910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C1019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4ECC101A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4ECC101B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4ECC101C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4ECC101D" w14:textId="77777777" w:rsidR="00BC5972" w:rsidRDefault="00FC34ED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4ECC101E" w14:textId="77777777" w:rsidR="00BC5972" w:rsidRDefault="00BC597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CC10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25pt;margin-top:0;width:136.5pt;height:11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" strokecolor="white" strokeweight=".26467mm">
                <v:textbox style="mso-fit-shape-to-text:t">
                  <w:txbxContent>
                    <w:p w14:paraId="4ECC1019" w14:textId="77777777" w:rsidR="00BC5972" w:rsidRDefault="00FC34ED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4ECC101A" w14:textId="77777777" w:rsidR="00BC5972" w:rsidRDefault="00FC34ED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4ECC101B" w14:textId="77777777" w:rsidR="00BC5972" w:rsidRDefault="00FC34ED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4ECC101C" w14:textId="77777777" w:rsidR="00BC5972" w:rsidRDefault="00FC34ED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4ECC101D" w14:textId="77777777" w:rsidR="00BC5972" w:rsidRDefault="00FC34ED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4ECC101E" w14:textId="77777777" w:rsidR="00BC5972" w:rsidRDefault="00BC5972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869F6">
        <w:rPr>
          <w:noProof/>
          <w:lang w:eastAsia="en-GB"/>
        </w:rPr>
        <w:drawing>
          <wp:anchor distT="0" distB="0" distL="114300" distR="114300" simplePos="0" relativeHeight="251700224" behindDoc="0" locked="0" layoutInCell="1" allowOverlap="1" wp14:anchorId="4E01C06E" wp14:editId="6482175D">
            <wp:simplePos x="0" y="0"/>
            <wp:positionH relativeFrom="page">
              <wp:posOffset>5815700</wp:posOffset>
            </wp:positionH>
            <wp:positionV relativeFrom="page">
              <wp:posOffset>276417</wp:posOffset>
            </wp:positionV>
            <wp:extent cx="1520456" cy="669851"/>
            <wp:effectExtent l="0" t="0" r="0" b="0"/>
            <wp:wrapSquare wrapText="bothSides"/>
            <wp:docPr id="1169044055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CC6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EA1F8CC" wp14:editId="082251CA">
                <wp:simplePos x="0" y="0"/>
                <wp:positionH relativeFrom="column">
                  <wp:posOffset>-28575</wp:posOffset>
                </wp:positionH>
                <wp:positionV relativeFrom="paragraph">
                  <wp:posOffset>0</wp:posOffset>
                </wp:positionV>
                <wp:extent cx="2360930" cy="1095375"/>
                <wp:effectExtent l="0" t="0" r="889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224C7" w14:textId="1305062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Pa</w:t>
                            </w:r>
                            <w:r w:rsidR="00FA17D6">
                              <w:t xml:space="preserve">tient </w:t>
                            </w:r>
                            <w:r>
                              <w:t>name</w:t>
                            </w:r>
                          </w:p>
                          <w:p w14:paraId="0199999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CA72C7F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3462F145" w14:textId="77777777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2A4D14E" w14:textId="52CEA939" w:rsidR="00360CC6" w:rsidRDefault="00360CC6" w:rsidP="00360CC6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2A173F0B" w14:textId="148EDCF5" w:rsidR="00561195" w:rsidRDefault="00561195" w:rsidP="00360CC6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1F8CC" id="_x0000_s1027" type="#_x0000_t202" style="position:absolute;margin-left:-2.25pt;margin-top:0;width:185.9pt;height:86.25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" stroked="f">
                <v:textbox>
                  <w:txbxContent>
                    <w:p w14:paraId="009224C7" w14:textId="13050629" w:rsidR="00360CC6" w:rsidRDefault="00360CC6" w:rsidP="00360CC6">
                      <w:pPr>
                        <w:spacing w:after="0" w:line="240" w:lineRule="auto"/>
                      </w:pPr>
                      <w:r>
                        <w:t>Pa</w:t>
                      </w:r>
                      <w:r w:rsidR="00FA17D6">
                        <w:t xml:space="preserve">tient </w:t>
                      </w:r>
                      <w:r>
                        <w:t>name</w:t>
                      </w:r>
                    </w:p>
                    <w:p w14:paraId="0199999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CA72C7F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3462F145" w14:textId="77777777" w:rsidR="00360CC6" w:rsidRDefault="00360CC6" w:rsidP="00360CC6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2A4D14E" w14:textId="52CEA939" w:rsidR="00360CC6" w:rsidRDefault="00360CC6" w:rsidP="00360CC6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2A173F0B" w14:textId="148EDCF5" w:rsidR="00561195" w:rsidRDefault="00561195" w:rsidP="00360CC6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CC1010" w14:textId="424D1224" w:rsidR="00BC5972" w:rsidRDefault="00BC5972">
      <w:pPr>
        <w:spacing w:after="0" w:line="240" w:lineRule="auto"/>
      </w:pPr>
    </w:p>
    <w:tbl>
      <w:tblPr>
        <w:tblW w:w="11341" w:type="dxa"/>
        <w:tblInd w:w="-4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3543"/>
        <w:gridCol w:w="1985"/>
        <w:gridCol w:w="3827"/>
      </w:tblGrid>
      <w:tr w:rsidR="004F668F" w14:paraId="4ECC1017" w14:textId="77777777" w:rsidTr="00542594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1" w14:textId="77777777" w:rsidR="004F668F" w:rsidRPr="0022082C" w:rsidRDefault="004F668F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Cycle No.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2" w14:textId="77777777" w:rsidR="004F668F" w:rsidRPr="007D394E" w:rsidRDefault="004F668F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3" w14:textId="101D8E91" w:rsidR="004F668F" w:rsidRPr="0022082C" w:rsidRDefault="005E0B58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Funding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6" w14:textId="5A5E877D" w:rsidR="004F668F" w:rsidRDefault="005E0B58" w:rsidP="00D47927">
            <w:pPr>
              <w:spacing w:after="0" w:line="240" w:lineRule="auto"/>
              <w:jc w:val="left"/>
            </w:pPr>
            <w:r w:rsidRPr="007D394E">
              <w:rPr>
                <w:sz w:val="20"/>
                <w:szCs w:val="20"/>
              </w:rPr>
              <w:t>Private</w:t>
            </w:r>
            <w:r w:rsidR="00D47927"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A</w:t>
            </w:r>
            <w:r w:rsidRPr="007D394E">
              <w:rPr>
                <w:sz w:val="20"/>
                <w:szCs w:val="20"/>
              </w:rPr>
              <w:t>ccess</w:t>
            </w:r>
            <w:r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 xml:space="preserve">BUPA </w:t>
            </w:r>
            <w:r w:rsidR="00D47927">
              <w:rPr>
                <w:sz w:val="20"/>
                <w:szCs w:val="20"/>
              </w:rPr>
              <w:t xml:space="preserve">                                            </w:t>
            </w:r>
            <w:r>
              <w:rPr>
                <w:sz w:val="20"/>
                <w:szCs w:val="20"/>
              </w:rPr>
              <w:t xml:space="preserve"> </w:t>
            </w:r>
            <w:r w:rsidRPr="0011248E">
              <w:rPr>
                <w:sz w:val="20"/>
                <w:szCs w:val="20"/>
              </w:rPr>
              <w:t>NHS CCG………</w:t>
            </w:r>
            <w:r w:rsidR="0095539E">
              <w:rPr>
                <w:sz w:val="20"/>
                <w:szCs w:val="20"/>
              </w:rPr>
              <w:t>……</w:t>
            </w:r>
            <w:r w:rsidRPr="0011248E">
              <w:rPr>
                <w:sz w:val="20"/>
                <w:szCs w:val="20"/>
              </w:rPr>
              <w:t>…</w:t>
            </w:r>
            <w:r w:rsidR="00D47927">
              <w:rPr>
                <w:sz w:val="20"/>
                <w:szCs w:val="20"/>
              </w:rPr>
              <w:t>…………………………</w:t>
            </w:r>
            <w:r w:rsidR="004F668F">
              <w:rPr>
                <w:color w:val="FFFFFF" w:themeColor="background1"/>
                <w:sz w:val="20"/>
                <w:szCs w:val="20"/>
              </w:rPr>
              <w:t>. mm</w:t>
            </w:r>
          </w:p>
        </w:tc>
      </w:tr>
      <w:tr w:rsidR="00BC5972" w14:paraId="4ECC101C" w14:textId="77777777" w:rsidTr="00542594"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8" w14:textId="77777777" w:rsidR="00BC5972" w:rsidRPr="0022082C" w:rsidRDefault="00FC34ED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Cycle type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9" w14:textId="06095F72" w:rsidR="00BC5972" w:rsidRPr="00A940FB" w:rsidRDefault="00FC34ED" w:rsidP="00850C4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940FB">
              <w:rPr>
                <w:sz w:val="20"/>
                <w:szCs w:val="20"/>
              </w:rPr>
              <w:t>Own</w:t>
            </w:r>
            <w:r w:rsidR="00A92B31" w:rsidRPr="00A940FB">
              <w:rPr>
                <w:sz w:val="20"/>
                <w:szCs w:val="20"/>
              </w:rPr>
              <w:t xml:space="preserve"> </w:t>
            </w:r>
            <w:r w:rsidR="003D7C11" w:rsidRPr="00A940FB">
              <w:rPr>
                <w:sz w:val="20"/>
                <w:szCs w:val="20"/>
              </w:rPr>
              <w:t>Tx</w:t>
            </w:r>
            <w:r w:rsidRPr="00A940FB">
              <w:rPr>
                <w:sz w:val="20"/>
                <w:szCs w:val="20"/>
              </w:rPr>
              <w:t>/</w:t>
            </w:r>
            <w:r w:rsidR="001701AC" w:rsidRPr="00A940FB">
              <w:rPr>
                <w:sz w:val="20"/>
                <w:szCs w:val="20"/>
              </w:rPr>
              <w:t xml:space="preserve"> </w:t>
            </w:r>
            <w:r w:rsidR="001B03CA" w:rsidRPr="00A940FB">
              <w:rPr>
                <w:sz w:val="20"/>
                <w:szCs w:val="20"/>
              </w:rPr>
              <w:t xml:space="preserve">Embryo </w:t>
            </w:r>
            <w:r w:rsidR="007E32CA" w:rsidRPr="00A940FB">
              <w:rPr>
                <w:sz w:val="20"/>
                <w:szCs w:val="20"/>
              </w:rPr>
              <w:t>Recipient</w:t>
            </w:r>
            <w:r w:rsidR="001B03CA" w:rsidRPr="00A940FB">
              <w:rPr>
                <w:sz w:val="20"/>
                <w:szCs w:val="20"/>
              </w:rPr>
              <w:t xml:space="preserve"> / Shared Motherhood</w:t>
            </w:r>
            <w:r w:rsidR="009A168B" w:rsidRPr="00A940FB">
              <w:rPr>
                <w:sz w:val="20"/>
                <w:szCs w:val="20"/>
              </w:rPr>
              <w:t xml:space="preserve"> / </w:t>
            </w:r>
            <w:r w:rsidR="007E32CA" w:rsidRPr="00A940FB">
              <w:rPr>
                <w:sz w:val="20"/>
                <w:szCs w:val="20"/>
              </w:rPr>
              <w:t>IP’s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A" w14:textId="06BD61B6" w:rsidR="00BC5972" w:rsidRPr="0022082C" w:rsidRDefault="005E0B58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Meets eSET criteria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1B" w14:textId="244F9306" w:rsidR="00BC5972" w:rsidRPr="007D394E" w:rsidRDefault="005E0B58" w:rsidP="00850C4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7D394E">
              <w:rPr>
                <w:sz w:val="20"/>
                <w:szCs w:val="20"/>
              </w:rPr>
              <w:t>Yes</w:t>
            </w:r>
            <w:r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r w:rsidRPr="007D394E">
              <w:rPr>
                <w:sz w:val="20"/>
                <w:szCs w:val="20"/>
              </w:rPr>
              <w:t>No</w:t>
            </w:r>
          </w:p>
        </w:tc>
      </w:tr>
      <w:tr w:rsidR="00FF7DC5" w14:paraId="46D0EE8E" w14:textId="77777777" w:rsidTr="00542594">
        <w:trPr>
          <w:trHeight w:val="284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F787" w14:textId="5D88E02E" w:rsidR="00FF7DC5" w:rsidRPr="0022082C" w:rsidRDefault="003D7C11" w:rsidP="003D7C11">
            <w:pPr>
              <w:spacing w:after="0" w:line="240" w:lineRule="auto"/>
              <w:jc w:val="left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Own Tx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02502" w14:textId="4176E992" w:rsidR="00FF7DC5" w:rsidRDefault="00907F2F" w:rsidP="00067A89">
            <w:pPr>
              <w:spacing w:after="0" w:line="240" w:lineRule="auto"/>
              <w:rPr>
                <w:sz w:val="20"/>
                <w:szCs w:val="20"/>
              </w:rPr>
            </w:pPr>
            <w:r w:rsidRPr="00FF7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32E536E" wp14:editId="28E250AD">
                      <wp:simplePos x="0" y="0"/>
                      <wp:positionH relativeFrom="column">
                        <wp:posOffset>1861185</wp:posOffset>
                      </wp:positionH>
                      <wp:positionV relativeFrom="paragraph">
                        <wp:posOffset>33020</wp:posOffset>
                      </wp:positionV>
                      <wp:extent cx="219075" cy="142875"/>
                      <wp:effectExtent l="0" t="0" r="28575" b="28575"/>
                      <wp:wrapNone/>
                      <wp:docPr id="11050507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DC3BE7" w14:textId="77777777" w:rsidR="00C7282F" w:rsidRDefault="00C7282F" w:rsidP="00C7282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E536E" id="Text Box 1" o:spid="_x0000_s1028" type="#_x0000_t202" style="position:absolute;left:0;text-align:left;margin-left:146.55pt;margin-top:2.6pt;width:17.25pt;height:11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" fillcolor="window" strokeweight=".5pt">
                      <v:textbox>
                        <w:txbxContent>
                          <w:p w14:paraId="39DC3BE7" w14:textId="77777777" w:rsidR="00C7282F" w:rsidRDefault="00C7282F" w:rsidP="00C7282F"/>
                        </w:txbxContent>
                      </v:textbox>
                    </v:shape>
                  </w:pict>
                </mc:Fallback>
              </mc:AlternateContent>
            </w:r>
            <w:r w:rsidR="00C7282F">
              <w:rPr>
                <w:sz w:val="20"/>
                <w:szCs w:val="20"/>
              </w:rPr>
              <w:t xml:space="preserve">TFP </w:t>
            </w:r>
            <w:r w:rsidR="00FF7DC5">
              <w:rPr>
                <w:sz w:val="20"/>
                <w:szCs w:val="20"/>
              </w:rPr>
              <w:t>Consent to FET</w:t>
            </w:r>
            <w:r w:rsidR="00DA2716">
              <w:rPr>
                <w:sz w:val="20"/>
                <w:szCs w:val="20"/>
              </w:rPr>
              <w:t xml:space="preserve"> </w:t>
            </w:r>
            <w:r w:rsidR="00DA2716" w:rsidRPr="00DA2716">
              <w:rPr>
                <w:i/>
                <w:iCs/>
                <w:sz w:val="18"/>
                <w:szCs w:val="18"/>
              </w:rPr>
              <w:t>(within 3 months)</w:t>
            </w:r>
          </w:p>
          <w:p w14:paraId="23E244AB" w14:textId="77777777" w:rsidR="008717A5" w:rsidRPr="008717A5" w:rsidRDefault="008717A5" w:rsidP="00067A89">
            <w:pPr>
              <w:spacing w:after="0" w:line="240" w:lineRule="auto"/>
              <w:rPr>
                <w:sz w:val="20"/>
                <w:szCs w:val="20"/>
              </w:rPr>
            </w:pPr>
            <w:r w:rsidRPr="008717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B8B8565" wp14:editId="3267A3E9">
                      <wp:simplePos x="0" y="0"/>
                      <wp:positionH relativeFrom="column">
                        <wp:posOffset>1863725</wp:posOffset>
                      </wp:positionH>
                      <wp:positionV relativeFrom="paragraph">
                        <wp:posOffset>83820</wp:posOffset>
                      </wp:positionV>
                      <wp:extent cx="219075" cy="142875"/>
                      <wp:effectExtent l="0" t="0" r="28575" b="28575"/>
                      <wp:wrapNone/>
                      <wp:docPr id="16958048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7DCB0E6" w14:textId="77777777" w:rsidR="008717A5" w:rsidRDefault="008717A5" w:rsidP="008717A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B8565" id="_x0000_s1029" type="#_x0000_t202" style="position:absolute;left:0;text-align:left;margin-left:146.75pt;margin-top:6.6pt;width:17.25pt;height:1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" fillcolor="window" strokeweight=".5pt">
                      <v:textbox>
                        <w:txbxContent>
                          <w:p w14:paraId="27DCB0E6" w14:textId="77777777" w:rsidR="008717A5" w:rsidRDefault="008717A5" w:rsidP="008717A5"/>
                        </w:txbxContent>
                      </v:textbox>
                    </v:shape>
                  </w:pict>
                </mc:Fallback>
              </mc:AlternateContent>
            </w:r>
            <w:r w:rsidR="00FF664F" w:rsidRPr="008717A5">
              <w:rPr>
                <w:sz w:val="20"/>
                <w:szCs w:val="20"/>
              </w:rPr>
              <w:t>HFEA PBR</w:t>
            </w:r>
            <w:r w:rsidR="00CB6616" w:rsidRPr="008717A5">
              <w:rPr>
                <w:sz w:val="20"/>
                <w:szCs w:val="20"/>
              </w:rPr>
              <w:t>/PP/</w:t>
            </w:r>
            <w:r w:rsidR="00D4088C" w:rsidRPr="008717A5">
              <w:rPr>
                <w:sz w:val="20"/>
                <w:szCs w:val="20"/>
              </w:rPr>
              <w:t>WP</w:t>
            </w:r>
            <w:r w:rsidRPr="008717A5">
              <w:rPr>
                <w:sz w:val="20"/>
                <w:szCs w:val="20"/>
              </w:rPr>
              <w:t xml:space="preserve"> </w:t>
            </w:r>
          </w:p>
          <w:p w14:paraId="0877D714" w14:textId="3C133785" w:rsidR="008717A5" w:rsidRPr="008717A5" w:rsidRDefault="008717A5" w:rsidP="00067A89">
            <w:pPr>
              <w:spacing w:after="0" w:line="240" w:lineRule="auto"/>
              <w:rPr>
                <w:noProof/>
              </w:rPr>
            </w:pPr>
            <w:r w:rsidRPr="008717A5">
              <w:rPr>
                <w:i/>
                <w:iCs/>
                <w:sz w:val="20"/>
                <w:szCs w:val="20"/>
              </w:rPr>
              <w:t xml:space="preserve">(circle </w:t>
            </w:r>
            <w:r w:rsidR="001C136B">
              <w:rPr>
                <w:i/>
                <w:iCs/>
                <w:sz w:val="20"/>
                <w:szCs w:val="20"/>
              </w:rPr>
              <w:t>if</w:t>
            </w:r>
            <w:r w:rsidRPr="008717A5">
              <w:rPr>
                <w:i/>
                <w:iCs/>
                <w:sz w:val="20"/>
                <w:szCs w:val="20"/>
              </w:rPr>
              <w:t xml:space="preserve"> applicable)</w:t>
            </w:r>
            <w:r w:rsidRPr="008717A5">
              <w:rPr>
                <w:noProof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2D65B" w14:textId="551889DA" w:rsidR="00FF7DC5" w:rsidRPr="0022082C" w:rsidRDefault="00C7282F" w:rsidP="00540A89">
            <w:pPr>
              <w:spacing w:after="0" w:line="240" w:lineRule="auto"/>
              <w:jc w:val="left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No. embryos </w:t>
            </w:r>
            <w:r w:rsidR="00540A89">
              <w:rPr>
                <w:color w:val="FFFFFF" w:themeColor="background1"/>
                <w:sz w:val="20"/>
                <w:szCs w:val="20"/>
              </w:rPr>
              <w:t xml:space="preserve">consented </w:t>
            </w:r>
            <w:r>
              <w:rPr>
                <w:color w:val="FFFFFF" w:themeColor="background1"/>
                <w:sz w:val="20"/>
                <w:szCs w:val="20"/>
              </w:rPr>
              <w:t>to thaw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654D2" w14:textId="77777777" w:rsidR="00FF7DC5" w:rsidRDefault="00FF7DC5" w:rsidP="00620AD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4B19E1" w14:paraId="4ECC102B" w14:textId="77777777" w:rsidTr="00542594">
        <w:trPr>
          <w:trHeight w:val="600"/>
        </w:trPr>
        <w:tc>
          <w:tcPr>
            <w:tcW w:w="19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2F42" w14:textId="77777777" w:rsidR="004B19E1" w:rsidRDefault="004B19E1" w:rsidP="00067A89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Shared motherhood</w:t>
            </w:r>
          </w:p>
          <w:p w14:paraId="4ECC1027" w14:textId="2BBB5C39" w:rsidR="004B19E1" w:rsidRPr="0022082C" w:rsidRDefault="004B19E1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50528" w14:textId="49262B20" w:rsidR="004B19E1" w:rsidRPr="007D394E" w:rsidRDefault="004B19E1" w:rsidP="00067A8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Embryo</w:t>
            </w:r>
            <w:r w:rsidRPr="007D39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</w:t>
            </w:r>
            <w:r w:rsidRPr="007D394E">
              <w:rPr>
                <w:sz w:val="20"/>
                <w:szCs w:val="20"/>
              </w:rPr>
              <w:t>rovider</w:t>
            </w:r>
            <w:r>
              <w:rPr>
                <w:sz w:val="20"/>
                <w:szCs w:val="20"/>
              </w:rPr>
              <w:t xml:space="preserve"> PUN</w:t>
            </w:r>
            <w:r w:rsidRPr="007D394E">
              <w:rPr>
                <w:sz w:val="20"/>
                <w:szCs w:val="20"/>
              </w:rPr>
              <w:t>:</w:t>
            </w:r>
          </w:p>
          <w:p w14:paraId="0299D8D2" w14:textId="204168E2" w:rsidR="004B19E1" w:rsidRDefault="004B19E1" w:rsidP="00360CC6">
            <w:pPr>
              <w:spacing w:after="0" w:line="240" w:lineRule="auto"/>
              <w:rPr>
                <w:sz w:val="20"/>
                <w:szCs w:val="20"/>
              </w:rPr>
            </w:pPr>
            <w:r w:rsidRPr="00FF7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A8DA357" wp14:editId="72E0D376">
                      <wp:simplePos x="0" y="0"/>
                      <wp:positionH relativeFrom="column">
                        <wp:posOffset>1863090</wp:posOffset>
                      </wp:positionH>
                      <wp:positionV relativeFrom="paragraph">
                        <wp:posOffset>120650</wp:posOffset>
                      </wp:positionV>
                      <wp:extent cx="219075" cy="142875"/>
                      <wp:effectExtent l="0" t="0" r="28575" b="28575"/>
                      <wp:wrapNone/>
                      <wp:docPr id="1779689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2499B3" w14:textId="77777777" w:rsidR="004B19E1" w:rsidRDefault="004B19E1" w:rsidP="00C7282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DA357" id="_x0000_s1030" type="#_x0000_t202" style="position:absolute;left:0;text-align:left;margin-left:146.7pt;margin-top:9.5pt;width:17.25pt;height:1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" fillcolor="window" strokeweight=".5pt">
                      <v:textbox>
                        <w:txbxContent>
                          <w:p w14:paraId="0D2499B3" w14:textId="77777777" w:rsidR="004B19E1" w:rsidRDefault="004B19E1" w:rsidP="00C7282F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>E</w:t>
            </w:r>
            <w:r w:rsidRPr="007D394E">
              <w:rPr>
                <w:sz w:val="20"/>
                <w:szCs w:val="20"/>
              </w:rPr>
              <w:t>mb</w:t>
            </w:r>
            <w:r>
              <w:rPr>
                <w:sz w:val="20"/>
                <w:szCs w:val="20"/>
              </w:rPr>
              <w:t>ryo</w:t>
            </w:r>
            <w:r w:rsidRPr="007D39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</w:t>
            </w:r>
            <w:r w:rsidRPr="007D394E">
              <w:rPr>
                <w:sz w:val="20"/>
                <w:szCs w:val="20"/>
              </w:rPr>
              <w:t>eci</w:t>
            </w:r>
            <w:r>
              <w:rPr>
                <w:sz w:val="20"/>
                <w:szCs w:val="20"/>
              </w:rPr>
              <w:t>pient PUN</w:t>
            </w:r>
            <w:r w:rsidRPr="007D394E">
              <w:rPr>
                <w:sz w:val="20"/>
                <w:szCs w:val="20"/>
              </w:rPr>
              <w:t>:</w:t>
            </w:r>
          </w:p>
          <w:p w14:paraId="2A2C944D" w14:textId="3DFC5749" w:rsidR="004B19E1" w:rsidRDefault="004B19E1" w:rsidP="00360CC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Shared Motherhood FET Consent</w:t>
            </w:r>
          </w:p>
          <w:p w14:paraId="34382135" w14:textId="14AD5E18" w:rsidR="004B19E1" w:rsidRPr="008717A5" w:rsidRDefault="004B19E1" w:rsidP="001C136B">
            <w:pPr>
              <w:spacing w:after="0" w:line="240" w:lineRule="auto"/>
              <w:rPr>
                <w:sz w:val="20"/>
                <w:szCs w:val="20"/>
              </w:rPr>
            </w:pPr>
            <w:r w:rsidRPr="00FF7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554D42D3" wp14:editId="31EFC931">
                      <wp:simplePos x="0" y="0"/>
                      <wp:positionH relativeFrom="column">
                        <wp:posOffset>1863090</wp:posOffset>
                      </wp:positionH>
                      <wp:positionV relativeFrom="paragraph">
                        <wp:posOffset>60960</wp:posOffset>
                      </wp:positionV>
                      <wp:extent cx="219075" cy="142875"/>
                      <wp:effectExtent l="0" t="0" r="28575" b="28575"/>
                      <wp:wrapNone/>
                      <wp:docPr id="60538622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61511DC" w14:textId="77777777" w:rsidR="004B19E1" w:rsidRDefault="004B19E1" w:rsidP="00C7282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D42D3" id="_x0000_s1031" type="#_x0000_t202" style="position:absolute;left:0;text-align:left;margin-left:146.7pt;margin-top:4.8pt;width:17.25pt;height:11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" fillcolor="window" strokeweight=".5pt">
                      <v:textbox>
                        <w:txbxContent>
                          <w:p w14:paraId="561511DC" w14:textId="77777777" w:rsidR="004B19E1" w:rsidRDefault="004B19E1" w:rsidP="00C7282F"/>
                        </w:txbxContent>
                      </v:textbox>
                    </v:shape>
                  </w:pict>
                </mc:Fallback>
              </mc:AlternateContent>
            </w:r>
            <w:r w:rsidRPr="008717A5">
              <w:rPr>
                <w:sz w:val="20"/>
                <w:szCs w:val="20"/>
              </w:rPr>
              <w:t xml:space="preserve">HFEA PBR/PP/WP </w:t>
            </w:r>
          </w:p>
          <w:p w14:paraId="5038B59E" w14:textId="685EC924" w:rsidR="004B19E1" w:rsidRPr="007D394E" w:rsidRDefault="004B19E1" w:rsidP="001C136B">
            <w:pPr>
              <w:spacing w:after="0" w:line="240" w:lineRule="auto"/>
              <w:rPr>
                <w:sz w:val="20"/>
                <w:szCs w:val="20"/>
              </w:rPr>
            </w:pPr>
            <w:r w:rsidRPr="008717A5">
              <w:rPr>
                <w:i/>
                <w:iCs/>
                <w:sz w:val="20"/>
                <w:szCs w:val="20"/>
              </w:rPr>
              <w:t xml:space="preserve">(circle </w:t>
            </w:r>
            <w:r>
              <w:rPr>
                <w:i/>
                <w:iCs/>
                <w:sz w:val="20"/>
                <w:szCs w:val="20"/>
              </w:rPr>
              <w:t>if</w:t>
            </w:r>
            <w:r w:rsidRPr="008717A5">
              <w:rPr>
                <w:i/>
                <w:iCs/>
                <w:sz w:val="20"/>
                <w:szCs w:val="20"/>
              </w:rPr>
              <w:t xml:space="preserve"> applicable)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9" w14:textId="1A125303" w:rsidR="004B19E1" w:rsidRPr="0022082C" w:rsidRDefault="004B19E1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22082C">
              <w:rPr>
                <w:color w:val="FFFFFF" w:themeColor="background1"/>
                <w:sz w:val="20"/>
                <w:szCs w:val="20"/>
              </w:rPr>
              <w:t>No. Embryos for 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E1B7A" w14:textId="77151ACB" w:rsidR="004B19E1" w:rsidRDefault="004B19E1" w:rsidP="00FF3C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C7282F">
              <w:rPr>
                <w:sz w:val="20"/>
                <w:szCs w:val="20"/>
              </w:rPr>
              <w:t>1 / 2 / 3</w:t>
            </w:r>
          </w:p>
          <w:p w14:paraId="4ECC102A" w14:textId="3725AB88" w:rsidR="004B19E1" w:rsidRPr="003F3270" w:rsidRDefault="004B19E1" w:rsidP="00833EAF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</w:p>
        </w:tc>
      </w:tr>
      <w:tr w:rsidR="004B19E1" w14:paraId="7C81841A" w14:textId="77777777" w:rsidTr="00542594">
        <w:trPr>
          <w:trHeight w:val="606"/>
        </w:trPr>
        <w:tc>
          <w:tcPr>
            <w:tcW w:w="19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E2D4E" w14:textId="77777777" w:rsidR="004B19E1" w:rsidRPr="0022082C" w:rsidRDefault="004B19E1" w:rsidP="00067A89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5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CE953" w14:textId="77777777" w:rsidR="004B19E1" w:rsidRDefault="004B19E1" w:rsidP="00067A89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FBC6B" w14:textId="51ED05ED" w:rsidR="004B19E1" w:rsidRPr="0022082C" w:rsidRDefault="004B19E1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 xml:space="preserve">Type of </w:t>
            </w:r>
            <w:r w:rsidR="00FF3C2A">
              <w:rPr>
                <w:color w:val="FFFFFF" w:themeColor="background1"/>
                <w:sz w:val="20"/>
                <w:szCs w:val="20"/>
              </w:rPr>
              <w:t>Cycle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C0F3E" w14:textId="0745B315" w:rsidR="004B19E1" w:rsidRDefault="004B19E1" w:rsidP="004B19E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B19E1">
              <w:rPr>
                <w:sz w:val="20"/>
                <w:szCs w:val="20"/>
              </w:rPr>
              <w:t>Natural / HRT</w:t>
            </w:r>
          </w:p>
        </w:tc>
      </w:tr>
      <w:tr w:rsidR="0052321F" w14:paraId="4ECC1032" w14:textId="77777777" w:rsidTr="00542594">
        <w:trPr>
          <w:trHeight w:val="534"/>
        </w:trPr>
        <w:tc>
          <w:tcPr>
            <w:tcW w:w="19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C" w14:textId="555C124F" w:rsidR="0052321F" w:rsidRPr="0022082C" w:rsidRDefault="0052321F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Surroga</w:t>
            </w:r>
            <w:r w:rsidR="003D7C11">
              <w:rPr>
                <w:color w:val="FFFFFF" w:themeColor="background1"/>
                <w:sz w:val="20"/>
                <w:szCs w:val="20"/>
              </w:rPr>
              <w:t>cy</w:t>
            </w:r>
            <w:r>
              <w:rPr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70DD5" w14:textId="7A964C17" w:rsidR="0052321F" w:rsidRDefault="0052321F" w:rsidP="00FF7DC5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Surrogate PUN:</w:t>
            </w:r>
            <w:r>
              <w:rPr>
                <w:noProof/>
              </w:rPr>
              <w:t xml:space="preserve"> </w:t>
            </w:r>
          </w:p>
          <w:p w14:paraId="16ED8C17" w14:textId="6D65E011" w:rsidR="0052321F" w:rsidRDefault="0052321F" w:rsidP="003D7C11">
            <w:pPr>
              <w:spacing w:after="0" w:line="276" w:lineRule="auto"/>
              <w:jc w:val="left"/>
              <w:rPr>
                <w:sz w:val="20"/>
                <w:szCs w:val="20"/>
              </w:rPr>
            </w:pPr>
            <w:r w:rsidRPr="00FF7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52A37B9" wp14:editId="0200B0F6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186690</wp:posOffset>
                      </wp:positionV>
                      <wp:extent cx="219075" cy="142875"/>
                      <wp:effectExtent l="0" t="0" r="28575" b="28575"/>
                      <wp:wrapNone/>
                      <wp:docPr id="130864040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3163252" w14:textId="77777777" w:rsidR="0052321F" w:rsidRDefault="0052321F" w:rsidP="004808A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A37B9" id="_x0000_s1032" type="#_x0000_t202" style="position:absolute;margin-left:146.05pt;margin-top:14.7pt;width:17.25pt;height:11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" fillcolor="window" strokeweight=".5pt">
                      <v:textbox>
                        <w:txbxContent>
                          <w:p w14:paraId="03163252" w14:textId="77777777" w:rsidR="0052321F" w:rsidRDefault="0052321F" w:rsidP="004808AD"/>
                        </w:txbxContent>
                      </v:textbox>
                    </v:shape>
                  </w:pict>
                </mc:Fallback>
              </mc:AlternateContent>
            </w:r>
            <w:r w:rsidR="00624613">
              <w:rPr>
                <w:sz w:val="20"/>
                <w:szCs w:val="20"/>
              </w:rPr>
              <w:t xml:space="preserve">TFP </w:t>
            </w:r>
            <w:r w:rsidRPr="00FF7DC5">
              <w:rPr>
                <w:sz w:val="20"/>
                <w:szCs w:val="20"/>
              </w:rPr>
              <w:t>I</w:t>
            </w:r>
            <w:r w:rsidR="00216AB2">
              <w:rPr>
                <w:sz w:val="20"/>
                <w:szCs w:val="20"/>
              </w:rPr>
              <w:t>P</w:t>
            </w:r>
            <w:r w:rsidRPr="00FF7DC5">
              <w:rPr>
                <w:sz w:val="20"/>
                <w:szCs w:val="20"/>
              </w:rPr>
              <w:t>s</w:t>
            </w:r>
            <w:r w:rsidR="00EB53F1">
              <w:rPr>
                <w:sz w:val="20"/>
                <w:szCs w:val="20"/>
              </w:rPr>
              <w:t>’</w:t>
            </w:r>
            <w:r w:rsidRPr="00FF7DC5">
              <w:rPr>
                <w:sz w:val="20"/>
                <w:szCs w:val="20"/>
              </w:rPr>
              <w:t xml:space="preserve"> FET cycle checklist complete</w:t>
            </w:r>
            <w:r w:rsidR="00625593">
              <w:rPr>
                <w:sz w:val="20"/>
                <w:szCs w:val="20"/>
              </w:rPr>
              <w:t>, including viral screens</w:t>
            </w:r>
            <w:r w:rsidRPr="00FF7DC5">
              <w:rPr>
                <w:sz w:val="20"/>
                <w:szCs w:val="20"/>
              </w:rPr>
              <w:t>?</w:t>
            </w:r>
          </w:p>
          <w:p w14:paraId="210200B3" w14:textId="4C06EC5F" w:rsidR="0052321F" w:rsidRDefault="00B84908" w:rsidP="00FF7DC5">
            <w:pPr>
              <w:spacing w:after="0" w:line="276" w:lineRule="auto"/>
              <w:rPr>
                <w:sz w:val="20"/>
                <w:szCs w:val="20"/>
              </w:rPr>
            </w:pPr>
            <w:r w:rsidRPr="00FF7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E6228B3" wp14:editId="53CD1959">
                      <wp:simplePos x="0" y="0"/>
                      <wp:positionH relativeFrom="column">
                        <wp:posOffset>1853565</wp:posOffset>
                      </wp:positionH>
                      <wp:positionV relativeFrom="paragraph">
                        <wp:posOffset>184785</wp:posOffset>
                      </wp:positionV>
                      <wp:extent cx="219075" cy="142875"/>
                      <wp:effectExtent l="0" t="0" r="28575" b="28575"/>
                      <wp:wrapNone/>
                      <wp:docPr id="137767956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56EDA95" w14:textId="77777777" w:rsidR="00B84908" w:rsidRDefault="00B84908" w:rsidP="00B8490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228B3" id="_x0000_s1033" type="#_x0000_t202" style="position:absolute;left:0;text-align:left;margin-left:145.95pt;margin-top:14.55pt;width:17.25pt;height:11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" fillcolor="window" strokeweight=".5pt">
                      <v:textbox>
                        <w:txbxContent>
                          <w:p w14:paraId="256EDA95" w14:textId="77777777" w:rsidR="00B84908" w:rsidRDefault="00B84908" w:rsidP="00B84908"/>
                        </w:txbxContent>
                      </v:textbox>
                    </v:shape>
                  </w:pict>
                </mc:Fallback>
              </mc:AlternateContent>
            </w:r>
            <w:r w:rsidR="0052321F" w:rsidRPr="00FF7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60ADF79" wp14:editId="36319EB9">
                      <wp:simplePos x="0" y="0"/>
                      <wp:positionH relativeFrom="column">
                        <wp:posOffset>1853565</wp:posOffset>
                      </wp:positionH>
                      <wp:positionV relativeFrom="paragraph">
                        <wp:posOffset>12065</wp:posOffset>
                      </wp:positionV>
                      <wp:extent cx="219075" cy="142875"/>
                      <wp:effectExtent l="0" t="0" r="28575" b="28575"/>
                      <wp:wrapNone/>
                      <wp:docPr id="212157115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ECD3CA" w14:textId="77777777" w:rsidR="0052321F" w:rsidRDefault="0052321F" w:rsidP="00FF7DC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ADF79" id="_x0000_s1034" type="#_x0000_t202" style="position:absolute;left:0;text-align:left;margin-left:145.95pt;margin-top:.95pt;width:17.25pt;height:11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" fillcolor="window" strokeweight=".5pt">
                      <v:textbox>
                        <w:txbxContent>
                          <w:p w14:paraId="21ECD3CA" w14:textId="77777777" w:rsidR="0052321F" w:rsidRDefault="0052321F" w:rsidP="00FF7DC5"/>
                        </w:txbxContent>
                      </v:textbox>
                    </v:shape>
                  </w:pict>
                </mc:Fallback>
              </mc:AlternateContent>
            </w:r>
            <w:r w:rsidR="00575D9A">
              <w:rPr>
                <w:sz w:val="20"/>
                <w:szCs w:val="20"/>
              </w:rPr>
              <w:t xml:space="preserve">TFP </w:t>
            </w:r>
            <w:r w:rsidR="0052321F">
              <w:rPr>
                <w:sz w:val="20"/>
                <w:szCs w:val="20"/>
              </w:rPr>
              <w:t>IP FET Consent</w:t>
            </w:r>
          </w:p>
          <w:p w14:paraId="4ECC102E" w14:textId="43D381CE" w:rsidR="0052321F" w:rsidRPr="007D394E" w:rsidRDefault="009F632A" w:rsidP="00FF7DC5">
            <w:pPr>
              <w:spacing w:after="0" w:line="276" w:lineRule="auto"/>
              <w:rPr>
                <w:sz w:val="20"/>
                <w:szCs w:val="20"/>
              </w:rPr>
            </w:pPr>
            <w:r w:rsidRPr="001C136B">
              <w:rPr>
                <w:sz w:val="20"/>
                <w:szCs w:val="20"/>
              </w:rPr>
              <w:t xml:space="preserve">HFEA </w:t>
            </w:r>
            <w:r w:rsidR="0052321F" w:rsidRPr="001C136B">
              <w:rPr>
                <w:sz w:val="20"/>
                <w:szCs w:val="20"/>
              </w:rPr>
              <w:t xml:space="preserve">WSG / MSG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2F" w14:textId="7AF16F23" w:rsidR="0052321F" w:rsidRPr="0022082C" w:rsidRDefault="0052321F" w:rsidP="00360CC6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11248E">
              <w:rPr>
                <w:color w:val="FFFFFF" w:themeColor="background1"/>
                <w:sz w:val="20"/>
                <w:szCs w:val="20"/>
              </w:rPr>
              <w:t>RI Set Up</w:t>
            </w:r>
            <w:r>
              <w:rPr>
                <w:color w:val="FFFFFF" w:themeColor="background1"/>
                <w:sz w:val="20"/>
                <w:szCs w:val="20"/>
              </w:rPr>
              <w:t xml:space="preserve"> Correctly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C1031" w14:textId="78014D0A" w:rsidR="0052321F" w:rsidRPr="00A65D7A" w:rsidRDefault="00404CAD" w:rsidP="00A65D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F7D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163B01A5" wp14:editId="0DDB8F5B">
                      <wp:simplePos x="0" y="0"/>
                      <wp:positionH relativeFrom="column">
                        <wp:posOffset>1449070</wp:posOffset>
                      </wp:positionH>
                      <wp:positionV relativeFrom="paragraph">
                        <wp:posOffset>6350</wp:posOffset>
                      </wp:positionV>
                      <wp:extent cx="219075" cy="142875"/>
                      <wp:effectExtent l="0" t="0" r="28575" b="28575"/>
                      <wp:wrapNone/>
                      <wp:docPr id="104629407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CD5254" w14:textId="77777777" w:rsidR="00404CAD" w:rsidRDefault="00404CAD" w:rsidP="00404CA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B01A5" id="_x0000_s1035" type="#_x0000_t202" style="position:absolute;left:0;text-align:left;margin-left:114.1pt;margin-top:.5pt;width:17.25pt;height:11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" fillcolor="window" strokeweight=".5pt">
                      <v:textbox>
                        <w:txbxContent>
                          <w:p w14:paraId="4FCD5254" w14:textId="77777777" w:rsidR="00404CAD" w:rsidRDefault="00404CAD" w:rsidP="00404CAD"/>
                        </w:txbxContent>
                      </v:textbox>
                    </v:shape>
                  </w:pict>
                </mc:Fallback>
              </mc:AlternateContent>
            </w:r>
            <w:r w:rsidR="008717A5">
              <w:rPr>
                <w:sz w:val="18"/>
                <w:szCs w:val="18"/>
              </w:rPr>
              <w:t>Yes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52321F" w14:paraId="514B1C77" w14:textId="77777777" w:rsidTr="0084140C">
        <w:trPr>
          <w:trHeight w:val="855"/>
        </w:trPr>
        <w:tc>
          <w:tcPr>
            <w:tcW w:w="19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79AF4" w14:textId="77777777" w:rsidR="0052321F" w:rsidRDefault="0052321F" w:rsidP="0052321F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5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0629F" w14:textId="77777777" w:rsidR="0052321F" w:rsidRDefault="0052321F" w:rsidP="0052321F">
            <w:pP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461D3" w14:textId="46A29E59" w:rsidR="0052321F" w:rsidRPr="0011248E" w:rsidRDefault="0052321F" w:rsidP="0052321F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Assign RI Card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BECF8" w:themeFill="text2" w:themeFillTint="1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D69DE" w14:textId="77777777" w:rsidR="0052321F" w:rsidRPr="004442D7" w:rsidRDefault="0052321F" w:rsidP="0052321F">
            <w:pPr>
              <w:spacing w:after="0" w:line="240" w:lineRule="auto"/>
              <w:rPr>
                <w:sz w:val="20"/>
                <w:szCs w:val="20"/>
              </w:rPr>
            </w:pPr>
            <w:r w:rsidRPr="0011248E">
              <w:rPr>
                <w:sz w:val="20"/>
                <w:szCs w:val="20"/>
              </w:rPr>
              <w:t>Operator:</w:t>
            </w:r>
            <w:r w:rsidRPr="004442D7">
              <w:rPr>
                <w:sz w:val="20"/>
                <w:szCs w:val="20"/>
              </w:rPr>
              <w:t xml:space="preserve">                      Witness:</w:t>
            </w:r>
          </w:p>
          <w:p w14:paraId="377AF0D1" w14:textId="77777777" w:rsidR="001E45CF" w:rsidRDefault="001E45CF" w:rsidP="00957744">
            <w:pPr>
              <w:spacing w:after="0" w:line="240" w:lineRule="auto"/>
              <w:rPr>
                <w:sz w:val="20"/>
                <w:szCs w:val="20"/>
              </w:rPr>
            </w:pPr>
          </w:p>
          <w:p w14:paraId="6379C36D" w14:textId="4F3175A4" w:rsidR="0052321F" w:rsidRPr="004442D7" w:rsidRDefault="0052321F" w:rsidP="00957744">
            <w:pPr>
              <w:spacing w:after="0" w:line="240" w:lineRule="auto"/>
              <w:rPr>
                <w:sz w:val="20"/>
                <w:szCs w:val="20"/>
              </w:rPr>
            </w:pPr>
            <w:r w:rsidRPr="004442D7">
              <w:rPr>
                <w:sz w:val="20"/>
                <w:szCs w:val="20"/>
              </w:rPr>
              <w:t xml:space="preserve">Date:                        </w:t>
            </w:r>
            <w:r>
              <w:rPr>
                <w:sz w:val="20"/>
                <w:szCs w:val="20"/>
              </w:rPr>
              <w:t xml:space="preserve">     </w:t>
            </w:r>
            <w:r w:rsidRPr="004442D7">
              <w:rPr>
                <w:sz w:val="20"/>
                <w:szCs w:val="20"/>
              </w:rPr>
              <w:t xml:space="preserve"> Time:</w:t>
            </w:r>
          </w:p>
        </w:tc>
      </w:tr>
      <w:tr w:rsidR="006D66C3" w14:paraId="533B8549" w14:textId="77777777" w:rsidTr="0084140C">
        <w:trPr>
          <w:trHeight w:val="750"/>
        </w:trPr>
        <w:tc>
          <w:tcPr>
            <w:tcW w:w="19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2B00C" w14:textId="4C5E9E51" w:rsidR="006D66C3" w:rsidRDefault="006D66C3" w:rsidP="006D66C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  <w:r w:rsidRPr="006D66C3">
              <w:rPr>
                <w:color w:val="FFFFFF" w:themeColor="background1"/>
              </w:rPr>
              <w:t>Embryo Recipient</w:t>
            </w:r>
          </w:p>
        </w:tc>
        <w:tc>
          <w:tcPr>
            <w:tcW w:w="3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C69D5" w14:textId="77777777" w:rsidR="006D66C3" w:rsidRPr="006D66C3" w:rsidRDefault="006D66C3" w:rsidP="006D66C3">
            <w:r w:rsidRPr="006D66C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21597CE9" wp14:editId="0119C3AD">
                      <wp:simplePos x="0" y="0"/>
                      <wp:positionH relativeFrom="column">
                        <wp:posOffset>1856740</wp:posOffset>
                      </wp:positionH>
                      <wp:positionV relativeFrom="paragraph">
                        <wp:posOffset>15875</wp:posOffset>
                      </wp:positionV>
                      <wp:extent cx="219075" cy="142875"/>
                      <wp:effectExtent l="0" t="0" r="28575" b="28575"/>
                      <wp:wrapNone/>
                      <wp:docPr id="139311529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EC5358D" w14:textId="77777777" w:rsidR="006D66C3" w:rsidRDefault="006D66C3" w:rsidP="006D66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597CE9" id="_x0000_s1036" type="#_x0000_t202" style="position:absolute;left:0;text-align:left;margin-left:146.2pt;margin-top:1.25pt;width:17.25pt;height:11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" fillcolor="window" strokeweight=".5pt">
                      <v:textbox>
                        <w:txbxContent>
                          <w:p w14:paraId="5EC5358D" w14:textId="77777777" w:rsidR="006D66C3" w:rsidRDefault="006D66C3" w:rsidP="006D66C3"/>
                        </w:txbxContent>
                      </v:textbox>
                    </v:shape>
                  </w:pict>
                </mc:Fallback>
              </mc:AlternateContent>
            </w:r>
            <w:r w:rsidRPr="006D66C3">
              <w:t>TFP Donor Matching consent</w:t>
            </w:r>
          </w:p>
          <w:p w14:paraId="75A4F7ED" w14:textId="77777777" w:rsidR="006D66C3" w:rsidRPr="006D66C3" w:rsidRDefault="006D66C3" w:rsidP="006D66C3">
            <w:r w:rsidRPr="006D66C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4746CD5" wp14:editId="11800EEF">
                      <wp:simplePos x="0" y="0"/>
                      <wp:positionH relativeFrom="column">
                        <wp:posOffset>1856740</wp:posOffset>
                      </wp:positionH>
                      <wp:positionV relativeFrom="paragraph">
                        <wp:posOffset>18415</wp:posOffset>
                      </wp:positionV>
                      <wp:extent cx="219075" cy="142875"/>
                      <wp:effectExtent l="0" t="0" r="28575" b="28575"/>
                      <wp:wrapNone/>
                      <wp:docPr id="37615045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F71419" w14:textId="77777777" w:rsidR="006D66C3" w:rsidRDefault="006D66C3" w:rsidP="006D66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46CD5" id="_x0000_s1037" type="#_x0000_t202" style="position:absolute;left:0;text-align:left;margin-left:146.2pt;margin-top:1.45pt;width:17.25pt;height:11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" fillcolor="window" strokeweight=".5pt">
                      <v:textbox>
                        <w:txbxContent>
                          <w:p w14:paraId="0EF71419" w14:textId="77777777" w:rsidR="006D66C3" w:rsidRDefault="006D66C3" w:rsidP="006D66C3"/>
                        </w:txbxContent>
                      </v:textbox>
                    </v:shape>
                  </w:pict>
                </mc:Fallback>
              </mc:AlternateContent>
            </w:r>
            <w:r w:rsidRPr="006D66C3">
              <w:t>Embryo Recipient Consent</w:t>
            </w:r>
          </w:p>
          <w:p w14:paraId="7C689153" w14:textId="54C84059" w:rsidR="006D66C3" w:rsidRDefault="006D66C3" w:rsidP="006D66C3">
            <w:pPr>
              <w:spacing w:after="0" w:line="276" w:lineRule="auto"/>
              <w:rPr>
                <w:sz w:val="20"/>
                <w:szCs w:val="20"/>
              </w:rPr>
            </w:pPr>
            <w:r w:rsidRPr="006D66C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78C9A6CF" wp14:editId="6B11580B">
                      <wp:simplePos x="0" y="0"/>
                      <wp:positionH relativeFrom="column">
                        <wp:posOffset>1863090</wp:posOffset>
                      </wp:positionH>
                      <wp:positionV relativeFrom="paragraph">
                        <wp:posOffset>181610</wp:posOffset>
                      </wp:positionV>
                      <wp:extent cx="219075" cy="142875"/>
                      <wp:effectExtent l="0" t="0" r="28575" b="28575"/>
                      <wp:wrapNone/>
                      <wp:docPr id="145789246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" cy="1428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F8300A" w14:textId="77777777" w:rsidR="006D66C3" w:rsidRDefault="006D66C3" w:rsidP="006D66C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9A6CF" id="_x0000_s1038" type="#_x0000_t202" style="position:absolute;left:0;text-align:left;margin-left:146.7pt;margin-top:14.3pt;width:17.25pt;height:11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" fillcolor="window" strokeweight=".5pt">
                      <v:textbox>
                        <w:txbxContent>
                          <w:p w14:paraId="77F8300A" w14:textId="77777777" w:rsidR="006D66C3" w:rsidRDefault="006D66C3" w:rsidP="006D66C3"/>
                        </w:txbxContent>
                      </v:textbox>
                    </v:shape>
                  </w:pict>
                </mc:Fallback>
              </mc:AlternateContent>
            </w:r>
            <w:r w:rsidRPr="006D66C3">
              <w:t>Embryos screened/quarantined &amp;     signed off by medical practitioner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6ADB6" w14:textId="77777777" w:rsidR="006D66C3" w:rsidRPr="006D66C3" w:rsidRDefault="006D66C3" w:rsidP="006D66C3">
            <w:pPr>
              <w:rPr>
                <w:color w:val="FFFFFF" w:themeColor="background1"/>
              </w:rPr>
            </w:pPr>
            <w:r w:rsidRPr="006D66C3">
              <w:rPr>
                <w:color w:val="FFFFFF" w:themeColor="background1"/>
              </w:rPr>
              <w:t>TFP Consents:</w:t>
            </w:r>
          </w:p>
          <w:p w14:paraId="529C1C9B" w14:textId="77777777" w:rsidR="006D66C3" w:rsidRPr="006D66C3" w:rsidRDefault="006D66C3" w:rsidP="006D66C3">
            <w:pPr>
              <w:spacing w:after="0" w:line="240" w:lineRule="auto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3102E" w14:textId="0E27FC5F" w:rsidR="006D66C3" w:rsidRPr="006D66C3" w:rsidRDefault="00296634" w:rsidP="006D66C3">
            <w:pPr>
              <w:spacing w:after="0" w:line="240" w:lineRule="auto"/>
            </w:pPr>
            <w:r>
              <w:t>Embryo Glue                               Yes / No</w:t>
            </w:r>
          </w:p>
          <w:p w14:paraId="40D0B8A9" w14:textId="0C53D613" w:rsidR="006D66C3" w:rsidRPr="006D66C3" w:rsidRDefault="006D66C3" w:rsidP="006D66C3">
            <w:pPr>
              <w:spacing w:after="0" w:line="240" w:lineRule="auto"/>
            </w:pPr>
            <w:r w:rsidRPr="006D66C3">
              <w:t>Assisted Hatching</w:t>
            </w:r>
            <w:r w:rsidR="00F773D7">
              <w:t xml:space="preserve">     </w:t>
            </w:r>
            <w:r w:rsidR="00D6658A">
              <w:t xml:space="preserve">                  </w:t>
            </w:r>
            <w:r w:rsidR="00F773D7">
              <w:t>Yes / No</w:t>
            </w:r>
          </w:p>
          <w:p w14:paraId="4A023F19" w14:textId="260151B5" w:rsidR="006D66C3" w:rsidRPr="0011248E" w:rsidRDefault="006D66C3" w:rsidP="006D66C3">
            <w:pPr>
              <w:spacing w:after="0" w:line="240" w:lineRule="auto"/>
              <w:rPr>
                <w:sz w:val="20"/>
                <w:szCs w:val="20"/>
              </w:rPr>
            </w:pPr>
            <w:r w:rsidRPr="006D66C3">
              <w:t>Training</w:t>
            </w:r>
            <w:r w:rsidR="00D6658A">
              <w:t xml:space="preserve">                                        Yes / No</w:t>
            </w:r>
          </w:p>
        </w:tc>
      </w:tr>
      <w:tr w:rsidR="006D66C3" w14:paraId="070C88E7" w14:textId="77777777" w:rsidTr="0084140C">
        <w:trPr>
          <w:trHeight w:val="746"/>
        </w:trPr>
        <w:tc>
          <w:tcPr>
            <w:tcW w:w="198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41EA9" w14:textId="77777777" w:rsidR="006D66C3" w:rsidRPr="006D66C3" w:rsidRDefault="006D66C3" w:rsidP="006D66C3">
            <w:pPr>
              <w:spacing w:after="0" w:line="240" w:lineRule="auto"/>
            </w:pPr>
          </w:p>
        </w:tc>
        <w:tc>
          <w:tcPr>
            <w:tcW w:w="354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92FB5" w14:textId="77777777" w:rsidR="006D66C3" w:rsidRPr="006D66C3" w:rsidRDefault="006D66C3" w:rsidP="006D66C3"/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24598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80553" w14:textId="3071FADD" w:rsidR="006D66C3" w:rsidRPr="006D66C3" w:rsidRDefault="006D66C3" w:rsidP="006D66C3">
            <w:pPr>
              <w:spacing w:after="0" w:line="240" w:lineRule="auto"/>
              <w:rPr>
                <w:color w:val="FFFFFF" w:themeColor="background1"/>
              </w:rPr>
            </w:pPr>
            <w:r w:rsidRPr="006D66C3">
              <w:rPr>
                <w:color w:val="FFFFFF" w:themeColor="background1"/>
              </w:rPr>
              <w:t>Previous Medical History/ Comments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1216F" w14:textId="77777777" w:rsidR="006D66C3" w:rsidRPr="006D66C3" w:rsidRDefault="006D66C3" w:rsidP="006D66C3">
            <w:pPr>
              <w:spacing w:after="0" w:line="240" w:lineRule="auto"/>
            </w:pPr>
          </w:p>
        </w:tc>
      </w:tr>
    </w:tbl>
    <w:p w14:paraId="4ECC1050" w14:textId="77777777" w:rsidR="00BC5972" w:rsidRDefault="00BC5972">
      <w:pPr>
        <w:spacing w:after="0" w:line="240" w:lineRule="auto"/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243"/>
        <w:gridCol w:w="3147"/>
        <w:gridCol w:w="1423"/>
        <w:gridCol w:w="2410"/>
        <w:gridCol w:w="1417"/>
        <w:gridCol w:w="1701"/>
      </w:tblGrid>
      <w:tr w:rsidR="000244D8" w:rsidRPr="002C7D4E" w14:paraId="3E824EF2" w14:textId="27C9A87B" w:rsidTr="005139A4">
        <w:tc>
          <w:tcPr>
            <w:tcW w:w="4390" w:type="dxa"/>
            <w:gridSpan w:val="2"/>
            <w:shd w:val="clear" w:color="auto" w:fill="245980" w:themeFill="text1"/>
          </w:tcPr>
          <w:p w14:paraId="7961F85F" w14:textId="63EF984C" w:rsidR="000244D8" w:rsidRPr="002C7D4E" w:rsidRDefault="000244D8">
            <w:pPr>
              <w:rPr>
                <w:color w:val="FFFFFF" w:themeColor="background1"/>
                <w:sz w:val="20"/>
                <w:szCs w:val="20"/>
              </w:rPr>
            </w:pPr>
            <w:r w:rsidRPr="002C7D4E">
              <w:rPr>
                <w:color w:val="FFFFFF" w:themeColor="background1"/>
                <w:sz w:val="20"/>
                <w:szCs w:val="20"/>
              </w:rPr>
              <w:t xml:space="preserve">No &amp; Stage of </w:t>
            </w:r>
            <w:r w:rsidR="00EB53F1">
              <w:rPr>
                <w:color w:val="FFFFFF" w:themeColor="background1"/>
                <w:sz w:val="20"/>
                <w:szCs w:val="20"/>
              </w:rPr>
              <w:t>E</w:t>
            </w:r>
            <w:r w:rsidRPr="002C7D4E">
              <w:rPr>
                <w:color w:val="FFFFFF" w:themeColor="background1"/>
                <w:sz w:val="20"/>
                <w:szCs w:val="20"/>
              </w:rPr>
              <w:t xml:space="preserve">mbryos in </w:t>
            </w:r>
            <w:r w:rsidR="00FE46B1" w:rsidRPr="002C7D4E">
              <w:rPr>
                <w:color w:val="FFFFFF" w:themeColor="background1"/>
                <w:sz w:val="20"/>
                <w:szCs w:val="20"/>
              </w:rPr>
              <w:t>S</w:t>
            </w:r>
            <w:r w:rsidRPr="002C7D4E">
              <w:rPr>
                <w:color w:val="FFFFFF" w:themeColor="background1"/>
                <w:sz w:val="20"/>
                <w:szCs w:val="20"/>
              </w:rPr>
              <w:t>torage</w:t>
            </w:r>
          </w:p>
        </w:tc>
        <w:tc>
          <w:tcPr>
            <w:tcW w:w="6951" w:type="dxa"/>
            <w:gridSpan w:val="4"/>
            <w:shd w:val="clear" w:color="auto" w:fill="FFFFFF" w:themeFill="background1"/>
          </w:tcPr>
          <w:p w14:paraId="7E513937" w14:textId="47AA6D32" w:rsidR="000244D8" w:rsidRPr="002C7D4E" w:rsidRDefault="00816D53">
            <w:pPr>
              <w:rPr>
                <w:color w:val="FFFFFF" w:themeColor="background1"/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Freeze Media:  </w:t>
            </w:r>
            <w:r w:rsidR="002C7D4E" w:rsidRPr="002C7D4E">
              <w:rPr>
                <w:sz w:val="20"/>
                <w:szCs w:val="20"/>
              </w:rPr>
              <w:t>Vitrolife/…………………..</w:t>
            </w:r>
            <w:r w:rsidRPr="002C7D4E">
              <w:rPr>
                <w:sz w:val="20"/>
                <w:szCs w:val="20"/>
              </w:rPr>
              <w:t xml:space="preserve">        Vit Device:</w:t>
            </w:r>
            <w:r w:rsidR="002C7D4E" w:rsidRPr="002C7D4E">
              <w:rPr>
                <w:sz w:val="20"/>
                <w:szCs w:val="20"/>
              </w:rPr>
              <w:t xml:space="preserve"> Rapid I / …………………………….</w:t>
            </w:r>
          </w:p>
        </w:tc>
      </w:tr>
      <w:tr w:rsidR="00B5591F" w:rsidRPr="002C7D4E" w14:paraId="132A862D" w14:textId="6F298FC7" w:rsidTr="00E23B3A">
        <w:tc>
          <w:tcPr>
            <w:tcW w:w="1243" w:type="dxa"/>
          </w:tcPr>
          <w:p w14:paraId="3078891F" w14:textId="4C495F38" w:rsidR="00B5591F" w:rsidRPr="008B7926" w:rsidRDefault="008B7926" w:rsidP="008B7926">
            <w:pPr>
              <w:jc w:val="center"/>
              <w:rPr>
                <w:b/>
                <w:bCs/>
                <w:sz w:val="20"/>
                <w:szCs w:val="20"/>
              </w:rPr>
            </w:pPr>
            <w:r w:rsidRPr="008B7926">
              <w:rPr>
                <w:b/>
                <w:bCs/>
                <w:sz w:val="20"/>
                <w:szCs w:val="20"/>
              </w:rPr>
              <w:t>Day of Freeze</w:t>
            </w:r>
          </w:p>
        </w:tc>
        <w:tc>
          <w:tcPr>
            <w:tcW w:w="3147" w:type="dxa"/>
          </w:tcPr>
          <w:p w14:paraId="0400B6EB" w14:textId="764674E9" w:rsidR="00B5591F" w:rsidRPr="00EB53F1" w:rsidRDefault="00B5591F" w:rsidP="00B02484">
            <w:pPr>
              <w:jc w:val="center"/>
              <w:rPr>
                <w:b/>
                <w:bCs/>
                <w:sz w:val="20"/>
                <w:szCs w:val="20"/>
              </w:rPr>
            </w:pPr>
            <w:r w:rsidRPr="00EB53F1">
              <w:rPr>
                <w:b/>
                <w:bCs/>
                <w:sz w:val="20"/>
                <w:szCs w:val="20"/>
              </w:rPr>
              <w:t>Total Number of Embryos in Storage</w:t>
            </w:r>
          </w:p>
        </w:tc>
        <w:tc>
          <w:tcPr>
            <w:tcW w:w="3833" w:type="dxa"/>
            <w:gridSpan w:val="2"/>
          </w:tcPr>
          <w:p w14:paraId="158F528C" w14:textId="73C87B38" w:rsidR="00B5591F" w:rsidRPr="00EB53F1" w:rsidRDefault="00B5591F" w:rsidP="00EB53F1">
            <w:pPr>
              <w:suppressAutoHyphens w:val="0"/>
              <w:jc w:val="center"/>
              <w:rPr>
                <w:b/>
                <w:bCs/>
                <w:sz w:val="20"/>
                <w:szCs w:val="20"/>
              </w:rPr>
            </w:pPr>
            <w:r w:rsidRPr="00EB53F1">
              <w:rPr>
                <w:b/>
                <w:bCs/>
                <w:sz w:val="20"/>
                <w:szCs w:val="20"/>
              </w:rPr>
              <w:t>Number / ID of</w:t>
            </w:r>
            <w:r w:rsidR="0032507A" w:rsidRPr="00EB53F1">
              <w:rPr>
                <w:b/>
                <w:bCs/>
                <w:sz w:val="20"/>
                <w:szCs w:val="20"/>
              </w:rPr>
              <w:t xml:space="preserve"> </w:t>
            </w:r>
            <w:r w:rsidR="00EC27BB" w:rsidRPr="00EB53F1">
              <w:rPr>
                <w:b/>
                <w:bCs/>
                <w:sz w:val="20"/>
                <w:szCs w:val="20"/>
              </w:rPr>
              <w:t>E</w:t>
            </w:r>
            <w:r w:rsidRPr="00EB53F1">
              <w:rPr>
                <w:b/>
                <w:bCs/>
                <w:sz w:val="20"/>
                <w:szCs w:val="20"/>
              </w:rPr>
              <w:t>mbryo(s) to</w:t>
            </w:r>
            <w:r w:rsidR="00B5142A" w:rsidRPr="00EB53F1">
              <w:rPr>
                <w:b/>
                <w:bCs/>
                <w:sz w:val="20"/>
                <w:szCs w:val="20"/>
              </w:rPr>
              <w:t xml:space="preserve"> </w:t>
            </w:r>
            <w:r w:rsidR="00EC27BB" w:rsidRPr="00EB53F1">
              <w:rPr>
                <w:b/>
                <w:bCs/>
                <w:sz w:val="20"/>
                <w:szCs w:val="20"/>
              </w:rPr>
              <w:t>T</w:t>
            </w:r>
            <w:r w:rsidRPr="00EB53F1">
              <w:rPr>
                <w:b/>
                <w:bCs/>
                <w:sz w:val="20"/>
                <w:szCs w:val="20"/>
              </w:rPr>
              <w:t>haw</w:t>
            </w:r>
          </w:p>
        </w:tc>
        <w:tc>
          <w:tcPr>
            <w:tcW w:w="1417" w:type="dxa"/>
          </w:tcPr>
          <w:p w14:paraId="7ED09ACC" w14:textId="23CBC7E1" w:rsidR="00A84828" w:rsidRPr="003D7C11" w:rsidRDefault="00B5591F" w:rsidP="00B02484">
            <w:pPr>
              <w:jc w:val="center"/>
              <w:rPr>
                <w:b/>
                <w:bCs/>
                <w:sz w:val="18"/>
                <w:szCs w:val="18"/>
              </w:rPr>
            </w:pPr>
            <w:r w:rsidRPr="003D7C11">
              <w:rPr>
                <w:b/>
                <w:bCs/>
                <w:sz w:val="18"/>
                <w:szCs w:val="18"/>
              </w:rPr>
              <w:t>PGT</w:t>
            </w:r>
            <w:r w:rsidR="002D7816">
              <w:rPr>
                <w:b/>
                <w:bCs/>
                <w:sz w:val="18"/>
                <w:szCs w:val="18"/>
              </w:rPr>
              <w:t xml:space="preserve"> </w:t>
            </w:r>
            <w:r w:rsidRPr="003D7C11">
              <w:rPr>
                <w:b/>
                <w:bCs/>
                <w:sz w:val="18"/>
                <w:szCs w:val="18"/>
              </w:rPr>
              <w:t>Results</w:t>
            </w:r>
            <w:r w:rsidR="00A84828" w:rsidRPr="003D7C1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5F482F49" w14:textId="01C50800" w:rsidR="00B5591F" w:rsidRPr="003D7C11" w:rsidRDefault="00A84828" w:rsidP="00B02484">
            <w:pPr>
              <w:jc w:val="center"/>
              <w:rPr>
                <w:b/>
                <w:bCs/>
                <w:sz w:val="18"/>
                <w:szCs w:val="18"/>
              </w:rPr>
            </w:pPr>
            <w:r w:rsidRPr="003D7C11">
              <w:rPr>
                <w:b/>
                <w:bCs/>
                <w:sz w:val="18"/>
                <w:szCs w:val="18"/>
              </w:rPr>
              <w:t>(if applicable)</w:t>
            </w:r>
          </w:p>
        </w:tc>
        <w:tc>
          <w:tcPr>
            <w:tcW w:w="1701" w:type="dxa"/>
          </w:tcPr>
          <w:p w14:paraId="287DBBE8" w14:textId="628A10C3" w:rsidR="00B5591F" w:rsidRPr="003D7C11" w:rsidRDefault="00B5591F" w:rsidP="002D7816">
            <w:pPr>
              <w:jc w:val="center"/>
              <w:rPr>
                <w:b/>
                <w:bCs/>
                <w:sz w:val="18"/>
                <w:szCs w:val="18"/>
              </w:rPr>
            </w:pPr>
            <w:r w:rsidRPr="003D7C11">
              <w:rPr>
                <w:b/>
                <w:bCs/>
                <w:sz w:val="18"/>
                <w:szCs w:val="18"/>
              </w:rPr>
              <w:t>Donor Sperm/Egg Code</w:t>
            </w:r>
            <w:r w:rsidR="00A84828" w:rsidRPr="003D7C11">
              <w:rPr>
                <w:b/>
                <w:bCs/>
                <w:sz w:val="18"/>
                <w:szCs w:val="18"/>
              </w:rPr>
              <w:t xml:space="preserve"> (if applicable)</w:t>
            </w:r>
          </w:p>
        </w:tc>
      </w:tr>
      <w:tr w:rsidR="003C69D0" w:rsidRPr="002C7D4E" w14:paraId="516F925F" w14:textId="79AEE9E8" w:rsidTr="003D7C11">
        <w:tc>
          <w:tcPr>
            <w:tcW w:w="1243" w:type="dxa"/>
          </w:tcPr>
          <w:p w14:paraId="0E03B80A" w14:textId="55B2178D" w:rsidR="003C69D0" w:rsidRPr="002C7D4E" w:rsidRDefault="003C69D0">
            <w:pPr>
              <w:rPr>
                <w:sz w:val="20"/>
                <w:szCs w:val="20"/>
              </w:rPr>
            </w:pPr>
          </w:p>
        </w:tc>
        <w:tc>
          <w:tcPr>
            <w:tcW w:w="3147" w:type="dxa"/>
          </w:tcPr>
          <w:p w14:paraId="3FB816A6" w14:textId="4F4C6DCA" w:rsidR="003C69D0" w:rsidRPr="002C7D4E" w:rsidRDefault="003C69D0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23" w:type="dxa"/>
            <w:vMerge w:val="restart"/>
          </w:tcPr>
          <w:p w14:paraId="7D414902" w14:textId="4E958B58" w:rsidR="003C69D0" w:rsidRPr="00B5591F" w:rsidRDefault="003C69D0" w:rsidP="00E25394">
            <w:pPr>
              <w:spacing w:line="360" w:lineRule="auto"/>
              <w:rPr>
                <w:sz w:val="20"/>
                <w:szCs w:val="20"/>
              </w:rPr>
            </w:pPr>
            <w:r w:rsidRPr="00B5591F">
              <w:rPr>
                <w:sz w:val="20"/>
                <w:szCs w:val="20"/>
              </w:rPr>
              <w:t xml:space="preserve">Date </w:t>
            </w:r>
            <w:r w:rsidR="00EB53F1">
              <w:rPr>
                <w:sz w:val="20"/>
                <w:szCs w:val="20"/>
              </w:rPr>
              <w:t>F</w:t>
            </w:r>
            <w:r w:rsidRPr="00B5591F">
              <w:rPr>
                <w:sz w:val="20"/>
                <w:szCs w:val="20"/>
              </w:rPr>
              <w:t>rozen:</w:t>
            </w:r>
          </w:p>
          <w:p w14:paraId="753AD728" w14:textId="0E286D40" w:rsidR="003C69D0" w:rsidRPr="00B5591F" w:rsidRDefault="003D7C11" w:rsidP="00E25394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Emb</w:t>
            </w:r>
            <w:r w:rsidR="008E6777">
              <w:rPr>
                <w:sz w:val="20"/>
                <w:szCs w:val="20"/>
              </w:rPr>
              <w:t>ryo</w:t>
            </w:r>
            <w:r>
              <w:rPr>
                <w:sz w:val="20"/>
                <w:szCs w:val="20"/>
              </w:rPr>
              <w:t xml:space="preserve"> </w:t>
            </w:r>
            <w:r w:rsidR="003C69D0" w:rsidRPr="00B5591F">
              <w:rPr>
                <w:sz w:val="20"/>
                <w:szCs w:val="20"/>
              </w:rPr>
              <w:t>ID(s):</w:t>
            </w:r>
          </w:p>
          <w:p w14:paraId="176B93DF" w14:textId="0A77E137" w:rsidR="003C69D0" w:rsidRPr="00B5591F" w:rsidRDefault="003C69D0" w:rsidP="00E25394">
            <w:pPr>
              <w:spacing w:line="360" w:lineRule="auto"/>
              <w:rPr>
                <w:sz w:val="20"/>
                <w:szCs w:val="20"/>
              </w:rPr>
            </w:pPr>
            <w:r w:rsidRPr="00B5591F">
              <w:rPr>
                <w:sz w:val="20"/>
                <w:szCs w:val="20"/>
              </w:rPr>
              <w:t>Grade(s):</w:t>
            </w:r>
          </w:p>
        </w:tc>
        <w:tc>
          <w:tcPr>
            <w:tcW w:w="2410" w:type="dxa"/>
            <w:vMerge w:val="restart"/>
          </w:tcPr>
          <w:p w14:paraId="35346A64" w14:textId="77777777" w:rsidR="003C69D0" w:rsidRDefault="003C69D0">
            <w:pPr>
              <w:suppressAutoHyphens w:val="0"/>
              <w:jc w:val="left"/>
              <w:rPr>
                <w:sz w:val="20"/>
                <w:szCs w:val="20"/>
              </w:rPr>
            </w:pPr>
          </w:p>
          <w:p w14:paraId="765298F2" w14:textId="77777777" w:rsidR="003C69D0" w:rsidRPr="00B5591F" w:rsidRDefault="003C69D0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06429D14" w14:textId="6A130278" w:rsidR="003C69D0" w:rsidRPr="00B5591F" w:rsidRDefault="003C69D0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4650643D" w14:textId="77777777" w:rsidR="003C69D0" w:rsidRPr="00B5591F" w:rsidRDefault="003C69D0" w:rsidP="00E25394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3C69D0" w:rsidRPr="002C7D4E" w14:paraId="32C79DE7" w14:textId="0AD00A13" w:rsidTr="003D7C11">
        <w:tc>
          <w:tcPr>
            <w:tcW w:w="1243" w:type="dxa"/>
          </w:tcPr>
          <w:p w14:paraId="404F3362" w14:textId="24A0AE06" w:rsidR="003C69D0" w:rsidRPr="002C7D4E" w:rsidRDefault="003C69D0">
            <w:pPr>
              <w:rPr>
                <w:sz w:val="20"/>
                <w:szCs w:val="20"/>
              </w:rPr>
            </w:pPr>
          </w:p>
        </w:tc>
        <w:tc>
          <w:tcPr>
            <w:tcW w:w="3147" w:type="dxa"/>
          </w:tcPr>
          <w:p w14:paraId="39730D85" w14:textId="421CC39C" w:rsidR="003C69D0" w:rsidRPr="002C7D4E" w:rsidRDefault="003C69D0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23" w:type="dxa"/>
            <w:vMerge/>
          </w:tcPr>
          <w:p w14:paraId="07BF6C42" w14:textId="77777777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410" w:type="dxa"/>
            <w:vMerge/>
          </w:tcPr>
          <w:p w14:paraId="7D3F20E3" w14:textId="77777777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14:paraId="353E8E87" w14:textId="1360A24D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Merge/>
          </w:tcPr>
          <w:p w14:paraId="6A1F399D" w14:textId="77777777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</w:tr>
      <w:tr w:rsidR="003C69D0" w:rsidRPr="002C7D4E" w14:paraId="5261608B" w14:textId="153E97CF" w:rsidTr="003D7C11">
        <w:trPr>
          <w:trHeight w:val="302"/>
        </w:trPr>
        <w:tc>
          <w:tcPr>
            <w:tcW w:w="1243" w:type="dxa"/>
          </w:tcPr>
          <w:p w14:paraId="63B1F33B" w14:textId="6FA7B1D6" w:rsidR="003C69D0" w:rsidRPr="002C7D4E" w:rsidRDefault="003C69D0">
            <w:pPr>
              <w:rPr>
                <w:sz w:val="20"/>
                <w:szCs w:val="20"/>
              </w:rPr>
            </w:pPr>
          </w:p>
        </w:tc>
        <w:tc>
          <w:tcPr>
            <w:tcW w:w="3147" w:type="dxa"/>
          </w:tcPr>
          <w:p w14:paraId="3CCD0277" w14:textId="65E0EA9D" w:rsidR="003C69D0" w:rsidRPr="002C7D4E" w:rsidRDefault="003C69D0" w:rsidP="00E25394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23" w:type="dxa"/>
            <w:vMerge/>
          </w:tcPr>
          <w:p w14:paraId="22F475B4" w14:textId="77777777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410" w:type="dxa"/>
            <w:vMerge/>
          </w:tcPr>
          <w:p w14:paraId="5E0FDA3B" w14:textId="77777777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</w:tcPr>
          <w:p w14:paraId="00B5BD2E" w14:textId="4FB7ED1A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vMerge/>
          </w:tcPr>
          <w:p w14:paraId="1D52A104" w14:textId="77777777" w:rsidR="003C69D0" w:rsidRPr="002C7D4E" w:rsidRDefault="003C69D0" w:rsidP="00E25394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</w:tc>
      </w:tr>
      <w:tr w:rsidR="006B7AE4" w:rsidRPr="002C7D4E" w14:paraId="44AA5275" w14:textId="77777777" w:rsidTr="005139A4">
        <w:trPr>
          <w:trHeight w:val="302"/>
        </w:trPr>
        <w:tc>
          <w:tcPr>
            <w:tcW w:w="11341" w:type="dxa"/>
            <w:gridSpan w:val="6"/>
            <w:shd w:val="clear" w:color="auto" w:fill="245980" w:themeFill="text1"/>
          </w:tcPr>
          <w:p w14:paraId="01841F1D" w14:textId="1ECF0C9A" w:rsidR="006B7AE4" w:rsidRPr="002C7D4E" w:rsidRDefault="003D7C11" w:rsidP="00E25394">
            <w:pPr>
              <w:spacing w:line="360" w:lineRule="auto"/>
              <w:rPr>
                <w:sz w:val="20"/>
                <w:szCs w:val="20"/>
              </w:rPr>
            </w:pPr>
            <w:r w:rsidRPr="003D7C11">
              <w:rPr>
                <w:color w:val="FFFFFF" w:themeColor="background1"/>
                <w:sz w:val="20"/>
                <w:szCs w:val="20"/>
              </w:rPr>
              <w:t>Pre Thaw Checks &amp; Witnessing</w:t>
            </w:r>
          </w:p>
        </w:tc>
      </w:tr>
      <w:tr w:rsidR="00582FF7" w:rsidRPr="002C7D4E" w14:paraId="2F730369" w14:textId="77777777" w:rsidTr="00D93C5E">
        <w:trPr>
          <w:trHeight w:val="302"/>
        </w:trPr>
        <w:tc>
          <w:tcPr>
            <w:tcW w:w="4390" w:type="dxa"/>
            <w:gridSpan w:val="2"/>
          </w:tcPr>
          <w:p w14:paraId="5D94B7FE" w14:textId="7D3354A1" w:rsidR="00582FF7" w:rsidRDefault="00424AC9">
            <w:pPr>
              <w:rPr>
                <w:sz w:val="16"/>
                <w:szCs w:val="16"/>
              </w:rPr>
            </w:pPr>
            <w:r w:rsidRPr="00EB53F1">
              <w:rPr>
                <w:sz w:val="20"/>
                <w:szCs w:val="20"/>
              </w:rPr>
              <w:t>Pre-Thaw</w:t>
            </w:r>
            <w:r w:rsidR="00D117D1" w:rsidRPr="00EB53F1">
              <w:rPr>
                <w:sz w:val="20"/>
                <w:szCs w:val="20"/>
              </w:rPr>
              <w:t xml:space="preserve"> </w:t>
            </w:r>
            <w:r w:rsidR="00967A44" w:rsidRPr="00EB53F1">
              <w:rPr>
                <w:sz w:val="20"/>
                <w:szCs w:val="20"/>
              </w:rPr>
              <w:t>C</w:t>
            </w:r>
            <w:r w:rsidR="00D117D1" w:rsidRPr="00EB53F1">
              <w:rPr>
                <w:sz w:val="20"/>
                <w:szCs w:val="20"/>
              </w:rPr>
              <w:t>all</w:t>
            </w:r>
            <w:r w:rsidR="00D117D1" w:rsidRPr="002C7D4E">
              <w:rPr>
                <w:sz w:val="20"/>
                <w:szCs w:val="20"/>
              </w:rPr>
              <w:t xml:space="preserve"> </w:t>
            </w:r>
            <w:r w:rsidR="00967A44" w:rsidRPr="002C7D4E">
              <w:rPr>
                <w:sz w:val="20"/>
                <w:szCs w:val="20"/>
              </w:rPr>
              <w:t>C</w:t>
            </w:r>
            <w:r w:rsidR="00D117D1" w:rsidRPr="002C7D4E">
              <w:rPr>
                <w:sz w:val="20"/>
                <w:szCs w:val="20"/>
              </w:rPr>
              <w:t>ompleted</w:t>
            </w:r>
            <w:r w:rsidR="00660519" w:rsidRPr="002C7D4E">
              <w:rPr>
                <w:sz w:val="20"/>
                <w:szCs w:val="20"/>
              </w:rPr>
              <w:t>?</w:t>
            </w:r>
            <w:r w:rsidR="00D117D1" w:rsidRPr="002C7D4E">
              <w:rPr>
                <w:sz w:val="20"/>
                <w:szCs w:val="20"/>
              </w:rPr>
              <w:t xml:space="preserve"> (see PN)</w:t>
            </w:r>
            <w:r w:rsidR="0031544A">
              <w:rPr>
                <w:sz w:val="20"/>
                <w:szCs w:val="20"/>
              </w:rPr>
              <w:t xml:space="preserve"> </w:t>
            </w:r>
            <w:r w:rsidR="0031544A" w:rsidRPr="0031544A">
              <w:rPr>
                <w:sz w:val="16"/>
                <w:szCs w:val="16"/>
              </w:rPr>
              <w:t>24-48hr prior</w:t>
            </w:r>
          </w:p>
          <w:p w14:paraId="7361835F" w14:textId="0CCE963D" w:rsidR="00981291" w:rsidRPr="002C7D4E" w:rsidRDefault="003F3270">
            <w:pPr>
              <w:rPr>
                <w:sz w:val="20"/>
                <w:szCs w:val="20"/>
              </w:rPr>
            </w:pPr>
            <w:r w:rsidRPr="00F45C82">
              <w:rPr>
                <w:sz w:val="20"/>
                <w:szCs w:val="20"/>
              </w:rPr>
              <w:t>Progesterone Start Date:</w:t>
            </w:r>
            <w:r>
              <w:rPr>
                <w:sz w:val="16"/>
                <w:szCs w:val="16"/>
              </w:rPr>
              <w:t xml:space="preserve"> …………………………………………………</w:t>
            </w:r>
          </w:p>
        </w:tc>
        <w:tc>
          <w:tcPr>
            <w:tcW w:w="6951" w:type="dxa"/>
            <w:gridSpan w:val="4"/>
          </w:tcPr>
          <w:p w14:paraId="23D14C90" w14:textId="35429781" w:rsidR="003820F2" w:rsidRPr="002C7D4E" w:rsidRDefault="002C7D4E" w:rsidP="0024293A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  <w:r w:rsidR="00D117D1" w:rsidRPr="00E664DC">
              <w:rPr>
                <w:sz w:val="20"/>
                <w:szCs w:val="20"/>
              </w:rPr>
              <w:t xml:space="preserve">:                               </w:t>
            </w:r>
            <w:r w:rsidR="007935DD" w:rsidRPr="00E664DC">
              <w:rPr>
                <w:sz w:val="20"/>
                <w:szCs w:val="20"/>
              </w:rPr>
              <w:t xml:space="preserve">        </w:t>
            </w:r>
            <w:r w:rsidR="0024293A" w:rsidRPr="00E664DC">
              <w:rPr>
                <w:sz w:val="20"/>
                <w:szCs w:val="20"/>
              </w:rPr>
              <w:t>EmbryoGlue</w:t>
            </w:r>
            <w:r w:rsidR="00326CD9" w:rsidRPr="00E664DC">
              <w:rPr>
                <w:sz w:val="20"/>
                <w:szCs w:val="20"/>
              </w:rPr>
              <w:t xml:space="preserve"> </w:t>
            </w:r>
            <w:r w:rsidR="003D7C11">
              <w:rPr>
                <w:sz w:val="20"/>
                <w:szCs w:val="20"/>
              </w:rPr>
              <w:t xml:space="preserve"> </w:t>
            </w:r>
            <w:r w:rsidR="0024293A" w:rsidRPr="00E664DC">
              <w:rPr>
                <w:sz w:val="20"/>
                <w:szCs w:val="20"/>
              </w:rPr>
              <w:t>/  Assisted Hatching</w:t>
            </w:r>
          </w:p>
        </w:tc>
      </w:tr>
      <w:tr w:rsidR="00BF5A0F" w:rsidRPr="002C7D4E" w14:paraId="7B370E40" w14:textId="77777777" w:rsidTr="00D93C5E">
        <w:trPr>
          <w:trHeight w:val="302"/>
        </w:trPr>
        <w:tc>
          <w:tcPr>
            <w:tcW w:w="4390" w:type="dxa"/>
            <w:gridSpan w:val="2"/>
          </w:tcPr>
          <w:p w14:paraId="4117979B" w14:textId="40F251D6" w:rsidR="0053264C" w:rsidRDefault="003D7C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of</w:t>
            </w:r>
            <w:r w:rsidR="003820F2" w:rsidRPr="00B52286">
              <w:rPr>
                <w:sz w:val="20"/>
                <w:szCs w:val="20"/>
              </w:rPr>
              <w:t xml:space="preserve"> </w:t>
            </w:r>
            <w:r w:rsidR="00967A44" w:rsidRPr="00B52286">
              <w:rPr>
                <w:sz w:val="20"/>
                <w:szCs w:val="20"/>
              </w:rPr>
              <w:t>T</w:t>
            </w:r>
            <w:r w:rsidR="003820F2" w:rsidRPr="00B52286">
              <w:rPr>
                <w:sz w:val="20"/>
                <w:szCs w:val="20"/>
              </w:rPr>
              <w:t xml:space="preserve">haw </w:t>
            </w:r>
            <w:r w:rsidR="00967A44" w:rsidRPr="00B52286">
              <w:rPr>
                <w:sz w:val="20"/>
                <w:szCs w:val="20"/>
              </w:rPr>
              <w:t>C</w:t>
            </w:r>
            <w:r w:rsidR="003820F2" w:rsidRPr="00B52286">
              <w:rPr>
                <w:sz w:val="20"/>
                <w:szCs w:val="20"/>
              </w:rPr>
              <w:t>hecks Complete</w:t>
            </w:r>
            <w:r w:rsidR="0046354B" w:rsidRPr="00B52286">
              <w:rPr>
                <w:sz w:val="20"/>
                <w:szCs w:val="20"/>
              </w:rPr>
              <w:t>d?</w:t>
            </w:r>
            <w:r w:rsidR="00660519" w:rsidRPr="002C7D4E">
              <w:rPr>
                <w:sz w:val="20"/>
                <w:szCs w:val="20"/>
              </w:rPr>
              <w:t xml:space="preserve"> (see PN)</w:t>
            </w:r>
            <w:r w:rsidR="00E664DC">
              <w:rPr>
                <w:sz w:val="20"/>
                <w:szCs w:val="20"/>
              </w:rPr>
              <w:t xml:space="preserve"> </w:t>
            </w:r>
          </w:p>
          <w:p w14:paraId="4C1D21D0" w14:textId="54C98318" w:rsidR="00E664DC" w:rsidRPr="00B52286" w:rsidRDefault="00B52286" w:rsidP="00B52286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</w:t>
            </w:r>
            <w:r w:rsidRPr="00B52286">
              <w:rPr>
                <w:rFonts w:cstheme="minorHAnsi"/>
                <w:sz w:val="16"/>
                <w:szCs w:val="16"/>
              </w:rPr>
              <w:t>orrect date</w:t>
            </w:r>
            <w:r>
              <w:rPr>
                <w:rFonts w:cstheme="minorHAnsi"/>
                <w:sz w:val="16"/>
                <w:szCs w:val="16"/>
              </w:rPr>
              <w:t xml:space="preserve"> to thaw</w:t>
            </w:r>
            <w:r w:rsidRPr="00B52286">
              <w:rPr>
                <w:rFonts w:cstheme="minorHAnsi"/>
                <w:sz w:val="16"/>
                <w:szCs w:val="16"/>
              </w:rPr>
              <w:t>, pre thaw call completed, no progress/portal messages informing of a cancellation</w:t>
            </w:r>
            <w:r>
              <w:rPr>
                <w:rFonts w:cstheme="minorHAnsi"/>
                <w:sz w:val="16"/>
                <w:szCs w:val="16"/>
              </w:rPr>
              <w:t xml:space="preserve">, </w:t>
            </w:r>
            <w:r w:rsidRPr="00B52286">
              <w:rPr>
                <w:rFonts w:cstheme="minorHAnsi"/>
                <w:sz w:val="16"/>
                <w:szCs w:val="16"/>
              </w:rPr>
              <w:t>patients consent form for n</w:t>
            </w:r>
            <w:r w:rsidR="00F72BD7">
              <w:rPr>
                <w:rFonts w:cstheme="minorHAnsi"/>
                <w:sz w:val="16"/>
                <w:szCs w:val="16"/>
              </w:rPr>
              <w:t>umber</w:t>
            </w:r>
            <w:r w:rsidRPr="00B52286">
              <w:rPr>
                <w:rFonts w:cstheme="minorHAnsi"/>
                <w:sz w:val="16"/>
                <w:szCs w:val="16"/>
              </w:rPr>
              <w:t xml:space="preserve"> to </w:t>
            </w:r>
            <w:r w:rsidRPr="00EB53F1">
              <w:rPr>
                <w:rFonts w:cstheme="minorHAnsi"/>
                <w:sz w:val="16"/>
                <w:szCs w:val="16"/>
              </w:rPr>
              <w:t>thaw</w:t>
            </w:r>
            <w:r w:rsidR="00424AC9" w:rsidRPr="00EB53F1">
              <w:rPr>
                <w:rFonts w:cstheme="minorHAnsi"/>
                <w:sz w:val="16"/>
                <w:szCs w:val="16"/>
              </w:rPr>
              <w:t xml:space="preserve"> c</w:t>
            </w:r>
            <w:r w:rsidR="00EB53F1" w:rsidRPr="00EB53F1">
              <w:rPr>
                <w:rFonts w:cstheme="minorHAnsi"/>
                <w:sz w:val="16"/>
                <w:szCs w:val="16"/>
              </w:rPr>
              <w:t>hecked</w:t>
            </w:r>
            <w:r w:rsidR="00C10840" w:rsidRPr="00EB53F1">
              <w:rPr>
                <w:rFonts w:cstheme="minorHAnsi"/>
                <w:sz w:val="16"/>
                <w:szCs w:val="16"/>
              </w:rPr>
              <w:t xml:space="preserve">, correct </w:t>
            </w:r>
            <w:r w:rsidR="00424AC9" w:rsidRPr="00EB53F1">
              <w:rPr>
                <w:rFonts w:cstheme="minorHAnsi"/>
                <w:sz w:val="16"/>
                <w:szCs w:val="16"/>
              </w:rPr>
              <w:t xml:space="preserve">embryo selected from correct </w:t>
            </w:r>
            <w:r w:rsidR="00C10840" w:rsidRPr="00EB53F1">
              <w:rPr>
                <w:rFonts w:cstheme="minorHAnsi"/>
                <w:sz w:val="16"/>
                <w:szCs w:val="16"/>
              </w:rPr>
              <w:t>batch</w:t>
            </w:r>
            <w:r w:rsidRPr="00EB53F1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6951" w:type="dxa"/>
            <w:gridSpan w:val="4"/>
          </w:tcPr>
          <w:p w14:paraId="28936FE5" w14:textId="1418D780" w:rsidR="00954AFF" w:rsidRDefault="0046354B" w:rsidP="00E25394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Emb:       </w:t>
            </w:r>
            <w:r w:rsidR="00581BD4">
              <w:rPr>
                <w:sz w:val="20"/>
                <w:szCs w:val="20"/>
              </w:rPr>
              <w:t xml:space="preserve"> </w:t>
            </w:r>
          </w:p>
          <w:p w14:paraId="5E17159D" w14:textId="77777777" w:rsidR="00581BD4" w:rsidRDefault="00581BD4" w:rsidP="00581BD4">
            <w:pPr>
              <w:rPr>
                <w:sz w:val="20"/>
                <w:szCs w:val="20"/>
              </w:rPr>
            </w:pPr>
          </w:p>
          <w:p w14:paraId="6DDABAA4" w14:textId="7437352E" w:rsidR="00BF5A0F" w:rsidRPr="002C7D4E" w:rsidRDefault="00581BD4" w:rsidP="00E25394">
            <w:pPr>
              <w:spacing w:line="36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5002492" wp14:editId="38D5E9A3">
                      <wp:simplePos x="0" y="0"/>
                      <wp:positionH relativeFrom="column">
                        <wp:posOffset>1024255</wp:posOffset>
                      </wp:positionH>
                      <wp:positionV relativeFrom="paragraph">
                        <wp:posOffset>31750</wp:posOffset>
                      </wp:positionV>
                      <wp:extent cx="200025" cy="161925"/>
                      <wp:effectExtent l="0" t="0" r="28575" b="28575"/>
                      <wp:wrapNone/>
                      <wp:docPr id="20485801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90893C" id="Rectangle 1" o:spid="_x0000_s1026" style="position:absolute;margin-left:80.65pt;margin-top:2.5pt;width:15.75pt;height:12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" filled="f" strokecolor="#190a11 [484]" strokeweight="1pt"/>
                  </w:pict>
                </mc:Fallback>
              </mc:AlternateContent>
            </w:r>
            <w:r>
              <w:rPr>
                <w:sz w:val="20"/>
                <w:szCs w:val="20"/>
              </w:rPr>
              <w:t>G2</w:t>
            </w:r>
            <w:r w:rsidRPr="00581BD4">
              <w:rPr>
                <w:sz w:val="20"/>
                <w:szCs w:val="20"/>
                <w:vertAlign w:val="superscript"/>
              </w:rPr>
              <w:t>+</w:t>
            </w:r>
            <w:r>
              <w:rPr>
                <w:sz w:val="20"/>
                <w:szCs w:val="20"/>
              </w:rPr>
              <w:t xml:space="preserve"> Dish Available</w:t>
            </w:r>
            <w:r w:rsidR="0046354B" w:rsidRPr="002C7D4E">
              <w:rPr>
                <w:sz w:val="20"/>
                <w:szCs w:val="20"/>
              </w:rPr>
              <w:t xml:space="preserve">                         </w:t>
            </w:r>
          </w:p>
        </w:tc>
      </w:tr>
      <w:tr w:rsidR="00F95CD1" w:rsidRPr="002C7D4E" w14:paraId="59F3EF24" w14:textId="77777777" w:rsidTr="005139A4">
        <w:trPr>
          <w:trHeight w:val="302"/>
        </w:trPr>
        <w:tc>
          <w:tcPr>
            <w:tcW w:w="4390" w:type="dxa"/>
            <w:gridSpan w:val="2"/>
          </w:tcPr>
          <w:p w14:paraId="0C0B5818" w14:textId="55E26524" w:rsidR="00F95CD1" w:rsidRPr="002C7D4E" w:rsidRDefault="00F95CD1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 xml:space="preserve">Witness </w:t>
            </w:r>
            <w:r w:rsidR="00A940FB">
              <w:rPr>
                <w:sz w:val="20"/>
                <w:szCs w:val="20"/>
              </w:rPr>
              <w:t xml:space="preserve">Correct </w:t>
            </w:r>
            <w:r w:rsidR="00F8498D" w:rsidRPr="002C7D4E">
              <w:rPr>
                <w:sz w:val="20"/>
                <w:szCs w:val="20"/>
              </w:rPr>
              <w:t>Embryo</w:t>
            </w:r>
            <w:r w:rsidR="00A940FB">
              <w:rPr>
                <w:sz w:val="20"/>
                <w:szCs w:val="20"/>
              </w:rPr>
              <w:t>(</w:t>
            </w:r>
            <w:r w:rsidR="00F8498D" w:rsidRPr="002C7D4E">
              <w:rPr>
                <w:sz w:val="20"/>
                <w:szCs w:val="20"/>
              </w:rPr>
              <w:t>s</w:t>
            </w:r>
            <w:r w:rsidR="00A940FB">
              <w:rPr>
                <w:sz w:val="20"/>
                <w:szCs w:val="20"/>
              </w:rPr>
              <w:t>)</w:t>
            </w:r>
            <w:r w:rsidR="00F8498D" w:rsidRPr="002C7D4E">
              <w:rPr>
                <w:sz w:val="20"/>
                <w:szCs w:val="20"/>
              </w:rPr>
              <w:t xml:space="preserve"> Removed</w:t>
            </w:r>
            <w:r w:rsidR="00043E28" w:rsidRPr="002C7D4E">
              <w:rPr>
                <w:sz w:val="20"/>
                <w:szCs w:val="20"/>
              </w:rPr>
              <w:t xml:space="preserve"> from storage (</w:t>
            </w:r>
            <w:r w:rsidR="00043E28" w:rsidRPr="00A205D5">
              <w:rPr>
                <w:sz w:val="20"/>
                <w:szCs w:val="20"/>
              </w:rPr>
              <w:t>Straw</w:t>
            </w:r>
            <w:r w:rsidR="00043E28" w:rsidRPr="002C7D4E">
              <w:rPr>
                <w:sz w:val="20"/>
                <w:szCs w:val="20"/>
              </w:rPr>
              <w:t xml:space="preserve">, </w:t>
            </w:r>
            <w:r w:rsidR="00A141CB">
              <w:rPr>
                <w:sz w:val="20"/>
                <w:szCs w:val="20"/>
              </w:rPr>
              <w:t>W</w:t>
            </w:r>
            <w:r w:rsidR="00B6527F">
              <w:rPr>
                <w:sz w:val="20"/>
                <w:szCs w:val="20"/>
              </w:rPr>
              <w:t xml:space="preserve">arming </w:t>
            </w:r>
            <w:r w:rsidR="00143938" w:rsidRPr="002C7D4E">
              <w:rPr>
                <w:sz w:val="20"/>
                <w:szCs w:val="20"/>
              </w:rPr>
              <w:t xml:space="preserve">dish, </w:t>
            </w:r>
            <w:r w:rsidR="00043E28" w:rsidRPr="002C7D4E">
              <w:rPr>
                <w:sz w:val="20"/>
                <w:szCs w:val="20"/>
              </w:rPr>
              <w:t>Lab notes</w:t>
            </w:r>
            <w:r w:rsidR="00F508DE">
              <w:rPr>
                <w:sz w:val="20"/>
                <w:szCs w:val="20"/>
              </w:rPr>
              <w:t>, RI</w:t>
            </w:r>
            <w:r w:rsidR="00143938" w:rsidRPr="002C7D4E">
              <w:rPr>
                <w:sz w:val="20"/>
                <w:szCs w:val="20"/>
              </w:rPr>
              <w:t>)</w:t>
            </w:r>
          </w:p>
        </w:tc>
        <w:tc>
          <w:tcPr>
            <w:tcW w:w="6951" w:type="dxa"/>
            <w:gridSpan w:val="4"/>
            <w:shd w:val="clear" w:color="auto" w:fill="DBECF8" w:themeFill="text2" w:themeFillTint="1A"/>
          </w:tcPr>
          <w:p w14:paraId="2A3F502F" w14:textId="704A3889" w:rsidR="00F95CD1" w:rsidRPr="008A0DBB" w:rsidRDefault="00866D15" w:rsidP="00E25394">
            <w:pPr>
              <w:spacing w:line="360" w:lineRule="auto"/>
              <w:rPr>
                <w:color w:val="FF0000"/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      Witness:</w:t>
            </w:r>
            <w:r w:rsidR="008A0DBB">
              <w:rPr>
                <w:sz w:val="20"/>
                <w:szCs w:val="20"/>
              </w:rPr>
              <w:t xml:space="preserve"> </w:t>
            </w:r>
          </w:p>
        </w:tc>
      </w:tr>
      <w:tr w:rsidR="00425D60" w:rsidRPr="002C7D4E" w14:paraId="276A82C5" w14:textId="77777777" w:rsidTr="00D93C5E">
        <w:trPr>
          <w:trHeight w:val="302"/>
        </w:trPr>
        <w:tc>
          <w:tcPr>
            <w:tcW w:w="4390" w:type="dxa"/>
            <w:gridSpan w:val="2"/>
          </w:tcPr>
          <w:p w14:paraId="4C272AD4" w14:textId="75F3EAF5" w:rsidR="00425D60" w:rsidRPr="002C7D4E" w:rsidRDefault="00425D60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Witness Thawed Embryos into culture dish (</w:t>
            </w:r>
            <w:r w:rsidR="00B6527F">
              <w:rPr>
                <w:sz w:val="20"/>
                <w:szCs w:val="20"/>
              </w:rPr>
              <w:t>Culture dish</w:t>
            </w:r>
            <w:r w:rsidR="00C178D4" w:rsidRPr="002C7D4E">
              <w:rPr>
                <w:sz w:val="20"/>
                <w:szCs w:val="20"/>
              </w:rPr>
              <w:t>, Lab notes</w:t>
            </w:r>
            <w:r w:rsidR="00F508DE">
              <w:rPr>
                <w:sz w:val="20"/>
                <w:szCs w:val="20"/>
              </w:rPr>
              <w:t>,</w:t>
            </w:r>
            <w:r w:rsidR="00C178D4" w:rsidRPr="002C7D4E">
              <w:rPr>
                <w:sz w:val="20"/>
                <w:szCs w:val="20"/>
              </w:rPr>
              <w:t xml:space="preserve"> RI)</w:t>
            </w:r>
          </w:p>
        </w:tc>
        <w:tc>
          <w:tcPr>
            <w:tcW w:w="6951" w:type="dxa"/>
            <w:gridSpan w:val="4"/>
          </w:tcPr>
          <w:p w14:paraId="15A2F3AA" w14:textId="045B659A" w:rsidR="008A0DBB" w:rsidRPr="002C7D4E" w:rsidRDefault="001D5DB8" w:rsidP="00E25394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      Witness:</w:t>
            </w:r>
          </w:p>
        </w:tc>
      </w:tr>
      <w:tr w:rsidR="00CE023C" w:rsidRPr="002C7D4E" w14:paraId="15A78F76" w14:textId="77777777" w:rsidTr="00D93C5E">
        <w:trPr>
          <w:trHeight w:val="302"/>
        </w:trPr>
        <w:tc>
          <w:tcPr>
            <w:tcW w:w="4390" w:type="dxa"/>
            <w:gridSpan w:val="2"/>
          </w:tcPr>
          <w:p w14:paraId="3DF760EE" w14:textId="5F679BF5" w:rsidR="005E3B4E" w:rsidRPr="002C7D4E" w:rsidRDefault="005E3B4E" w:rsidP="00A940FB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Discard warming dish</w:t>
            </w:r>
            <w:r w:rsidR="00F66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(Check </w:t>
            </w:r>
            <w:r w:rsidR="00A940FB">
              <w:rPr>
                <w:sz w:val="20"/>
                <w:szCs w:val="20"/>
              </w:rPr>
              <w:t xml:space="preserve">no viable embryos </w:t>
            </w:r>
            <w:r w:rsidR="00F660BF">
              <w:rPr>
                <w:sz w:val="20"/>
                <w:szCs w:val="20"/>
              </w:rPr>
              <w:t>/Lab notes</w:t>
            </w:r>
            <w:r>
              <w:rPr>
                <w:sz w:val="20"/>
                <w:szCs w:val="20"/>
              </w:rPr>
              <w:t>/RI)</w:t>
            </w:r>
          </w:p>
        </w:tc>
        <w:tc>
          <w:tcPr>
            <w:tcW w:w="6951" w:type="dxa"/>
            <w:gridSpan w:val="4"/>
            <w:shd w:val="clear" w:color="auto" w:fill="auto"/>
          </w:tcPr>
          <w:p w14:paraId="564E51DE" w14:textId="5FBCFD31" w:rsidR="00CE023C" w:rsidRPr="002C7D4E" w:rsidRDefault="005E3B4E" w:rsidP="00E25394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      Witness:</w:t>
            </w:r>
            <w:r>
              <w:rPr>
                <w:sz w:val="20"/>
                <w:szCs w:val="20"/>
              </w:rPr>
              <w:t xml:space="preserve"> RI</w:t>
            </w:r>
          </w:p>
        </w:tc>
      </w:tr>
      <w:tr w:rsidR="00F95CD1" w:rsidRPr="002C7D4E" w14:paraId="0631B490" w14:textId="77777777" w:rsidTr="005139A4">
        <w:trPr>
          <w:trHeight w:val="302"/>
        </w:trPr>
        <w:tc>
          <w:tcPr>
            <w:tcW w:w="4390" w:type="dxa"/>
            <w:gridSpan w:val="2"/>
          </w:tcPr>
          <w:p w14:paraId="7E2A30A2" w14:textId="389DD754" w:rsidR="00F95CD1" w:rsidRPr="002C7D4E" w:rsidRDefault="00143938">
            <w:pPr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Witness Embryos Replaced in storage (Straw, Visi, Lab notes, Location)</w:t>
            </w:r>
          </w:p>
        </w:tc>
        <w:tc>
          <w:tcPr>
            <w:tcW w:w="6951" w:type="dxa"/>
            <w:gridSpan w:val="4"/>
            <w:shd w:val="clear" w:color="auto" w:fill="DBECF8" w:themeFill="text2" w:themeFillTint="1A"/>
          </w:tcPr>
          <w:p w14:paraId="3398C105" w14:textId="26FEFAE1" w:rsidR="00F95CD1" w:rsidRPr="002C7D4E" w:rsidRDefault="00866D15" w:rsidP="00E25394">
            <w:pPr>
              <w:spacing w:line="360" w:lineRule="auto"/>
              <w:rPr>
                <w:sz w:val="20"/>
                <w:szCs w:val="20"/>
              </w:rPr>
            </w:pPr>
            <w:r w:rsidRPr="002C7D4E">
              <w:rPr>
                <w:sz w:val="20"/>
                <w:szCs w:val="20"/>
              </w:rPr>
              <w:t>Operator:                                                    Witness:</w:t>
            </w:r>
            <w:r w:rsidR="00B6527F">
              <w:rPr>
                <w:sz w:val="20"/>
                <w:szCs w:val="20"/>
              </w:rPr>
              <w:t xml:space="preserve">                                                  N/A</w:t>
            </w:r>
          </w:p>
        </w:tc>
      </w:tr>
      <w:tr w:rsidR="00080AF9" w:rsidRPr="002C7D4E" w14:paraId="0A02C0F9" w14:textId="77777777" w:rsidTr="009368DA">
        <w:trPr>
          <w:trHeight w:val="302"/>
        </w:trPr>
        <w:tc>
          <w:tcPr>
            <w:tcW w:w="11341" w:type="dxa"/>
            <w:gridSpan w:val="6"/>
          </w:tcPr>
          <w:p w14:paraId="4817425F" w14:textId="5EEDC032" w:rsidR="00080AF9" w:rsidRDefault="00080A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  <w:r w:rsidR="007D0E4A">
              <w:rPr>
                <w:sz w:val="20"/>
                <w:szCs w:val="20"/>
              </w:rPr>
              <w:t>:</w:t>
            </w:r>
          </w:p>
          <w:p w14:paraId="2F0A716B" w14:textId="77777777" w:rsidR="00080AF9" w:rsidRDefault="00080AF9" w:rsidP="00E25394">
            <w:pPr>
              <w:spacing w:line="360" w:lineRule="auto"/>
              <w:rPr>
                <w:sz w:val="20"/>
                <w:szCs w:val="20"/>
              </w:rPr>
            </w:pPr>
          </w:p>
          <w:p w14:paraId="29179D85" w14:textId="77777777" w:rsidR="00080AF9" w:rsidRPr="002C7D4E" w:rsidRDefault="00080AF9" w:rsidP="00E25394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805303E" w14:textId="24C23F71" w:rsidR="00F00886" w:rsidRDefault="000944E2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3CA025" wp14:editId="21B5152E">
                <wp:simplePos x="0" y="0"/>
                <wp:positionH relativeFrom="column">
                  <wp:posOffset>2733675</wp:posOffset>
                </wp:positionH>
                <wp:positionV relativeFrom="paragraph">
                  <wp:posOffset>0</wp:posOffset>
                </wp:positionV>
                <wp:extent cx="1733550" cy="1403985"/>
                <wp:effectExtent l="0" t="0" r="19050" b="18415"/>
                <wp:wrapSquare wrapText="bothSides"/>
                <wp:docPr id="12031310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F268F1" w14:textId="77777777" w:rsidR="00511818" w:rsidRDefault="00511818" w:rsidP="00511818">
                            <w:pPr>
                              <w:spacing w:after="0" w:line="240" w:lineRule="auto"/>
                            </w:pPr>
                            <w:r>
                              <w:t>Partner name</w:t>
                            </w:r>
                          </w:p>
                          <w:p w14:paraId="60B09C06" w14:textId="77777777" w:rsidR="00511818" w:rsidRDefault="00511818" w:rsidP="00511818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25E6E0A" w14:textId="77777777" w:rsidR="00511818" w:rsidRDefault="00511818" w:rsidP="00511818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2BB069FF" w14:textId="77777777" w:rsidR="00511818" w:rsidRDefault="00511818" w:rsidP="00511818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29DF38ED" w14:textId="77777777" w:rsidR="00511818" w:rsidRDefault="00511818" w:rsidP="00511818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7397950A" w14:textId="77777777" w:rsidR="00511818" w:rsidRDefault="00511818" w:rsidP="00511818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CA025" id="_x0000_s1039" type="#_x0000_t202" style="position:absolute;left:0;text-align:left;margin-left:215.25pt;margin-top:0;width:136.5pt;height:110.5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" strokecolor="white" strokeweight=".26467mm">
                <v:textbox style="mso-fit-shape-to-text:t">
                  <w:txbxContent>
                    <w:p w14:paraId="1AF268F1" w14:textId="77777777" w:rsidR="00511818" w:rsidRDefault="00511818" w:rsidP="00511818">
                      <w:pPr>
                        <w:spacing w:after="0" w:line="240" w:lineRule="auto"/>
                      </w:pPr>
                      <w:r>
                        <w:t>Partner name</w:t>
                      </w:r>
                    </w:p>
                    <w:p w14:paraId="60B09C06" w14:textId="77777777" w:rsidR="00511818" w:rsidRDefault="00511818" w:rsidP="00511818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25E6E0A" w14:textId="77777777" w:rsidR="00511818" w:rsidRDefault="00511818" w:rsidP="00511818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2BB069FF" w14:textId="77777777" w:rsidR="00511818" w:rsidRDefault="00511818" w:rsidP="00511818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29DF38ED" w14:textId="77777777" w:rsidR="00511818" w:rsidRDefault="00511818" w:rsidP="00511818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7397950A" w14:textId="77777777" w:rsidR="00511818" w:rsidRDefault="00511818" w:rsidP="00511818">
                      <w:pPr>
                        <w:spacing w:after="0" w:line="24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1A808B5" wp14:editId="6F7E5043">
                <wp:simplePos x="0" y="0"/>
                <wp:positionH relativeFrom="column">
                  <wp:posOffset>-95250</wp:posOffset>
                </wp:positionH>
                <wp:positionV relativeFrom="paragraph">
                  <wp:posOffset>0</wp:posOffset>
                </wp:positionV>
                <wp:extent cx="1266825" cy="1095375"/>
                <wp:effectExtent l="0" t="0" r="9525" b="9525"/>
                <wp:wrapSquare wrapText="bothSides"/>
                <wp:docPr id="19901150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58A77" w14:textId="77777777" w:rsidR="006360DC" w:rsidRDefault="006360DC" w:rsidP="006360DC">
                            <w:pPr>
                              <w:spacing w:after="0" w:line="240" w:lineRule="auto"/>
                            </w:pPr>
                            <w:r>
                              <w:t>Patient name</w:t>
                            </w:r>
                          </w:p>
                          <w:p w14:paraId="404DAD07" w14:textId="77777777" w:rsidR="006360DC" w:rsidRDefault="006360DC" w:rsidP="006360DC">
                            <w:pPr>
                              <w:spacing w:after="0" w:line="240" w:lineRule="auto"/>
                            </w:pPr>
                            <w:r>
                              <w:t>DOB</w:t>
                            </w:r>
                          </w:p>
                          <w:p w14:paraId="7EF3CF6A" w14:textId="77777777" w:rsidR="006360DC" w:rsidRDefault="006360DC" w:rsidP="006360DC">
                            <w:pPr>
                              <w:spacing w:after="0" w:line="240" w:lineRule="auto"/>
                            </w:pPr>
                            <w:r>
                              <w:t>PUN</w:t>
                            </w:r>
                          </w:p>
                          <w:p w14:paraId="6A690898" w14:textId="77777777" w:rsidR="006360DC" w:rsidRDefault="006360DC" w:rsidP="006360DC">
                            <w:pPr>
                              <w:spacing w:after="0" w:line="240" w:lineRule="auto"/>
                            </w:pPr>
                            <w:r>
                              <w:t>POST CODE</w:t>
                            </w:r>
                          </w:p>
                          <w:p w14:paraId="5A7BAF6B" w14:textId="77777777" w:rsidR="006360DC" w:rsidRDefault="006360DC" w:rsidP="006360DC">
                            <w:pPr>
                              <w:spacing w:after="0" w:line="240" w:lineRule="auto"/>
                            </w:pPr>
                            <w:r>
                              <w:t>Mob number</w:t>
                            </w:r>
                          </w:p>
                          <w:p w14:paraId="560593E8" w14:textId="77777777" w:rsidR="006360DC" w:rsidRDefault="006360DC" w:rsidP="006360DC">
                            <w:pPr>
                              <w:spacing w:after="0" w:line="240" w:lineRule="auto"/>
                            </w:pPr>
                            <w:r>
                              <w:t>Tx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808B5" id="_x0000_s1040" type="#_x0000_t202" style="position:absolute;left:0;text-align:left;margin-left:-7.5pt;margin-top:0;width:99.75pt;height:86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" stroked="f">
                <v:textbox>
                  <w:txbxContent>
                    <w:p w14:paraId="28758A77" w14:textId="77777777" w:rsidR="006360DC" w:rsidRDefault="006360DC" w:rsidP="006360DC">
                      <w:pPr>
                        <w:spacing w:after="0" w:line="240" w:lineRule="auto"/>
                      </w:pPr>
                      <w:r>
                        <w:t>Patient name</w:t>
                      </w:r>
                    </w:p>
                    <w:p w14:paraId="404DAD07" w14:textId="77777777" w:rsidR="006360DC" w:rsidRDefault="006360DC" w:rsidP="006360DC">
                      <w:pPr>
                        <w:spacing w:after="0" w:line="240" w:lineRule="auto"/>
                      </w:pPr>
                      <w:r>
                        <w:t>DOB</w:t>
                      </w:r>
                    </w:p>
                    <w:p w14:paraId="7EF3CF6A" w14:textId="77777777" w:rsidR="006360DC" w:rsidRDefault="006360DC" w:rsidP="006360DC">
                      <w:pPr>
                        <w:spacing w:after="0" w:line="240" w:lineRule="auto"/>
                      </w:pPr>
                      <w:r>
                        <w:t>PUN</w:t>
                      </w:r>
                    </w:p>
                    <w:p w14:paraId="6A690898" w14:textId="77777777" w:rsidR="006360DC" w:rsidRDefault="006360DC" w:rsidP="006360DC">
                      <w:pPr>
                        <w:spacing w:after="0" w:line="240" w:lineRule="auto"/>
                      </w:pPr>
                      <w:r>
                        <w:t>POST CODE</w:t>
                      </w:r>
                    </w:p>
                    <w:p w14:paraId="5A7BAF6B" w14:textId="77777777" w:rsidR="006360DC" w:rsidRDefault="006360DC" w:rsidP="006360DC">
                      <w:pPr>
                        <w:spacing w:after="0" w:line="240" w:lineRule="auto"/>
                      </w:pPr>
                      <w:r>
                        <w:t>Mob number</w:t>
                      </w:r>
                    </w:p>
                    <w:p w14:paraId="560593E8" w14:textId="77777777" w:rsidR="006360DC" w:rsidRDefault="006360DC" w:rsidP="006360DC">
                      <w:pPr>
                        <w:spacing w:after="0" w:line="240" w:lineRule="auto"/>
                      </w:pPr>
                      <w:r>
                        <w:t>Tx Number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6BB69E" w14:textId="18F2F8CB" w:rsidR="00C7282F" w:rsidRDefault="00C7282F">
      <w:pPr>
        <w:spacing w:after="0" w:line="240" w:lineRule="auto"/>
      </w:pPr>
    </w:p>
    <w:p w14:paraId="440C5C2D" w14:textId="42B1E260" w:rsidR="00C7282F" w:rsidRDefault="00C7282F">
      <w:pPr>
        <w:spacing w:after="0" w:line="240" w:lineRule="auto"/>
      </w:pPr>
    </w:p>
    <w:p w14:paraId="1590B441" w14:textId="73B9A9D8" w:rsidR="00C7282F" w:rsidRDefault="00C7282F">
      <w:pPr>
        <w:spacing w:after="0" w:line="240" w:lineRule="auto"/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993"/>
        <w:gridCol w:w="1695"/>
        <w:gridCol w:w="1572"/>
        <w:gridCol w:w="1978"/>
        <w:gridCol w:w="1418"/>
        <w:gridCol w:w="2410"/>
        <w:gridCol w:w="1275"/>
      </w:tblGrid>
      <w:tr w:rsidR="001D5DB8" w14:paraId="614F8391" w14:textId="77777777" w:rsidTr="00542594">
        <w:trPr>
          <w:trHeight w:val="774"/>
        </w:trPr>
        <w:tc>
          <w:tcPr>
            <w:tcW w:w="2688" w:type="dxa"/>
            <w:gridSpan w:val="2"/>
            <w:shd w:val="clear" w:color="auto" w:fill="245980" w:themeFill="text1"/>
          </w:tcPr>
          <w:p w14:paraId="76B7FC9A" w14:textId="6527762A" w:rsidR="001D5DB8" w:rsidRDefault="00B6527F">
            <w:r>
              <w:rPr>
                <w:color w:val="FFFFFF" w:themeColor="background1"/>
              </w:rPr>
              <w:t>Thaw</w:t>
            </w:r>
            <w:r w:rsidR="001D5DB8" w:rsidRPr="001D5DB8">
              <w:rPr>
                <w:color w:val="FFFFFF" w:themeColor="background1"/>
              </w:rPr>
              <w:t xml:space="preserve"> Details</w:t>
            </w:r>
          </w:p>
        </w:tc>
        <w:tc>
          <w:tcPr>
            <w:tcW w:w="8653" w:type="dxa"/>
            <w:gridSpan w:val="5"/>
          </w:tcPr>
          <w:p w14:paraId="55CC7E2A" w14:textId="1CD89EFA" w:rsidR="001D5DB8" w:rsidRDefault="001D5DB8" w:rsidP="00AF4E91">
            <w:pPr>
              <w:spacing w:line="360" w:lineRule="auto"/>
            </w:pPr>
            <w:r>
              <w:t>Date</w:t>
            </w:r>
            <w:r w:rsidR="00B6527F">
              <w:t xml:space="preserve"> of Thaw</w:t>
            </w:r>
            <w:r>
              <w:t xml:space="preserve">:                               </w:t>
            </w:r>
            <w:r w:rsidR="00B546BD">
              <w:t xml:space="preserve">       </w:t>
            </w:r>
            <w:r w:rsidR="00B6527F">
              <w:t xml:space="preserve"> </w:t>
            </w:r>
            <w:r>
              <w:t xml:space="preserve">Time:                                  </w:t>
            </w:r>
            <w:r w:rsidR="00B546BD">
              <w:t xml:space="preserve">       </w:t>
            </w:r>
            <w:r>
              <w:t>Operator:</w:t>
            </w:r>
          </w:p>
          <w:p w14:paraId="582367BC" w14:textId="70253C7D" w:rsidR="001D5DB8" w:rsidRDefault="00B6527F" w:rsidP="00AF4E91">
            <w:pPr>
              <w:spacing w:line="360" w:lineRule="auto"/>
            </w:pPr>
            <w:r>
              <w:t>Warming</w:t>
            </w:r>
            <w:r w:rsidR="00B546BD">
              <w:t xml:space="preserve"> solution:</w:t>
            </w:r>
            <w:r w:rsidR="005B1712">
              <w:t xml:space="preserve">                               </w:t>
            </w:r>
            <w:r w:rsidR="00B546BD">
              <w:t xml:space="preserve">Expiry date:                        </w:t>
            </w:r>
            <w:r w:rsidR="005B1712">
              <w:t xml:space="preserve">     </w:t>
            </w:r>
            <w:r>
              <w:t xml:space="preserve">Post Thaw </w:t>
            </w:r>
            <w:r w:rsidR="001D5DB8">
              <w:t>Incubator:</w:t>
            </w:r>
            <w:r w:rsidR="005B1712">
              <w:t xml:space="preserve"> </w:t>
            </w:r>
          </w:p>
        </w:tc>
      </w:tr>
      <w:tr w:rsidR="00CE023C" w14:paraId="3127F471" w14:textId="77777777" w:rsidTr="00755805">
        <w:tc>
          <w:tcPr>
            <w:tcW w:w="993" w:type="dxa"/>
          </w:tcPr>
          <w:p w14:paraId="42773D93" w14:textId="62AF4CF9" w:rsidR="00CE023C" w:rsidRDefault="00CE023C" w:rsidP="00CE023C">
            <w:r>
              <w:t>Embryo ID</w:t>
            </w:r>
          </w:p>
        </w:tc>
        <w:tc>
          <w:tcPr>
            <w:tcW w:w="1695" w:type="dxa"/>
          </w:tcPr>
          <w:p w14:paraId="7381F974" w14:textId="4DA0A2EC" w:rsidR="00CE023C" w:rsidRDefault="00CE023C" w:rsidP="00CE023C">
            <w:r>
              <w:t xml:space="preserve">Date of </w:t>
            </w:r>
            <w:r w:rsidR="00EB53F1">
              <w:t>F</w:t>
            </w:r>
            <w:r>
              <w:t>reeze</w:t>
            </w:r>
          </w:p>
        </w:tc>
        <w:tc>
          <w:tcPr>
            <w:tcW w:w="1572" w:type="dxa"/>
          </w:tcPr>
          <w:p w14:paraId="12AD186B" w14:textId="7E7013F2" w:rsidR="00CE023C" w:rsidRDefault="00CE023C" w:rsidP="00CE023C">
            <w:pPr>
              <w:jc w:val="center"/>
            </w:pPr>
            <w:r>
              <w:t>Pre-</w:t>
            </w:r>
            <w:r w:rsidR="00EB53F1">
              <w:t>F</w:t>
            </w:r>
            <w:r>
              <w:t xml:space="preserve">reeze </w:t>
            </w:r>
            <w:r w:rsidR="00EB53F1">
              <w:t>G</w:t>
            </w:r>
            <w:r>
              <w:t>rade</w:t>
            </w:r>
          </w:p>
        </w:tc>
        <w:tc>
          <w:tcPr>
            <w:tcW w:w="1978" w:type="dxa"/>
          </w:tcPr>
          <w:p w14:paraId="5C4BDB2A" w14:textId="0B6EE888" w:rsidR="00CE023C" w:rsidRDefault="00CE023C" w:rsidP="00CE023C">
            <w:pPr>
              <w:jc w:val="center"/>
            </w:pPr>
            <w:r>
              <w:t xml:space="preserve">Recovered from </w:t>
            </w:r>
            <w:r w:rsidR="00EB53F1">
              <w:t>D</w:t>
            </w:r>
            <w:r>
              <w:t>evice?</w:t>
            </w:r>
          </w:p>
        </w:tc>
        <w:tc>
          <w:tcPr>
            <w:tcW w:w="1418" w:type="dxa"/>
          </w:tcPr>
          <w:p w14:paraId="6523B631" w14:textId="61FD78A1" w:rsidR="00CE023C" w:rsidRDefault="00CE023C" w:rsidP="00CE023C">
            <w:pPr>
              <w:jc w:val="center"/>
            </w:pPr>
            <w:r>
              <w:t>Cell Survival %</w:t>
            </w:r>
          </w:p>
        </w:tc>
        <w:tc>
          <w:tcPr>
            <w:tcW w:w="2410" w:type="dxa"/>
            <w:shd w:val="clear" w:color="auto" w:fill="auto"/>
          </w:tcPr>
          <w:p w14:paraId="11C2F20D" w14:textId="77777777" w:rsidR="00CE023C" w:rsidRDefault="00CE023C" w:rsidP="00CE023C">
            <w:pPr>
              <w:jc w:val="center"/>
            </w:pPr>
            <w:r w:rsidRPr="00074925">
              <w:t>Re-</w:t>
            </w:r>
            <w:r w:rsidR="00DF580F" w:rsidRPr="00074925">
              <w:t>E</w:t>
            </w:r>
            <w:r w:rsidRPr="00074925">
              <w:t xml:space="preserve">xpanded </w:t>
            </w:r>
            <w:r w:rsidR="005E3CAC" w:rsidRPr="00074925">
              <w:t>P</w:t>
            </w:r>
            <w:r w:rsidRPr="00074925">
              <w:t xml:space="preserve">ost </w:t>
            </w:r>
            <w:r w:rsidR="005E3CAC" w:rsidRPr="00074925">
              <w:t>T</w:t>
            </w:r>
            <w:r w:rsidRPr="00074925">
              <w:t>haw</w:t>
            </w:r>
          </w:p>
          <w:p w14:paraId="46AF2750" w14:textId="7ADA31DC" w:rsidR="00074925" w:rsidRPr="00074925" w:rsidRDefault="00074925" w:rsidP="00CE023C">
            <w:pPr>
              <w:jc w:val="center"/>
            </w:pPr>
            <w:r>
              <w:t>(30 -90 mins post thaw)</w:t>
            </w:r>
          </w:p>
          <w:p w14:paraId="062DFE72" w14:textId="06ADF1DE" w:rsidR="00755805" w:rsidRPr="00755805" w:rsidRDefault="00755805" w:rsidP="00CE023C">
            <w:pPr>
              <w:jc w:val="center"/>
              <w:rPr>
                <w:highlight w:val="red"/>
              </w:rPr>
            </w:pPr>
          </w:p>
        </w:tc>
        <w:tc>
          <w:tcPr>
            <w:tcW w:w="1275" w:type="dxa"/>
          </w:tcPr>
          <w:p w14:paraId="2A2A8344" w14:textId="77777777" w:rsidR="00CE023C" w:rsidRDefault="00CE023C" w:rsidP="00CE023C">
            <w:pPr>
              <w:jc w:val="center"/>
            </w:pPr>
            <w:r>
              <w:t>Fate</w:t>
            </w:r>
          </w:p>
          <w:p w14:paraId="2D870DC4" w14:textId="0EA3FB77" w:rsidR="00CE023C" w:rsidRPr="00B6527F" w:rsidRDefault="00CE023C" w:rsidP="00CE023C">
            <w:pPr>
              <w:jc w:val="center"/>
              <w:rPr>
                <w:sz w:val="18"/>
                <w:szCs w:val="18"/>
              </w:rPr>
            </w:pPr>
            <w:r w:rsidRPr="00B6527F">
              <w:rPr>
                <w:sz w:val="18"/>
                <w:szCs w:val="18"/>
              </w:rPr>
              <w:t>(ET/Disc/Re-Fz)</w:t>
            </w:r>
          </w:p>
        </w:tc>
      </w:tr>
      <w:tr w:rsidR="00CE023C" w14:paraId="759D9703" w14:textId="77777777" w:rsidTr="00CE023C">
        <w:tc>
          <w:tcPr>
            <w:tcW w:w="993" w:type="dxa"/>
          </w:tcPr>
          <w:p w14:paraId="64D95D87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695" w:type="dxa"/>
          </w:tcPr>
          <w:p w14:paraId="01E5F304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572" w:type="dxa"/>
          </w:tcPr>
          <w:p w14:paraId="6660BDB7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978" w:type="dxa"/>
          </w:tcPr>
          <w:p w14:paraId="6DA8944D" w14:textId="51B71D6A" w:rsidR="00CE023C" w:rsidRPr="00CE023C" w:rsidRDefault="00CE023C" w:rsidP="00EB53F1">
            <w:pPr>
              <w:spacing w:line="360" w:lineRule="auto"/>
              <w:jc w:val="center"/>
            </w:pPr>
            <w:r w:rsidRPr="00CE023C">
              <w:t>Yes / No</w:t>
            </w:r>
          </w:p>
        </w:tc>
        <w:tc>
          <w:tcPr>
            <w:tcW w:w="1418" w:type="dxa"/>
          </w:tcPr>
          <w:p w14:paraId="774E427C" w14:textId="200864C4" w:rsidR="00CE023C" w:rsidRDefault="00CE023C" w:rsidP="00CE023C">
            <w:pPr>
              <w:spacing w:line="360" w:lineRule="auto"/>
              <w:jc w:val="center"/>
            </w:pPr>
          </w:p>
        </w:tc>
        <w:tc>
          <w:tcPr>
            <w:tcW w:w="2410" w:type="dxa"/>
          </w:tcPr>
          <w:p w14:paraId="572418A2" w14:textId="5AB4C945" w:rsidR="00CE023C" w:rsidRPr="00B6527F" w:rsidRDefault="00CE023C" w:rsidP="00CE023C">
            <w:pPr>
              <w:spacing w:line="360" w:lineRule="auto"/>
              <w:jc w:val="center"/>
              <w:rPr>
                <w:highlight w:val="red"/>
              </w:rPr>
            </w:pPr>
            <w:r>
              <w:t>Fully</w:t>
            </w:r>
            <w:r w:rsidR="005E3CAC">
              <w:t xml:space="preserve"> </w:t>
            </w:r>
            <w:r>
              <w:t>/</w:t>
            </w:r>
            <w:r w:rsidR="005E3CAC">
              <w:t xml:space="preserve"> </w:t>
            </w:r>
            <w:r>
              <w:t>Partial</w:t>
            </w:r>
            <w:r w:rsidR="005E3CAC">
              <w:t xml:space="preserve"> </w:t>
            </w:r>
            <w:r>
              <w:t>/</w:t>
            </w:r>
            <w:r w:rsidR="005E3CAC">
              <w:t xml:space="preserve"> </w:t>
            </w:r>
            <w:r>
              <w:t>No</w:t>
            </w:r>
          </w:p>
        </w:tc>
        <w:tc>
          <w:tcPr>
            <w:tcW w:w="1275" w:type="dxa"/>
          </w:tcPr>
          <w:p w14:paraId="1ED1E727" w14:textId="77777777" w:rsidR="00CE023C" w:rsidRDefault="00CE023C" w:rsidP="00CE023C">
            <w:pPr>
              <w:spacing w:line="360" w:lineRule="auto"/>
            </w:pPr>
          </w:p>
        </w:tc>
      </w:tr>
      <w:tr w:rsidR="00CE023C" w14:paraId="0F77E351" w14:textId="77777777" w:rsidTr="00CE023C">
        <w:tc>
          <w:tcPr>
            <w:tcW w:w="993" w:type="dxa"/>
          </w:tcPr>
          <w:p w14:paraId="39B731BF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695" w:type="dxa"/>
          </w:tcPr>
          <w:p w14:paraId="43FC3657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572" w:type="dxa"/>
          </w:tcPr>
          <w:p w14:paraId="5EF9B0FA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978" w:type="dxa"/>
          </w:tcPr>
          <w:p w14:paraId="3DBD8C29" w14:textId="78F04259" w:rsidR="00CE023C" w:rsidRDefault="00CE023C" w:rsidP="00EB53F1">
            <w:pPr>
              <w:spacing w:line="360" w:lineRule="auto"/>
              <w:jc w:val="center"/>
            </w:pPr>
            <w:r w:rsidRPr="00934973">
              <w:t>Yes / No</w:t>
            </w:r>
          </w:p>
        </w:tc>
        <w:tc>
          <w:tcPr>
            <w:tcW w:w="1418" w:type="dxa"/>
          </w:tcPr>
          <w:p w14:paraId="2BB6D198" w14:textId="7D0E73CA" w:rsidR="00CE023C" w:rsidRDefault="00CE023C" w:rsidP="00CE023C">
            <w:pPr>
              <w:spacing w:line="360" w:lineRule="auto"/>
              <w:jc w:val="center"/>
            </w:pPr>
          </w:p>
        </w:tc>
        <w:tc>
          <w:tcPr>
            <w:tcW w:w="2410" w:type="dxa"/>
          </w:tcPr>
          <w:p w14:paraId="78989FD2" w14:textId="0AA2BC00" w:rsidR="00CE023C" w:rsidRPr="00B6527F" w:rsidRDefault="00CE023C" w:rsidP="00CE023C">
            <w:pPr>
              <w:spacing w:line="360" w:lineRule="auto"/>
              <w:jc w:val="center"/>
              <w:rPr>
                <w:highlight w:val="red"/>
              </w:rPr>
            </w:pPr>
            <w:r w:rsidRPr="000713DE">
              <w:t>Fully</w:t>
            </w:r>
            <w:r w:rsidR="005E3CAC">
              <w:t xml:space="preserve"> </w:t>
            </w:r>
            <w:r w:rsidRPr="000713DE">
              <w:t>/Partial</w:t>
            </w:r>
            <w:r w:rsidR="005E3CAC">
              <w:t xml:space="preserve"> </w:t>
            </w:r>
            <w:r w:rsidRPr="000713DE">
              <w:t>/No</w:t>
            </w:r>
          </w:p>
        </w:tc>
        <w:tc>
          <w:tcPr>
            <w:tcW w:w="1275" w:type="dxa"/>
          </w:tcPr>
          <w:p w14:paraId="1238288A" w14:textId="77777777" w:rsidR="00CE023C" w:rsidRDefault="00CE023C" w:rsidP="00CE023C">
            <w:pPr>
              <w:spacing w:line="360" w:lineRule="auto"/>
            </w:pPr>
          </w:p>
        </w:tc>
      </w:tr>
      <w:tr w:rsidR="00CE023C" w14:paraId="4EDDBC4C" w14:textId="77777777" w:rsidTr="00CE023C">
        <w:tc>
          <w:tcPr>
            <w:tcW w:w="993" w:type="dxa"/>
          </w:tcPr>
          <w:p w14:paraId="05586236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695" w:type="dxa"/>
          </w:tcPr>
          <w:p w14:paraId="2ABC658B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572" w:type="dxa"/>
          </w:tcPr>
          <w:p w14:paraId="1D653F9B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978" w:type="dxa"/>
          </w:tcPr>
          <w:p w14:paraId="18905A9E" w14:textId="342E3E2E" w:rsidR="00CE023C" w:rsidRDefault="00CE023C" w:rsidP="00EB53F1">
            <w:pPr>
              <w:spacing w:line="360" w:lineRule="auto"/>
              <w:jc w:val="center"/>
            </w:pPr>
            <w:r w:rsidRPr="00934973">
              <w:t>Yes / No</w:t>
            </w:r>
          </w:p>
        </w:tc>
        <w:tc>
          <w:tcPr>
            <w:tcW w:w="1418" w:type="dxa"/>
          </w:tcPr>
          <w:p w14:paraId="74F1200F" w14:textId="2E7CFC41" w:rsidR="00CE023C" w:rsidRDefault="00CE023C" w:rsidP="00CE023C">
            <w:pPr>
              <w:spacing w:line="360" w:lineRule="auto"/>
              <w:jc w:val="center"/>
            </w:pPr>
          </w:p>
        </w:tc>
        <w:tc>
          <w:tcPr>
            <w:tcW w:w="2410" w:type="dxa"/>
          </w:tcPr>
          <w:p w14:paraId="67948BA7" w14:textId="14E5513A" w:rsidR="00CE023C" w:rsidRPr="00B6527F" w:rsidRDefault="00CE023C" w:rsidP="00CE023C">
            <w:pPr>
              <w:spacing w:line="360" w:lineRule="auto"/>
              <w:jc w:val="center"/>
              <w:rPr>
                <w:highlight w:val="red"/>
              </w:rPr>
            </w:pPr>
            <w:r w:rsidRPr="000713DE">
              <w:t>Fully</w:t>
            </w:r>
            <w:r w:rsidR="005E3CAC">
              <w:t xml:space="preserve"> </w:t>
            </w:r>
            <w:r w:rsidRPr="000713DE">
              <w:t>/Partial</w:t>
            </w:r>
            <w:r w:rsidR="005E3CAC">
              <w:t xml:space="preserve"> </w:t>
            </w:r>
            <w:r w:rsidRPr="000713DE">
              <w:t>/No</w:t>
            </w:r>
          </w:p>
        </w:tc>
        <w:tc>
          <w:tcPr>
            <w:tcW w:w="1275" w:type="dxa"/>
          </w:tcPr>
          <w:p w14:paraId="48BE7D67" w14:textId="77777777" w:rsidR="00CE023C" w:rsidRDefault="00CE023C" w:rsidP="00CE023C">
            <w:pPr>
              <w:spacing w:line="360" w:lineRule="auto"/>
            </w:pPr>
          </w:p>
        </w:tc>
      </w:tr>
      <w:tr w:rsidR="00CE023C" w14:paraId="01E2F663" w14:textId="77777777" w:rsidTr="00CE023C">
        <w:tc>
          <w:tcPr>
            <w:tcW w:w="993" w:type="dxa"/>
          </w:tcPr>
          <w:p w14:paraId="354343F1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695" w:type="dxa"/>
          </w:tcPr>
          <w:p w14:paraId="7092556E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572" w:type="dxa"/>
          </w:tcPr>
          <w:p w14:paraId="38E457D8" w14:textId="77777777" w:rsidR="00CE023C" w:rsidRDefault="00CE023C" w:rsidP="00CE023C">
            <w:pPr>
              <w:spacing w:line="360" w:lineRule="auto"/>
            </w:pPr>
          </w:p>
        </w:tc>
        <w:tc>
          <w:tcPr>
            <w:tcW w:w="1978" w:type="dxa"/>
          </w:tcPr>
          <w:p w14:paraId="2B0ACF1D" w14:textId="6D142946" w:rsidR="00CE023C" w:rsidRDefault="00CE023C" w:rsidP="00EB53F1">
            <w:pPr>
              <w:spacing w:line="360" w:lineRule="auto"/>
              <w:jc w:val="center"/>
            </w:pPr>
            <w:r w:rsidRPr="00934973">
              <w:t>Yes / No</w:t>
            </w:r>
          </w:p>
        </w:tc>
        <w:tc>
          <w:tcPr>
            <w:tcW w:w="1418" w:type="dxa"/>
          </w:tcPr>
          <w:p w14:paraId="58B8569D" w14:textId="0BE6046F" w:rsidR="00CE023C" w:rsidRDefault="00CE023C" w:rsidP="00CE023C">
            <w:pPr>
              <w:spacing w:line="360" w:lineRule="auto"/>
              <w:jc w:val="center"/>
            </w:pPr>
          </w:p>
        </w:tc>
        <w:tc>
          <w:tcPr>
            <w:tcW w:w="2410" w:type="dxa"/>
          </w:tcPr>
          <w:p w14:paraId="47E488CA" w14:textId="43D20B6F" w:rsidR="00CE023C" w:rsidRPr="00B6527F" w:rsidRDefault="00CE023C" w:rsidP="00CE023C">
            <w:pPr>
              <w:spacing w:line="360" w:lineRule="auto"/>
              <w:jc w:val="center"/>
              <w:rPr>
                <w:highlight w:val="red"/>
              </w:rPr>
            </w:pPr>
            <w:r w:rsidRPr="000713DE">
              <w:t>Fully</w:t>
            </w:r>
            <w:r w:rsidR="005E3CAC">
              <w:t xml:space="preserve"> </w:t>
            </w:r>
            <w:r w:rsidRPr="000713DE">
              <w:t>/Partial</w:t>
            </w:r>
            <w:r w:rsidR="005E3CAC">
              <w:t xml:space="preserve"> </w:t>
            </w:r>
            <w:r w:rsidRPr="000713DE">
              <w:t>/No</w:t>
            </w:r>
          </w:p>
        </w:tc>
        <w:tc>
          <w:tcPr>
            <w:tcW w:w="1275" w:type="dxa"/>
          </w:tcPr>
          <w:p w14:paraId="25607E88" w14:textId="77777777" w:rsidR="00CE023C" w:rsidRDefault="00CE023C" w:rsidP="00CE023C">
            <w:pPr>
              <w:spacing w:line="360" w:lineRule="auto"/>
            </w:pPr>
          </w:p>
        </w:tc>
      </w:tr>
      <w:tr w:rsidR="00CE023C" w14:paraId="718E7F0B" w14:textId="77777777" w:rsidTr="00293871">
        <w:tc>
          <w:tcPr>
            <w:tcW w:w="11341" w:type="dxa"/>
            <w:gridSpan w:val="7"/>
          </w:tcPr>
          <w:p w14:paraId="21B52F2E" w14:textId="77777777" w:rsidR="00CE023C" w:rsidRDefault="00CE023C" w:rsidP="00CE023C">
            <w:pPr>
              <w:spacing w:line="360" w:lineRule="auto"/>
            </w:pPr>
            <w:r>
              <w:t>Comments:</w:t>
            </w:r>
          </w:p>
          <w:p w14:paraId="0BE52A25" w14:textId="4279319C" w:rsidR="008C3F55" w:rsidRPr="00954DC8" w:rsidRDefault="008C3F55" w:rsidP="008C3F55">
            <w:pPr>
              <w:rPr>
                <w:i/>
                <w:iCs/>
                <w:sz w:val="18"/>
                <w:szCs w:val="18"/>
              </w:rPr>
            </w:pPr>
            <w:r w:rsidRPr="00954DC8">
              <w:rPr>
                <w:i/>
                <w:iCs/>
                <w:sz w:val="18"/>
                <w:szCs w:val="18"/>
              </w:rPr>
              <w:t>N.B. If 2PN/Day2</w:t>
            </w:r>
            <w:r w:rsidR="00DA5CD6" w:rsidRPr="00954DC8">
              <w:rPr>
                <w:i/>
                <w:iCs/>
                <w:sz w:val="18"/>
                <w:szCs w:val="18"/>
              </w:rPr>
              <w:t xml:space="preserve">/Day3 and culture </w:t>
            </w:r>
            <w:r w:rsidR="00954DC8">
              <w:rPr>
                <w:i/>
                <w:iCs/>
                <w:sz w:val="18"/>
                <w:szCs w:val="18"/>
              </w:rPr>
              <w:t xml:space="preserve">to blast </w:t>
            </w:r>
            <w:r w:rsidR="00954DC8" w:rsidRPr="00954DC8">
              <w:rPr>
                <w:i/>
                <w:iCs/>
                <w:sz w:val="18"/>
                <w:szCs w:val="18"/>
              </w:rPr>
              <w:t>required</w:t>
            </w:r>
            <w:r w:rsidR="00DA5CD6" w:rsidRPr="00954DC8">
              <w:rPr>
                <w:i/>
                <w:iCs/>
                <w:sz w:val="18"/>
                <w:szCs w:val="18"/>
              </w:rPr>
              <w:t xml:space="preserve">, use </w:t>
            </w:r>
            <w:r w:rsidR="00954DC8">
              <w:rPr>
                <w:i/>
                <w:iCs/>
                <w:sz w:val="18"/>
                <w:szCs w:val="18"/>
              </w:rPr>
              <w:t>‘</w:t>
            </w:r>
            <w:r w:rsidR="00DA5CD6" w:rsidRPr="00954DC8">
              <w:rPr>
                <w:i/>
                <w:iCs/>
                <w:sz w:val="18"/>
                <w:szCs w:val="18"/>
              </w:rPr>
              <w:t>Embryo Culture Continuation</w:t>
            </w:r>
            <w:r w:rsidR="00954DC8">
              <w:rPr>
                <w:i/>
                <w:iCs/>
                <w:sz w:val="18"/>
                <w:szCs w:val="18"/>
              </w:rPr>
              <w:t>’</w:t>
            </w:r>
            <w:r w:rsidR="00DA5CD6" w:rsidRPr="00954DC8">
              <w:rPr>
                <w:i/>
                <w:iCs/>
                <w:sz w:val="18"/>
                <w:szCs w:val="18"/>
              </w:rPr>
              <w:t xml:space="preserve"> sheet</w:t>
            </w:r>
          </w:p>
        </w:tc>
      </w:tr>
    </w:tbl>
    <w:p w14:paraId="0D818A20" w14:textId="3BFE1CAA" w:rsidR="00F66649" w:rsidRPr="00424AC9" w:rsidRDefault="00CA14C8" w:rsidP="00C7282F">
      <w:pPr>
        <w:spacing w:after="0" w:line="240" w:lineRule="auto"/>
        <w:rPr>
          <w:sz w:val="16"/>
          <w:szCs w:val="16"/>
        </w:rPr>
      </w:pPr>
      <w:r w:rsidRPr="00424AC9">
        <w:rPr>
          <w:noProof/>
          <w:sz w:val="16"/>
          <w:szCs w:val="16"/>
          <w:lang w:eastAsia="en-GB"/>
        </w:rPr>
        <w:drawing>
          <wp:anchor distT="0" distB="0" distL="114300" distR="114300" simplePos="0" relativeHeight="251706368" behindDoc="0" locked="0" layoutInCell="1" allowOverlap="1" wp14:anchorId="6C0B052C" wp14:editId="17BC6F09">
            <wp:simplePos x="0" y="0"/>
            <wp:positionH relativeFrom="page">
              <wp:posOffset>5630545</wp:posOffset>
            </wp:positionH>
            <wp:positionV relativeFrom="page">
              <wp:posOffset>309245</wp:posOffset>
            </wp:positionV>
            <wp:extent cx="1520456" cy="669851"/>
            <wp:effectExtent l="0" t="0" r="0" b="0"/>
            <wp:wrapSquare wrapText="bothSides"/>
            <wp:docPr id="211407207" name="Picture 7" descr="A blue and pin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4055" name="Picture 7" descr="A blue and pink logo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0456" cy="6698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843"/>
        <w:gridCol w:w="2071"/>
        <w:gridCol w:w="1743"/>
        <w:gridCol w:w="13"/>
        <w:gridCol w:w="1730"/>
        <w:gridCol w:w="1743"/>
        <w:gridCol w:w="2198"/>
      </w:tblGrid>
      <w:tr w:rsidR="00F66649" w14:paraId="34C19F8B" w14:textId="77777777" w:rsidTr="005139A4">
        <w:tc>
          <w:tcPr>
            <w:tcW w:w="11341" w:type="dxa"/>
            <w:gridSpan w:val="7"/>
            <w:shd w:val="clear" w:color="auto" w:fill="245980" w:themeFill="text1"/>
          </w:tcPr>
          <w:p w14:paraId="0443B69F" w14:textId="4921AEC8" w:rsidR="00F66649" w:rsidRPr="00F66649" w:rsidRDefault="00F66649" w:rsidP="00DB4AD9">
            <w:pPr>
              <w:rPr>
                <w:b/>
                <w:bCs/>
                <w:color w:val="FFFFFF" w:themeColor="background1"/>
              </w:rPr>
            </w:pPr>
            <w:r w:rsidRPr="00F66649">
              <w:rPr>
                <w:b/>
                <w:bCs/>
                <w:color w:val="FFFFFF" w:themeColor="background1"/>
              </w:rPr>
              <w:t>Embryo Transfer</w:t>
            </w:r>
          </w:p>
        </w:tc>
      </w:tr>
      <w:tr w:rsidR="00F66649" w14:paraId="0279B6B6" w14:textId="77777777" w:rsidTr="005139A4">
        <w:tc>
          <w:tcPr>
            <w:tcW w:w="1843" w:type="dxa"/>
            <w:shd w:val="clear" w:color="auto" w:fill="245980" w:themeFill="text1"/>
          </w:tcPr>
          <w:p w14:paraId="031270AA" w14:textId="072F39BC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Date</w:t>
            </w:r>
          </w:p>
        </w:tc>
        <w:tc>
          <w:tcPr>
            <w:tcW w:w="2071" w:type="dxa"/>
          </w:tcPr>
          <w:p w14:paraId="7578E313" w14:textId="77777777" w:rsidR="00F66649" w:rsidRDefault="00F66649" w:rsidP="00DB4AD9"/>
        </w:tc>
        <w:tc>
          <w:tcPr>
            <w:tcW w:w="1743" w:type="dxa"/>
            <w:shd w:val="clear" w:color="auto" w:fill="245980" w:themeFill="text1"/>
          </w:tcPr>
          <w:p w14:paraId="39AC4E62" w14:textId="2FDBC5BC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Time</w:t>
            </w:r>
          </w:p>
        </w:tc>
        <w:tc>
          <w:tcPr>
            <w:tcW w:w="1743" w:type="dxa"/>
            <w:gridSpan w:val="2"/>
          </w:tcPr>
          <w:p w14:paraId="2247E789" w14:textId="77777777" w:rsidR="00F66649" w:rsidRDefault="00F66649" w:rsidP="00DB4AD9"/>
        </w:tc>
        <w:tc>
          <w:tcPr>
            <w:tcW w:w="1743" w:type="dxa"/>
            <w:shd w:val="clear" w:color="auto" w:fill="245980" w:themeFill="text1"/>
          </w:tcPr>
          <w:p w14:paraId="3B8A35C2" w14:textId="0538AFA5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Day of ET</w:t>
            </w:r>
          </w:p>
        </w:tc>
        <w:tc>
          <w:tcPr>
            <w:tcW w:w="2198" w:type="dxa"/>
          </w:tcPr>
          <w:p w14:paraId="403D15CA" w14:textId="6675CFAE" w:rsidR="00F66649" w:rsidRDefault="00FD35C2" w:rsidP="00FD35C2">
            <w:pPr>
              <w:jc w:val="center"/>
            </w:pPr>
            <w:r>
              <w:t xml:space="preserve">5 </w:t>
            </w:r>
          </w:p>
        </w:tc>
      </w:tr>
      <w:tr w:rsidR="00F66649" w14:paraId="02207006" w14:textId="77777777" w:rsidTr="005139A4">
        <w:tc>
          <w:tcPr>
            <w:tcW w:w="1843" w:type="dxa"/>
            <w:shd w:val="clear" w:color="auto" w:fill="245980" w:themeFill="text1"/>
          </w:tcPr>
          <w:p w14:paraId="12630CCE" w14:textId="661BE32B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Shared Motherhood?</w:t>
            </w:r>
          </w:p>
        </w:tc>
        <w:tc>
          <w:tcPr>
            <w:tcW w:w="2071" w:type="dxa"/>
          </w:tcPr>
          <w:p w14:paraId="25919658" w14:textId="77777777" w:rsidR="00F66649" w:rsidRDefault="00F66649" w:rsidP="00AE31F2">
            <w:pPr>
              <w:jc w:val="center"/>
            </w:pPr>
            <w:r>
              <w:t>Yes/ No</w:t>
            </w:r>
          </w:p>
          <w:p w14:paraId="10308C0C" w14:textId="5E263CA8" w:rsidR="00F66649" w:rsidRDefault="00FD35C2" w:rsidP="00DB4A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</w:t>
            </w:r>
            <w:r w:rsidR="00F66649" w:rsidRPr="00F66649">
              <w:rPr>
                <w:sz w:val="20"/>
                <w:szCs w:val="20"/>
              </w:rPr>
              <w:t xml:space="preserve"> of ET pat</w:t>
            </w:r>
            <w:r w:rsidR="00F66649">
              <w:rPr>
                <w:sz w:val="20"/>
                <w:szCs w:val="20"/>
              </w:rPr>
              <w:t>ient:</w:t>
            </w:r>
          </w:p>
          <w:p w14:paraId="7CEF0683" w14:textId="0B78BF1A" w:rsidR="00F66649" w:rsidRPr="00F66649" w:rsidRDefault="00F66649" w:rsidP="00DB4AD9">
            <w:pPr>
              <w:rPr>
                <w:sz w:val="20"/>
                <w:szCs w:val="20"/>
              </w:rPr>
            </w:pPr>
          </w:p>
        </w:tc>
        <w:tc>
          <w:tcPr>
            <w:tcW w:w="1743" w:type="dxa"/>
            <w:shd w:val="clear" w:color="auto" w:fill="245980" w:themeFill="text1"/>
          </w:tcPr>
          <w:p w14:paraId="78D9D1F6" w14:textId="096D696F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Lab </w:t>
            </w:r>
            <w:r w:rsidR="00FD35C2" w:rsidRPr="00262B08">
              <w:rPr>
                <w:color w:val="FFFFFF" w:themeColor="background1"/>
              </w:rPr>
              <w:t>O</w:t>
            </w:r>
            <w:r w:rsidRPr="00262B08">
              <w:rPr>
                <w:color w:val="FFFFFF" w:themeColor="background1"/>
              </w:rPr>
              <w:t>perator</w:t>
            </w:r>
          </w:p>
        </w:tc>
        <w:tc>
          <w:tcPr>
            <w:tcW w:w="1743" w:type="dxa"/>
            <w:gridSpan w:val="2"/>
          </w:tcPr>
          <w:p w14:paraId="5758CCAB" w14:textId="77777777" w:rsidR="00F66649" w:rsidRDefault="00F66649" w:rsidP="00DB4AD9"/>
        </w:tc>
        <w:tc>
          <w:tcPr>
            <w:tcW w:w="1743" w:type="dxa"/>
            <w:shd w:val="clear" w:color="auto" w:fill="245980" w:themeFill="text1"/>
          </w:tcPr>
          <w:p w14:paraId="04B0912B" w14:textId="56422099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Clinical </w:t>
            </w:r>
            <w:r w:rsidR="00FD35C2" w:rsidRPr="00262B08">
              <w:rPr>
                <w:color w:val="FFFFFF" w:themeColor="background1"/>
              </w:rPr>
              <w:t>O</w:t>
            </w:r>
            <w:r w:rsidRPr="00262B08">
              <w:rPr>
                <w:color w:val="FFFFFF" w:themeColor="background1"/>
              </w:rPr>
              <w:t>perator</w:t>
            </w:r>
          </w:p>
        </w:tc>
        <w:tc>
          <w:tcPr>
            <w:tcW w:w="2198" w:type="dxa"/>
          </w:tcPr>
          <w:p w14:paraId="04BDD852" w14:textId="77777777" w:rsidR="00F66649" w:rsidRDefault="00F66649" w:rsidP="00DB4AD9"/>
        </w:tc>
      </w:tr>
      <w:tr w:rsidR="00F66649" w14:paraId="7D62C5A5" w14:textId="77777777" w:rsidTr="005139A4">
        <w:tc>
          <w:tcPr>
            <w:tcW w:w="1843" w:type="dxa"/>
            <w:shd w:val="clear" w:color="auto" w:fill="245980" w:themeFill="text1"/>
          </w:tcPr>
          <w:p w14:paraId="31764C6E" w14:textId="18F3EA59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Meets </w:t>
            </w:r>
            <w:r w:rsidR="00EF7594" w:rsidRPr="00262B08">
              <w:rPr>
                <w:color w:val="FFFFFF" w:themeColor="background1"/>
              </w:rPr>
              <w:t>eSET</w:t>
            </w:r>
            <w:r w:rsidRPr="00262B08">
              <w:rPr>
                <w:color w:val="FFFFFF" w:themeColor="background1"/>
              </w:rPr>
              <w:t>?</w:t>
            </w:r>
          </w:p>
        </w:tc>
        <w:tc>
          <w:tcPr>
            <w:tcW w:w="2071" w:type="dxa"/>
          </w:tcPr>
          <w:p w14:paraId="225EDEEC" w14:textId="22DDCD22" w:rsidR="00F66649" w:rsidRDefault="00F66649" w:rsidP="003F3266">
            <w:pPr>
              <w:jc w:val="center"/>
            </w:pPr>
            <w:r>
              <w:t>Yes/ No</w:t>
            </w:r>
          </w:p>
        </w:tc>
        <w:tc>
          <w:tcPr>
            <w:tcW w:w="1743" w:type="dxa"/>
            <w:shd w:val="clear" w:color="auto" w:fill="245980" w:themeFill="text1"/>
          </w:tcPr>
          <w:p w14:paraId="2C9ACEBD" w14:textId="0EB932C0" w:rsidR="00F66649" w:rsidRPr="00262B08" w:rsidRDefault="00F66649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No. Embryos for ET</w:t>
            </w:r>
          </w:p>
        </w:tc>
        <w:tc>
          <w:tcPr>
            <w:tcW w:w="1743" w:type="dxa"/>
            <w:gridSpan w:val="2"/>
          </w:tcPr>
          <w:p w14:paraId="49F9FBAE" w14:textId="2AD1EFB8" w:rsidR="00F66649" w:rsidRDefault="00F66649" w:rsidP="00FD35C2">
            <w:pPr>
              <w:jc w:val="center"/>
            </w:pPr>
            <w:r>
              <w:t>1</w:t>
            </w:r>
            <w:r w:rsidR="00FD35C2">
              <w:t xml:space="preserve"> </w:t>
            </w:r>
            <w:r>
              <w:t>/</w:t>
            </w:r>
            <w:r w:rsidR="00FD35C2">
              <w:t xml:space="preserve"> </w:t>
            </w:r>
            <w:r>
              <w:t>2</w:t>
            </w:r>
            <w:r w:rsidR="00FD35C2">
              <w:t xml:space="preserve"> / 3</w:t>
            </w:r>
          </w:p>
        </w:tc>
        <w:tc>
          <w:tcPr>
            <w:tcW w:w="1743" w:type="dxa"/>
            <w:shd w:val="clear" w:color="auto" w:fill="245980" w:themeFill="text1"/>
          </w:tcPr>
          <w:p w14:paraId="40C2226F" w14:textId="77777777" w:rsidR="00F66649" w:rsidRDefault="00FD35C2" w:rsidP="00DB4AD9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Embryo</w:t>
            </w:r>
            <w:r w:rsidR="00F66649" w:rsidRPr="00262B08">
              <w:rPr>
                <w:color w:val="FFFFFF" w:themeColor="background1"/>
              </w:rPr>
              <w:t xml:space="preserve">Glue </w:t>
            </w:r>
          </w:p>
          <w:p w14:paraId="163925F2" w14:textId="4C9BC9C7" w:rsidR="00820EDB" w:rsidRPr="00262B08" w:rsidRDefault="00820EDB" w:rsidP="00DB4AD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AH</w:t>
            </w:r>
          </w:p>
        </w:tc>
        <w:tc>
          <w:tcPr>
            <w:tcW w:w="2198" w:type="dxa"/>
          </w:tcPr>
          <w:p w14:paraId="23E04B13" w14:textId="77777777" w:rsidR="00F66649" w:rsidRDefault="00F66649" w:rsidP="00FD35C2">
            <w:pPr>
              <w:jc w:val="center"/>
            </w:pPr>
            <w:r>
              <w:t>Yes / No</w:t>
            </w:r>
          </w:p>
          <w:p w14:paraId="29715F53" w14:textId="6EACDB09" w:rsidR="00820EDB" w:rsidRDefault="00820EDB" w:rsidP="00FD35C2">
            <w:pPr>
              <w:jc w:val="center"/>
            </w:pPr>
            <w:r>
              <w:t>Yes / No</w:t>
            </w:r>
          </w:p>
        </w:tc>
      </w:tr>
      <w:tr w:rsidR="00F66649" w14:paraId="114D2DC8" w14:textId="77777777" w:rsidTr="005139A4">
        <w:tc>
          <w:tcPr>
            <w:tcW w:w="1843" w:type="dxa"/>
            <w:shd w:val="clear" w:color="auto" w:fill="245980" w:themeFill="text1"/>
          </w:tcPr>
          <w:p w14:paraId="51454A9E" w14:textId="350062A7" w:rsidR="00F66649" w:rsidRPr="00262B08" w:rsidRDefault="00F66649" w:rsidP="00A11CF8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Embryo </w:t>
            </w:r>
            <w:r w:rsidR="00FD35C2" w:rsidRPr="00262B08">
              <w:rPr>
                <w:color w:val="FFFFFF" w:themeColor="background1"/>
              </w:rPr>
              <w:t>G</w:t>
            </w:r>
            <w:r w:rsidRPr="00262B08">
              <w:rPr>
                <w:color w:val="FFFFFF" w:themeColor="background1"/>
              </w:rPr>
              <w:t>rade</w:t>
            </w:r>
          </w:p>
        </w:tc>
        <w:tc>
          <w:tcPr>
            <w:tcW w:w="2071" w:type="dxa"/>
          </w:tcPr>
          <w:p w14:paraId="39FF182B" w14:textId="77777777" w:rsidR="00F66649" w:rsidRDefault="00F66649" w:rsidP="00DB4AD9">
            <w:r>
              <w:t>1.</w:t>
            </w:r>
          </w:p>
          <w:p w14:paraId="42ACE661" w14:textId="77777777" w:rsidR="00EF7594" w:rsidRDefault="00EF7594" w:rsidP="00DB4AD9"/>
          <w:p w14:paraId="019522E7" w14:textId="77777777" w:rsidR="00F66649" w:rsidRDefault="00F66649" w:rsidP="00DB4AD9"/>
          <w:p w14:paraId="6A4C7D04" w14:textId="7F33162F" w:rsidR="00F66649" w:rsidRDefault="00F66649" w:rsidP="00DB4AD9"/>
        </w:tc>
        <w:tc>
          <w:tcPr>
            <w:tcW w:w="1743" w:type="dxa"/>
          </w:tcPr>
          <w:p w14:paraId="3D433C86" w14:textId="77777777" w:rsidR="00F66649" w:rsidRDefault="00F66649" w:rsidP="00DB4AD9">
            <w:r>
              <w:t>2.</w:t>
            </w:r>
          </w:p>
          <w:p w14:paraId="57C3F18B" w14:textId="77777777" w:rsidR="00F66649" w:rsidRDefault="00F66649" w:rsidP="00DB4AD9"/>
          <w:p w14:paraId="254E587F" w14:textId="77777777" w:rsidR="00EF7594" w:rsidRDefault="00EF7594" w:rsidP="00F66649"/>
          <w:p w14:paraId="1364F8B1" w14:textId="65E6FB0A" w:rsidR="00F66649" w:rsidRDefault="00F66649" w:rsidP="00F66649"/>
        </w:tc>
        <w:tc>
          <w:tcPr>
            <w:tcW w:w="1743" w:type="dxa"/>
            <w:gridSpan w:val="2"/>
          </w:tcPr>
          <w:p w14:paraId="5CA18F77" w14:textId="77777777" w:rsidR="00F66649" w:rsidRDefault="00F66649" w:rsidP="00DB4AD9">
            <w:r>
              <w:t>3.</w:t>
            </w:r>
          </w:p>
          <w:p w14:paraId="37CBE4FE" w14:textId="77777777" w:rsidR="00F66649" w:rsidRDefault="00F66649" w:rsidP="00DB4AD9"/>
          <w:p w14:paraId="61AE0151" w14:textId="77777777" w:rsidR="00EF7594" w:rsidRDefault="00EF7594" w:rsidP="00F66649"/>
          <w:p w14:paraId="23A569E8" w14:textId="6939931C" w:rsidR="00F66649" w:rsidRDefault="00F66649" w:rsidP="00F66649"/>
        </w:tc>
        <w:tc>
          <w:tcPr>
            <w:tcW w:w="1743" w:type="dxa"/>
            <w:shd w:val="clear" w:color="auto" w:fill="245980" w:themeFill="text1"/>
          </w:tcPr>
          <w:p w14:paraId="7F04AEC1" w14:textId="4AB4008E" w:rsidR="00262B08" w:rsidRDefault="00EF7594" w:rsidP="00386CA7">
            <w:pPr>
              <w:spacing w:line="276" w:lineRule="auto"/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Catheter </w:t>
            </w:r>
            <w:r w:rsidR="00FD35C2" w:rsidRPr="00262B08">
              <w:rPr>
                <w:color w:val="FFFFFF" w:themeColor="background1"/>
              </w:rPr>
              <w:t>U</w:t>
            </w:r>
            <w:r w:rsidRPr="00262B08">
              <w:rPr>
                <w:color w:val="FFFFFF" w:themeColor="background1"/>
              </w:rPr>
              <w:t>sed</w:t>
            </w:r>
          </w:p>
          <w:p w14:paraId="5229B885" w14:textId="76861A01" w:rsidR="00262B08" w:rsidRDefault="00262B08" w:rsidP="00386CA7">
            <w:pPr>
              <w:spacing w:line="276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Mucus</w:t>
            </w:r>
          </w:p>
          <w:p w14:paraId="557B940C" w14:textId="77777777" w:rsidR="00262B08" w:rsidRDefault="00262B08" w:rsidP="00386CA7">
            <w:pPr>
              <w:spacing w:line="276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Blood</w:t>
            </w:r>
          </w:p>
          <w:p w14:paraId="1BDCA753" w14:textId="1F13E00C" w:rsidR="00262B08" w:rsidRPr="00262B08" w:rsidRDefault="00262B08" w:rsidP="00386CA7">
            <w:pPr>
              <w:spacing w:line="276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Sedation</w:t>
            </w:r>
          </w:p>
        </w:tc>
        <w:tc>
          <w:tcPr>
            <w:tcW w:w="2198" w:type="dxa"/>
          </w:tcPr>
          <w:p w14:paraId="42A84782" w14:textId="484E0C40" w:rsidR="00262B08" w:rsidRDefault="00FD35C2" w:rsidP="00386CA7">
            <w:pPr>
              <w:spacing w:line="276" w:lineRule="auto"/>
              <w:jc w:val="center"/>
            </w:pPr>
            <w:r>
              <w:t>Wallace / Cook</w:t>
            </w:r>
            <w:r w:rsidR="00630C9D">
              <w:t xml:space="preserve"> </w:t>
            </w:r>
          </w:p>
          <w:p w14:paraId="4965C3AC" w14:textId="64D0F80C" w:rsidR="00262B08" w:rsidRDefault="00262B08" w:rsidP="00386CA7">
            <w:pPr>
              <w:spacing w:line="276" w:lineRule="auto"/>
              <w:jc w:val="center"/>
            </w:pPr>
            <w:r>
              <w:t>+ / ++ / +++</w:t>
            </w:r>
          </w:p>
          <w:p w14:paraId="49D59FF3" w14:textId="21695D46" w:rsidR="00262B08" w:rsidRDefault="00262B08" w:rsidP="00386CA7">
            <w:pPr>
              <w:spacing w:line="276" w:lineRule="auto"/>
              <w:jc w:val="center"/>
            </w:pPr>
            <w:r>
              <w:t>+ / ++ / +++</w:t>
            </w:r>
          </w:p>
          <w:p w14:paraId="7B0BDDE9" w14:textId="10C709D5" w:rsidR="00262B08" w:rsidRDefault="00262B08" w:rsidP="00386CA7">
            <w:pPr>
              <w:spacing w:line="276" w:lineRule="auto"/>
              <w:jc w:val="center"/>
            </w:pPr>
            <w:r>
              <w:t>Yes / No</w:t>
            </w:r>
          </w:p>
        </w:tc>
      </w:tr>
      <w:tr w:rsidR="00380EA6" w14:paraId="64668A45" w14:textId="77777777" w:rsidTr="005139A4">
        <w:trPr>
          <w:trHeight w:val="351"/>
        </w:trPr>
        <w:tc>
          <w:tcPr>
            <w:tcW w:w="11341" w:type="dxa"/>
            <w:gridSpan w:val="7"/>
            <w:shd w:val="clear" w:color="auto" w:fill="245980" w:themeFill="text1"/>
          </w:tcPr>
          <w:p w14:paraId="19A4DAB1" w14:textId="2C9F158C" w:rsidR="00380EA6" w:rsidRDefault="00380EA6" w:rsidP="00DB4AD9">
            <w:r w:rsidRPr="00380EA6">
              <w:rPr>
                <w:b/>
                <w:bCs/>
                <w:color w:val="FFFFFF" w:themeColor="background1"/>
              </w:rPr>
              <w:t>Witness</w:t>
            </w:r>
            <w:r>
              <w:rPr>
                <w:b/>
                <w:bCs/>
                <w:color w:val="FFFFFF" w:themeColor="background1"/>
              </w:rPr>
              <w:t xml:space="preserve">ing </w:t>
            </w:r>
          </w:p>
        </w:tc>
      </w:tr>
      <w:tr w:rsidR="004F668F" w14:paraId="532116FA" w14:textId="77777777" w:rsidTr="005E3B4E">
        <w:trPr>
          <w:trHeight w:val="351"/>
        </w:trPr>
        <w:tc>
          <w:tcPr>
            <w:tcW w:w="5670" w:type="dxa"/>
            <w:gridSpan w:val="4"/>
            <w:shd w:val="clear" w:color="auto" w:fill="FFFFFF" w:themeFill="background1"/>
          </w:tcPr>
          <w:p w14:paraId="1A61B29F" w14:textId="1DEBE2CC" w:rsidR="004F668F" w:rsidRPr="005139A4" w:rsidRDefault="004F668F" w:rsidP="00B820CD">
            <w:pPr>
              <w:jc w:val="left"/>
              <w:rPr>
                <w:b/>
                <w:bCs/>
              </w:rPr>
            </w:pPr>
            <w:r w:rsidRPr="005139A4">
              <w:rPr>
                <w:b/>
                <w:bCs/>
              </w:rPr>
              <w:t>Embryo</w:t>
            </w:r>
            <w:r w:rsidR="00B820CD" w:rsidRPr="005139A4">
              <w:rPr>
                <w:b/>
                <w:bCs/>
              </w:rPr>
              <w:t>(s)</w:t>
            </w:r>
            <w:r w:rsidRPr="005139A4">
              <w:rPr>
                <w:b/>
                <w:bCs/>
              </w:rPr>
              <w:t xml:space="preserve"> from Culture Dish to ET dish </w:t>
            </w:r>
          </w:p>
          <w:p w14:paraId="6B843AB9" w14:textId="3B81A601" w:rsidR="004F668F" w:rsidRDefault="004F668F" w:rsidP="00B820CD">
            <w:pPr>
              <w:jc w:val="left"/>
              <w:rPr>
                <w:b/>
                <w:bCs/>
              </w:rPr>
            </w:pPr>
            <w:r w:rsidRPr="005139A4">
              <w:t>(</w:t>
            </w:r>
            <w:r w:rsidR="00386CA7" w:rsidRPr="005139A4">
              <w:t xml:space="preserve">Culture </w:t>
            </w:r>
            <w:r w:rsidRPr="005139A4">
              <w:t xml:space="preserve">Dish, Lab </w:t>
            </w:r>
            <w:r w:rsidR="00FB7E1F" w:rsidRPr="005139A4">
              <w:t>N</w:t>
            </w:r>
            <w:r w:rsidRPr="005139A4">
              <w:t>otes, RI)</w:t>
            </w:r>
          </w:p>
        </w:tc>
        <w:tc>
          <w:tcPr>
            <w:tcW w:w="5671" w:type="dxa"/>
            <w:gridSpan w:val="3"/>
            <w:shd w:val="clear" w:color="auto" w:fill="FFFFFF" w:themeFill="background1"/>
          </w:tcPr>
          <w:p w14:paraId="0650E025" w14:textId="2E989260" w:rsidR="008A0DBB" w:rsidRPr="00FB7E1F" w:rsidRDefault="004F668F" w:rsidP="008A0DBB">
            <w:pPr>
              <w:spacing w:line="276" w:lineRule="auto"/>
              <w:jc w:val="left"/>
            </w:pPr>
            <w:r w:rsidRPr="00FB7E1F">
              <w:t>Lab Operator:</w:t>
            </w:r>
            <w:r w:rsidR="00F412F4">
              <w:t xml:space="preserve"> </w:t>
            </w:r>
          </w:p>
          <w:p w14:paraId="4ACDC591" w14:textId="1B42A8C6" w:rsidR="004F668F" w:rsidRPr="00FB7E1F" w:rsidRDefault="00FB7E1F" w:rsidP="008A0DBB">
            <w:pPr>
              <w:spacing w:line="276" w:lineRule="auto"/>
              <w:jc w:val="left"/>
            </w:pPr>
            <w:r>
              <w:t>Witness:</w:t>
            </w:r>
            <w:r w:rsidR="00F412F4">
              <w:t xml:space="preserve">    </w:t>
            </w:r>
          </w:p>
        </w:tc>
      </w:tr>
      <w:tr w:rsidR="00287DD2" w14:paraId="09E8BA44" w14:textId="77777777" w:rsidTr="00141CB7">
        <w:trPr>
          <w:trHeight w:val="351"/>
        </w:trPr>
        <w:tc>
          <w:tcPr>
            <w:tcW w:w="5670" w:type="dxa"/>
            <w:gridSpan w:val="4"/>
            <w:shd w:val="clear" w:color="auto" w:fill="FFFFFF" w:themeFill="background1"/>
          </w:tcPr>
          <w:p w14:paraId="45E7DEFA" w14:textId="77777777" w:rsidR="00287DD2" w:rsidRDefault="00287DD2" w:rsidP="00287DD2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Verbal </w:t>
            </w:r>
            <w:r w:rsidRPr="00380EA6">
              <w:rPr>
                <w:b/>
                <w:bCs/>
              </w:rPr>
              <w:t xml:space="preserve">Patient ID </w:t>
            </w:r>
            <w:r>
              <w:rPr>
                <w:b/>
                <w:bCs/>
              </w:rPr>
              <w:t>C</w:t>
            </w:r>
            <w:r w:rsidRPr="00380EA6">
              <w:rPr>
                <w:b/>
                <w:bCs/>
              </w:rPr>
              <w:t>heck</w:t>
            </w:r>
            <w:r>
              <w:rPr>
                <w:b/>
                <w:bCs/>
              </w:rPr>
              <w:t xml:space="preserve"> </w:t>
            </w:r>
          </w:p>
          <w:p w14:paraId="7C89E8B2" w14:textId="09690728" w:rsidR="00287DD2" w:rsidRPr="00287DD2" w:rsidRDefault="00287DD2" w:rsidP="00287DD2">
            <w:r w:rsidRPr="00380EA6">
              <w:t>(</w:t>
            </w:r>
            <w:r>
              <w:t>Full Name, DOB</w:t>
            </w:r>
            <w:r w:rsidRPr="00380EA6">
              <w:t>,</w:t>
            </w:r>
            <w:r>
              <w:t xml:space="preserve"> </w:t>
            </w:r>
            <w:r w:rsidRPr="00F4623C">
              <w:rPr>
                <w:shd w:val="clear" w:color="auto" w:fill="FFFFFF" w:themeFill="background1"/>
              </w:rPr>
              <w:t>Post code,</w:t>
            </w:r>
            <w:r w:rsidRPr="00380EA6">
              <w:t xml:space="preserve"> </w:t>
            </w:r>
            <w:r>
              <w:t>L</w:t>
            </w:r>
            <w:r w:rsidRPr="00380EA6">
              <w:t xml:space="preserve">ab </w:t>
            </w:r>
            <w:r>
              <w:t>N</w:t>
            </w:r>
            <w:r w:rsidRPr="00380EA6">
              <w:t>otes and RI card)</w:t>
            </w:r>
          </w:p>
        </w:tc>
        <w:tc>
          <w:tcPr>
            <w:tcW w:w="5671" w:type="dxa"/>
            <w:gridSpan w:val="3"/>
            <w:shd w:val="clear" w:color="auto" w:fill="DBECF8" w:themeFill="text2" w:themeFillTint="1A"/>
          </w:tcPr>
          <w:p w14:paraId="324CF3FB" w14:textId="77777777" w:rsidR="00287DD2" w:rsidRPr="005B1C14" w:rsidRDefault="00287DD2" w:rsidP="008A0DBB">
            <w:pPr>
              <w:spacing w:line="276" w:lineRule="auto"/>
              <w:jc w:val="left"/>
            </w:pPr>
            <w:r w:rsidRPr="005B1C14">
              <w:t>Lab Operator:</w:t>
            </w:r>
          </w:p>
          <w:p w14:paraId="51B0E25C" w14:textId="2CF7A150" w:rsidR="00287DD2" w:rsidRPr="00FB7E1F" w:rsidRDefault="00287DD2" w:rsidP="008A0DBB">
            <w:pPr>
              <w:spacing w:line="276" w:lineRule="auto"/>
              <w:jc w:val="left"/>
            </w:pPr>
            <w:r w:rsidRPr="005B1C14">
              <w:t>Clinical Operator:</w:t>
            </w:r>
          </w:p>
        </w:tc>
      </w:tr>
      <w:tr w:rsidR="004F668F" w14:paraId="1A20ABD3" w14:textId="77777777" w:rsidTr="005E3B4E">
        <w:trPr>
          <w:trHeight w:val="351"/>
        </w:trPr>
        <w:tc>
          <w:tcPr>
            <w:tcW w:w="5670" w:type="dxa"/>
            <w:gridSpan w:val="4"/>
            <w:shd w:val="clear" w:color="auto" w:fill="FFFFFF" w:themeFill="background1"/>
          </w:tcPr>
          <w:p w14:paraId="113EAAB3" w14:textId="02C7F603" w:rsidR="00FB7E1F" w:rsidRPr="00FB7E1F" w:rsidRDefault="00FB7E1F" w:rsidP="00B820CD">
            <w:pPr>
              <w:jc w:val="left"/>
              <w:rPr>
                <w:b/>
                <w:bCs/>
              </w:rPr>
            </w:pPr>
            <w:r w:rsidRPr="00FB7E1F">
              <w:rPr>
                <w:b/>
                <w:bCs/>
              </w:rPr>
              <w:t>Loading Catheter</w:t>
            </w:r>
          </w:p>
          <w:p w14:paraId="77240849" w14:textId="7344DD93" w:rsidR="004F668F" w:rsidRPr="004C2A1E" w:rsidRDefault="00FB7E1F" w:rsidP="00B820CD">
            <w:pPr>
              <w:jc w:val="left"/>
              <w:rPr>
                <w:b/>
                <w:bCs/>
                <w:color w:val="FFFFFF" w:themeColor="background1"/>
              </w:rPr>
            </w:pPr>
            <w:r>
              <w:t>(ET Dish, Lab notes, RI)</w:t>
            </w:r>
          </w:p>
        </w:tc>
        <w:tc>
          <w:tcPr>
            <w:tcW w:w="5671" w:type="dxa"/>
            <w:gridSpan w:val="3"/>
            <w:shd w:val="clear" w:color="auto" w:fill="auto"/>
          </w:tcPr>
          <w:p w14:paraId="046BEB67" w14:textId="2724E52C" w:rsidR="00FB7E1F" w:rsidRPr="00FB7E1F" w:rsidRDefault="00FB7E1F" w:rsidP="008A0DBB">
            <w:pPr>
              <w:spacing w:line="276" w:lineRule="auto"/>
              <w:jc w:val="left"/>
            </w:pPr>
            <w:r w:rsidRPr="00FB7E1F">
              <w:t>Lab Operator:</w:t>
            </w:r>
          </w:p>
          <w:p w14:paraId="3C5EC10C" w14:textId="0B3BE7F4" w:rsidR="004F668F" w:rsidRPr="00FB7E1F" w:rsidRDefault="007E49C6" w:rsidP="008A0DBB">
            <w:pPr>
              <w:spacing w:line="276" w:lineRule="auto"/>
              <w:jc w:val="left"/>
            </w:pPr>
            <w:r>
              <w:t>Witness</w:t>
            </w:r>
            <w:r w:rsidR="00FB7E1F" w:rsidRPr="00FB7E1F">
              <w:t>:</w:t>
            </w:r>
          </w:p>
        </w:tc>
      </w:tr>
      <w:tr w:rsidR="004F668F" w14:paraId="7F457EF2" w14:textId="4AAFEB3F" w:rsidTr="00EF3226">
        <w:trPr>
          <w:trHeight w:val="375"/>
        </w:trPr>
        <w:tc>
          <w:tcPr>
            <w:tcW w:w="11341" w:type="dxa"/>
            <w:gridSpan w:val="7"/>
            <w:shd w:val="clear" w:color="auto" w:fill="auto"/>
          </w:tcPr>
          <w:p w14:paraId="59E0AEBF" w14:textId="272DBBDA" w:rsidR="00EF3226" w:rsidRDefault="004F668F" w:rsidP="00287DD2">
            <w:pPr>
              <w:jc w:val="left"/>
            </w:pPr>
            <w:r w:rsidRPr="00EF3226">
              <w:t>Comments</w:t>
            </w:r>
            <w:r w:rsidR="00FB7E1F" w:rsidRPr="00EF3226">
              <w:t>:</w:t>
            </w:r>
            <w:r w:rsidR="00287DD2">
              <w:rPr>
                <w:b/>
                <w:bCs/>
              </w:rPr>
              <w:t xml:space="preserve"> </w:t>
            </w:r>
          </w:p>
        </w:tc>
      </w:tr>
    </w:tbl>
    <w:p w14:paraId="3CF694AE" w14:textId="1CAF55F6" w:rsidR="00DB4AD9" w:rsidRPr="00424AC9" w:rsidRDefault="00DB4AD9" w:rsidP="005E3B4E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1387"/>
        <w:gridCol w:w="1072"/>
        <w:gridCol w:w="1415"/>
        <w:gridCol w:w="1268"/>
        <w:gridCol w:w="1975"/>
        <w:gridCol w:w="1269"/>
        <w:gridCol w:w="1688"/>
        <w:gridCol w:w="1267"/>
      </w:tblGrid>
      <w:tr w:rsidR="00CB75D6" w14:paraId="161F8D5E" w14:textId="77777777" w:rsidTr="005139A4">
        <w:tc>
          <w:tcPr>
            <w:tcW w:w="11341" w:type="dxa"/>
            <w:gridSpan w:val="8"/>
            <w:shd w:val="clear" w:color="auto" w:fill="245980" w:themeFill="text1"/>
          </w:tcPr>
          <w:p w14:paraId="61F52F2C" w14:textId="285B80F6" w:rsidR="00CB75D6" w:rsidRPr="000B2734" w:rsidRDefault="00CB75D6" w:rsidP="005E3B4E">
            <w:pPr>
              <w:rPr>
                <w:b/>
                <w:bCs/>
                <w:color w:val="FFFFFF" w:themeColor="background1"/>
              </w:rPr>
            </w:pPr>
            <w:r w:rsidRPr="000B2734">
              <w:rPr>
                <w:b/>
                <w:bCs/>
                <w:color w:val="FFFFFF" w:themeColor="background1"/>
              </w:rPr>
              <w:t>End of</w:t>
            </w:r>
            <w:r w:rsidR="00FB7E1F">
              <w:rPr>
                <w:b/>
                <w:bCs/>
                <w:color w:val="FFFFFF" w:themeColor="background1"/>
              </w:rPr>
              <w:t xml:space="preserve"> Cycle Discard and Checks</w:t>
            </w:r>
          </w:p>
        </w:tc>
      </w:tr>
      <w:tr w:rsidR="00CD1AAE" w14:paraId="3A7462D6" w14:textId="77777777" w:rsidTr="005E3B4E">
        <w:tc>
          <w:tcPr>
            <w:tcW w:w="5142" w:type="dxa"/>
            <w:gridSpan w:val="4"/>
            <w:shd w:val="clear" w:color="auto" w:fill="FFFFFF" w:themeFill="background1"/>
          </w:tcPr>
          <w:p w14:paraId="537F1595" w14:textId="738637FD" w:rsidR="007653FD" w:rsidRDefault="007A3482" w:rsidP="00346CFF">
            <w:pPr>
              <w:jc w:val="left"/>
            </w:pPr>
            <w:r>
              <w:rPr>
                <w:b/>
                <w:bCs/>
              </w:rPr>
              <w:t xml:space="preserve">G2 </w:t>
            </w:r>
            <w:r w:rsidR="00640CE8">
              <w:rPr>
                <w:b/>
                <w:bCs/>
              </w:rPr>
              <w:t xml:space="preserve">Dish </w:t>
            </w:r>
            <w:r w:rsidR="009A088C" w:rsidRPr="00346CFF">
              <w:rPr>
                <w:b/>
                <w:bCs/>
              </w:rPr>
              <w:t>Discard</w:t>
            </w:r>
            <w:r w:rsidR="00346CFF" w:rsidRPr="00346CFF">
              <w:rPr>
                <w:b/>
                <w:bCs/>
              </w:rPr>
              <w:t xml:space="preserve"> Witness</w:t>
            </w:r>
            <w:r w:rsidR="00726918">
              <w:t xml:space="preserve"> (</w:t>
            </w:r>
            <w:r w:rsidR="00B50C9D">
              <w:t xml:space="preserve">Culture </w:t>
            </w:r>
            <w:r w:rsidR="00726918">
              <w:t>Dish, lab notes,</w:t>
            </w:r>
            <w:r w:rsidR="000D2A41">
              <w:t xml:space="preserve"> RI</w:t>
            </w:r>
            <w:r w:rsidR="007E49C6">
              <w:t>,</w:t>
            </w:r>
            <w:r w:rsidR="00726918">
              <w:t xml:space="preserve"> </w:t>
            </w:r>
            <w:r w:rsidR="000D2A41">
              <w:t>C</w:t>
            </w:r>
            <w:r w:rsidR="00726918">
              <w:t>heck culture</w:t>
            </w:r>
            <w:r w:rsidR="00346CFF">
              <w:t>/</w:t>
            </w:r>
            <w:r w:rsidR="00045A87">
              <w:t xml:space="preserve"> </w:t>
            </w:r>
            <w:r w:rsidR="00346CFF">
              <w:t>ET</w:t>
            </w:r>
            <w:r w:rsidR="00726918">
              <w:t>/</w:t>
            </w:r>
            <w:r w:rsidR="00045A87">
              <w:t xml:space="preserve"> </w:t>
            </w:r>
            <w:r w:rsidR="00386CA7">
              <w:t>Re-</w:t>
            </w:r>
            <w:r w:rsidR="00346CFF">
              <w:t>Fr</w:t>
            </w:r>
            <w:r w:rsidR="00045A87">
              <w:t>eezing</w:t>
            </w:r>
            <w:r w:rsidR="00726918">
              <w:t xml:space="preserve"> complete)</w:t>
            </w:r>
          </w:p>
        </w:tc>
        <w:tc>
          <w:tcPr>
            <w:tcW w:w="6199" w:type="dxa"/>
            <w:gridSpan w:val="4"/>
            <w:shd w:val="clear" w:color="auto" w:fill="FFFFFF" w:themeFill="background1"/>
          </w:tcPr>
          <w:p w14:paraId="5EAA3313" w14:textId="3A04300F" w:rsidR="003C5DA5" w:rsidRDefault="00CB75D6" w:rsidP="00262B08">
            <w:pPr>
              <w:spacing w:line="276" w:lineRule="auto"/>
            </w:pPr>
            <w:r>
              <w:t xml:space="preserve">Date:                       </w:t>
            </w:r>
            <w:r w:rsidR="00B820CD">
              <w:t xml:space="preserve">            </w:t>
            </w:r>
            <w:r>
              <w:t xml:space="preserve">  Operator:                                     </w:t>
            </w:r>
          </w:p>
          <w:p w14:paraId="4D6BC514" w14:textId="50D943A0" w:rsidR="00B820CD" w:rsidRDefault="009A088C" w:rsidP="00262B08">
            <w:pPr>
              <w:spacing w:line="276" w:lineRule="auto"/>
            </w:pPr>
            <w:r w:rsidRPr="009A088C">
              <w:t xml:space="preserve">Time:                                     </w:t>
            </w:r>
            <w:r w:rsidR="00262B08">
              <w:t>Witness:</w:t>
            </w:r>
          </w:p>
        </w:tc>
      </w:tr>
      <w:tr w:rsidR="00CB75D6" w14:paraId="4FD5838A" w14:textId="77777777" w:rsidTr="005139A4">
        <w:tc>
          <w:tcPr>
            <w:tcW w:w="1387" w:type="dxa"/>
            <w:shd w:val="clear" w:color="auto" w:fill="245980" w:themeFill="text1"/>
          </w:tcPr>
          <w:p w14:paraId="05FE30F4" w14:textId="4E016166" w:rsidR="00CB75D6" w:rsidRPr="00262B08" w:rsidRDefault="00CB75D6" w:rsidP="00D00B5B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 xml:space="preserve">Donated to </w:t>
            </w:r>
            <w:r w:rsidR="00517176" w:rsidRPr="00262B08">
              <w:rPr>
                <w:color w:val="FFFFFF" w:themeColor="background1"/>
              </w:rPr>
              <w:t>T</w:t>
            </w:r>
            <w:r w:rsidRPr="00262B08">
              <w:rPr>
                <w:color w:val="FFFFFF" w:themeColor="background1"/>
              </w:rPr>
              <w:t>raining</w:t>
            </w:r>
          </w:p>
        </w:tc>
        <w:tc>
          <w:tcPr>
            <w:tcW w:w="1072" w:type="dxa"/>
          </w:tcPr>
          <w:p w14:paraId="03A8AA14" w14:textId="77777777" w:rsidR="00CB75D6" w:rsidRPr="00386CA7" w:rsidRDefault="00CB75D6" w:rsidP="00517176">
            <w:pPr>
              <w:jc w:val="center"/>
              <w:rPr>
                <w:highlight w:val="yellow"/>
              </w:rPr>
            </w:pPr>
            <w:r w:rsidRPr="00004969">
              <w:t>Yes/ No</w:t>
            </w:r>
          </w:p>
        </w:tc>
        <w:tc>
          <w:tcPr>
            <w:tcW w:w="1415" w:type="dxa"/>
            <w:shd w:val="clear" w:color="auto" w:fill="245980" w:themeFill="text1"/>
          </w:tcPr>
          <w:p w14:paraId="789185E6" w14:textId="4730A2D1" w:rsidR="00CB75D6" w:rsidRDefault="00CB75D6" w:rsidP="00D00B5B">
            <w:r w:rsidRPr="00262B08">
              <w:rPr>
                <w:color w:val="FFFFFF" w:themeColor="background1"/>
              </w:rPr>
              <w:t xml:space="preserve">Witnessing </w:t>
            </w:r>
            <w:r w:rsidR="00517176" w:rsidRPr="00262B08">
              <w:rPr>
                <w:color w:val="FFFFFF" w:themeColor="background1"/>
              </w:rPr>
              <w:t>C</w:t>
            </w:r>
            <w:r w:rsidRPr="00262B08">
              <w:rPr>
                <w:color w:val="FFFFFF" w:themeColor="background1"/>
              </w:rPr>
              <w:t>ompleted?</w:t>
            </w:r>
          </w:p>
        </w:tc>
        <w:tc>
          <w:tcPr>
            <w:tcW w:w="1268" w:type="dxa"/>
          </w:tcPr>
          <w:p w14:paraId="01CAB115" w14:textId="77777777" w:rsidR="00CB75D6" w:rsidRDefault="00CB75D6" w:rsidP="00517176">
            <w:pPr>
              <w:jc w:val="center"/>
            </w:pPr>
            <w:r>
              <w:t>Yes/No</w:t>
            </w:r>
          </w:p>
        </w:tc>
        <w:tc>
          <w:tcPr>
            <w:tcW w:w="1975" w:type="dxa"/>
            <w:shd w:val="clear" w:color="auto" w:fill="245980" w:themeFill="text1"/>
          </w:tcPr>
          <w:p w14:paraId="6819919E" w14:textId="51FD216C" w:rsidR="00CB75D6" w:rsidRPr="00386CA7" w:rsidRDefault="00386CA7" w:rsidP="00386CA7">
            <w:pPr>
              <w:jc w:val="lef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Ideas Cryostore Updated</w:t>
            </w:r>
          </w:p>
        </w:tc>
        <w:tc>
          <w:tcPr>
            <w:tcW w:w="1269" w:type="dxa"/>
          </w:tcPr>
          <w:p w14:paraId="37F43836" w14:textId="77777777" w:rsidR="00CB75D6" w:rsidRDefault="00CB75D6" w:rsidP="00517176">
            <w:pPr>
              <w:jc w:val="center"/>
            </w:pPr>
            <w:r>
              <w:t>Yes/No</w:t>
            </w:r>
          </w:p>
        </w:tc>
        <w:tc>
          <w:tcPr>
            <w:tcW w:w="1688" w:type="dxa"/>
            <w:shd w:val="clear" w:color="auto" w:fill="245980" w:themeFill="text1"/>
          </w:tcPr>
          <w:p w14:paraId="2F1D32FB" w14:textId="7D0F0077" w:rsidR="00CB75D6" w:rsidRDefault="00CB75D6" w:rsidP="00D00B5B">
            <w:r w:rsidRPr="00262B08">
              <w:rPr>
                <w:color w:val="FFFFFF" w:themeColor="background1"/>
              </w:rPr>
              <w:t xml:space="preserve">Prism </w:t>
            </w:r>
            <w:r w:rsidR="00B820CD" w:rsidRPr="00262B08">
              <w:rPr>
                <w:color w:val="FFFFFF" w:themeColor="background1"/>
              </w:rPr>
              <w:t>S</w:t>
            </w:r>
            <w:r w:rsidRPr="00262B08">
              <w:rPr>
                <w:color w:val="FFFFFF" w:themeColor="background1"/>
              </w:rPr>
              <w:t>ubmitted</w:t>
            </w:r>
          </w:p>
        </w:tc>
        <w:tc>
          <w:tcPr>
            <w:tcW w:w="1267" w:type="dxa"/>
          </w:tcPr>
          <w:p w14:paraId="0E3985FA" w14:textId="77777777" w:rsidR="00CB75D6" w:rsidRDefault="00CB75D6" w:rsidP="00517176">
            <w:pPr>
              <w:jc w:val="center"/>
            </w:pPr>
            <w:r>
              <w:t>Yes/No</w:t>
            </w:r>
          </w:p>
        </w:tc>
      </w:tr>
      <w:tr w:rsidR="00CB75D6" w14:paraId="481A7A63" w14:textId="77777777" w:rsidTr="005139A4">
        <w:trPr>
          <w:trHeight w:val="343"/>
        </w:trPr>
        <w:tc>
          <w:tcPr>
            <w:tcW w:w="1387" w:type="dxa"/>
            <w:shd w:val="clear" w:color="auto" w:fill="245980" w:themeFill="text1"/>
          </w:tcPr>
          <w:p w14:paraId="4D24160E" w14:textId="743D4898" w:rsidR="00CB75D6" w:rsidRPr="00262B08" w:rsidRDefault="00CB75D6" w:rsidP="005E3B4E">
            <w:pPr>
              <w:rPr>
                <w:color w:val="FFFFFF" w:themeColor="background1"/>
              </w:rPr>
            </w:pPr>
            <w:r w:rsidRPr="00262B08">
              <w:rPr>
                <w:color w:val="FFFFFF" w:themeColor="background1"/>
              </w:rPr>
              <w:t>Comments</w:t>
            </w:r>
            <w:r w:rsidR="00B820CD" w:rsidRPr="00262B08">
              <w:rPr>
                <w:color w:val="FFFFFF" w:themeColor="background1"/>
              </w:rPr>
              <w:t>:</w:t>
            </w:r>
          </w:p>
        </w:tc>
        <w:tc>
          <w:tcPr>
            <w:tcW w:w="9954" w:type="dxa"/>
            <w:gridSpan w:val="7"/>
          </w:tcPr>
          <w:p w14:paraId="7C6EF784" w14:textId="77777777" w:rsidR="00CB75D6" w:rsidRDefault="00CB75D6" w:rsidP="005E3B4E"/>
        </w:tc>
      </w:tr>
    </w:tbl>
    <w:p w14:paraId="2EE1441E" w14:textId="77777777" w:rsidR="00CB75D6" w:rsidRPr="00424AC9" w:rsidRDefault="00CB75D6" w:rsidP="005E3B4E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2694"/>
        <w:gridCol w:w="2268"/>
        <w:gridCol w:w="2127"/>
        <w:gridCol w:w="4252"/>
      </w:tblGrid>
      <w:tr w:rsidR="00262B08" w:rsidRPr="00D25001" w14:paraId="1074000A" w14:textId="77777777" w:rsidTr="005139A4">
        <w:tc>
          <w:tcPr>
            <w:tcW w:w="11341" w:type="dxa"/>
            <w:gridSpan w:val="4"/>
            <w:shd w:val="clear" w:color="auto" w:fill="245980" w:themeFill="text1"/>
          </w:tcPr>
          <w:p w14:paraId="026FA75B" w14:textId="77777777" w:rsidR="00262B08" w:rsidRPr="00D25001" w:rsidRDefault="00262B08" w:rsidP="005E3B4E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Cycle </w:t>
            </w:r>
            <w:r w:rsidRPr="00D25001">
              <w:rPr>
                <w:b/>
                <w:bCs/>
                <w:color w:val="FFFFFF" w:themeColor="background1"/>
              </w:rPr>
              <w:t>Summary</w:t>
            </w:r>
          </w:p>
        </w:tc>
      </w:tr>
      <w:tr w:rsidR="00262B08" w14:paraId="6A86F0F4" w14:textId="77777777" w:rsidTr="00E31F3A">
        <w:trPr>
          <w:trHeight w:val="70"/>
        </w:trPr>
        <w:tc>
          <w:tcPr>
            <w:tcW w:w="2694" w:type="dxa"/>
          </w:tcPr>
          <w:p w14:paraId="4D323908" w14:textId="75155C9C" w:rsidR="00262B08" w:rsidRDefault="009E55F4" w:rsidP="00A10F54">
            <w:r>
              <w:t>No. Embs Thawed</w:t>
            </w:r>
          </w:p>
        </w:tc>
        <w:tc>
          <w:tcPr>
            <w:tcW w:w="2268" w:type="dxa"/>
          </w:tcPr>
          <w:p w14:paraId="1AC2B7A2" w14:textId="77777777" w:rsidR="00262B08" w:rsidRDefault="00262B08" w:rsidP="00A10F54"/>
        </w:tc>
        <w:tc>
          <w:tcPr>
            <w:tcW w:w="2127" w:type="dxa"/>
          </w:tcPr>
          <w:p w14:paraId="3B0B7F85" w14:textId="2B44E90A" w:rsidR="00262B08" w:rsidRDefault="00386CA7" w:rsidP="00A10F54">
            <w:r>
              <w:t>No. ET</w:t>
            </w:r>
          </w:p>
        </w:tc>
        <w:tc>
          <w:tcPr>
            <w:tcW w:w="4252" w:type="dxa"/>
          </w:tcPr>
          <w:p w14:paraId="4327D799" w14:textId="77777777" w:rsidR="00262B08" w:rsidRDefault="00262B08" w:rsidP="00A10F54"/>
        </w:tc>
      </w:tr>
      <w:tr w:rsidR="00262B08" w14:paraId="396996EA" w14:textId="77777777" w:rsidTr="00E31F3A">
        <w:tc>
          <w:tcPr>
            <w:tcW w:w="2694" w:type="dxa"/>
          </w:tcPr>
          <w:p w14:paraId="55D6C1D1" w14:textId="70318B22" w:rsidR="00262B08" w:rsidRDefault="009E55F4" w:rsidP="00A10F54">
            <w:r>
              <w:t xml:space="preserve">No. </w:t>
            </w:r>
            <w:r w:rsidR="00386CA7">
              <w:t>Survived</w:t>
            </w:r>
          </w:p>
        </w:tc>
        <w:tc>
          <w:tcPr>
            <w:tcW w:w="2268" w:type="dxa"/>
          </w:tcPr>
          <w:p w14:paraId="2AD64E76" w14:textId="77777777" w:rsidR="00262B08" w:rsidRDefault="00262B08" w:rsidP="00A10F54"/>
        </w:tc>
        <w:tc>
          <w:tcPr>
            <w:tcW w:w="2127" w:type="dxa"/>
          </w:tcPr>
          <w:p w14:paraId="7A8CCF0B" w14:textId="13F007B4" w:rsidR="00262B08" w:rsidRDefault="00386CA7" w:rsidP="00386CA7">
            <w:pPr>
              <w:jc w:val="left"/>
            </w:pPr>
            <w:r>
              <w:t>No. Embs Refrozen</w:t>
            </w:r>
            <w:r w:rsidR="005E3B4E">
              <w:t xml:space="preserve"> </w:t>
            </w:r>
          </w:p>
        </w:tc>
        <w:tc>
          <w:tcPr>
            <w:tcW w:w="4252" w:type="dxa"/>
          </w:tcPr>
          <w:p w14:paraId="06EFD275" w14:textId="64AE1836" w:rsidR="000A64DE" w:rsidRDefault="00051D9E" w:rsidP="00E31F3A">
            <w:pPr>
              <w:jc w:val="right"/>
            </w:pPr>
            <w:r>
              <w:rPr>
                <w:i/>
                <w:iCs/>
                <w:sz w:val="18"/>
                <w:szCs w:val="18"/>
              </w:rPr>
              <w:t>N.B</w:t>
            </w:r>
            <w:r w:rsidR="00565131">
              <w:rPr>
                <w:i/>
                <w:iCs/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>if Re-Freeze,</w:t>
            </w:r>
            <w:r w:rsidR="00141CB7" w:rsidRPr="00E31F3A">
              <w:rPr>
                <w:i/>
                <w:iCs/>
                <w:sz w:val="18"/>
                <w:szCs w:val="18"/>
              </w:rPr>
              <w:t xml:space="preserve"> </w:t>
            </w:r>
            <w:r w:rsidR="00434E69" w:rsidRPr="00E31F3A">
              <w:rPr>
                <w:i/>
                <w:iCs/>
                <w:sz w:val="18"/>
                <w:szCs w:val="18"/>
              </w:rPr>
              <w:t>use</w:t>
            </w:r>
            <w:r w:rsidR="00E31F3A">
              <w:rPr>
                <w:i/>
                <w:iCs/>
                <w:sz w:val="18"/>
                <w:szCs w:val="18"/>
              </w:rPr>
              <w:t xml:space="preserve"> </w:t>
            </w:r>
            <w:r w:rsidR="00E31F3A" w:rsidRPr="00E31F3A">
              <w:rPr>
                <w:i/>
                <w:iCs/>
                <w:sz w:val="18"/>
                <w:szCs w:val="18"/>
              </w:rPr>
              <w:t>Embryo</w:t>
            </w:r>
            <w:r w:rsidR="00141CB7" w:rsidRPr="00E31F3A">
              <w:rPr>
                <w:i/>
                <w:iCs/>
                <w:sz w:val="18"/>
                <w:szCs w:val="18"/>
              </w:rPr>
              <w:t xml:space="preserve"> </w:t>
            </w:r>
            <w:r w:rsidR="00E31F3A">
              <w:rPr>
                <w:i/>
                <w:iCs/>
                <w:sz w:val="18"/>
                <w:szCs w:val="18"/>
              </w:rPr>
              <w:t>C</w:t>
            </w:r>
            <w:r w:rsidR="00141CB7" w:rsidRPr="00E31F3A">
              <w:rPr>
                <w:i/>
                <w:iCs/>
                <w:sz w:val="18"/>
                <w:szCs w:val="18"/>
              </w:rPr>
              <w:t>ryo sheet)</w:t>
            </w:r>
          </w:p>
        </w:tc>
      </w:tr>
    </w:tbl>
    <w:p w14:paraId="5C11843D" w14:textId="229FF9FE" w:rsidR="00975A53" w:rsidRPr="00DB4AD9" w:rsidRDefault="00975A53" w:rsidP="00504522"/>
    <w:sectPr w:rsidR="00975A53" w:rsidRPr="00DB4AD9" w:rsidSect="00070562">
      <w:headerReference w:type="default" r:id="rId11"/>
      <w:footerReference w:type="default" r:id="rId12"/>
      <w:pgSz w:w="11906" w:h="16838"/>
      <w:pgMar w:top="260" w:right="720" w:bottom="720" w:left="720" w:header="39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D233B" w14:textId="77777777" w:rsidR="00070562" w:rsidRDefault="00070562">
      <w:pPr>
        <w:spacing w:after="0" w:line="240" w:lineRule="auto"/>
      </w:pPr>
      <w:r>
        <w:separator/>
      </w:r>
    </w:p>
  </w:endnote>
  <w:endnote w:type="continuationSeparator" w:id="0">
    <w:p w14:paraId="0DD061C4" w14:textId="77777777" w:rsidR="00070562" w:rsidRDefault="00070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21" w14:textId="77777777" w:rsidR="00FC34ED" w:rsidRDefault="00FC34ED">
    <w:pPr>
      <w:tabs>
        <w:tab w:val="right" w:pos="9923"/>
      </w:tabs>
      <w:spacing w:before="48" w:after="0" w:line="240" w:lineRule="auto"/>
      <w:ind w:left="-851" w:right="-561"/>
      <w:jc w:val="center"/>
    </w:pPr>
    <w:r>
      <w:rPr>
        <w:color w:val="808080"/>
        <w:sz w:val="16"/>
      </w:rPr>
      <w:t>&lt;QPulse_DocNumber&gt;  Revision: &lt;QPulse_DocRevisionNumber&gt;      Issued by: &lt;QPulse_DocOwner&gt;      Revision Due: &lt;QPulse_DocReviewDate&gt;</w:t>
    </w:r>
    <w:r>
      <w:rPr>
        <w:color w:val="808080"/>
        <w:sz w:val="16"/>
      </w:rPr>
      <w:tab/>
      <w:t xml:space="preserve">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8FA89" w14:textId="77777777" w:rsidR="00070562" w:rsidRDefault="0007056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099C8CF" w14:textId="77777777" w:rsidR="00070562" w:rsidRDefault="00070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C101F" w14:textId="70CBC3E1" w:rsidR="00FC34ED" w:rsidRDefault="00FC34ED" w:rsidP="003A10D2">
    <w:pPr>
      <w:pStyle w:val="Heading1"/>
      <w:spacing w:before="0"/>
    </w:pPr>
    <w:r>
      <w:t>Fr</w:t>
    </w:r>
    <w:r w:rsidR="00504522">
      <w:t>ozen</w:t>
    </w:r>
    <w:r>
      <w:t xml:space="preserve"> </w:t>
    </w:r>
    <w:r w:rsidR="00D96F9E">
      <w:t>Embryo Replacement</w:t>
    </w:r>
    <w:r w:rsidR="00517176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72"/>
    <w:rsid w:val="00004969"/>
    <w:rsid w:val="00011551"/>
    <w:rsid w:val="0001362D"/>
    <w:rsid w:val="00020E44"/>
    <w:rsid w:val="000244D8"/>
    <w:rsid w:val="00024B51"/>
    <w:rsid w:val="00025B78"/>
    <w:rsid w:val="00027E4F"/>
    <w:rsid w:val="00043038"/>
    <w:rsid w:val="00043E28"/>
    <w:rsid w:val="00045A87"/>
    <w:rsid w:val="00051D9E"/>
    <w:rsid w:val="00067A89"/>
    <w:rsid w:val="00070562"/>
    <w:rsid w:val="00070FC6"/>
    <w:rsid w:val="00072D49"/>
    <w:rsid w:val="00072F36"/>
    <w:rsid w:val="00074925"/>
    <w:rsid w:val="00074A11"/>
    <w:rsid w:val="00075FA3"/>
    <w:rsid w:val="00077D64"/>
    <w:rsid w:val="00080AF9"/>
    <w:rsid w:val="00082080"/>
    <w:rsid w:val="0009349B"/>
    <w:rsid w:val="000944E2"/>
    <w:rsid w:val="00095209"/>
    <w:rsid w:val="00096618"/>
    <w:rsid w:val="000A49F9"/>
    <w:rsid w:val="000A64DE"/>
    <w:rsid w:val="000A7387"/>
    <w:rsid w:val="000B2734"/>
    <w:rsid w:val="000B4540"/>
    <w:rsid w:val="000D2A41"/>
    <w:rsid w:val="000D34C8"/>
    <w:rsid w:val="000D45CC"/>
    <w:rsid w:val="000D5CA8"/>
    <w:rsid w:val="000E1124"/>
    <w:rsid w:val="000E1F6B"/>
    <w:rsid w:val="000E63AF"/>
    <w:rsid w:val="00100FA5"/>
    <w:rsid w:val="001037AA"/>
    <w:rsid w:val="0011248E"/>
    <w:rsid w:val="0011338F"/>
    <w:rsid w:val="00120B48"/>
    <w:rsid w:val="001256A9"/>
    <w:rsid w:val="00133D62"/>
    <w:rsid w:val="00141CB7"/>
    <w:rsid w:val="0014341E"/>
    <w:rsid w:val="00143938"/>
    <w:rsid w:val="001569FD"/>
    <w:rsid w:val="00157052"/>
    <w:rsid w:val="00160087"/>
    <w:rsid w:val="0016334C"/>
    <w:rsid w:val="001700C6"/>
    <w:rsid w:val="001701AC"/>
    <w:rsid w:val="00177432"/>
    <w:rsid w:val="00177B0C"/>
    <w:rsid w:val="0018165E"/>
    <w:rsid w:val="001847CC"/>
    <w:rsid w:val="001A1B3A"/>
    <w:rsid w:val="001B03CA"/>
    <w:rsid w:val="001B0C47"/>
    <w:rsid w:val="001B176A"/>
    <w:rsid w:val="001B5D64"/>
    <w:rsid w:val="001B60B6"/>
    <w:rsid w:val="001B64BE"/>
    <w:rsid w:val="001C136B"/>
    <w:rsid w:val="001C1A9D"/>
    <w:rsid w:val="001C37BF"/>
    <w:rsid w:val="001C577C"/>
    <w:rsid w:val="001D388D"/>
    <w:rsid w:val="001D590F"/>
    <w:rsid w:val="001D5DB8"/>
    <w:rsid w:val="001E45CF"/>
    <w:rsid w:val="001E4EEA"/>
    <w:rsid w:val="001E5190"/>
    <w:rsid w:val="001F0709"/>
    <w:rsid w:val="001F1F0F"/>
    <w:rsid w:val="001F6528"/>
    <w:rsid w:val="00200E3B"/>
    <w:rsid w:val="00201B5E"/>
    <w:rsid w:val="00203531"/>
    <w:rsid w:val="002038A2"/>
    <w:rsid w:val="002123DE"/>
    <w:rsid w:val="002153F3"/>
    <w:rsid w:val="00215453"/>
    <w:rsid w:val="00215D18"/>
    <w:rsid w:val="00216AB2"/>
    <w:rsid w:val="0022082C"/>
    <w:rsid w:val="002236A7"/>
    <w:rsid w:val="00225398"/>
    <w:rsid w:val="00231407"/>
    <w:rsid w:val="00237CA3"/>
    <w:rsid w:val="0024293A"/>
    <w:rsid w:val="0025021A"/>
    <w:rsid w:val="00255A7F"/>
    <w:rsid w:val="002578AF"/>
    <w:rsid w:val="00262B08"/>
    <w:rsid w:val="00262FFB"/>
    <w:rsid w:val="00263864"/>
    <w:rsid w:val="00287DD2"/>
    <w:rsid w:val="0029424B"/>
    <w:rsid w:val="00294475"/>
    <w:rsid w:val="00296634"/>
    <w:rsid w:val="002A446F"/>
    <w:rsid w:val="002B6B81"/>
    <w:rsid w:val="002B7B08"/>
    <w:rsid w:val="002C7D4E"/>
    <w:rsid w:val="002D34AC"/>
    <w:rsid w:val="002D7816"/>
    <w:rsid w:val="002E1364"/>
    <w:rsid w:val="002E1C89"/>
    <w:rsid w:val="002F147B"/>
    <w:rsid w:val="002F4527"/>
    <w:rsid w:val="0031544A"/>
    <w:rsid w:val="003171E3"/>
    <w:rsid w:val="003234DE"/>
    <w:rsid w:val="0032507A"/>
    <w:rsid w:val="00326CD9"/>
    <w:rsid w:val="00327A5A"/>
    <w:rsid w:val="00332076"/>
    <w:rsid w:val="0033762C"/>
    <w:rsid w:val="00346CFF"/>
    <w:rsid w:val="00360CC6"/>
    <w:rsid w:val="00361C86"/>
    <w:rsid w:val="003702BB"/>
    <w:rsid w:val="003709EC"/>
    <w:rsid w:val="00372CB3"/>
    <w:rsid w:val="00380EA6"/>
    <w:rsid w:val="00381657"/>
    <w:rsid w:val="003820F2"/>
    <w:rsid w:val="00382D4D"/>
    <w:rsid w:val="00385E0E"/>
    <w:rsid w:val="00386CA7"/>
    <w:rsid w:val="003920B8"/>
    <w:rsid w:val="00395EC2"/>
    <w:rsid w:val="00397576"/>
    <w:rsid w:val="003A10D2"/>
    <w:rsid w:val="003A42D9"/>
    <w:rsid w:val="003B3450"/>
    <w:rsid w:val="003B3E2C"/>
    <w:rsid w:val="003B42BE"/>
    <w:rsid w:val="003C5DA5"/>
    <w:rsid w:val="003C69D0"/>
    <w:rsid w:val="003D02FD"/>
    <w:rsid w:val="003D487B"/>
    <w:rsid w:val="003D7575"/>
    <w:rsid w:val="003D7C11"/>
    <w:rsid w:val="003E1E42"/>
    <w:rsid w:val="003E20EE"/>
    <w:rsid w:val="003E2D53"/>
    <w:rsid w:val="003E67CC"/>
    <w:rsid w:val="003F3266"/>
    <w:rsid w:val="003F3270"/>
    <w:rsid w:val="003F5EC1"/>
    <w:rsid w:val="00404690"/>
    <w:rsid w:val="004049A8"/>
    <w:rsid w:val="00404CAD"/>
    <w:rsid w:val="00412509"/>
    <w:rsid w:val="00412E67"/>
    <w:rsid w:val="00424651"/>
    <w:rsid w:val="00424AC9"/>
    <w:rsid w:val="0042531D"/>
    <w:rsid w:val="00425B59"/>
    <w:rsid w:val="00425D60"/>
    <w:rsid w:val="004279D6"/>
    <w:rsid w:val="00434E69"/>
    <w:rsid w:val="004442D7"/>
    <w:rsid w:val="0044452F"/>
    <w:rsid w:val="00444E5F"/>
    <w:rsid w:val="00457739"/>
    <w:rsid w:val="0046354B"/>
    <w:rsid w:val="004808AD"/>
    <w:rsid w:val="0048373A"/>
    <w:rsid w:val="004862AC"/>
    <w:rsid w:val="00492951"/>
    <w:rsid w:val="00497BA2"/>
    <w:rsid w:val="004A5C81"/>
    <w:rsid w:val="004B0BD4"/>
    <w:rsid w:val="004B19E1"/>
    <w:rsid w:val="004B211A"/>
    <w:rsid w:val="004C2A1E"/>
    <w:rsid w:val="004D3BAE"/>
    <w:rsid w:val="004F668F"/>
    <w:rsid w:val="00501952"/>
    <w:rsid w:val="00501AB2"/>
    <w:rsid w:val="00504522"/>
    <w:rsid w:val="00511818"/>
    <w:rsid w:val="005139A4"/>
    <w:rsid w:val="00513C38"/>
    <w:rsid w:val="00517176"/>
    <w:rsid w:val="00517AB9"/>
    <w:rsid w:val="00522AAC"/>
    <w:rsid w:val="0052321F"/>
    <w:rsid w:val="00525E9D"/>
    <w:rsid w:val="0053264C"/>
    <w:rsid w:val="00540A89"/>
    <w:rsid w:val="00542594"/>
    <w:rsid w:val="00545816"/>
    <w:rsid w:val="00545A58"/>
    <w:rsid w:val="00561195"/>
    <w:rsid w:val="00563AAA"/>
    <w:rsid w:val="00565131"/>
    <w:rsid w:val="00566154"/>
    <w:rsid w:val="00573478"/>
    <w:rsid w:val="00575D9A"/>
    <w:rsid w:val="00580DDC"/>
    <w:rsid w:val="00581BD4"/>
    <w:rsid w:val="00582FF7"/>
    <w:rsid w:val="00590747"/>
    <w:rsid w:val="0059347E"/>
    <w:rsid w:val="005A2F16"/>
    <w:rsid w:val="005A6677"/>
    <w:rsid w:val="005B0BAF"/>
    <w:rsid w:val="005B1712"/>
    <w:rsid w:val="005B1C14"/>
    <w:rsid w:val="005C42A3"/>
    <w:rsid w:val="005C7706"/>
    <w:rsid w:val="005D4514"/>
    <w:rsid w:val="005D4A6D"/>
    <w:rsid w:val="005D56EA"/>
    <w:rsid w:val="005E0B58"/>
    <w:rsid w:val="005E1BC1"/>
    <w:rsid w:val="005E2E53"/>
    <w:rsid w:val="005E3B4E"/>
    <w:rsid w:val="005E3CAC"/>
    <w:rsid w:val="005E6BDE"/>
    <w:rsid w:val="005F1A57"/>
    <w:rsid w:val="00600417"/>
    <w:rsid w:val="00601264"/>
    <w:rsid w:val="00612572"/>
    <w:rsid w:val="00617B12"/>
    <w:rsid w:val="00620ADE"/>
    <w:rsid w:val="00624613"/>
    <w:rsid w:val="00625593"/>
    <w:rsid w:val="00625DC0"/>
    <w:rsid w:val="00630412"/>
    <w:rsid w:val="00630C9D"/>
    <w:rsid w:val="006349D6"/>
    <w:rsid w:val="00635F63"/>
    <w:rsid w:val="006360DC"/>
    <w:rsid w:val="00640CE8"/>
    <w:rsid w:val="006474F1"/>
    <w:rsid w:val="0065099F"/>
    <w:rsid w:val="00652AA7"/>
    <w:rsid w:val="00656E43"/>
    <w:rsid w:val="00660519"/>
    <w:rsid w:val="006875EB"/>
    <w:rsid w:val="00694C8E"/>
    <w:rsid w:val="006B3EAE"/>
    <w:rsid w:val="006B7AE4"/>
    <w:rsid w:val="006C34AE"/>
    <w:rsid w:val="006C61CF"/>
    <w:rsid w:val="006C67A9"/>
    <w:rsid w:val="006D66C3"/>
    <w:rsid w:val="006E11B3"/>
    <w:rsid w:val="006E714D"/>
    <w:rsid w:val="006F171D"/>
    <w:rsid w:val="0070690E"/>
    <w:rsid w:val="00726918"/>
    <w:rsid w:val="00730B27"/>
    <w:rsid w:val="00755402"/>
    <w:rsid w:val="00755805"/>
    <w:rsid w:val="00763BAE"/>
    <w:rsid w:val="007653FD"/>
    <w:rsid w:val="00775727"/>
    <w:rsid w:val="007935DD"/>
    <w:rsid w:val="00795F04"/>
    <w:rsid w:val="00796D09"/>
    <w:rsid w:val="007A3482"/>
    <w:rsid w:val="007D0E4A"/>
    <w:rsid w:val="007D394E"/>
    <w:rsid w:val="007D4970"/>
    <w:rsid w:val="007D5527"/>
    <w:rsid w:val="007D6FAE"/>
    <w:rsid w:val="007E32CA"/>
    <w:rsid w:val="007E49C6"/>
    <w:rsid w:val="007E5551"/>
    <w:rsid w:val="007F0025"/>
    <w:rsid w:val="007F6BEB"/>
    <w:rsid w:val="00803B4D"/>
    <w:rsid w:val="00803CCF"/>
    <w:rsid w:val="00804DEB"/>
    <w:rsid w:val="00806C69"/>
    <w:rsid w:val="00806CD3"/>
    <w:rsid w:val="00811616"/>
    <w:rsid w:val="00814C9C"/>
    <w:rsid w:val="00816D53"/>
    <w:rsid w:val="00820EDB"/>
    <w:rsid w:val="0082227D"/>
    <w:rsid w:val="00832FBD"/>
    <w:rsid w:val="00833EAF"/>
    <w:rsid w:val="008357DC"/>
    <w:rsid w:val="00835C98"/>
    <w:rsid w:val="0083789F"/>
    <w:rsid w:val="00837DF5"/>
    <w:rsid w:val="0084140C"/>
    <w:rsid w:val="00842772"/>
    <w:rsid w:val="00850C43"/>
    <w:rsid w:val="00864244"/>
    <w:rsid w:val="00864D81"/>
    <w:rsid w:val="00866CBB"/>
    <w:rsid w:val="00866D15"/>
    <w:rsid w:val="008717A5"/>
    <w:rsid w:val="00874CF4"/>
    <w:rsid w:val="008A0DBB"/>
    <w:rsid w:val="008A30B1"/>
    <w:rsid w:val="008A77E8"/>
    <w:rsid w:val="008B1F03"/>
    <w:rsid w:val="008B26CE"/>
    <w:rsid w:val="008B51C6"/>
    <w:rsid w:val="008B7926"/>
    <w:rsid w:val="008C189A"/>
    <w:rsid w:val="008C3F55"/>
    <w:rsid w:val="008E6777"/>
    <w:rsid w:val="008F3E7C"/>
    <w:rsid w:val="00907F2F"/>
    <w:rsid w:val="00926801"/>
    <w:rsid w:val="009313DF"/>
    <w:rsid w:val="009537A6"/>
    <w:rsid w:val="00954AFF"/>
    <w:rsid w:val="00954DC8"/>
    <w:rsid w:val="0095539E"/>
    <w:rsid w:val="00957744"/>
    <w:rsid w:val="009633F7"/>
    <w:rsid w:val="00967A44"/>
    <w:rsid w:val="00971B46"/>
    <w:rsid w:val="00975A53"/>
    <w:rsid w:val="00981291"/>
    <w:rsid w:val="009833D1"/>
    <w:rsid w:val="00992839"/>
    <w:rsid w:val="00992FE0"/>
    <w:rsid w:val="009A088C"/>
    <w:rsid w:val="009A168B"/>
    <w:rsid w:val="009A1E45"/>
    <w:rsid w:val="009A3CBB"/>
    <w:rsid w:val="009A5DC6"/>
    <w:rsid w:val="009B2F89"/>
    <w:rsid w:val="009B6648"/>
    <w:rsid w:val="009D4F3C"/>
    <w:rsid w:val="009E55F4"/>
    <w:rsid w:val="009E76A0"/>
    <w:rsid w:val="009F295B"/>
    <w:rsid w:val="009F324F"/>
    <w:rsid w:val="009F38CE"/>
    <w:rsid w:val="009F632A"/>
    <w:rsid w:val="00A11CF8"/>
    <w:rsid w:val="00A11F20"/>
    <w:rsid w:val="00A13038"/>
    <w:rsid w:val="00A141CB"/>
    <w:rsid w:val="00A14485"/>
    <w:rsid w:val="00A14DCF"/>
    <w:rsid w:val="00A205D5"/>
    <w:rsid w:val="00A23CCE"/>
    <w:rsid w:val="00A30057"/>
    <w:rsid w:val="00A32986"/>
    <w:rsid w:val="00A34FD4"/>
    <w:rsid w:val="00A4279C"/>
    <w:rsid w:val="00A565DD"/>
    <w:rsid w:val="00A6338A"/>
    <w:rsid w:val="00A65D7A"/>
    <w:rsid w:val="00A83430"/>
    <w:rsid w:val="00A845B4"/>
    <w:rsid w:val="00A84828"/>
    <w:rsid w:val="00A92B31"/>
    <w:rsid w:val="00A940FB"/>
    <w:rsid w:val="00AA2191"/>
    <w:rsid w:val="00AA3198"/>
    <w:rsid w:val="00AA5C42"/>
    <w:rsid w:val="00AB2355"/>
    <w:rsid w:val="00AB27B7"/>
    <w:rsid w:val="00AB5293"/>
    <w:rsid w:val="00AC21A4"/>
    <w:rsid w:val="00AC4F9D"/>
    <w:rsid w:val="00AC7D9A"/>
    <w:rsid w:val="00AD37ED"/>
    <w:rsid w:val="00AE0B7E"/>
    <w:rsid w:val="00AE31F2"/>
    <w:rsid w:val="00AE5241"/>
    <w:rsid w:val="00AF3C22"/>
    <w:rsid w:val="00AF4E91"/>
    <w:rsid w:val="00B00347"/>
    <w:rsid w:val="00B02484"/>
    <w:rsid w:val="00B047A0"/>
    <w:rsid w:val="00B06A1A"/>
    <w:rsid w:val="00B1370B"/>
    <w:rsid w:val="00B15505"/>
    <w:rsid w:val="00B15629"/>
    <w:rsid w:val="00B15AB3"/>
    <w:rsid w:val="00B45FE8"/>
    <w:rsid w:val="00B50C9D"/>
    <w:rsid w:val="00B5142A"/>
    <w:rsid w:val="00B52286"/>
    <w:rsid w:val="00B544A3"/>
    <w:rsid w:val="00B546BD"/>
    <w:rsid w:val="00B5515A"/>
    <w:rsid w:val="00B5591F"/>
    <w:rsid w:val="00B57951"/>
    <w:rsid w:val="00B6527F"/>
    <w:rsid w:val="00B67178"/>
    <w:rsid w:val="00B7038E"/>
    <w:rsid w:val="00B820CD"/>
    <w:rsid w:val="00B84908"/>
    <w:rsid w:val="00BB254C"/>
    <w:rsid w:val="00BB31D5"/>
    <w:rsid w:val="00BC05D3"/>
    <w:rsid w:val="00BC21DC"/>
    <w:rsid w:val="00BC5972"/>
    <w:rsid w:val="00BD126F"/>
    <w:rsid w:val="00BF4003"/>
    <w:rsid w:val="00BF5A0F"/>
    <w:rsid w:val="00C0549A"/>
    <w:rsid w:val="00C10840"/>
    <w:rsid w:val="00C114FE"/>
    <w:rsid w:val="00C178D4"/>
    <w:rsid w:val="00C2231C"/>
    <w:rsid w:val="00C31427"/>
    <w:rsid w:val="00C3584F"/>
    <w:rsid w:val="00C43CF8"/>
    <w:rsid w:val="00C63FD7"/>
    <w:rsid w:val="00C66AD1"/>
    <w:rsid w:val="00C7013A"/>
    <w:rsid w:val="00C7282F"/>
    <w:rsid w:val="00C8295B"/>
    <w:rsid w:val="00C84447"/>
    <w:rsid w:val="00C844C6"/>
    <w:rsid w:val="00C866EE"/>
    <w:rsid w:val="00C869F6"/>
    <w:rsid w:val="00C957B6"/>
    <w:rsid w:val="00CA0089"/>
    <w:rsid w:val="00CA140B"/>
    <w:rsid w:val="00CA14C8"/>
    <w:rsid w:val="00CA2D50"/>
    <w:rsid w:val="00CA3F68"/>
    <w:rsid w:val="00CA4C6D"/>
    <w:rsid w:val="00CB1A1F"/>
    <w:rsid w:val="00CB4C9A"/>
    <w:rsid w:val="00CB6616"/>
    <w:rsid w:val="00CB75D6"/>
    <w:rsid w:val="00CC6F64"/>
    <w:rsid w:val="00CD1810"/>
    <w:rsid w:val="00CD1AAE"/>
    <w:rsid w:val="00CD5A1D"/>
    <w:rsid w:val="00CE023C"/>
    <w:rsid w:val="00CF24A9"/>
    <w:rsid w:val="00CF5292"/>
    <w:rsid w:val="00D0392B"/>
    <w:rsid w:val="00D117D1"/>
    <w:rsid w:val="00D25001"/>
    <w:rsid w:val="00D250FF"/>
    <w:rsid w:val="00D25BD6"/>
    <w:rsid w:val="00D31BA3"/>
    <w:rsid w:val="00D342C9"/>
    <w:rsid w:val="00D4088C"/>
    <w:rsid w:val="00D432DA"/>
    <w:rsid w:val="00D45986"/>
    <w:rsid w:val="00D47927"/>
    <w:rsid w:val="00D61C47"/>
    <w:rsid w:val="00D65FC8"/>
    <w:rsid w:val="00D6658A"/>
    <w:rsid w:val="00D742A2"/>
    <w:rsid w:val="00D80545"/>
    <w:rsid w:val="00D83AD2"/>
    <w:rsid w:val="00D85490"/>
    <w:rsid w:val="00D87926"/>
    <w:rsid w:val="00D93C5E"/>
    <w:rsid w:val="00D96F9E"/>
    <w:rsid w:val="00DA2716"/>
    <w:rsid w:val="00DA49D7"/>
    <w:rsid w:val="00DA5CD6"/>
    <w:rsid w:val="00DB4AD9"/>
    <w:rsid w:val="00DC178D"/>
    <w:rsid w:val="00DC3BC1"/>
    <w:rsid w:val="00DD69D9"/>
    <w:rsid w:val="00DE4033"/>
    <w:rsid w:val="00DF580F"/>
    <w:rsid w:val="00DF7539"/>
    <w:rsid w:val="00E06D68"/>
    <w:rsid w:val="00E0734C"/>
    <w:rsid w:val="00E23B3A"/>
    <w:rsid w:val="00E25394"/>
    <w:rsid w:val="00E27351"/>
    <w:rsid w:val="00E31F3A"/>
    <w:rsid w:val="00E33901"/>
    <w:rsid w:val="00E42580"/>
    <w:rsid w:val="00E474E5"/>
    <w:rsid w:val="00E53A05"/>
    <w:rsid w:val="00E651FD"/>
    <w:rsid w:val="00E664DC"/>
    <w:rsid w:val="00E87F92"/>
    <w:rsid w:val="00E90A25"/>
    <w:rsid w:val="00E91DC1"/>
    <w:rsid w:val="00EA04FE"/>
    <w:rsid w:val="00EB3AFA"/>
    <w:rsid w:val="00EB53F1"/>
    <w:rsid w:val="00EB55F2"/>
    <w:rsid w:val="00EB7747"/>
    <w:rsid w:val="00EC0415"/>
    <w:rsid w:val="00EC27BB"/>
    <w:rsid w:val="00EC6D21"/>
    <w:rsid w:val="00ED1EF7"/>
    <w:rsid w:val="00ED5E09"/>
    <w:rsid w:val="00EE3739"/>
    <w:rsid w:val="00EE4B4A"/>
    <w:rsid w:val="00EF3226"/>
    <w:rsid w:val="00EF4EEB"/>
    <w:rsid w:val="00EF7594"/>
    <w:rsid w:val="00F00886"/>
    <w:rsid w:val="00F02730"/>
    <w:rsid w:val="00F10456"/>
    <w:rsid w:val="00F23678"/>
    <w:rsid w:val="00F2769F"/>
    <w:rsid w:val="00F354E1"/>
    <w:rsid w:val="00F35608"/>
    <w:rsid w:val="00F379CE"/>
    <w:rsid w:val="00F412F4"/>
    <w:rsid w:val="00F425CE"/>
    <w:rsid w:val="00F45C82"/>
    <w:rsid w:val="00F4623C"/>
    <w:rsid w:val="00F508DE"/>
    <w:rsid w:val="00F57C28"/>
    <w:rsid w:val="00F660BF"/>
    <w:rsid w:val="00F66649"/>
    <w:rsid w:val="00F700D0"/>
    <w:rsid w:val="00F7017D"/>
    <w:rsid w:val="00F72BD7"/>
    <w:rsid w:val="00F73763"/>
    <w:rsid w:val="00F773D7"/>
    <w:rsid w:val="00F8498D"/>
    <w:rsid w:val="00F86003"/>
    <w:rsid w:val="00F95CD1"/>
    <w:rsid w:val="00FA17D6"/>
    <w:rsid w:val="00FA2344"/>
    <w:rsid w:val="00FB7E1F"/>
    <w:rsid w:val="00FC34ED"/>
    <w:rsid w:val="00FC6919"/>
    <w:rsid w:val="00FD35C2"/>
    <w:rsid w:val="00FD76D0"/>
    <w:rsid w:val="00FE1B1B"/>
    <w:rsid w:val="00FE46B1"/>
    <w:rsid w:val="00FE6358"/>
    <w:rsid w:val="00FF3C2A"/>
    <w:rsid w:val="00FF664F"/>
    <w:rsid w:val="00FF7DC5"/>
    <w:rsid w:val="00FF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C100A"/>
  <w15:docId w15:val="{904E684F-C0F9-4602-B292-AAF53D53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6C3"/>
    <w:pPr>
      <w:suppressAutoHyphens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b/>
      <w:color w:val="24598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b/>
      <w:color w:val="803359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b/>
      <w:color w:val="245980"/>
      <w:sz w:val="28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b/>
      <w:iCs/>
      <w:color w:val="803359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Times New Roman" w:hAnsi="Calibri Light"/>
      <w:b/>
      <w:color w:val="245980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/>
      <w:b/>
      <w:color w:val="55223B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rPr>
      <w:rFonts w:ascii="Calibri Light" w:eastAsia="Times New Roman" w:hAnsi="Calibri Light" w:cs="Times New Roman"/>
      <w:b/>
      <w:iCs/>
      <w:color w:val="803359"/>
      <w:sz w:val="28"/>
    </w:rPr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b/>
      <w:color w:val="245980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b/>
      <w:color w:val="803359"/>
      <w:sz w:val="32"/>
      <w:szCs w:val="26"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Times New Roman"/>
      <w:b/>
      <w:color w:val="245980"/>
      <w:sz w:val="28"/>
      <w:szCs w:val="24"/>
    </w:rPr>
  </w:style>
  <w:style w:type="character" w:customStyle="1" w:styleId="Heading5Char">
    <w:name w:val="Heading 5 Char"/>
    <w:basedOn w:val="DefaultParagraphFont"/>
    <w:rPr>
      <w:rFonts w:ascii="Calibri Light" w:eastAsia="Times New Roman" w:hAnsi="Calibri Light" w:cs="Times New Roman"/>
      <w:b/>
      <w:color w:val="245980"/>
      <w:sz w:val="24"/>
    </w:rPr>
  </w:style>
  <w:style w:type="character" w:customStyle="1" w:styleId="Heading6Char">
    <w:name w:val="Heading 6 Char"/>
    <w:basedOn w:val="DefaultParagraphFont"/>
    <w:rPr>
      <w:rFonts w:ascii="Calibri Light" w:eastAsia="Times New Roman" w:hAnsi="Calibri Light" w:cs="Times New Roman"/>
      <w:b/>
      <w:color w:val="55223B"/>
      <w:sz w:val="24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20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pPr>
      <w:ind w:left="720"/>
      <w:contextualSpacing/>
    </w:pPr>
  </w:style>
  <w:style w:type="table" w:styleId="TableGrid">
    <w:name w:val="Table Grid"/>
    <w:basedOn w:val="TableNormal"/>
    <w:uiPriority w:val="39"/>
    <w:rsid w:val="006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66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zujovic\AppData\Local\Microsoft\Windows\INetCache\One%20TFP%20-%20Basic%20Template%20PORTRAIT%20(final)%20(002)" TargetMode="External"/></Relationships>
</file>

<file path=word/theme/theme1.xml><?xml version="1.0" encoding="utf-8"?>
<a:theme xmlns:a="http://schemas.openxmlformats.org/drawingml/2006/main" name="One TFP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7e0551-48bc-49ec-8778-97657fe7929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D87A90FFEE941B831462856ED8D17" ma:contentTypeVersion="16" ma:contentTypeDescription="Create a new document." ma:contentTypeScope="" ma:versionID="93ca19bdd211148835751ab8b793acbb">
  <xsd:schema xmlns:xsd="http://www.w3.org/2001/XMLSchema" xmlns:xs="http://www.w3.org/2001/XMLSchema" xmlns:p="http://schemas.microsoft.com/office/2006/metadata/properties" xmlns:ns3="8d7e0551-48bc-49ec-8778-97657fe7929d" xmlns:ns4="da818c6d-795c-4966-8d5c-e6c90a636f94" targetNamespace="http://schemas.microsoft.com/office/2006/metadata/properties" ma:root="true" ma:fieldsID="56b364c81b90b7b724ed80053b93aaa8" ns3:_="" ns4:_="">
    <xsd:import namespace="8d7e0551-48bc-49ec-8778-97657fe7929d"/>
    <xsd:import namespace="da818c6d-795c-4966-8d5c-e6c90a636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e0551-48bc-49ec-8778-97657fe79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18c6d-795c-4966-8d5c-e6c90a636f9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74A6C4-FA45-4A70-825B-D696046335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CC670A-056D-4F51-8064-EF59CD8DD1F0}">
  <ds:schemaRefs>
    <ds:schemaRef ds:uri="http://schemas.microsoft.com/office/2006/metadata/properties"/>
    <ds:schemaRef ds:uri="http://schemas.microsoft.com/office/infopath/2007/PartnerControls"/>
    <ds:schemaRef ds:uri="8d7e0551-48bc-49ec-8778-97657fe7929d"/>
  </ds:schemaRefs>
</ds:datastoreItem>
</file>

<file path=customXml/itemProps3.xml><?xml version="1.0" encoding="utf-8"?>
<ds:datastoreItem xmlns:ds="http://schemas.openxmlformats.org/officeDocument/2006/customXml" ds:itemID="{38D4D89F-6699-4675-9B99-540011ECA5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D7E1DA-43E4-400F-B50B-691DBA10BD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7e0551-48bc-49ec-8778-97657fe7929d"/>
    <ds:schemaRef ds:uri="da818c6d-795c-4966-8d5c-e6c90a6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- Basic Template PORTRAIT (final) (002)</Template>
  <TotalTime>29</TotalTime>
  <Pages>2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Davey</dc:creator>
  <dc:description/>
  <cp:lastModifiedBy>Lyndsey Zujovic</cp:lastModifiedBy>
  <cp:revision>25</cp:revision>
  <dcterms:created xsi:type="dcterms:W3CDTF">2024-04-05T10:29:00Z</dcterms:created>
  <dcterms:modified xsi:type="dcterms:W3CDTF">2024-04-18T11:11:00Z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0x010100F4ED87A90FFEE941B831462856ED8D17</vt:lpwstr>
  </property>
</Properties>
</file>