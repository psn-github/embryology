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rPr>
          <w:rFonts w:asciiTheme="majorHAnsi" w:eastAsiaTheme="majorEastAsia" w:hAnsiTheme="majorHAnsi" w:cstheme="majorBidi"/>
          <w:b/>
          <w:iCs/>
          <w:color w:val="803359" w:themeColor="accent1" w:themeShade="BF"/>
          <w:sz w:val="28"/>
        </w:rPr>
        <w:id w:val="958464609"/>
        <w:docPartObj>
          <w:docPartGallery w:val="Cover Pages"/>
          <w:docPartUnique/>
        </w:docPartObj>
      </w:sdtPr>
      <w:sdtEndPr/>
      <w:sdtContent>
        <w:p w14:paraId="2E3A3EA2" w14:textId="77777777" w:rsidR="00656C1A" w:rsidRDefault="003E4BB0" w:rsidP="000A2D43">
          <w:pPr>
            <w:jc w:val="center"/>
          </w:pPr>
          <w:r>
            <w:rPr>
              <w:noProof/>
              <w:lang w:eastAsia="en-GB"/>
            </w:rPr>
            <w:drawing>
              <wp:inline distT="0" distB="0" distL="0" distR="0" wp14:anchorId="069883CF" wp14:editId="24053FA4">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76862"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0B818F51" w14:textId="77777777" w:rsidR="000A2D43" w:rsidRDefault="000A2D43" w:rsidP="00656C1A">
          <w:pPr>
            <w:jc w:val="center"/>
          </w:pPr>
        </w:p>
        <w:p w14:paraId="0463CE54"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A26878" w14:paraId="04D105CC" w14:textId="77777777" w:rsidTr="00656C1A">
            <w:trPr>
              <w:trHeight w:val="737"/>
            </w:trPr>
            <w:tc>
              <w:tcPr>
                <w:tcW w:w="9060" w:type="dxa"/>
                <w:tcBorders>
                  <w:top w:val="single" w:sz="18" w:space="0" w:color="660045" w:themeColor="accent2"/>
                </w:tcBorders>
                <w:vAlign w:val="center"/>
              </w:tcPr>
              <w:p w14:paraId="03EF0CF7" w14:textId="77777777" w:rsidR="00656C1A" w:rsidRPr="000A2D43" w:rsidRDefault="003E4BB0" w:rsidP="0026157D">
                <w:pPr>
                  <w:pStyle w:val="Heading1"/>
                  <w:jc w:val="center"/>
                  <w:rPr>
                    <w:sz w:val="16"/>
                  </w:rPr>
                </w:pPr>
                <w:r w:rsidRPr="00656C1A">
                  <w:rPr>
                    <w:sz w:val="44"/>
                  </w:rPr>
                  <w:t>STANDARD OPERATING PROCEDURE</w:t>
                </w:r>
                <w:r>
                  <w:rPr>
                    <w:sz w:val="44"/>
                  </w:rPr>
                  <w:t xml:space="preserve"> </w:t>
                </w:r>
              </w:p>
            </w:tc>
          </w:tr>
          <w:tr w:rsidR="00A26878" w14:paraId="3B79B80F" w14:textId="77777777" w:rsidTr="000A2D43">
            <w:trPr>
              <w:trHeight w:val="907"/>
            </w:trPr>
            <w:tc>
              <w:tcPr>
                <w:tcW w:w="9060" w:type="dxa"/>
                <w:tcBorders>
                  <w:bottom w:val="single" w:sz="18" w:space="0" w:color="660045" w:themeColor="accent2"/>
                </w:tcBorders>
                <w:vAlign w:val="center"/>
              </w:tcPr>
              <w:p w14:paraId="61D82113" w14:textId="77777777" w:rsidR="00656C1A" w:rsidRPr="00656C1A" w:rsidRDefault="003E4BB0" w:rsidP="00656C1A">
                <w:pPr>
                  <w:pStyle w:val="Heading2"/>
                  <w:jc w:val="center"/>
                </w:pPr>
                <w:r>
                  <w:rPr>
                    <w:sz w:val="40"/>
                  </w:rPr>
                  <w:t>Blastocyst</w:t>
                </w:r>
                <w:r w:rsidR="00B3513C">
                  <w:rPr>
                    <w:sz w:val="40"/>
                  </w:rPr>
                  <w:t xml:space="preserve"> </w:t>
                </w:r>
                <w:r>
                  <w:rPr>
                    <w:sz w:val="40"/>
                  </w:rPr>
                  <w:t>Warming</w:t>
                </w:r>
                <w:r w:rsidR="00B3513C">
                  <w:rPr>
                    <w:sz w:val="40"/>
                  </w:rPr>
                  <w:t xml:space="preserve"> - </w:t>
                </w:r>
                <w:proofErr w:type="spellStart"/>
                <w:r w:rsidR="00B3513C">
                  <w:rPr>
                    <w:sz w:val="40"/>
                  </w:rPr>
                  <w:t>Vitrolife</w:t>
                </w:r>
                <w:proofErr w:type="spellEnd"/>
                <w:r w:rsidR="00EC718B">
                  <w:rPr>
                    <w:sz w:val="40"/>
                  </w:rPr>
                  <w:t xml:space="preserve"> </w:t>
                </w:r>
                <w:r w:rsidR="00B272FC">
                  <w:rPr>
                    <w:sz w:val="40"/>
                  </w:rPr>
                  <w:t xml:space="preserve"> </w:t>
                </w:r>
              </w:p>
            </w:tc>
          </w:tr>
        </w:tbl>
        <w:p w14:paraId="4796EF57" w14:textId="77777777" w:rsidR="000A2D43" w:rsidRDefault="000A2D43">
          <w:pPr>
            <w:jc w:val="left"/>
          </w:pPr>
        </w:p>
        <w:p w14:paraId="0468B8EC" w14:textId="77777777" w:rsidR="000A2D43" w:rsidRDefault="000A2D43">
          <w:pPr>
            <w:jc w:val="left"/>
          </w:pPr>
        </w:p>
        <w:p w14:paraId="408AE0D2" w14:textId="77777777" w:rsidR="000A2D43" w:rsidRDefault="000A2D43">
          <w:pPr>
            <w:jc w:val="left"/>
          </w:pPr>
        </w:p>
        <w:p w14:paraId="2ADF9CC6" w14:textId="77777777" w:rsidR="0026157D" w:rsidRDefault="0026157D">
          <w:pPr>
            <w:jc w:val="left"/>
          </w:pPr>
        </w:p>
        <w:p w14:paraId="5F8E3284" w14:textId="77777777" w:rsidR="0073237A" w:rsidRDefault="0073237A">
          <w:pPr>
            <w:jc w:val="left"/>
          </w:pPr>
        </w:p>
        <w:p w14:paraId="6D34E2F1" w14:textId="77777777" w:rsidR="0073237A" w:rsidRDefault="0073237A">
          <w:pPr>
            <w:jc w:val="left"/>
          </w:pPr>
        </w:p>
        <w:p w14:paraId="20F33475" w14:textId="77777777" w:rsidR="00B272FC" w:rsidRDefault="00B272FC">
          <w:pPr>
            <w:jc w:val="left"/>
          </w:pPr>
        </w:p>
        <w:p w14:paraId="2D303E8D" w14:textId="77777777" w:rsidR="00B272FC" w:rsidRDefault="00B272FC">
          <w:pPr>
            <w:jc w:val="left"/>
          </w:pPr>
        </w:p>
        <w:p w14:paraId="2EDC7D18" w14:textId="77777777" w:rsidR="0073237A" w:rsidRDefault="0073237A">
          <w:pPr>
            <w:jc w:val="left"/>
          </w:pPr>
        </w:p>
        <w:p w14:paraId="5BB7BB56" w14:textId="77777777" w:rsidR="0073237A" w:rsidRDefault="0073237A">
          <w:pPr>
            <w:jc w:val="left"/>
          </w:pPr>
        </w:p>
        <w:p w14:paraId="329AC63B" w14:textId="77777777" w:rsidR="0073237A" w:rsidRDefault="0073237A">
          <w:pPr>
            <w:jc w:val="left"/>
          </w:pPr>
        </w:p>
        <w:p w14:paraId="76B3A62A" w14:textId="77777777" w:rsidR="0073237A" w:rsidRDefault="0073237A">
          <w:pPr>
            <w:jc w:val="left"/>
          </w:pPr>
        </w:p>
        <w:p w14:paraId="64FA8634" w14:textId="77777777" w:rsidR="0073237A" w:rsidRDefault="0073237A">
          <w:pPr>
            <w:jc w:val="left"/>
          </w:pPr>
        </w:p>
        <w:p w14:paraId="79FB56EC" w14:textId="77777777" w:rsidR="0073237A" w:rsidRDefault="0073237A">
          <w:pPr>
            <w:jc w:val="left"/>
          </w:pPr>
        </w:p>
        <w:p w14:paraId="3A429A5D"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A26878" w14:paraId="616806CF"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2828BABA" w14:textId="77777777" w:rsidR="00ED4B96" w:rsidRPr="0073237A" w:rsidRDefault="003E4BB0" w:rsidP="00ED4B96">
                <w:pPr>
                  <w:jc w:val="center"/>
                  <w:rPr>
                    <w:b/>
                    <w:color w:val="245980" w:themeColor="text1"/>
                    <w:sz w:val="36"/>
                    <w:szCs w:val="32"/>
                  </w:rPr>
                </w:pPr>
                <w:r w:rsidRPr="0073237A">
                  <w:rPr>
                    <w:b/>
                    <w:color w:val="245980" w:themeColor="text1"/>
                    <w:sz w:val="36"/>
                    <w:szCs w:val="32"/>
                  </w:rPr>
                  <w:t xml:space="preserve">PRINTED COPIES OF THIS </w:t>
                </w:r>
                <w:r w:rsidRPr="0073237A">
                  <w:rPr>
                    <w:b/>
                    <w:color w:val="245980" w:themeColor="text1"/>
                    <w:sz w:val="36"/>
                    <w:szCs w:val="32"/>
                  </w:rPr>
                  <w:t>DOCUMENT ARE UNCONTROLLED</w:t>
                </w:r>
              </w:p>
              <w:p w14:paraId="3D903C59" w14:textId="77777777" w:rsidR="00ED4B96" w:rsidRPr="0073237A" w:rsidRDefault="003E4BB0" w:rsidP="00ED4B96">
                <w:pPr>
                  <w:jc w:val="center"/>
                  <w:rPr>
                    <w:sz w:val="36"/>
                  </w:rPr>
                </w:pPr>
                <w:r w:rsidRPr="0073237A">
                  <w:rPr>
                    <w:b/>
                    <w:color w:val="245980" w:themeColor="text1"/>
                    <w:sz w:val="36"/>
                    <w:szCs w:val="32"/>
                  </w:rPr>
                  <w:t>PLEASE REFER TO Q PULSE FOR THE LATEST VERSION</w:t>
                </w:r>
              </w:p>
            </w:tc>
          </w:tr>
        </w:tbl>
        <w:p w14:paraId="6EDA234A" w14:textId="77777777" w:rsidR="0073237A" w:rsidRDefault="0073237A">
          <w:pPr>
            <w:jc w:val="left"/>
          </w:pPr>
        </w:p>
        <w:p w14:paraId="4188C3E5" w14:textId="77777777" w:rsidR="000A2D43" w:rsidRDefault="003E4BB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A26878" w14:paraId="656938E3"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36D00554" w14:textId="77777777" w:rsidR="00AA7A98" w:rsidRPr="001A437B" w:rsidRDefault="003E4BB0" w:rsidP="00AA7A98">
                <w:pPr>
                  <w:jc w:val="center"/>
                  <w:rPr>
                    <w:b/>
                    <w:color w:val="FFFFFF" w:themeColor="background1"/>
                    <w:sz w:val="24"/>
                  </w:rPr>
                </w:pPr>
                <w:r w:rsidRPr="001A437B">
                  <w:rPr>
                    <w:b/>
                    <w:color w:val="FFFFFF" w:themeColor="background1"/>
                    <w:sz w:val="24"/>
                  </w:rPr>
                  <w:lastRenderedPageBreak/>
                  <w:t>DOCUMENT DETAILS</w:t>
                </w:r>
              </w:p>
            </w:tc>
          </w:tr>
          <w:tr w:rsidR="00A26878" w14:paraId="399C3377"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0B84059" w14:textId="77777777" w:rsidR="00AA7A98" w:rsidRPr="00AF18B4" w:rsidRDefault="003E4BB0"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7894EAF" w14:textId="77777777" w:rsidR="00AA7A98" w:rsidRPr="00B3513C" w:rsidRDefault="003E4BB0" w:rsidP="0026157D">
                <w:r>
                  <w:t>Lyndsey Zujovic, Group Director of Embryology</w:t>
                </w:r>
              </w:p>
            </w:tc>
          </w:tr>
          <w:tr w:rsidR="00A26878" w14:paraId="3C5288AE"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386F364C" w14:textId="77777777" w:rsidR="00AA7A98" w:rsidRPr="00AF18B4" w:rsidRDefault="003E4BB0"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1D82C1D3" w14:textId="77777777" w:rsidR="00AA7A98" w:rsidRPr="00B3513C" w:rsidRDefault="003E4BB0" w:rsidP="00AA7A98">
                <w:r w:rsidRPr="00B3513C">
                  <w:rPr>
                    <w:b/>
                    <w:lang w:val="en-US"/>
                  </w:rPr>
                  <w:t xml:space="preserve">TFP GROUP  (ALL) </w:t>
                </w:r>
              </w:p>
            </w:tc>
          </w:tr>
          <w:tr w:rsidR="00A26878" w14:paraId="73750463"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45524A8F" w14:textId="77777777" w:rsidR="00AA7A98" w:rsidRPr="00AF18B4" w:rsidRDefault="003E4BB0"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1033781" w14:textId="77777777" w:rsidR="00AA7A98" w:rsidRPr="00B3513C" w:rsidRDefault="003E4BB0" w:rsidP="00AA7A98">
                <w:r w:rsidRPr="00B3513C">
                  <w:rPr>
                    <w:b/>
                    <w:lang w:val="en-US"/>
                  </w:rPr>
                  <w:t>A</w:t>
                </w:r>
                <w:r w:rsidR="00B3513C">
                  <w:rPr>
                    <w:b/>
                    <w:lang w:val="en-US"/>
                  </w:rPr>
                  <w:t>ll Laboratory staff</w:t>
                </w:r>
              </w:p>
            </w:tc>
          </w:tr>
          <w:tr w:rsidR="00A26878" w14:paraId="18EE3D32"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6B363077" w14:textId="77777777" w:rsidR="00AA7A98" w:rsidRPr="00B3513C" w:rsidRDefault="003E4BB0" w:rsidP="00AA7A98">
                <w:pPr>
                  <w:jc w:val="center"/>
                  <w:rPr>
                    <w:b/>
                    <w:color w:val="245980" w:themeColor="text1"/>
                    <w:lang w:val="en-US"/>
                  </w:rPr>
                </w:pPr>
                <w:r w:rsidRPr="00B3513C">
                  <w:rPr>
                    <w:b/>
                    <w:color w:val="FFFFFF" w:themeColor="background1"/>
                    <w:sz w:val="24"/>
                    <w:lang w:val="en-US"/>
                  </w:rPr>
                  <w:t>AMMENDMENT HISTORY</w:t>
                </w:r>
              </w:p>
            </w:tc>
          </w:tr>
          <w:tr w:rsidR="00A26878" w14:paraId="505A6CEE"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6AE534D" w14:textId="77777777" w:rsidR="00AA7A98" w:rsidRPr="00AF18B4" w:rsidRDefault="003E4BB0"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68BE63EC" w14:textId="77777777" w:rsidR="00AA7A98" w:rsidRPr="00AF18B4" w:rsidRDefault="003E4BB0"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6B0C425A" w14:textId="77777777" w:rsidR="00AA7A98" w:rsidRPr="00B3513C" w:rsidRDefault="003E4BB0" w:rsidP="00AA7A98">
                <w:pPr>
                  <w:jc w:val="center"/>
                  <w:rPr>
                    <w:b/>
                    <w:lang w:val="en-US"/>
                  </w:rPr>
                </w:pPr>
                <w:r w:rsidRPr="00B3513C">
                  <w:rPr>
                    <w:b/>
                    <w:lang w:val="en-US"/>
                  </w:rPr>
                  <w:t>CHANGES MADE</w:t>
                </w:r>
              </w:p>
            </w:tc>
          </w:tr>
          <w:tr w:rsidR="00A26878" w14:paraId="1F840A1C"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3811D894" w14:textId="77777777" w:rsidR="00AA7A98" w:rsidRPr="00AF18B4" w:rsidRDefault="00AA7A98" w:rsidP="00AA7A98">
                <w:pPr>
                  <w:jc w:val="center"/>
                  <w:rPr>
                    <w:sz w:val="4"/>
                    <w:szCs w:val="4"/>
                    <w:lang w:val="en-US"/>
                  </w:rPr>
                </w:pPr>
              </w:p>
              <w:p w14:paraId="1FAE71BF" w14:textId="77777777" w:rsidR="00AA7A98" w:rsidRPr="00AF18B4" w:rsidRDefault="003E4BB0"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024E66E9" w14:textId="77777777" w:rsidR="00AA7A98" w:rsidRPr="00AF18B4" w:rsidRDefault="00AA7A98" w:rsidP="00AA7A98">
                <w:pPr>
                  <w:jc w:val="center"/>
                  <w:rPr>
                    <w:sz w:val="4"/>
                    <w:szCs w:val="4"/>
                    <w:lang w:val="en-US"/>
                  </w:rPr>
                </w:pPr>
              </w:p>
              <w:p w14:paraId="14CEA6CE" w14:textId="77777777" w:rsidR="00AA7A98" w:rsidRPr="00AF18B4" w:rsidRDefault="003E4BB0"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56E1DC1E" w14:textId="77777777" w:rsidR="00AA7A98" w:rsidRPr="00B3513C" w:rsidRDefault="00AA7A98" w:rsidP="00AA7A98">
                <w:pPr>
                  <w:rPr>
                    <w:sz w:val="4"/>
                    <w:szCs w:val="4"/>
                    <w:lang w:val="en-US"/>
                  </w:rPr>
                </w:pPr>
              </w:p>
              <w:p w14:paraId="31C64CFB" w14:textId="77777777" w:rsidR="00AA7A98" w:rsidRPr="00B3513C" w:rsidRDefault="003E4BB0" w:rsidP="00AA7A98">
                <w:pPr>
                  <w:rPr>
                    <w:szCs w:val="20"/>
                    <w:lang w:val="en-US"/>
                  </w:rPr>
                </w:pPr>
                <w:r w:rsidRPr="00B3513C">
                  <w:rPr>
                    <w:szCs w:val="20"/>
                    <w:lang w:val="en-US"/>
                  </w:rPr>
                  <w:t>Initial release.</w:t>
                </w:r>
              </w:p>
            </w:tc>
          </w:tr>
          <w:tr w:rsidR="00A26878" w14:paraId="545BF730"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7848E3E" w14:textId="77777777" w:rsidR="00AA7A98" w:rsidRDefault="00AA7A98" w:rsidP="00AA7A98">
                <w:pPr>
                  <w:jc w:val="center"/>
                  <w:rPr>
                    <w:szCs w:val="20"/>
                    <w:lang w:val="en-US"/>
                  </w:rPr>
                </w:pPr>
              </w:p>
              <w:p w14:paraId="2351B199" w14:textId="77777777" w:rsidR="00AA7A98" w:rsidRDefault="003E4BB0" w:rsidP="00AA7A98">
                <w:pPr>
                  <w:jc w:val="center"/>
                  <w:rPr>
                    <w:szCs w:val="20"/>
                    <w:lang w:val="en-US"/>
                  </w:rPr>
                </w:pPr>
                <w:r w:rsidRPr="001F56AF">
                  <w:rPr>
                    <w:szCs w:val="20"/>
                    <w:lang w:val="en-US"/>
                  </w:rPr>
                  <w:t>2.0</w:t>
                </w:r>
              </w:p>
              <w:p w14:paraId="10170297" w14:textId="77777777" w:rsidR="00142836" w:rsidRDefault="00142836" w:rsidP="00AA7A98">
                <w:pPr>
                  <w:jc w:val="center"/>
                  <w:rPr>
                    <w:szCs w:val="20"/>
                    <w:lang w:val="en-US"/>
                  </w:rPr>
                </w:pPr>
              </w:p>
              <w:p w14:paraId="5DCB23AF" w14:textId="77777777" w:rsidR="00142836" w:rsidRDefault="00142836" w:rsidP="00AA7A98">
                <w:pPr>
                  <w:jc w:val="center"/>
                  <w:rPr>
                    <w:szCs w:val="20"/>
                    <w:lang w:val="en-US"/>
                  </w:rPr>
                </w:pPr>
              </w:p>
              <w:p w14:paraId="5524DFB1" w14:textId="77777777" w:rsidR="00142836" w:rsidRDefault="003E4BB0" w:rsidP="00AA7A98">
                <w:pPr>
                  <w:jc w:val="center"/>
                  <w:rPr>
                    <w:szCs w:val="20"/>
                    <w:lang w:val="en-US"/>
                  </w:rPr>
                </w:pPr>
                <w:r>
                  <w:rPr>
                    <w:szCs w:val="20"/>
                    <w:lang w:val="en-US"/>
                  </w:rPr>
                  <w:t>3.0</w:t>
                </w:r>
              </w:p>
              <w:p w14:paraId="02A67175" w14:textId="77777777" w:rsidR="00601392" w:rsidRDefault="00601392" w:rsidP="00AA7A98">
                <w:pPr>
                  <w:jc w:val="center"/>
                  <w:rPr>
                    <w:szCs w:val="20"/>
                    <w:lang w:val="en-US"/>
                  </w:rPr>
                </w:pPr>
              </w:p>
              <w:p w14:paraId="465B350C" w14:textId="77777777" w:rsidR="00601392" w:rsidRPr="001F56AF" w:rsidRDefault="003E4BB0" w:rsidP="00AA7A98">
                <w:pPr>
                  <w:jc w:val="center"/>
                  <w:rPr>
                    <w:szCs w:val="20"/>
                    <w:lang w:val="en-US"/>
                  </w:rPr>
                </w:pPr>
                <w:r>
                  <w:rPr>
                    <w:szCs w:val="20"/>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40EF942" w14:textId="77777777" w:rsidR="00AA7A98" w:rsidRDefault="00AA7A98" w:rsidP="00AA7A98">
                <w:pPr>
                  <w:jc w:val="center"/>
                  <w:rPr>
                    <w:szCs w:val="20"/>
                    <w:lang w:val="en-US"/>
                  </w:rPr>
                </w:pPr>
              </w:p>
              <w:p w14:paraId="3D7D3909" w14:textId="77777777" w:rsidR="00AA7A98" w:rsidRDefault="003E4BB0" w:rsidP="00AA7A98">
                <w:pPr>
                  <w:jc w:val="center"/>
                  <w:rPr>
                    <w:szCs w:val="20"/>
                    <w:lang w:val="en-US"/>
                  </w:rPr>
                </w:pPr>
                <w:r>
                  <w:rPr>
                    <w:szCs w:val="20"/>
                    <w:lang w:val="en-US"/>
                  </w:rPr>
                  <w:t>10</w:t>
                </w:r>
                <w:r w:rsidRPr="001F56AF">
                  <w:rPr>
                    <w:szCs w:val="20"/>
                    <w:lang w:val="en-US"/>
                  </w:rPr>
                  <w:t>/</w:t>
                </w:r>
                <w:r>
                  <w:rPr>
                    <w:szCs w:val="20"/>
                    <w:lang w:val="en-US"/>
                  </w:rPr>
                  <w:t>05</w:t>
                </w:r>
                <w:r w:rsidRPr="001F56AF">
                  <w:rPr>
                    <w:szCs w:val="20"/>
                    <w:lang w:val="en-US"/>
                  </w:rPr>
                  <w:t>/</w:t>
                </w:r>
                <w:r>
                  <w:rPr>
                    <w:szCs w:val="20"/>
                    <w:lang w:val="en-US"/>
                  </w:rPr>
                  <w:t>2020</w:t>
                </w:r>
              </w:p>
              <w:p w14:paraId="0801E2DE" w14:textId="77777777" w:rsidR="00142836" w:rsidRDefault="00142836" w:rsidP="00AA7A98">
                <w:pPr>
                  <w:jc w:val="center"/>
                  <w:rPr>
                    <w:b/>
                    <w:szCs w:val="20"/>
                    <w:lang w:val="en-US"/>
                  </w:rPr>
                </w:pPr>
              </w:p>
              <w:p w14:paraId="4B6914E5" w14:textId="77777777" w:rsidR="00142836" w:rsidRDefault="00142836" w:rsidP="00AA7A98">
                <w:pPr>
                  <w:jc w:val="center"/>
                  <w:rPr>
                    <w:b/>
                    <w:szCs w:val="20"/>
                    <w:lang w:val="en-US"/>
                  </w:rPr>
                </w:pPr>
              </w:p>
              <w:p w14:paraId="19538284" w14:textId="77777777" w:rsidR="00142836" w:rsidRDefault="003E4BB0" w:rsidP="00AA7A98">
                <w:pPr>
                  <w:jc w:val="center"/>
                  <w:rPr>
                    <w:bCs/>
                    <w:szCs w:val="20"/>
                    <w:lang w:val="en-US"/>
                  </w:rPr>
                </w:pPr>
                <w:r w:rsidRPr="00142836">
                  <w:rPr>
                    <w:bCs/>
                    <w:szCs w:val="20"/>
                    <w:lang w:val="en-US"/>
                  </w:rPr>
                  <w:t>02/10/2021</w:t>
                </w:r>
              </w:p>
              <w:p w14:paraId="33C2B5F4" w14:textId="77777777" w:rsidR="00601392" w:rsidRDefault="00601392" w:rsidP="00AA7A98">
                <w:pPr>
                  <w:jc w:val="center"/>
                  <w:rPr>
                    <w:bCs/>
                    <w:szCs w:val="20"/>
                    <w:lang w:val="en-US"/>
                  </w:rPr>
                </w:pPr>
              </w:p>
              <w:p w14:paraId="4FCB2DBA" w14:textId="77777777" w:rsidR="00601392" w:rsidRPr="00142836" w:rsidRDefault="003E4BB0" w:rsidP="00AA7A98">
                <w:pPr>
                  <w:jc w:val="center"/>
                  <w:rPr>
                    <w:bCs/>
                    <w:szCs w:val="20"/>
                    <w:lang w:val="en-US"/>
                  </w:rPr>
                </w:pPr>
                <w:r>
                  <w:rPr>
                    <w:bCs/>
                    <w:szCs w:val="20"/>
                    <w:lang w:val="en-US"/>
                  </w:rPr>
                  <w:t>20/04/2022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0A61B7A" w14:textId="77777777" w:rsidR="000A39DB" w:rsidRPr="00B3513C" w:rsidRDefault="000A39DB" w:rsidP="000A39DB">
                <w:pPr>
                  <w:rPr>
                    <w:szCs w:val="20"/>
                    <w:lang w:val="en-US"/>
                  </w:rPr>
                </w:pPr>
              </w:p>
              <w:p w14:paraId="3F78E82B" w14:textId="77777777" w:rsidR="00AA7A98" w:rsidRDefault="003E4BB0" w:rsidP="00B3513C">
                <w:pPr>
                  <w:rPr>
                    <w:szCs w:val="20"/>
                    <w:lang w:val="en-US"/>
                  </w:rPr>
                </w:pPr>
                <w:r>
                  <w:rPr>
                    <w:szCs w:val="20"/>
                    <w:lang w:val="en-US"/>
                  </w:rPr>
                  <w:t>Oil overlay added (excluding Warm 1).  All solutions placed in a 5-well dish.</w:t>
                </w:r>
              </w:p>
              <w:p w14:paraId="1C6F9317" w14:textId="77777777" w:rsidR="00142836" w:rsidRDefault="00142836" w:rsidP="00B3513C">
                <w:pPr>
                  <w:rPr>
                    <w:szCs w:val="20"/>
                    <w:lang w:val="en-US"/>
                  </w:rPr>
                </w:pPr>
              </w:p>
              <w:p w14:paraId="7F6A882F" w14:textId="77777777" w:rsidR="00142836" w:rsidRDefault="003E4BB0" w:rsidP="00B3513C">
                <w:pPr>
                  <w:rPr>
                    <w:szCs w:val="20"/>
                    <w:lang w:val="en-US"/>
                  </w:rPr>
                </w:pPr>
                <w:r>
                  <w:rPr>
                    <w:szCs w:val="20"/>
                    <w:lang w:val="en-US"/>
                  </w:rPr>
                  <w:t xml:space="preserve">Witnessing updated to </w:t>
                </w:r>
                <w:r>
                  <w:rPr>
                    <w:szCs w:val="20"/>
                    <w:lang w:val="en-US"/>
                  </w:rPr>
                  <w:t>include the use of three identifiers</w:t>
                </w:r>
              </w:p>
              <w:p w14:paraId="34F76112" w14:textId="77777777" w:rsidR="00601392" w:rsidRDefault="00601392" w:rsidP="00B3513C">
                <w:pPr>
                  <w:rPr>
                    <w:szCs w:val="20"/>
                    <w:lang w:val="en-US"/>
                  </w:rPr>
                </w:pPr>
              </w:p>
              <w:p w14:paraId="1153BBE5" w14:textId="77777777" w:rsidR="00601392" w:rsidRPr="00B3513C" w:rsidRDefault="003E4BB0" w:rsidP="00B3513C">
                <w:pPr>
                  <w:rPr>
                    <w:szCs w:val="20"/>
                    <w:lang w:val="en-US"/>
                  </w:rPr>
                </w:pPr>
                <w:r w:rsidRPr="00986587">
                  <w:rPr>
                    <w:szCs w:val="20"/>
                    <w:lang w:val="en-US"/>
                  </w:rPr>
                  <w:t xml:space="preserve">Requirement for a pre thaw call 24-48 hours before date of thaw added to the SOP.  Details to be confirmed during the call listed in the SOP in section 5.3.  </w:t>
                </w:r>
              </w:p>
            </w:tc>
          </w:tr>
          <w:tr w:rsidR="00A26878" w14:paraId="136F0B3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726D2B6"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76E8DF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74A4F78" w14:textId="77777777" w:rsidR="00AA7A98" w:rsidRPr="001F56AF" w:rsidRDefault="00AA7A98" w:rsidP="00AA7A98">
                <w:pPr>
                  <w:rPr>
                    <w:lang w:val="en-US"/>
                  </w:rPr>
                </w:pPr>
              </w:p>
              <w:p w14:paraId="08D794A6" w14:textId="77777777" w:rsidR="00AA7A98" w:rsidRPr="001F56AF" w:rsidRDefault="00AA7A98" w:rsidP="00AA7A98">
                <w:pPr>
                  <w:rPr>
                    <w:lang w:val="en-US"/>
                  </w:rPr>
                </w:pPr>
              </w:p>
              <w:p w14:paraId="516E66EA" w14:textId="77777777" w:rsidR="00AA7A98" w:rsidRPr="001F56AF" w:rsidRDefault="00AA7A98" w:rsidP="00AA7A98">
                <w:pPr>
                  <w:rPr>
                    <w:lang w:val="en-US"/>
                  </w:rPr>
                </w:pPr>
              </w:p>
            </w:tc>
          </w:tr>
          <w:tr w:rsidR="00A26878" w14:paraId="29B8F52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60DAED2"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5F87B76"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8A56184" w14:textId="77777777" w:rsidR="00AA7A98" w:rsidRDefault="00AA7A98" w:rsidP="00AA7A98">
                <w:pPr>
                  <w:rPr>
                    <w:lang w:val="en-US"/>
                  </w:rPr>
                </w:pPr>
              </w:p>
              <w:p w14:paraId="5B9AE456" w14:textId="77777777" w:rsidR="00AA7A98" w:rsidRPr="001F56AF" w:rsidRDefault="00AA7A98" w:rsidP="00AA7A98">
                <w:pPr>
                  <w:rPr>
                    <w:lang w:val="en-US"/>
                  </w:rPr>
                </w:pPr>
              </w:p>
              <w:p w14:paraId="603699D9" w14:textId="77777777" w:rsidR="00AA7A98" w:rsidRPr="001F56AF" w:rsidRDefault="00AA7A98" w:rsidP="00AA7A98">
                <w:pPr>
                  <w:rPr>
                    <w:lang w:val="en-US"/>
                  </w:rPr>
                </w:pPr>
              </w:p>
            </w:tc>
          </w:tr>
          <w:tr w:rsidR="00A26878" w14:paraId="4AD99722"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7A25C92"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AC620BB"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DE2A204" w14:textId="77777777" w:rsidR="00AA7A98" w:rsidRPr="001F56AF" w:rsidRDefault="00AA7A98" w:rsidP="00AA7A98">
                <w:pPr>
                  <w:rPr>
                    <w:lang w:val="en-US"/>
                  </w:rPr>
                </w:pPr>
              </w:p>
              <w:p w14:paraId="0A6E4581" w14:textId="77777777" w:rsidR="00AA7A98" w:rsidRPr="001F56AF" w:rsidRDefault="00AA7A98" w:rsidP="00AA7A98">
                <w:pPr>
                  <w:rPr>
                    <w:lang w:val="en-US"/>
                  </w:rPr>
                </w:pPr>
              </w:p>
              <w:p w14:paraId="436D155E" w14:textId="77777777" w:rsidR="00AA7A98" w:rsidRPr="001F56AF" w:rsidRDefault="00AA7A98" w:rsidP="00AA7A98">
                <w:pPr>
                  <w:rPr>
                    <w:lang w:val="en-US"/>
                  </w:rPr>
                </w:pPr>
              </w:p>
            </w:tc>
          </w:tr>
          <w:tr w:rsidR="00A26878" w14:paraId="1CF64D9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887C0FB"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B03178E"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0AB692B" w14:textId="77777777" w:rsidR="00AA7A98" w:rsidRDefault="00AA7A98" w:rsidP="00AA7A98">
                <w:pPr>
                  <w:rPr>
                    <w:b/>
                    <w:highlight w:val="yellow"/>
                    <w:lang w:val="en-US"/>
                  </w:rPr>
                </w:pPr>
              </w:p>
              <w:p w14:paraId="3AEE7482" w14:textId="77777777" w:rsidR="00AA7A98" w:rsidRDefault="00AA7A98" w:rsidP="00AA7A98">
                <w:pPr>
                  <w:rPr>
                    <w:b/>
                    <w:highlight w:val="yellow"/>
                    <w:lang w:val="en-US"/>
                  </w:rPr>
                </w:pPr>
              </w:p>
              <w:p w14:paraId="68F8698E" w14:textId="77777777" w:rsidR="00AA7A98" w:rsidRPr="00AF18B4" w:rsidRDefault="00AA7A98" w:rsidP="00AA7A98">
                <w:pPr>
                  <w:rPr>
                    <w:b/>
                    <w:highlight w:val="yellow"/>
                    <w:lang w:val="en-US"/>
                  </w:rPr>
                </w:pPr>
              </w:p>
            </w:tc>
          </w:tr>
          <w:tr w:rsidR="00A26878" w14:paraId="338187B8"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00C88DB"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BEB06F5"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276D732" w14:textId="77777777" w:rsidR="00AA7A98" w:rsidRDefault="00AA7A98" w:rsidP="00AA7A98">
                <w:pPr>
                  <w:rPr>
                    <w:b/>
                    <w:highlight w:val="yellow"/>
                    <w:lang w:val="en-US"/>
                  </w:rPr>
                </w:pPr>
              </w:p>
              <w:p w14:paraId="142A6C1D" w14:textId="77777777" w:rsidR="00AA7A98" w:rsidRDefault="00AA7A98" w:rsidP="00AA7A98">
                <w:pPr>
                  <w:rPr>
                    <w:b/>
                    <w:highlight w:val="yellow"/>
                    <w:lang w:val="en-US"/>
                  </w:rPr>
                </w:pPr>
              </w:p>
              <w:p w14:paraId="3A824AEF" w14:textId="77777777" w:rsidR="00AA7A98" w:rsidRPr="00AF18B4" w:rsidRDefault="00AA7A98" w:rsidP="00AA7A98">
                <w:pPr>
                  <w:rPr>
                    <w:b/>
                    <w:highlight w:val="yellow"/>
                    <w:lang w:val="en-US"/>
                  </w:rPr>
                </w:pPr>
              </w:p>
            </w:tc>
          </w:tr>
          <w:tr w:rsidR="00A26878" w14:paraId="46BC5AA7"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B406FF8"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2143391"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C0B1D8A" w14:textId="77777777" w:rsidR="00AA7A98" w:rsidRDefault="00AA7A98" w:rsidP="00AA7A98">
                <w:pPr>
                  <w:rPr>
                    <w:b/>
                    <w:highlight w:val="yellow"/>
                    <w:lang w:val="en-US"/>
                  </w:rPr>
                </w:pPr>
              </w:p>
              <w:p w14:paraId="71790521" w14:textId="77777777" w:rsidR="00ED4B96" w:rsidRDefault="00ED4B96" w:rsidP="00AA7A98">
                <w:pPr>
                  <w:rPr>
                    <w:b/>
                    <w:highlight w:val="yellow"/>
                    <w:lang w:val="en-US"/>
                  </w:rPr>
                </w:pPr>
              </w:p>
              <w:p w14:paraId="4AC6C690" w14:textId="77777777" w:rsidR="00ED4B96" w:rsidRPr="00AF18B4" w:rsidRDefault="00ED4B96" w:rsidP="00AA7A98">
                <w:pPr>
                  <w:rPr>
                    <w:b/>
                    <w:highlight w:val="yellow"/>
                    <w:lang w:val="en-US"/>
                  </w:rPr>
                </w:pPr>
              </w:p>
            </w:tc>
          </w:tr>
          <w:tr w:rsidR="00A26878" w14:paraId="75BBB4F6"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2EE986D"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65A6CAE"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6083C4E" w14:textId="77777777" w:rsidR="00ED4B96" w:rsidRDefault="00ED4B96" w:rsidP="00AA7A98">
                <w:pPr>
                  <w:rPr>
                    <w:b/>
                    <w:highlight w:val="yellow"/>
                    <w:lang w:val="en-US"/>
                  </w:rPr>
                </w:pPr>
              </w:p>
              <w:p w14:paraId="64FE6828" w14:textId="77777777" w:rsidR="00ED4B96" w:rsidRDefault="00ED4B96" w:rsidP="00AA7A98">
                <w:pPr>
                  <w:rPr>
                    <w:b/>
                    <w:highlight w:val="yellow"/>
                    <w:lang w:val="en-US"/>
                  </w:rPr>
                </w:pPr>
              </w:p>
              <w:p w14:paraId="0EEEAEFC" w14:textId="77777777" w:rsidR="00ED4B96" w:rsidRPr="00AF18B4" w:rsidRDefault="00ED4B96" w:rsidP="00AA7A98">
                <w:pPr>
                  <w:rPr>
                    <w:b/>
                    <w:highlight w:val="yellow"/>
                    <w:lang w:val="en-US"/>
                  </w:rPr>
                </w:pPr>
              </w:p>
            </w:tc>
          </w:tr>
          <w:tr w:rsidR="00A26878" w14:paraId="338327B6"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D1A4325"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38EACFF"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38F8237" w14:textId="77777777" w:rsidR="00ED4B96" w:rsidRPr="00AF18B4" w:rsidRDefault="00ED4B96" w:rsidP="00AA7A98">
                <w:pPr>
                  <w:rPr>
                    <w:b/>
                    <w:highlight w:val="yellow"/>
                    <w:lang w:val="en-US"/>
                  </w:rPr>
                </w:pPr>
              </w:p>
            </w:tc>
          </w:tr>
          <w:tr w:rsidR="00A26878" w14:paraId="4A9CCBC4"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49973FA4"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4A715E34"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7A37D2BE" w14:textId="77777777" w:rsidR="00ED4B96" w:rsidRPr="00AF18B4" w:rsidRDefault="00ED4B96" w:rsidP="00AA7A98">
                <w:pPr>
                  <w:rPr>
                    <w:b/>
                    <w:highlight w:val="yellow"/>
                    <w:lang w:val="en-US"/>
                  </w:rPr>
                </w:pPr>
              </w:p>
            </w:tc>
          </w:tr>
        </w:tbl>
        <w:p w14:paraId="7C420B12" w14:textId="77777777" w:rsidR="00362131" w:rsidRDefault="003E4BB0">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0CAFAED3" w14:textId="77777777" w:rsidR="006A14BC" w:rsidRPr="00275D44" w:rsidRDefault="003E4BB0" w:rsidP="00601392">
          <w:pPr>
            <w:pStyle w:val="Heading4"/>
            <w:numPr>
              <w:ilvl w:val="0"/>
              <w:numId w:val="3"/>
            </w:numPr>
          </w:pPr>
          <w:r w:rsidRPr="00275D44">
            <w:lastRenderedPageBreak/>
            <w:t xml:space="preserve">Purpose </w:t>
          </w:r>
        </w:p>
        <w:p w14:paraId="4AD27CBD" w14:textId="77777777" w:rsidR="001C6EC4" w:rsidRDefault="003E4BB0" w:rsidP="00B3513C">
          <w:pPr>
            <w:ind w:left="680"/>
            <w:rPr>
              <w:rFonts w:cstheme="minorHAnsi"/>
            </w:rPr>
          </w:pPr>
          <w:r w:rsidRPr="00793292">
            <w:rPr>
              <w:rFonts w:cstheme="minorHAnsi"/>
            </w:rPr>
            <w:t xml:space="preserve">To describe the procedure for warming vitrified blastocysts using the Rapid I device with Vitrolife warming kits. </w:t>
          </w:r>
          <w:r w:rsidRPr="00B3513C">
            <w:rPr>
              <w:rFonts w:cstheme="minorHAnsi"/>
            </w:rPr>
            <w:t>Blastocysts may be cryopreserved as part of a fertility preservation programme or following treatment.  When the patient wishes to us</w:t>
          </w:r>
          <w:r w:rsidRPr="00B3513C">
            <w:rPr>
              <w:rFonts w:cstheme="minorHAnsi"/>
            </w:rPr>
            <w:t>e the cryopreserved blastocysts they must be warmed and returned to culture.</w:t>
          </w:r>
        </w:p>
        <w:p w14:paraId="08083F52" w14:textId="77777777" w:rsidR="00793292" w:rsidRPr="00EC718B" w:rsidRDefault="00793292" w:rsidP="00ED4B96">
          <w:pPr>
            <w:rPr>
              <w:rFonts w:cstheme="minorHAnsi"/>
            </w:rPr>
          </w:pPr>
        </w:p>
        <w:p w14:paraId="3F71EC67" w14:textId="77777777" w:rsidR="00275D44" w:rsidRPr="00275D44" w:rsidRDefault="003E4BB0" w:rsidP="00601392">
          <w:pPr>
            <w:pStyle w:val="Heading4"/>
            <w:numPr>
              <w:ilvl w:val="0"/>
              <w:numId w:val="3"/>
            </w:numPr>
          </w:pPr>
          <w:r w:rsidRPr="00275D44">
            <w:t xml:space="preserve">Scope  </w:t>
          </w:r>
        </w:p>
        <w:p w14:paraId="10870D6D" w14:textId="77777777" w:rsidR="008A0A9C" w:rsidRDefault="003E4BB0" w:rsidP="00B3513C">
          <w:pPr>
            <w:ind w:left="680"/>
          </w:pPr>
          <w:r w:rsidRPr="00793292">
            <w:t>Applicable to all embryologists and practitioners deemed competent to perform warming of vitrified of blastocysts:</w:t>
          </w:r>
        </w:p>
        <w:p w14:paraId="281AD88E" w14:textId="4CF9556A" w:rsidR="00793292" w:rsidRDefault="003E4BB0" w:rsidP="003E4BB0">
          <w:pPr>
            <w:ind w:left="680"/>
          </w:pPr>
          <w:r>
            <w:tab/>
          </w:r>
          <w:r>
            <w:t>Gamete/embryo donation and surrogacy are prohibited in Kuwait, as such any references to this are not applicable to clinics in Kuwait.</w:t>
          </w:r>
        </w:p>
        <w:p w14:paraId="28F27DC7" w14:textId="77777777" w:rsidR="00263D55" w:rsidRPr="00263D55" w:rsidRDefault="003E4BB0" w:rsidP="00601392">
          <w:pPr>
            <w:pStyle w:val="Heading4"/>
            <w:numPr>
              <w:ilvl w:val="0"/>
              <w:numId w:val="3"/>
            </w:numPr>
          </w:pPr>
          <w:r w:rsidRPr="00275D44">
            <w:t>Definitions</w:t>
          </w:r>
        </w:p>
        <w:p w14:paraId="79D00BFD" w14:textId="77777777" w:rsidR="008F3AAA" w:rsidRDefault="003E4BB0" w:rsidP="00B3513C">
          <w:pPr>
            <w:ind w:firstLine="680"/>
            <w:rPr>
              <w:rFonts w:cstheme="minorHAnsi"/>
            </w:rPr>
          </w:pPr>
          <w:r w:rsidRPr="00793292">
            <w:rPr>
              <w:rFonts w:eastAsia="Times New Roman" w:cstheme="minorHAnsi"/>
              <w:szCs w:val="20"/>
            </w:rPr>
            <w:t>PPE</w:t>
          </w:r>
          <w:r w:rsidRPr="00793292">
            <w:rPr>
              <w:rFonts w:eastAsia="Times New Roman" w:cstheme="minorHAnsi"/>
              <w:szCs w:val="20"/>
            </w:rPr>
            <w:tab/>
          </w:r>
          <w:r w:rsidRPr="00793292">
            <w:rPr>
              <w:rFonts w:eastAsia="Times New Roman" w:cstheme="minorHAnsi"/>
              <w:szCs w:val="20"/>
            </w:rPr>
            <w:tab/>
            <w:t>Personal Protective Equipment</w:t>
          </w:r>
          <w:r w:rsidR="005A2A5F" w:rsidRPr="005A2A5F">
            <w:rPr>
              <w:rFonts w:cstheme="minorHAnsi"/>
            </w:rPr>
            <w:t xml:space="preserve"> </w:t>
          </w:r>
        </w:p>
        <w:p w14:paraId="3D68DACD" w14:textId="77777777" w:rsidR="00793292" w:rsidRPr="005A2A5F" w:rsidRDefault="00793292" w:rsidP="004001BB">
          <w:pPr>
            <w:rPr>
              <w:rFonts w:cstheme="minorHAnsi"/>
            </w:rPr>
          </w:pPr>
        </w:p>
        <w:p w14:paraId="7A9EC7E8" w14:textId="77777777" w:rsidR="006A14BC" w:rsidRPr="00275D44" w:rsidRDefault="003E4BB0" w:rsidP="00601392">
          <w:pPr>
            <w:pStyle w:val="Heading4"/>
            <w:numPr>
              <w:ilvl w:val="0"/>
              <w:numId w:val="3"/>
            </w:numPr>
          </w:pPr>
          <w:r w:rsidRPr="00275D44">
            <w:t xml:space="preserve">Responsibilities  </w:t>
          </w:r>
        </w:p>
        <w:p w14:paraId="3867FC87" w14:textId="77777777" w:rsidR="006A14BC" w:rsidRDefault="003E4BB0" w:rsidP="00601392">
          <w:pPr>
            <w:pStyle w:val="ListParagraph"/>
            <w:numPr>
              <w:ilvl w:val="6"/>
              <w:numId w:val="1"/>
            </w:numPr>
            <w:spacing w:after="40"/>
          </w:pPr>
          <w:r w:rsidRPr="00ED4B96">
            <w:rPr>
              <w:rStyle w:val="Heading5Char"/>
            </w:rPr>
            <w:t>General Manager</w:t>
          </w:r>
          <w:r>
            <w:t xml:space="preserve"> </w:t>
          </w:r>
        </w:p>
        <w:p w14:paraId="084F9A97" w14:textId="77777777" w:rsidR="006A14BC" w:rsidRDefault="003E4BB0" w:rsidP="00B3513C">
          <w:pPr>
            <w:ind w:firstLine="720"/>
          </w:pPr>
          <w:r>
            <w:t>The General Manager (GM) is accountable for the implementation of this clinic-wide process</w:t>
          </w:r>
          <w:r w:rsidR="008C70AB">
            <w:t>.</w:t>
          </w:r>
        </w:p>
        <w:p w14:paraId="70EA5AA2" w14:textId="77777777" w:rsidR="006A14BC" w:rsidRPr="000A39DB" w:rsidRDefault="003E4BB0" w:rsidP="00601392">
          <w:pPr>
            <w:pStyle w:val="ListParagraph"/>
            <w:numPr>
              <w:ilvl w:val="6"/>
              <w:numId w:val="1"/>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69A3F980" w14:textId="77777777" w:rsidR="00EC718B" w:rsidRDefault="003E4BB0" w:rsidP="00B3513C">
          <w:pPr>
            <w:pStyle w:val="ListParagraph"/>
            <w:spacing w:after="40"/>
            <w:ind w:left="709"/>
          </w:pPr>
          <w:r w:rsidRPr="00EC718B">
            <w:t xml:space="preserve">The Laboratory Lead is responsible for ensuring that current practice is line with this SOP, all </w:t>
          </w:r>
          <w:r w:rsidRPr="00EC718B">
            <w:t>staff have been trained appropriately and signed off competent to enable them to work safely and ensure patients safety at all times. The Laboratory Lead is also responsible for ensuring that all non-compliance with this SOP, or incidents occurring are pro</w:t>
          </w:r>
          <w:r w:rsidRPr="00EC718B">
            <w:t>perly investigated and any corrective action taken. They are also responsible for auditing compliance to this SOP.</w:t>
          </w:r>
        </w:p>
        <w:p w14:paraId="52A79F0E" w14:textId="77777777" w:rsidR="00142836" w:rsidRDefault="00142836" w:rsidP="00B3513C">
          <w:pPr>
            <w:pStyle w:val="ListParagraph"/>
            <w:spacing w:after="40"/>
            <w:ind w:left="709"/>
          </w:pPr>
        </w:p>
        <w:p w14:paraId="038DCA16" w14:textId="77777777" w:rsidR="000A39DB" w:rsidRDefault="003E4BB0" w:rsidP="00601392">
          <w:pPr>
            <w:pStyle w:val="ListParagraph"/>
            <w:numPr>
              <w:ilvl w:val="6"/>
              <w:numId w:val="1"/>
            </w:numPr>
            <w:spacing w:after="40"/>
          </w:pPr>
          <w:r>
            <w:rPr>
              <w:rStyle w:val="Heading5Char"/>
            </w:rPr>
            <w:t>Quality</w:t>
          </w:r>
          <w:r w:rsidRPr="00ED4B96">
            <w:rPr>
              <w:rStyle w:val="Heading5Char"/>
            </w:rPr>
            <w:t xml:space="preserve"> Manager</w:t>
          </w:r>
          <w:r>
            <w:t xml:space="preserve"> </w:t>
          </w:r>
        </w:p>
        <w:p w14:paraId="718E53FA" w14:textId="77777777" w:rsidR="008F3AAA" w:rsidRDefault="003E4BB0" w:rsidP="00B3513C">
          <w:pPr>
            <w:pStyle w:val="ListParagraph"/>
            <w:spacing w:after="40"/>
            <w:ind w:left="709"/>
          </w:pPr>
          <w:r w:rsidRPr="008F3AAA">
            <w:t>The Quality Manager is responsible for ensuring that all staff are aware of and comply with the requirements specified in t</w:t>
          </w:r>
          <w:r w:rsidRPr="008F3AAA">
            <w:t>his document.</w:t>
          </w:r>
          <w:r>
            <w:t xml:space="preserve"> </w:t>
          </w:r>
          <w:r w:rsidRPr="008F3AAA">
            <w:t>The QM is also responsible for ensuring all non-compliance with this SOP, or incidents occurring are properly investigated and any corrective action taken is recorded on QPulse.</w:t>
          </w:r>
        </w:p>
        <w:p w14:paraId="7C38A18A" w14:textId="77777777" w:rsidR="00142836" w:rsidRDefault="00142836" w:rsidP="00B3513C">
          <w:pPr>
            <w:pStyle w:val="ListParagraph"/>
            <w:spacing w:after="40"/>
            <w:ind w:left="709"/>
          </w:pPr>
        </w:p>
        <w:p w14:paraId="239A37ED" w14:textId="77777777" w:rsidR="000A39DB" w:rsidRDefault="003E4BB0" w:rsidP="00601392">
          <w:pPr>
            <w:pStyle w:val="ListParagraph"/>
            <w:numPr>
              <w:ilvl w:val="6"/>
              <w:numId w:val="1"/>
            </w:numPr>
            <w:spacing w:after="40"/>
          </w:pPr>
          <w:r>
            <w:rPr>
              <w:rStyle w:val="Heading5Char"/>
            </w:rPr>
            <w:t xml:space="preserve">All Staff </w:t>
          </w:r>
        </w:p>
        <w:p w14:paraId="6E603E42" w14:textId="77777777" w:rsidR="006A14BC" w:rsidRDefault="003E4BB0" w:rsidP="00B3513C">
          <w:pPr>
            <w:ind w:left="680"/>
          </w:pPr>
          <w:r w:rsidRPr="008F3AAA">
            <w:t>A</w:t>
          </w:r>
          <w:r>
            <w:t xml:space="preserve">ll staff </w:t>
          </w:r>
          <w:r w:rsidRPr="008F3AAA">
            <w:t>re responsible for following the process l</w:t>
          </w:r>
          <w:r w:rsidRPr="008F3AAA">
            <w:t>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w:t>
          </w:r>
          <w:r w:rsidRPr="008F3AAA">
            <w:t xml:space="preserve"> up the outcome of any reported incidents/non-conformities.</w:t>
          </w:r>
        </w:p>
        <w:p w14:paraId="7D416EE5" w14:textId="77777777" w:rsidR="00EC718B" w:rsidRDefault="00EC718B" w:rsidP="008F3AAA">
          <w:pPr>
            <w:ind w:left="680"/>
            <w:jc w:val="left"/>
          </w:pPr>
        </w:p>
        <w:p w14:paraId="52485062" w14:textId="77777777" w:rsidR="00EC718B" w:rsidRDefault="00EC718B" w:rsidP="008F3AAA">
          <w:pPr>
            <w:ind w:left="680"/>
            <w:jc w:val="left"/>
          </w:pPr>
        </w:p>
        <w:p w14:paraId="3B40AFEB" w14:textId="77777777" w:rsidR="00B3513C" w:rsidRDefault="00B3513C" w:rsidP="008F3AAA">
          <w:pPr>
            <w:ind w:left="680"/>
            <w:jc w:val="left"/>
          </w:pPr>
        </w:p>
        <w:p w14:paraId="3BA9AEED" w14:textId="77777777" w:rsidR="004001BB" w:rsidRDefault="004001BB" w:rsidP="008F3AAA">
          <w:pPr>
            <w:ind w:left="680"/>
            <w:jc w:val="left"/>
          </w:pPr>
        </w:p>
        <w:p w14:paraId="77A88ACB" w14:textId="77777777" w:rsidR="00275D44" w:rsidRDefault="003E4BB0" w:rsidP="00601392">
          <w:pPr>
            <w:pStyle w:val="Heading4"/>
            <w:numPr>
              <w:ilvl w:val="0"/>
              <w:numId w:val="3"/>
            </w:numPr>
          </w:pPr>
          <w:r>
            <w:lastRenderedPageBreak/>
            <w:t xml:space="preserve">Procedure  </w:t>
          </w:r>
        </w:p>
        <w:p w14:paraId="17E17FA4" w14:textId="77777777" w:rsidR="00D91B07" w:rsidRDefault="003E4BB0" w:rsidP="00B3513C">
          <w:pPr>
            <w:pStyle w:val="Heading5"/>
          </w:pPr>
          <w:r>
            <w:t>5.1</w:t>
          </w:r>
          <w:r>
            <w:tab/>
            <w:t>Equipment &amp; Consumables Required</w:t>
          </w:r>
        </w:p>
        <w:p w14:paraId="40EA6DA7" w14:textId="77777777" w:rsidR="005A2A5F" w:rsidRPr="005A2A5F" w:rsidRDefault="003E4BB0" w:rsidP="008A0A9C">
          <w:pPr>
            <w:ind w:left="720"/>
            <w:rPr>
              <w:rFonts w:cstheme="minorHAnsi"/>
              <w:b/>
            </w:rPr>
          </w:pPr>
          <w:r w:rsidRPr="00EC718B">
            <w:rPr>
              <w:rFonts w:cstheme="minorHAnsi"/>
              <w:b/>
            </w:rPr>
            <w:t>Equipment/Consumables Required</w:t>
          </w:r>
        </w:p>
        <w:p w14:paraId="7C7D668C" w14:textId="77777777" w:rsidR="00793292" w:rsidRPr="00793292" w:rsidRDefault="003E4BB0" w:rsidP="00601392">
          <w:pPr>
            <w:pStyle w:val="ListParagraph"/>
            <w:numPr>
              <w:ilvl w:val="0"/>
              <w:numId w:val="5"/>
            </w:numPr>
            <w:spacing w:after="0" w:line="240" w:lineRule="auto"/>
            <w:ind w:left="1636"/>
            <w:rPr>
              <w:rFonts w:cstheme="minorHAnsi"/>
            </w:rPr>
          </w:pPr>
          <w:bookmarkStart w:id="1" w:name="_Hlk75784300"/>
          <w:r w:rsidRPr="00793292">
            <w:rPr>
              <w:rFonts w:cstheme="minorHAnsi"/>
            </w:rPr>
            <w:t>Serological pipettes</w:t>
          </w:r>
        </w:p>
        <w:p w14:paraId="71D4029D" w14:textId="77777777" w:rsidR="00793292" w:rsidRPr="00793292" w:rsidRDefault="003E4BB0" w:rsidP="00601392">
          <w:pPr>
            <w:pStyle w:val="ListParagraph"/>
            <w:numPr>
              <w:ilvl w:val="0"/>
              <w:numId w:val="5"/>
            </w:numPr>
            <w:spacing w:after="0" w:line="240" w:lineRule="auto"/>
            <w:ind w:left="1636"/>
            <w:rPr>
              <w:rFonts w:cstheme="minorHAnsi"/>
            </w:rPr>
          </w:pPr>
          <w:r w:rsidRPr="00793292">
            <w:rPr>
              <w:rFonts w:cstheme="minorHAnsi"/>
            </w:rPr>
            <w:t>Rapid I Liquid Nitrogen Box</w:t>
          </w:r>
        </w:p>
        <w:p w14:paraId="6D7547AE" w14:textId="77777777" w:rsidR="00793292" w:rsidRPr="00793292" w:rsidRDefault="003E4BB0" w:rsidP="00601392">
          <w:pPr>
            <w:pStyle w:val="ListParagraph"/>
            <w:numPr>
              <w:ilvl w:val="0"/>
              <w:numId w:val="5"/>
            </w:numPr>
            <w:spacing w:after="0" w:line="240" w:lineRule="auto"/>
            <w:ind w:left="1636"/>
            <w:rPr>
              <w:rFonts w:cstheme="minorHAnsi"/>
            </w:rPr>
          </w:pPr>
          <w:r w:rsidRPr="00793292">
            <w:rPr>
              <w:rFonts w:cstheme="minorHAnsi"/>
            </w:rPr>
            <w:t>Liquid Nitrogen</w:t>
          </w:r>
        </w:p>
        <w:p w14:paraId="474BC7C9" w14:textId="77777777" w:rsidR="00793292" w:rsidRPr="00793292" w:rsidRDefault="003E4BB0" w:rsidP="00601392">
          <w:pPr>
            <w:pStyle w:val="ListParagraph"/>
            <w:numPr>
              <w:ilvl w:val="0"/>
              <w:numId w:val="5"/>
            </w:numPr>
            <w:spacing w:after="0" w:line="240" w:lineRule="auto"/>
            <w:ind w:left="1636"/>
            <w:rPr>
              <w:rFonts w:cstheme="minorHAnsi"/>
            </w:rPr>
          </w:pPr>
          <w:r w:rsidRPr="00793292">
            <w:rPr>
              <w:rFonts w:cstheme="minorHAnsi"/>
            </w:rPr>
            <w:t>Pre pulled Pipette (290-310µm)</w:t>
          </w:r>
        </w:p>
        <w:p w14:paraId="413C4150" w14:textId="77777777" w:rsidR="00793292" w:rsidRPr="00793292" w:rsidRDefault="003E4BB0" w:rsidP="00601392">
          <w:pPr>
            <w:pStyle w:val="ListParagraph"/>
            <w:numPr>
              <w:ilvl w:val="0"/>
              <w:numId w:val="5"/>
            </w:numPr>
            <w:spacing w:after="0" w:line="240" w:lineRule="auto"/>
            <w:ind w:left="1636"/>
            <w:rPr>
              <w:rFonts w:cstheme="minorHAnsi"/>
            </w:rPr>
          </w:pPr>
          <w:r w:rsidRPr="00793292">
            <w:rPr>
              <w:rFonts w:cstheme="minorHAnsi"/>
            </w:rPr>
            <w:t>Timers</w:t>
          </w:r>
        </w:p>
        <w:p w14:paraId="3FA264FE" w14:textId="77777777" w:rsidR="00793292" w:rsidRPr="00793292" w:rsidRDefault="003E4BB0" w:rsidP="00601392">
          <w:pPr>
            <w:pStyle w:val="ListParagraph"/>
            <w:numPr>
              <w:ilvl w:val="0"/>
              <w:numId w:val="5"/>
            </w:numPr>
            <w:spacing w:after="0" w:line="240" w:lineRule="auto"/>
            <w:ind w:left="1636"/>
            <w:rPr>
              <w:rFonts w:cstheme="minorHAnsi"/>
            </w:rPr>
          </w:pPr>
          <w:r w:rsidRPr="00793292">
            <w:rPr>
              <w:rFonts w:cstheme="minorHAnsi"/>
            </w:rPr>
            <w:t>Straw Cutter/Forceps</w:t>
          </w:r>
        </w:p>
        <w:bookmarkEnd w:id="1"/>
        <w:p w14:paraId="54093053" w14:textId="77777777" w:rsidR="00793292" w:rsidRPr="005A2A5F" w:rsidRDefault="00793292" w:rsidP="00793292">
          <w:pPr>
            <w:spacing w:after="0" w:line="240" w:lineRule="auto"/>
            <w:ind w:left="720"/>
            <w:rPr>
              <w:rFonts w:cstheme="minorHAnsi"/>
            </w:rPr>
          </w:pPr>
        </w:p>
        <w:p w14:paraId="7F8FC800" w14:textId="77777777" w:rsidR="00EC718B" w:rsidRPr="00EC718B" w:rsidRDefault="003E4BB0" w:rsidP="008A0A9C">
          <w:pPr>
            <w:ind w:left="720"/>
            <w:rPr>
              <w:rFonts w:cstheme="minorHAnsi"/>
              <w:b/>
            </w:rPr>
          </w:pPr>
          <w:r w:rsidRPr="00EC718B">
            <w:rPr>
              <w:rFonts w:cstheme="minorHAnsi"/>
            </w:rPr>
            <w:t xml:space="preserve"> </w:t>
          </w:r>
          <w:r w:rsidRPr="00EC718B">
            <w:rPr>
              <w:rFonts w:cstheme="minorHAnsi"/>
              <w:b/>
            </w:rPr>
            <w:t>Dishes/Media Required</w:t>
          </w:r>
        </w:p>
        <w:p w14:paraId="49F89EC3" w14:textId="77777777" w:rsidR="00793292" w:rsidRPr="00793292" w:rsidRDefault="003E4BB0" w:rsidP="00601392">
          <w:pPr>
            <w:pStyle w:val="ListParagraph"/>
            <w:numPr>
              <w:ilvl w:val="0"/>
              <w:numId w:val="4"/>
            </w:numPr>
            <w:spacing w:after="0" w:line="240" w:lineRule="auto"/>
            <w:rPr>
              <w:rFonts w:cstheme="minorHAnsi"/>
            </w:rPr>
          </w:pPr>
          <w:r w:rsidRPr="00793292">
            <w:rPr>
              <w:rFonts w:cstheme="minorHAnsi"/>
            </w:rPr>
            <w:t>5 well dishes</w:t>
          </w:r>
        </w:p>
        <w:p w14:paraId="61EF74EE" w14:textId="77777777" w:rsidR="00793292" w:rsidRPr="00793292" w:rsidRDefault="003E4BB0" w:rsidP="00601392">
          <w:pPr>
            <w:pStyle w:val="ListParagraph"/>
            <w:numPr>
              <w:ilvl w:val="0"/>
              <w:numId w:val="4"/>
            </w:numPr>
            <w:spacing w:after="0" w:line="240" w:lineRule="auto"/>
            <w:rPr>
              <w:rFonts w:cstheme="minorHAnsi"/>
            </w:rPr>
          </w:pPr>
          <w:r w:rsidRPr="00793292">
            <w:rPr>
              <w:rFonts w:cstheme="minorHAnsi"/>
            </w:rPr>
            <w:t>Rapid Warm Blast Media</w:t>
          </w:r>
        </w:p>
        <w:p w14:paraId="3A65C35A" w14:textId="77777777" w:rsidR="00793292" w:rsidRPr="00793292" w:rsidRDefault="003E4BB0" w:rsidP="00601392">
          <w:pPr>
            <w:pStyle w:val="ListParagraph"/>
            <w:numPr>
              <w:ilvl w:val="0"/>
              <w:numId w:val="4"/>
            </w:numPr>
            <w:spacing w:after="0" w:line="240" w:lineRule="auto"/>
            <w:rPr>
              <w:rFonts w:cstheme="minorHAnsi"/>
            </w:rPr>
          </w:pPr>
          <w:r w:rsidRPr="00793292">
            <w:rPr>
              <w:rFonts w:cstheme="minorHAnsi"/>
            </w:rPr>
            <w:t>G2</w:t>
          </w:r>
          <w:r w:rsidRPr="00793292">
            <w:rPr>
              <w:rFonts w:cstheme="minorHAnsi"/>
              <w:vertAlign w:val="superscript"/>
            </w:rPr>
            <w:t>+</w:t>
          </w:r>
          <w:r w:rsidRPr="00793292">
            <w:rPr>
              <w:rFonts w:cstheme="minorHAnsi"/>
            </w:rPr>
            <w:t xml:space="preserve"> Day 3-6 Culture Dish</w:t>
          </w:r>
        </w:p>
        <w:p w14:paraId="6D0414F5" w14:textId="77777777" w:rsidR="00793292" w:rsidRPr="00793292" w:rsidRDefault="003E4BB0" w:rsidP="00601392">
          <w:pPr>
            <w:pStyle w:val="ListParagraph"/>
            <w:numPr>
              <w:ilvl w:val="0"/>
              <w:numId w:val="4"/>
            </w:numPr>
            <w:spacing w:after="0" w:line="240" w:lineRule="auto"/>
            <w:rPr>
              <w:rFonts w:cstheme="minorHAnsi"/>
            </w:rPr>
          </w:pPr>
          <w:r w:rsidRPr="00793292">
            <w:rPr>
              <w:rFonts w:cstheme="minorHAnsi"/>
            </w:rPr>
            <w:t>Oil</w:t>
          </w:r>
        </w:p>
        <w:p w14:paraId="50A4DCDC" w14:textId="77777777" w:rsidR="00793292" w:rsidRPr="00793292" w:rsidRDefault="003E4BB0" w:rsidP="00601392">
          <w:pPr>
            <w:pStyle w:val="ListParagraph"/>
            <w:numPr>
              <w:ilvl w:val="0"/>
              <w:numId w:val="4"/>
            </w:numPr>
            <w:spacing w:after="0" w:line="240" w:lineRule="auto"/>
            <w:rPr>
              <w:rFonts w:cstheme="minorHAnsi"/>
            </w:rPr>
          </w:pPr>
          <w:r w:rsidRPr="00793292">
            <w:rPr>
              <w:rFonts w:cstheme="minorHAnsi"/>
            </w:rPr>
            <w:t>RI Witness Tags</w:t>
          </w:r>
        </w:p>
        <w:p w14:paraId="5FB9C673" w14:textId="77777777" w:rsidR="00D91B07" w:rsidRPr="00D91B07" w:rsidRDefault="00D91B07" w:rsidP="00D91B07"/>
        <w:p w14:paraId="74FF2482" w14:textId="77777777" w:rsidR="00D91B07" w:rsidRDefault="003E4BB0" w:rsidP="00B3513C">
          <w:pPr>
            <w:pStyle w:val="Heading5"/>
          </w:pPr>
          <w:r>
            <w:t>5.2</w:t>
          </w:r>
          <w:r>
            <w:tab/>
          </w:r>
          <w:r w:rsidR="00EC718B">
            <w:t xml:space="preserve">Equipment Checks </w:t>
          </w:r>
        </w:p>
        <w:p w14:paraId="7B287D4B" w14:textId="77777777" w:rsidR="00793292" w:rsidRPr="00793292" w:rsidRDefault="003E4BB0" w:rsidP="00B3513C">
          <w:pPr>
            <w:ind w:left="720"/>
            <w:rPr>
              <w:rFonts w:cstheme="minorHAnsi"/>
            </w:rPr>
          </w:pPr>
          <w:r w:rsidRPr="00793292">
            <w:rPr>
              <w:rFonts w:cstheme="minorHAnsi"/>
            </w:rPr>
            <w:t>Prior to performing the warming procedure the equipment to be used must be checked to ensure it is operati</w:t>
          </w:r>
          <w:r w:rsidRPr="00793292">
            <w:rPr>
              <w:rFonts w:cstheme="minorHAnsi"/>
            </w:rPr>
            <w:t>ng optimally.</w:t>
          </w:r>
        </w:p>
        <w:p w14:paraId="5B5BA001" w14:textId="77777777" w:rsidR="00793292" w:rsidRPr="00793292" w:rsidRDefault="003E4BB0" w:rsidP="00B3513C">
          <w:pPr>
            <w:ind w:left="720"/>
            <w:rPr>
              <w:rFonts w:cstheme="minorHAnsi"/>
            </w:rPr>
          </w:pPr>
          <w:r w:rsidRPr="00793292">
            <w:rPr>
              <w:rFonts w:cstheme="minorHAnsi"/>
            </w:rPr>
            <w:t xml:space="preserve">The flowhood must be checked to ensure the flow is on and the hood is clear of used dishes/pipettes and tubes.  </w:t>
          </w:r>
        </w:p>
        <w:p w14:paraId="651626A5" w14:textId="77777777" w:rsidR="00793292" w:rsidRPr="00793292" w:rsidRDefault="003E4BB0" w:rsidP="00B3513C">
          <w:pPr>
            <w:ind w:left="720"/>
            <w:rPr>
              <w:rFonts w:cstheme="minorHAnsi"/>
            </w:rPr>
          </w:pPr>
          <w:r w:rsidRPr="00793292">
            <w:rPr>
              <w:rFonts w:cstheme="minorHAnsi"/>
            </w:rPr>
            <w:t>Ensure the RI heated stage is switched on and at the correct set point. Warming is performed at 37◦C.</w:t>
          </w:r>
        </w:p>
        <w:p w14:paraId="1DD57171" w14:textId="77777777" w:rsidR="00793292" w:rsidRPr="00793292" w:rsidRDefault="003E4BB0" w:rsidP="00601392">
          <w:pPr>
            <w:ind w:left="720"/>
            <w:rPr>
              <w:rFonts w:cstheme="minorHAnsi"/>
            </w:rPr>
          </w:pPr>
          <w:r w:rsidRPr="00793292">
            <w:rPr>
              <w:rFonts w:cstheme="minorHAnsi"/>
            </w:rPr>
            <w:t>Fill the Rapid I Cryobox an</w:t>
          </w:r>
          <w:r w:rsidRPr="00793292">
            <w:rPr>
              <w:rFonts w:cstheme="minorHAnsi"/>
            </w:rPr>
            <w:t>d a dilvac with liquid nitrogen.  Ensure appropriate PPE is used when handling liquid nitrogen.</w:t>
          </w:r>
        </w:p>
        <w:p w14:paraId="206DCC4D" w14:textId="77777777" w:rsidR="00D91B07" w:rsidRDefault="003E4BB0" w:rsidP="00B3513C">
          <w:pPr>
            <w:pStyle w:val="Heading5"/>
            <w:ind w:left="720" w:hanging="720"/>
          </w:pPr>
          <w:r>
            <w:t>5.3</w:t>
          </w:r>
          <w:r>
            <w:tab/>
          </w:r>
          <w:r w:rsidR="00793292" w:rsidRPr="00793292">
            <w:t>Witnessing Checks (Full Name</w:t>
          </w:r>
          <w:r>
            <w:t xml:space="preserve">, </w:t>
          </w:r>
          <w:r w:rsidR="00793292" w:rsidRPr="00793292">
            <w:t>Clinic Number</w:t>
          </w:r>
          <w:r>
            <w:t xml:space="preserve"> and</w:t>
          </w:r>
          <w:r w:rsidR="00793292" w:rsidRPr="00793292">
            <w:t xml:space="preserve"> D</w:t>
          </w:r>
          <w:r>
            <w:t>.</w:t>
          </w:r>
          <w:r w:rsidR="00793292" w:rsidRPr="00793292">
            <w:t>O</w:t>
          </w:r>
          <w:r>
            <w:t>.</w:t>
          </w:r>
          <w:r w:rsidR="00793292" w:rsidRPr="00793292">
            <w:t>B)</w:t>
          </w:r>
          <w:r w:rsidR="008A0A9C">
            <w:t xml:space="preserve"> </w:t>
          </w:r>
        </w:p>
        <w:p w14:paraId="2F436E0E" w14:textId="77777777" w:rsidR="00601392" w:rsidRPr="00986587" w:rsidRDefault="003E4BB0" w:rsidP="00601392">
          <w:pPr>
            <w:ind w:left="720"/>
            <w:rPr>
              <w:rFonts w:cstheme="minorHAnsi"/>
            </w:rPr>
          </w:pPr>
          <w:r w:rsidRPr="00986587">
            <w:rPr>
              <w:rFonts w:cstheme="minorHAnsi"/>
            </w:rPr>
            <w:t>24-48 hours prior to the scheduled thaw date, check the patients thaw has been scheduled on the corr</w:t>
          </w:r>
          <w:r w:rsidRPr="00986587">
            <w:rPr>
              <w:rFonts w:cstheme="minorHAnsi"/>
            </w:rPr>
            <w:t>ect date in their cycle (post LH surge or start of progesterone) and call the patient to check/confirm the following:</w:t>
          </w:r>
        </w:p>
        <w:p w14:paraId="48E1DEE2" w14:textId="77777777" w:rsidR="00601392" w:rsidRPr="00986587" w:rsidRDefault="003E4BB0" w:rsidP="00601392">
          <w:pPr>
            <w:pStyle w:val="ListParagraph"/>
            <w:numPr>
              <w:ilvl w:val="0"/>
              <w:numId w:val="6"/>
            </w:numPr>
            <w:rPr>
              <w:rFonts w:cstheme="minorHAnsi"/>
            </w:rPr>
          </w:pPr>
          <w:r w:rsidRPr="00986587">
            <w:rPr>
              <w:rFonts w:cstheme="minorHAnsi"/>
            </w:rPr>
            <w:t>Confirm number of embryos in storage</w:t>
          </w:r>
        </w:p>
        <w:p w14:paraId="1C306F1A" w14:textId="77777777" w:rsidR="00601392" w:rsidRPr="00986587" w:rsidRDefault="003E4BB0" w:rsidP="00601392">
          <w:pPr>
            <w:pStyle w:val="ListParagraph"/>
            <w:numPr>
              <w:ilvl w:val="0"/>
              <w:numId w:val="6"/>
            </w:numPr>
            <w:rPr>
              <w:rFonts w:cstheme="minorHAnsi"/>
            </w:rPr>
          </w:pPr>
          <w:r w:rsidRPr="00986587">
            <w:rPr>
              <w:rFonts w:cstheme="minorHAnsi"/>
            </w:rPr>
            <w:t>Confirm the day of the thaw and planned day of embryo transfer</w:t>
          </w:r>
        </w:p>
        <w:p w14:paraId="0922FA9C" w14:textId="77777777" w:rsidR="00601392" w:rsidRPr="00986587" w:rsidRDefault="003E4BB0" w:rsidP="00601392">
          <w:pPr>
            <w:pStyle w:val="ListParagraph"/>
            <w:numPr>
              <w:ilvl w:val="0"/>
              <w:numId w:val="6"/>
            </w:numPr>
            <w:rPr>
              <w:rFonts w:cstheme="minorHAnsi"/>
            </w:rPr>
          </w:pPr>
          <w:r w:rsidRPr="00986587">
            <w:rPr>
              <w:rFonts w:cstheme="minorHAnsi"/>
            </w:rPr>
            <w:t xml:space="preserve">Ask the patient to </w:t>
          </w:r>
          <w:r w:rsidRPr="00986587">
            <w:rPr>
              <w:rFonts w:cstheme="minorHAnsi"/>
            </w:rPr>
            <w:t>positively confirm how many embryos they wish to thaw and how many embryos they wish to transfer.  Cross reference this to the information in the TFP Consent to Frozen Embryo Transfer form</w:t>
          </w:r>
        </w:p>
        <w:p w14:paraId="1DF4F510" w14:textId="77777777" w:rsidR="00601392" w:rsidRPr="00986587" w:rsidRDefault="003E4BB0" w:rsidP="00601392">
          <w:pPr>
            <w:pStyle w:val="ListParagraph"/>
            <w:numPr>
              <w:ilvl w:val="0"/>
              <w:numId w:val="6"/>
            </w:numPr>
            <w:rPr>
              <w:rFonts w:cstheme="minorHAnsi"/>
            </w:rPr>
          </w:pPr>
          <w:r w:rsidRPr="00986587">
            <w:rPr>
              <w:rFonts w:cstheme="minorHAnsi"/>
            </w:rPr>
            <w:t>If the patient wishes to have DET but meets eSET, explain the local</w:t>
          </w:r>
          <w:r w:rsidRPr="00986587">
            <w:rPr>
              <w:rFonts w:cstheme="minorHAnsi"/>
            </w:rPr>
            <w:t xml:space="preserve"> eSET policy</w:t>
          </w:r>
        </w:p>
        <w:p w14:paraId="596A17BD" w14:textId="77777777" w:rsidR="00601392" w:rsidRPr="00986587" w:rsidRDefault="003E4BB0" w:rsidP="00601392">
          <w:pPr>
            <w:pStyle w:val="ListParagraph"/>
            <w:numPr>
              <w:ilvl w:val="0"/>
              <w:numId w:val="6"/>
            </w:numPr>
            <w:jc w:val="left"/>
            <w:rPr>
              <w:rFonts w:cstheme="minorHAnsi"/>
            </w:rPr>
          </w:pPr>
          <w:r w:rsidRPr="00986587">
            <w:rPr>
              <w:rFonts w:cstheme="minorHAnsi"/>
            </w:rPr>
            <w:t>Confirm the stage/grade</w:t>
          </w:r>
          <w:r w:rsidR="00BA5C82" w:rsidRPr="00986587">
            <w:rPr>
              <w:rFonts w:cstheme="minorHAnsi"/>
            </w:rPr>
            <w:t>/p</w:t>
          </w:r>
          <w:r w:rsidR="00A223E8">
            <w:rPr>
              <w:rFonts w:cstheme="minorHAnsi"/>
            </w:rPr>
            <w:t>loidy</w:t>
          </w:r>
          <w:r w:rsidRPr="00986587">
            <w:rPr>
              <w:rFonts w:cstheme="minorHAnsi"/>
            </w:rPr>
            <w:t xml:space="preserve"> </w:t>
          </w:r>
          <w:r w:rsidR="005B5B99">
            <w:rPr>
              <w:rFonts w:cstheme="minorHAnsi"/>
            </w:rPr>
            <w:t xml:space="preserve">status </w:t>
          </w:r>
          <w:r w:rsidRPr="00986587">
            <w:rPr>
              <w:rFonts w:cstheme="minorHAnsi"/>
            </w:rPr>
            <w:t>of the embryos to be thawed</w:t>
          </w:r>
        </w:p>
        <w:p w14:paraId="561D9EF3" w14:textId="77777777" w:rsidR="00601392" w:rsidRPr="00986587" w:rsidRDefault="003E4BB0" w:rsidP="00601392">
          <w:pPr>
            <w:pStyle w:val="ListParagraph"/>
            <w:numPr>
              <w:ilvl w:val="0"/>
              <w:numId w:val="6"/>
            </w:numPr>
            <w:rPr>
              <w:rFonts w:cstheme="minorHAnsi"/>
            </w:rPr>
          </w:pPr>
          <w:r w:rsidRPr="00986587">
            <w:rPr>
              <w:rFonts w:cstheme="minorHAnsi"/>
            </w:rPr>
            <w:t>If patient is using HRT/progesterone, check the medication has been taken in line with the patient’s protocol</w:t>
          </w:r>
        </w:p>
        <w:p w14:paraId="4967C2B1" w14:textId="77777777" w:rsidR="00601392" w:rsidRPr="00986587" w:rsidRDefault="003E4BB0" w:rsidP="00601392">
          <w:pPr>
            <w:pStyle w:val="ListParagraph"/>
            <w:numPr>
              <w:ilvl w:val="0"/>
              <w:numId w:val="6"/>
            </w:numPr>
            <w:rPr>
              <w:rFonts w:cstheme="minorHAnsi"/>
            </w:rPr>
          </w:pPr>
          <w:r w:rsidRPr="00986587">
            <w:rPr>
              <w:rFonts w:cstheme="minorHAnsi"/>
            </w:rPr>
            <w:t>Confirm which add-ons will be used i.e Glue/AH/PGT</w:t>
          </w:r>
        </w:p>
        <w:p w14:paraId="2CA4E827" w14:textId="77777777" w:rsidR="00601392" w:rsidRPr="00986587" w:rsidRDefault="003E4BB0" w:rsidP="00601392">
          <w:pPr>
            <w:pStyle w:val="ListParagraph"/>
            <w:numPr>
              <w:ilvl w:val="0"/>
              <w:numId w:val="6"/>
            </w:numPr>
            <w:rPr>
              <w:rFonts w:cstheme="minorHAnsi"/>
            </w:rPr>
          </w:pPr>
          <w:r w:rsidRPr="00986587">
            <w:rPr>
              <w:rFonts w:cstheme="minorHAnsi"/>
            </w:rPr>
            <w:t xml:space="preserve">Check the </w:t>
          </w:r>
          <w:r w:rsidRPr="00986587">
            <w:rPr>
              <w:rFonts w:cstheme="minorHAnsi"/>
            </w:rPr>
            <w:t>patient is fit and well and is able to proceed with the embryo transfer</w:t>
          </w:r>
        </w:p>
        <w:p w14:paraId="4D6AF091" w14:textId="77777777" w:rsidR="00601392" w:rsidRPr="00457E9A" w:rsidRDefault="003E4BB0" w:rsidP="00601392">
          <w:pPr>
            <w:ind w:left="720"/>
            <w:rPr>
              <w:rFonts w:cstheme="minorHAnsi"/>
            </w:rPr>
          </w:pPr>
          <w:r w:rsidRPr="00986587">
            <w:rPr>
              <w:rFonts w:cstheme="minorHAnsi"/>
            </w:rPr>
            <w:t>Record these checks in a progress note or in the laboratory notes.</w:t>
          </w:r>
        </w:p>
        <w:p w14:paraId="1A9BC0B2" w14:textId="77777777" w:rsidR="00601392" w:rsidRPr="00BA287F" w:rsidRDefault="003E4BB0" w:rsidP="00601392">
          <w:pPr>
            <w:ind w:left="720"/>
            <w:rPr>
              <w:rFonts w:cstheme="minorHAnsi"/>
            </w:rPr>
          </w:pPr>
          <w:r w:rsidRPr="00986587">
            <w:rPr>
              <w:rFonts w:cstheme="minorHAnsi"/>
            </w:rPr>
            <w:lastRenderedPageBreak/>
            <w:t>On the day of warming, perform local checks to ensure that the warming is being conducted on the correct date, the pr</w:t>
          </w:r>
          <w:r w:rsidRPr="00986587">
            <w:rPr>
              <w:rFonts w:cstheme="minorHAnsi"/>
            </w:rPr>
            <w:t>e thaw call has been conducted/recorded and the planned thaw is going ahead, and t</w:t>
          </w:r>
          <w:r w:rsidR="00CF7678" w:rsidRPr="00986587">
            <w:rPr>
              <w:rFonts w:cstheme="minorHAnsi"/>
            </w:rPr>
            <w:t>hat no messages</w:t>
          </w:r>
          <w:r w:rsidR="00F66F37" w:rsidRPr="00986587">
            <w:rPr>
              <w:rFonts w:cstheme="minorHAnsi"/>
            </w:rPr>
            <w:t xml:space="preserve"> via progress/portal</w:t>
          </w:r>
          <w:r w:rsidR="00CF7678" w:rsidRPr="00986587">
            <w:rPr>
              <w:rFonts w:cstheme="minorHAnsi"/>
            </w:rPr>
            <w:t xml:space="preserve"> have been received from the patient/clinical team informing of a cancellation.</w:t>
          </w:r>
        </w:p>
        <w:p w14:paraId="643C3438" w14:textId="77777777" w:rsidR="00793292" w:rsidRPr="00793292" w:rsidRDefault="003E4BB0" w:rsidP="00B3513C">
          <w:pPr>
            <w:ind w:left="720"/>
            <w:rPr>
              <w:rFonts w:cstheme="minorHAnsi"/>
            </w:rPr>
          </w:pPr>
          <w:r w:rsidRPr="00793292">
            <w:rPr>
              <w:rFonts w:cstheme="minorHAnsi"/>
            </w:rPr>
            <w:t xml:space="preserve">Check the patients consent form to determine the number of </w:t>
          </w:r>
          <w:r w:rsidRPr="00793292">
            <w:rPr>
              <w:rFonts w:cstheme="minorHAnsi"/>
            </w:rPr>
            <w:t>blastocysts to warm.  If more than one batch of blastocysts have been frozen, check the correct batch is being warmed.</w:t>
          </w:r>
        </w:p>
        <w:p w14:paraId="74AC3416" w14:textId="77777777" w:rsidR="00793292" w:rsidRPr="00793292" w:rsidRDefault="003E4BB0" w:rsidP="00B3513C">
          <w:pPr>
            <w:ind w:firstLine="720"/>
            <w:rPr>
              <w:rFonts w:cstheme="minorHAnsi"/>
            </w:rPr>
          </w:pPr>
          <w:r w:rsidRPr="00793292">
            <w:rPr>
              <w:rFonts w:cstheme="minorHAnsi"/>
            </w:rPr>
            <w:t xml:space="preserve">Blastocyst warming requires a second witness to be used alongside RI witness.  </w:t>
          </w:r>
        </w:p>
        <w:p w14:paraId="0D5737D7" w14:textId="77777777" w:rsidR="00793292" w:rsidRPr="00793292" w:rsidRDefault="003E4BB0" w:rsidP="00B3513C">
          <w:pPr>
            <w:ind w:left="720"/>
            <w:rPr>
              <w:rFonts w:cstheme="minorHAnsi"/>
            </w:rPr>
          </w:pPr>
          <w:r w:rsidRPr="00793292">
            <w:rPr>
              <w:rFonts w:cstheme="minorHAnsi"/>
            </w:rPr>
            <w:t>Check the patient’s full name</w:t>
          </w:r>
          <w:r>
            <w:rPr>
              <w:rFonts w:cstheme="minorHAnsi"/>
            </w:rPr>
            <w:t>, clinic</w:t>
          </w:r>
          <w:r w:rsidRPr="00793292">
            <w:rPr>
              <w:rFonts w:cstheme="minorHAnsi"/>
            </w:rPr>
            <w:t xml:space="preserve"> number</w:t>
          </w:r>
          <w:r>
            <w:rPr>
              <w:rFonts w:cstheme="minorHAnsi"/>
            </w:rPr>
            <w:t xml:space="preserve"> and D.O.B.</w:t>
          </w:r>
          <w:r w:rsidRPr="00793292">
            <w:rPr>
              <w:rFonts w:cstheme="minorHAnsi"/>
            </w:rPr>
            <w:t xml:space="preserve"> o</w:t>
          </w:r>
          <w:r w:rsidRPr="00793292">
            <w:rPr>
              <w:rFonts w:cstheme="minorHAnsi"/>
            </w:rPr>
            <w:t>n the Visi/Cassette, Rapid I straws and warming dishes match</w:t>
          </w:r>
          <w:r>
            <w:rPr>
              <w:rFonts w:cstheme="minorHAnsi"/>
            </w:rPr>
            <w:t>es</w:t>
          </w:r>
          <w:r w:rsidRPr="00793292">
            <w:rPr>
              <w:rFonts w:cstheme="minorHAnsi"/>
            </w:rPr>
            <w:t xml:space="preserve"> that in the laboratory notes and RI witness system.  Also check the freeze date on the Rapid I straws and the number of blastocysts contained within each Rapid I straw matches that in the labor</w:t>
          </w:r>
          <w:r w:rsidRPr="00793292">
            <w:rPr>
              <w:rFonts w:cstheme="minorHAnsi"/>
            </w:rPr>
            <w:t xml:space="preserve">atory records.  </w:t>
          </w:r>
          <w:r>
            <w:rPr>
              <w:rFonts w:cstheme="minorHAnsi"/>
            </w:rPr>
            <w:t xml:space="preserve">Check the grade/grade noted on the straw corresponds to the one selected for warming.  </w:t>
          </w:r>
          <w:r w:rsidRPr="00793292">
            <w:rPr>
              <w:rFonts w:cstheme="minorHAnsi"/>
            </w:rPr>
            <w:t xml:space="preserve">Approve these checks on the RI witness system and both operator and witness must sign for these checks.  </w:t>
          </w:r>
        </w:p>
        <w:p w14:paraId="6605F2B8" w14:textId="77777777" w:rsidR="00793292" w:rsidRPr="00793292" w:rsidRDefault="003E4BB0" w:rsidP="00805B82">
          <w:pPr>
            <w:ind w:left="720"/>
            <w:rPr>
              <w:rFonts w:cstheme="minorHAnsi"/>
            </w:rPr>
          </w:pPr>
          <w:r w:rsidRPr="00793292">
            <w:rPr>
              <w:rFonts w:cstheme="minorHAnsi"/>
            </w:rPr>
            <w:t>Post thaw the warmed blastocysts are moved into</w:t>
          </w:r>
          <w:r w:rsidRPr="00793292">
            <w:rPr>
              <w:rFonts w:cstheme="minorHAnsi"/>
            </w:rPr>
            <w:t xml:space="preserve"> a </w:t>
          </w:r>
          <w:r>
            <w:rPr>
              <w:rFonts w:cstheme="minorHAnsi"/>
            </w:rPr>
            <w:t xml:space="preserve">40mm </w:t>
          </w:r>
          <w:r w:rsidRPr="00793292">
            <w:rPr>
              <w:rFonts w:cstheme="minorHAnsi"/>
            </w:rPr>
            <w:t>G2</w:t>
          </w:r>
          <w:r w:rsidRPr="00793292">
            <w:rPr>
              <w:rFonts w:cstheme="minorHAnsi"/>
              <w:vertAlign w:val="superscript"/>
            </w:rPr>
            <w:t>+</w:t>
          </w:r>
          <w:r w:rsidRPr="00793292">
            <w:rPr>
              <w:rFonts w:cstheme="minorHAnsi"/>
            </w:rPr>
            <w:t xml:space="preserve"> culture dish alongside RI witness alone.</w:t>
          </w:r>
        </w:p>
        <w:p w14:paraId="0D3D5EDA" w14:textId="77777777" w:rsidR="00793292" w:rsidRDefault="003E4BB0" w:rsidP="00B3513C">
          <w:pPr>
            <w:pStyle w:val="Heading5"/>
          </w:pPr>
          <w:r>
            <w:t>5.4</w:t>
          </w:r>
          <w:r>
            <w:tab/>
            <w:t xml:space="preserve">Preparation of Dishes </w:t>
          </w:r>
        </w:p>
        <w:p w14:paraId="066C9B27" w14:textId="77777777" w:rsidR="00793292" w:rsidRPr="00793292" w:rsidRDefault="003E4BB0" w:rsidP="00B3513C">
          <w:pPr>
            <w:ind w:left="720"/>
            <w:rPr>
              <w:rFonts w:cstheme="minorHAnsi"/>
            </w:rPr>
          </w:pPr>
          <w:r w:rsidRPr="00793292">
            <w:rPr>
              <w:rFonts w:cstheme="minorHAnsi"/>
            </w:rPr>
            <w:t xml:space="preserve">Prepare </w:t>
          </w:r>
          <w:r>
            <w:rPr>
              <w:rFonts w:cstheme="minorHAnsi"/>
            </w:rPr>
            <w:t xml:space="preserve">the 40mm </w:t>
          </w:r>
          <w:r w:rsidRPr="00793292">
            <w:rPr>
              <w:rFonts w:cstheme="minorHAnsi"/>
            </w:rPr>
            <w:t>G2</w:t>
          </w:r>
          <w:r w:rsidRPr="00793292">
            <w:rPr>
              <w:rFonts w:cstheme="minorHAnsi"/>
              <w:vertAlign w:val="superscript"/>
            </w:rPr>
            <w:t>+</w:t>
          </w:r>
          <w:r w:rsidRPr="00793292">
            <w:rPr>
              <w:rFonts w:cstheme="minorHAnsi"/>
            </w:rPr>
            <w:t xml:space="preserve"> dish the afternoon before the patient’s blastocyst warm and equilibrate in a gassed incubator overnight.  Prepare one dish per patient.</w:t>
          </w:r>
        </w:p>
        <w:p w14:paraId="0F88E55D" w14:textId="77777777" w:rsidR="00793292" w:rsidRPr="00793292" w:rsidRDefault="003E4BB0" w:rsidP="00B3513C">
          <w:pPr>
            <w:ind w:left="720"/>
            <w:rPr>
              <w:rFonts w:cstheme="minorHAnsi"/>
            </w:rPr>
          </w:pPr>
          <w:r w:rsidRPr="00793292">
            <w:rPr>
              <w:rFonts w:cstheme="minorHAnsi"/>
            </w:rPr>
            <w:t>Prepare the blastoc</w:t>
          </w:r>
          <w:r w:rsidRPr="00793292">
            <w:rPr>
              <w:rFonts w:cstheme="minorHAnsi"/>
            </w:rPr>
            <w:t xml:space="preserve">yst warming dishes 30-60 minutes prior to use (validate time period required locally) and allow to warm in an ungassed incubator to 37◦C.  Prepare one set of blastocyst warming dishes per 3 Rapid I’s to be warmed.  </w:t>
          </w:r>
        </w:p>
        <w:p w14:paraId="11D3CB1F" w14:textId="77777777" w:rsidR="00793292" w:rsidRPr="00793292" w:rsidRDefault="003E4BB0" w:rsidP="00B3513C">
          <w:pPr>
            <w:ind w:left="720"/>
            <w:rPr>
              <w:rFonts w:cstheme="minorHAnsi"/>
            </w:rPr>
          </w:pPr>
          <w:r w:rsidRPr="00793292">
            <w:rPr>
              <w:rFonts w:cstheme="minorHAnsi"/>
            </w:rPr>
            <w:t>Gently invert the Rapid Warm Blast solut</w:t>
          </w:r>
          <w:r w:rsidRPr="00793292">
            <w:rPr>
              <w:rFonts w:cstheme="minorHAnsi"/>
            </w:rPr>
            <w:t>ions 3 times prior to making the dishes.  Place 0.5ml of Warm1, 0.5ml of Warm2 and 0.5ml of Warm3 in separate wells of a 5 well dish.  Overlay Warm 2 and 3 with 0.3ml of oil.</w:t>
          </w:r>
        </w:p>
        <w:p w14:paraId="05242FCB" w14:textId="77777777" w:rsidR="00793292" w:rsidRPr="00793292" w:rsidRDefault="003E4BB0" w:rsidP="00793292">
          <w:pPr>
            <w:rPr>
              <w:rFonts w:cstheme="minorHAnsi"/>
            </w:rPr>
          </w:pPr>
          <w:r w:rsidRPr="00793292">
            <w:rPr>
              <w:noProof/>
            </w:rPr>
            <mc:AlternateContent>
              <mc:Choice Requires="wps">
                <w:drawing>
                  <wp:anchor distT="0" distB="0" distL="114300" distR="114300" simplePos="0" relativeHeight="251658240" behindDoc="0" locked="0" layoutInCell="1" allowOverlap="1" wp14:anchorId="78674D31" wp14:editId="2E09501B">
                    <wp:simplePos x="0" y="0"/>
                    <wp:positionH relativeFrom="column">
                      <wp:posOffset>2204277</wp:posOffset>
                    </wp:positionH>
                    <wp:positionV relativeFrom="paragraph">
                      <wp:posOffset>289205</wp:posOffset>
                    </wp:positionV>
                    <wp:extent cx="1619250" cy="1275907"/>
                    <wp:effectExtent l="0" t="0" r="19050" b="19685"/>
                    <wp:wrapNone/>
                    <wp:docPr id="3" name="Rounded Rectangle 1"/>
                    <wp:cNvGraphicFramePr/>
                    <a:graphic xmlns:a="http://schemas.openxmlformats.org/drawingml/2006/main">
                      <a:graphicData uri="http://schemas.microsoft.com/office/word/2010/wordprocessingShape">
                        <wps:wsp>
                          <wps:cNvSpPr/>
                          <wps:spPr>
                            <a:xfrm>
                              <a:off x="0" y="0"/>
                              <a:ext cx="1619250" cy="127590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 o:spid="_x0000_s1025" style="width:127.5pt;height:100.45pt;margin-top:22.75pt;margin-left:173.55pt;mso-height-percent:0;mso-height-relative:margin;mso-wrap-distance-bottom:0;mso-wrap-distance-left:9pt;mso-wrap-distance-right:9pt;mso-wrap-distance-top:0;mso-wrap-style:square;position:absolute;visibility:visible;v-text-anchor:middle;z-index:251659264" arcsize="10923f" fillcolor="white" strokecolor="#245980" strokeweight="1pt">
                    <v:stroke joinstyle="miter"/>
                  </v:roundrect>
                </w:pict>
              </mc:Fallback>
            </mc:AlternateContent>
          </w:r>
        </w:p>
        <w:p w14:paraId="584A35D1" w14:textId="77777777" w:rsidR="00793292" w:rsidRPr="00793292" w:rsidRDefault="003E4BB0" w:rsidP="00793292">
          <w:pPr>
            <w:rPr>
              <w:rFonts w:cstheme="minorHAnsi"/>
            </w:rPr>
          </w:pPr>
          <w:r w:rsidRPr="00793292">
            <w:rPr>
              <w:noProof/>
            </w:rPr>
            <mc:AlternateContent>
              <mc:Choice Requires="wps">
                <w:drawing>
                  <wp:anchor distT="0" distB="0" distL="114300" distR="114300" simplePos="0" relativeHeight="251672576" behindDoc="0" locked="0" layoutInCell="1" allowOverlap="1" wp14:anchorId="3652E6AA" wp14:editId="2567CCD8">
                    <wp:simplePos x="0" y="0"/>
                    <wp:positionH relativeFrom="column">
                      <wp:posOffset>3565243</wp:posOffset>
                    </wp:positionH>
                    <wp:positionV relativeFrom="paragraph">
                      <wp:posOffset>263866</wp:posOffset>
                    </wp:positionV>
                    <wp:extent cx="502167" cy="45719"/>
                    <wp:effectExtent l="0" t="57150" r="12700" b="50165"/>
                    <wp:wrapNone/>
                    <wp:docPr id="14" name="Straight Arrow Connector 14"/>
                    <wp:cNvGraphicFramePr/>
                    <a:graphic xmlns:a="http://schemas.openxmlformats.org/drawingml/2006/main">
                      <a:graphicData uri="http://schemas.microsoft.com/office/word/2010/wordprocessingShape">
                        <wps:wsp>
                          <wps:cNvCnPr/>
                          <wps:spPr>
                            <a:xfrm flipH="1" flipV="1">
                              <a:off x="0" y="0"/>
                              <a:ext cx="502167"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width:39.55pt;height:3.6pt;margin-top:20.8pt;margin-left:280.75pt;flip:x y;mso-height-percent:0;mso-height-relative:margin;mso-width-percent:0;mso-width-relative:margin;mso-wrap-distance-bottom:0;mso-wrap-distance-left:9pt;mso-wrap-distance-right:9pt;mso-wrap-distance-top:0;mso-wrap-style:square;position:absolute;visibility:visible;z-index:251673600" strokecolor="#660045" strokeweight="0.5pt">
                    <v:stroke joinstyle="miter" endarrow="block"/>
                  </v:shape>
                </w:pict>
              </mc:Fallback>
            </mc:AlternateContent>
          </w:r>
          <w:r w:rsidRPr="00793292">
            <w:rPr>
              <w:noProof/>
            </w:rPr>
            <mc:AlternateContent>
              <mc:Choice Requires="wps">
                <w:drawing>
                  <wp:anchor distT="0" distB="0" distL="114300" distR="114300" simplePos="0" relativeHeight="251670528" behindDoc="0" locked="0" layoutInCell="1" allowOverlap="1" wp14:anchorId="1A2A4014" wp14:editId="61E90F4A">
                    <wp:simplePos x="0" y="0"/>
                    <wp:positionH relativeFrom="column">
                      <wp:posOffset>1321776</wp:posOffset>
                    </wp:positionH>
                    <wp:positionV relativeFrom="paragraph">
                      <wp:posOffset>269934</wp:posOffset>
                    </wp:positionV>
                    <wp:extent cx="1340810" cy="84396"/>
                    <wp:effectExtent l="0" t="57150" r="31115" b="30480"/>
                    <wp:wrapNone/>
                    <wp:docPr id="13" name="Straight Arrow Connector 13"/>
                    <wp:cNvGraphicFramePr/>
                    <a:graphic xmlns:a="http://schemas.openxmlformats.org/drawingml/2006/main">
                      <a:graphicData uri="http://schemas.microsoft.com/office/word/2010/wordprocessingShape">
                        <wps:wsp>
                          <wps:cNvCnPr/>
                          <wps:spPr>
                            <a:xfrm flipV="1">
                              <a:off x="0" y="0"/>
                              <a:ext cx="1340810" cy="8439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7" type="#_x0000_t32" style="width:105.6pt;height:6.65pt;margin-top:21.25pt;margin-left:104.1pt;flip:y;mso-height-percent:0;mso-height-relative:margin;mso-width-percent:0;mso-width-relative:margin;mso-wrap-distance-bottom:0;mso-wrap-distance-left:9pt;mso-wrap-distance-right:9pt;mso-wrap-distance-top:0;mso-wrap-style:square;position:absolute;visibility:visible;z-index:251671552" strokecolor="#660045" strokeweight="0.5pt">
                    <v:stroke joinstyle="miter" endarrow="block"/>
                  </v:shape>
                </w:pict>
              </mc:Fallback>
            </mc:AlternateContent>
          </w:r>
          <w:r w:rsidRPr="00793292">
            <w:rPr>
              <w:noProof/>
            </w:rPr>
            <mc:AlternateContent>
              <mc:Choice Requires="wps">
                <w:drawing>
                  <wp:anchor distT="0" distB="0" distL="114300" distR="114300" simplePos="0" relativeHeight="251662336" behindDoc="0" locked="0" layoutInCell="1" allowOverlap="1" wp14:anchorId="44FC636C" wp14:editId="217F0266">
                    <wp:simplePos x="0" y="0"/>
                    <wp:positionH relativeFrom="column">
                      <wp:posOffset>3236285</wp:posOffset>
                    </wp:positionH>
                    <wp:positionV relativeFrom="paragraph">
                      <wp:posOffset>107699</wp:posOffset>
                    </wp:positionV>
                    <wp:extent cx="400050" cy="304800"/>
                    <wp:effectExtent l="0" t="0" r="19050" b="19050"/>
                    <wp:wrapNone/>
                    <wp:docPr id="4" name="Rounded Rectangle 3"/>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2C856C82" w14:textId="77777777" w:rsidR="00793292" w:rsidRDefault="00793292" w:rsidP="00793292">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3" o:spid="_x0000_s1028" style="width:31.5pt;height:24pt;margin-top:8.5pt;margin-left:254.85pt;mso-height-percent:0;mso-height-relative:margin;mso-width-percent:0;mso-width-relative:margin;mso-wrap-distance-bottom:0;mso-wrap-distance-left:9pt;mso-wrap-distance-right:9pt;mso-wrap-distance-top:0;mso-wrap-style:square;position:absolute;visibility:visible;v-text-anchor:middle;z-index:251663360" arcsize="10923f" fillcolor="white" strokecolor="#245980" strokeweight="1pt">
                    <v:stroke joinstyle="miter"/>
                    <v:textbox>
                      <w:txbxContent>
                        <w:p w:rsidR="00793292" w:rsidP="00793292" w14:paraId="15177840" w14:textId="77777777">
                          <w:pPr>
                            <w:jc w:val="center"/>
                          </w:pPr>
                        </w:p>
                      </w:txbxContent>
                    </v:textbox>
                  </v:roundrect>
                </w:pict>
              </mc:Fallback>
            </mc:AlternateContent>
          </w:r>
          <w:r w:rsidRPr="00793292">
            <w:rPr>
              <w:noProof/>
            </w:rPr>
            <mc:AlternateContent>
              <mc:Choice Requires="wps">
                <w:drawing>
                  <wp:anchor distT="0" distB="0" distL="114300" distR="114300" simplePos="0" relativeHeight="251660288" behindDoc="0" locked="0" layoutInCell="1" allowOverlap="1" wp14:anchorId="208BC691" wp14:editId="2D4D7567">
                    <wp:simplePos x="0" y="0"/>
                    <wp:positionH relativeFrom="column">
                      <wp:posOffset>2415363</wp:posOffset>
                    </wp:positionH>
                    <wp:positionV relativeFrom="paragraph">
                      <wp:posOffset>118332</wp:posOffset>
                    </wp:positionV>
                    <wp:extent cx="400050" cy="304800"/>
                    <wp:effectExtent l="0" t="0" r="19050" b="19050"/>
                    <wp:wrapNone/>
                    <wp:docPr id="5" name="Rounded Rectangle 2"/>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489FD0BD" w14:textId="77777777" w:rsidR="00793292" w:rsidRDefault="00793292" w:rsidP="00793292">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2" o:spid="_x0000_s1029" style="width:31.5pt;height:24pt;margin-top:9.3pt;margin-left:190.2pt;mso-height-percent:0;mso-height-relative:margin;mso-width-percent:0;mso-width-relative:margin;mso-wrap-distance-bottom:0;mso-wrap-distance-left:9pt;mso-wrap-distance-right:9pt;mso-wrap-distance-top:0;mso-wrap-style:square;position:absolute;visibility:visible;v-text-anchor:middle;z-index:251661312" arcsize="10923f" fillcolor="white" strokecolor="#245980" strokeweight="1pt">
                    <v:stroke joinstyle="miter"/>
                    <v:textbox>
                      <w:txbxContent>
                        <w:p w:rsidR="00793292" w:rsidP="00793292" w14:paraId="2EB28F2E" w14:textId="77777777">
                          <w:pPr>
                            <w:jc w:val="center"/>
                          </w:pPr>
                        </w:p>
                      </w:txbxContent>
                    </v:textbox>
                  </v:roundrect>
                </w:pict>
              </mc:Fallback>
            </mc:AlternateContent>
          </w:r>
        </w:p>
        <w:p w14:paraId="31FF802C" w14:textId="77777777" w:rsidR="00793292" w:rsidRPr="00793292" w:rsidRDefault="003E4BB0" w:rsidP="00793292">
          <w:pPr>
            <w:rPr>
              <w:rFonts w:cstheme="minorHAnsi"/>
            </w:rPr>
          </w:pPr>
          <w:r w:rsidRPr="00793292">
            <w:rPr>
              <w:noProof/>
            </w:rPr>
            <mc:AlternateContent>
              <mc:Choice Requires="wps">
                <w:drawing>
                  <wp:anchor distT="0" distB="0" distL="114300" distR="114300" simplePos="0" relativeHeight="251664384" behindDoc="0" locked="0" layoutInCell="1" allowOverlap="1" wp14:anchorId="0F9DCA43" wp14:editId="336517A6">
                    <wp:simplePos x="0" y="0"/>
                    <wp:positionH relativeFrom="column">
                      <wp:posOffset>2814305</wp:posOffset>
                    </wp:positionH>
                    <wp:positionV relativeFrom="paragraph">
                      <wp:posOffset>239956</wp:posOffset>
                    </wp:positionV>
                    <wp:extent cx="400050" cy="304800"/>
                    <wp:effectExtent l="0" t="0" r="19050" b="19050"/>
                    <wp:wrapNone/>
                    <wp:docPr id="1657214397" name="Rounded Rectangle 4"/>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4A508D85" w14:textId="77777777" w:rsidR="00793292" w:rsidRDefault="00793292" w:rsidP="00793292">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4" o:spid="_x0000_s1030" style="width:31.5pt;height:24pt;margin-top:18.9pt;margin-left:221.6pt;mso-height-percent:0;mso-height-relative:margin;mso-width-percent:0;mso-width-relative:margin;mso-wrap-distance-bottom:0;mso-wrap-distance-left:9pt;mso-wrap-distance-right:9pt;mso-wrap-distance-top:0;mso-wrap-style:square;position:absolute;visibility:visible;v-text-anchor:middle;z-index:251665408" arcsize="10923f" fillcolor="white" strokecolor="#245980" strokeweight="1pt">
                    <v:stroke joinstyle="miter"/>
                    <v:textbox>
                      <w:txbxContent>
                        <w:p w:rsidR="00793292" w:rsidP="00793292" w14:paraId="0C6CF53D" w14:textId="77777777">
                          <w:pPr>
                            <w:jc w:val="center"/>
                          </w:pPr>
                        </w:p>
                      </w:txbxContent>
                    </v:textbox>
                  </v:roundrect>
                </w:pict>
              </mc:Fallback>
            </mc:AlternateContent>
          </w:r>
          <w:r w:rsidRPr="00793292">
            <w:rPr>
              <w:rFonts w:cstheme="minorHAnsi"/>
            </w:rPr>
            <w:tab/>
            <w:t>Warm1</w:t>
          </w:r>
          <w:r w:rsidRPr="00793292">
            <w:rPr>
              <w:rFonts w:cstheme="minorHAnsi"/>
            </w:rPr>
            <w:tab/>
          </w:r>
          <w:r w:rsidRPr="00793292">
            <w:rPr>
              <w:rFonts w:cstheme="minorHAnsi"/>
            </w:rPr>
            <w:tab/>
          </w:r>
          <w:r>
            <w:rPr>
              <w:rFonts w:cstheme="minorHAnsi"/>
            </w:rPr>
            <w:t xml:space="preserve">                                                                       </w:t>
          </w:r>
          <w:r w:rsidRPr="00793292">
            <w:rPr>
              <w:rFonts w:cstheme="minorHAnsi"/>
            </w:rPr>
            <w:tab/>
          </w:r>
          <w:r w:rsidRPr="00793292">
            <w:rPr>
              <w:rFonts w:cstheme="minorHAnsi"/>
            </w:rPr>
            <w:tab/>
            <w:t>Warm2 + Oil</w:t>
          </w:r>
          <w:r w:rsidRPr="00793292">
            <w:rPr>
              <w:rFonts w:cstheme="minorHAnsi"/>
            </w:rPr>
            <w:tab/>
          </w:r>
          <w:r w:rsidRPr="00793292">
            <w:rPr>
              <w:rFonts w:cstheme="minorHAnsi"/>
            </w:rPr>
            <w:tab/>
          </w:r>
          <w:r w:rsidRPr="00793292">
            <w:rPr>
              <w:rFonts w:cstheme="minorHAnsi"/>
            </w:rPr>
            <w:tab/>
            <w:t xml:space="preserve"> </w:t>
          </w:r>
        </w:p>
        <w:p w14:paraId="31E4EB61" w14:textId="77777777" w:rsidR="002A4DF0" w:rsidRDefault="003E4BB0" w:rsidP="00793292">
          <w:pPr>
            <w:rPr>
              <w:rFonts w:cstheme="minorHAnsi"/>
            </w:rPr>
          </w:pPr>
          <w:r w:rsidRPr="00793292">
            <w:rPr>
              <w:noProof/>
            </w:rPr>
            <mc:AlternateContent>
              <mc:Choice Requires="wps">
                <w:drawing>
                  <wp:anchor distT="0" distB="0" distL="114300" distR="114300" simplePos="0" relativeHeight="251668480" behindDoc="0" locked="0" layoutInCell="1" allowOverlap="1" wp14:anchorId="484914B2" wp14:editId="36ABBEE4">
                    <wp:simplePos x="0" y="0"/>
                    <wp:positionH relativeFrom="column">
                      <wp:posOffset>3262792</wp:posOffset>
                    </wp:positionH>
                    <wp:positionV relativeFrom="paragraph">
                      <wp:posOffset>133321</wp:posOffset>
                    </wp:positionV>
                    <wp:extent cx="400050" cy="3048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5B0E2A28" w14:textId="77777777" w:rsidR="00793292" w:rsidRDefault="00793292" w:rsidP="00793292">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6" o:spid="_x0000_s1031" style="width:31.5pt;height:24pt;margin-top:10.5pt;margin-left:256.9pt;mso-height-percent:0;mso-height-relative:margin;mso-width-percent:0;mso-width-relative:margin;mso-wrap-distance-bottom:0;mso-wrap-distance-left:9pt;mso-wrap-distance-right:9pt;mso-wrap-distance-top:0;mso-wrap-style:square;position:absolute;visibility:visible;v-text-anchor:middle;z-index:251669504" arcsize="10923f" fillcolor="white" strokecolor="#245980" strokeweight="1pt">
                    <v:stroke joinstyle="miter"/>
                    <v:textbox>
                      <w:txbxContent>
                        <w:p w:rsidR="00793292" w:rsidP="00793292" w14:paraId="2BC529E6" w14:textId="77777777">
                          <w:pPr>
                            <w:jc w:val="center"/>
                          </w:pPr>
                        </w:p>
                      </w:txbxContent>
                    </v:textbox>
                  </v:roundrect>
                </w:pict>
              </mc:Fallback>
            </mc:AlternateContent>
          </w:r>
          <w:r w:rsidRPr="00793292">
            <w:rPr>
              <w:noProof/>
            </w:rPr>
            <mc:AlternateContent>
              <mc:Choice Requires="wps">
                <w:drawing>
                  <wp:anchor distT="0" distB="0" distL="114300" distR="114300" simplePos="0" relativeHeight="251666432" behindDoc="0" locked="0" layoutInCell="1" allowOverlap="1" wp14:anchorId="75C6FC94" wp14:editId="6DD4AC1B">
                    <wp:simplePos x="0" y="0"/>
                    <wp:positionH relativeFrom="column">
                      <wp:posOffset>2425996</wp:posOffset>
                    </wp:positionH>
                    <wp:positionV relativeFrom="paragraph">
                      <wp:posOffset>110077</wp:posOffset>
                    </wp:positionV>
                    <wp:extent cx="400050" cy="304800"/>
                    <wp:effectExtent l="0" t="0" r="19050" b="19050"/>
                    <wp:wrapNone/>
                    <wp:docPr id="9" name="Rounded Rectangle 5"/>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056F6856" w14:textId="77777777" w:rsidR="00793292" w:rsidRDefault="00793292" w:rsidP="00793292">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5" o:spid="_x0000_s1032" style="width:31.5pt;height:24pt;margin-top:8.65pt;margin-left:191pt;mso-height-percent:0;mso-height-relative:margin;mso-width-percent:0;mso-width-relative:margin;mso-wrap-distance-bottom:0;mso-wrap-distance-left:9pt;mso-wrap-distance-right:9pt;mso-wrap-distance-top:0;mso-wrap-style:square;position:absolute;visibility:visible;v-text-anchor:middle;z-index:251667456" arcsize="10923f" fillcolor="white" strokecolor="#245980" strokeweight="1pt">
                    <v:stroke joinstyle="miter"/>
                    <v:textbox>
                      <w:txbxContent>
                        <w:p w:rsidR="00793292" w:rsidP="00793292" w14:paraId="041FC0FB" w14:textId="77777777">
                          <w:pPr>
                            <w:jc w:val="center"/>
                          </w:pPr>
                        </w:p>
                      </w:txbxContent>
                    </v:textbox>
                  </v:roundrect>
                </w:pict>
              </mc:Fallback>
            </mc:AlternateContent>
          </w:r>
          <w:r w:rsidRPr="00793292">
            <w:rPr>
              <w:rFonts w:cstheme="minorHAnsi"/>
            </w:rPr>
            <w:tab/>
          </w:r>
          <w:r w:rsidRPr="00793292">
            <w:rPr>
              <w:rFonts w:cstheme="minorHAnsi"/>
            </w:rPr>
            <w:tab/>
          </w:r>
          <w:r w:rsidRPr="00793292">
            <w:rPr>
              <w:rFonts w:cstheme="minorHAnsi"/>
            </w:rPr>
            <w:tab/>
          </w:r>
          <w:r w:rsidRPr="00793292">
            <w:rPr>
              <w:rFonts w:cstheme="minorHAnsi"/>
            </w:rPr>
            <w:tab/>
          </w:r>
          <w:r w:rsidRPr="00793292">
            <w:rPr>
              <w:rFonts w:cstheme="minorHAnsi"/>
            </w:rPr>
            <w:tab/>
          </w:r>
          <w:r w:rsidRPr="00793292">
            <w:rPr>
              <w:rFonts w:cstheme="minorHAnsi"/>
            </w:rPr>
            <w:tab/>
          </w:r>
          <w:r w:rsidRPr="00793292">
            <w:rPr>
              <w:rFonts w:cstheme="minorHAnsi"/>
            </w:rPr>
            <w:tab/>
          </w:r>
          <w:r w:rsidRPr="00793292">
            <w:rPr>
              <w:rFonts w:cstheme="minorHAnsi"/>
            </w:rPr>
            <w:tab/>
          </w:r>
          <w:r w:rsidRPr="00793292">
            <w:rPr>
              <w:rFonts w:cstheme="minorHAnsi"/>
            </w:rPr>
            <w:tab/>
          </w:r>
          <w:r w:rsidRPr="00793292">
            <w:rPr>
              <w:rFonts w:cstheme="minorHAnsi"/>
            </w:rPr>
            <w:tab/>
          </w:r>
        </w:p>
        <w:p w14:paraId="3626C872" w14:textId="77777777" w:rsidR="00B3513C" w:rsidRDefault="003E4BB0" w:rsidP="00793292">
          <w:pPr>
            <w:rPr>
              <w:rFonts w:cstheme="minorHAnsi"/>
            </w:rPr>
          </w:pPr>
          <w:r w:rsidRPr="00793292">
            <w:rPr>
              <w:noProof/>
            </w:rPr>
            <mc:AlternateContent>
              <mc:Choice Requires="wps">
                <w:drawing>
                  <wp:anchor distT="0" distB="0" distL="114300" distR="114300" simplePos="0" relativeHeight="251674624" behindDoc="0" locked="0" layoutInCell="1" allowOverlap="1" wp14:anchorId="12DB68D8" wp14:editId="0651E2A4">
                    <wp:simplePos x="0" y="0"/>
                    <wp:positionH relativeFrom="column">
                      <wp:posOffset>3571446</wp:posOffset>
                    </wp:positionH>
                    <wp:positionV relativeFrom="paragraph">
                      <wp:posOffset>38350</wp:posOffset>
                    </wp:positionV>
                    <wp:extent cx="663649" cy="45719"/>
                    <wp:effectExtent l="0" t="57150" r="22225" b="50165"/>
                    <wp:wrapNone/>
                    <wp:docPr id="15" name="Straight Arrow Connector 15"/>
                    <wp:cNvGraphicFramePr/>
                    <a:graphic xmlns:a="http://schemas.openxmlformats.org/drawingml/2006/main">
                      <a:graphicData uri="http://schemas.microsoft.com/office/word/2010/wordprocessingShape">
                        <wps:wsp>
                          <wps:cNvCnPr/>
                          <wps:spPr>
                            <a:xfrm flipH="1" flipV="1">
                              <a:off x="0" y="0"/>
                              <a:ext cx="663649"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33" type="#_x0000_t32" style="width:52.25pt;height:3.6pt;margin-top:3pt;margin-left:281.2pt;flip:x y;mso-height-percent:0;mso-height-relative:margin;mso-width-percent:0;mso-width-relative:margin;mso-wrap-distance-bottom:0;mso-wrap-distance-left:9pt;mso-wrap-distance-right:9pt;mso-wrap-distance-top:0;mso-wrap-style:square;position:absolute;visibility:visible;z-index:251675648" strokecolor="#660045" strokeweight="0.5pt">
                    <v:stroke joinstyle="miter" endarrow="block"/>
                  </v:shape>
                </w:pict>
              </mc:Fallback>
            </mc:AlternateContent>
          </w:r>
          <w:r>
            <w:rPr>
              <w:rFonts w:cstheme="minorHAnsi"/>
            </w:rPr>
            <w:t xml:space="preserve">                                                                                                                                          </w:t>
          </w:r>
          <w:r w:rsidRPr="00793292">
            <w:rPr>
              <w:rFonts w:cstheme="minorHAnsi"/>
            </w:rPr>
            <w:t>Warm3 + O</w:t>
          </w:r>
          <w:r w:rsidRPr="00793292">
            <w:rPr>
              <w:rFonts w:cstheme="minorHAnsi"/>
            </w:rPr>
            <w:t>il</w:t>
          </w:r>
          <w:r w:rsidR="00793292" w:rsidRPr="00793292">
            <w:rPr>
              <w:rFonts w:cstheme="minorHAnsi"/>
            </w:rPr>
            <w:t xml:space="preserve">  </w:t>
          </w:r>
          <w:r w:rsidR="00793292" w:rsidRPr="00793292">
            <w:rPr>
              <w:rFonts w:cstheme="minorHAnsi"/>
            </w:rPr>
            <w:tab/>
          </w:r>
          <w:r w:rsidR="00793292" w:rsidRPr="00793292">
            <w:rPr>
              <w:rFonts w:cstheme="minorHAnsi"/>
            </w:rPr>
            <w:tab/>
          </w:r>
          <w:r w:rsidR="00793292" w:rsidRPr="00793292">
            <w:rPr>
              <w:rFonts w:cstheme="minorHAnsi"/>
            </w:rPr>
            <w:tab/>
          </w:r>
        </w:p>
        <w:p w14:paraId="08E49FF3" w14:textId="77777777" w:rsidR="00793292" w:rsidRDefault="003E4BB0" w:rsidP="00B3513C">
          <w:pPr>
            <w:ind w:firstLine="720"/>
            <w:rPr>
              <w:rFonts w:cstheme="minorHAnsi"/>
              <w:u w:val="single"/>
            </w:rPr>
          </w:pPr>
          <w:r>
            <w:rPr>
              <w:rFonts w:cstheme="minorHAnsi"/>
            </w:rPr>
            <w:t xml:space="preserve">    </w:t>
          </w:r>
          <w:r w:rsidRPr="00B3513C">
            <w:rPr>
              <w:rFonts w:cstheme="minorHAnsi"/>
              <w:u w:val="single"/>
            </w:rPr>
            <w:t>Figure 1: Warming dish set</w:t>
          </w:r>
          <w:r>
            <w:rPr>
              <w:rFonts w:cstheme="minorHAnsi"/>
              <w:u w:val="single"/>
            </w:rPr>
            <w:t>-up</w:t>
          </w:r>
        </w:p>
        <w:p w14:paraId="45D8DB49" w14:textId="77777777" w:rsidR="00B3513C" w:rsidRPr="00B3513C" w:rsidRDefault="00B3513C" w:rsidP="00B3513C">
          <w:pPr>
            <w:ind w:firstLine="720"/>
            <w:rPr>
              <w:rFonts w:cstheme="minorHAnsi"/>
              <w:u w:val="single"/>
            </w:rPr>
          </w:pPr>
        </w:p>
        <w:p w14:paraId="2B61473A" w14:textId="77777777" w:rsidR="002A4DF0" w:rsidRDefault="003E4BB0" w:rsidP="00B3513C">
          <w:pPr>
            <w:pStyle w:val="Heading5"/>
          </w:pPr>
          <w:r>
            <w:t>5.5</w:t>
          </w:r>
          <w:r>
            <w:tab/>
            <w:t xml:space="preserve">Timing of Warming Procedure </w:t>
          </w:r>
        </w:p>
        <w:p w14:paraId="4DF64F64" w14:textId="77777777" w:rsidR="002A4DF0" w:rsidRPr="002A4DF0" w:rsidRDefault="003E4BB0" w:rsidP="00B3513C">
          <w:pPr>
            <w:ind w:left="720"/>
            <w:rPr>
              <w:rFonts w:cstheme="minorHAnsi"/>
            </w:rPr>
          </w:pPr>
          <w:r w:rsidRPr="002A4DF0">
            <w:rPr>
              <w:rFonts w:cstheme="minorHAnsi"/>
            </w:rPr>
            <w:t>Perform warming on Day 5 of the patient’s cycle such that the blastocysts are in synchrony with the endometrium (Day 5 and 6 embryos are both synchronised with a Day 5 endometrium)</w:t>
          </w:r>
          <w:r w:rsidRPr="002A4DF0">
            <w:rPr>
              <w:rFonts w:cstheme="minorHAnsi"/>
            </w:rPr>
            <w:t>.</w:t>
          </w:r>
        </w:p>
        <w:p w14:paraId="7D508890" w14:textId="77777777" w:rsidR="002A4DF0" w:rsidRPr="002A4DF0" w:rsidRDefault="003E4BB0" w:rsidP="00B3513C">
          <w:pPr>
            <w:ind w:firstLine="720"/>
            <w:rPr>
              <w:rFonts w:cstheme="minorHAnsi"/>
            </w:rPr>
          </w:pPr>
          <w:r w:rsidRPr="002A4DF0">
            <w:rPr>
              <w:rFonts w:cstheme="minorHAnsi"/>
            </w:rPr>
            <w:t>Warm a minimum of 2 hours prior to the embryo transfer time.</w:t>
          </w:r>
        </w:p>
        <w:p w14:paraId="15940955" w14:textId="77777777" w:rsidR="002A4DF0" w:rsidRPr="002A4DF0" w:rsidRDefault="003E4BB0" w:rsidP="00601392">
          <w:pPr>
            <w:ind w:left="720"/>
            <w:rPr>
              <w:rFonts w:cstheme="minorHAnsi"/>
            </w:rPr>
          </w:pPr>
          <w:r w:rsidRPr="002A4DF0">
            <w:rPr>
              <w:rFonts w:cstheme="minorHAnsi"/>
            </w:rPr>
            <w:lastRenderedPageBreak/>
            <w:t>Assess for signs of re-expansion 30-90 minutes post warming.  If signs of re-expansion are not seen, consider warming a further blastocyst(s).</w:t>
          </w:r>
        </w:p>
        <w:p w14:paraId="6B36AFA8" w14:textId="77777777" w:rsidR="002A4DF0" w:rsidRDefault="003E4BB0" w:rsidP="00B3513C">
          <w:pPr>
            <w:pStyle w:val="Heading5"/>
          </w:pPr>
          <w:r>
            <w:t>5.6</w:t>
          </w:r>
          <w:r>
            <w:tab/>
            <w:t xml:space="preserve">Warming Exposure Times </w:t>
          </w:r>
        </w:p>
        <w:p w14:paraId="2BFDBF90" w14:textId="77777777" w:rsidR="002A4DF0" w:rsidRPr="002A4DF0" w:rsidRDefault="003E4BB0" w:rsidP="00B3513C">
          <w:pPr>
            <w:ind w:firstLine="720"/>
            <w:rPr>
              <w:rFonts w:cstheme="minorHAnsi"/>
            </w:rPr>
          </w:pPr>
          <w:r w:rsidRPr="002A4DF0">
            <w:rPr>
              <w:rFonts w:cstheme="minorHAnsi"/>
            </w:rPr>
            <w:t>Vitrolife Rapid Warm B</w:t>
          </w:r>
          <w:r w:rsidRPr="002A4DF0">
            <w:rPr>
              <w:rFonts w:cstheme="minorHAnsi"/>
            </w:rPr>
            <w:t>last</w:t>
          </w:r>
        </w:p>
        <w:p w14:paraId="40AAB0C8" w14:textId="77777777" w:rsidR="002A4DF0" w:rsidRPr="002A4DF0" w:rsidRDefault="003E4BB0" w:rsidP="002A4DF0">
          <w:pPr>
            <w:ind w:left="720"/>
            <w:rPr>
              <w:rFonts w:cstheme="minorHAnsi"/>
            </w:rPr>
          </w:pPr>
          <w:r w:rsidRPr="002A4DF0">
            <w:rPr>
              <w:rFonts w:cstheme="minorHAnsi"/>
            </w:rPr>
            <w:t xml:space="preserve">Warm1: </w:t>
          </w:r>
          <w:r w:rsidRPr="002A4DF0">
            <w:rPr>
              <w:rFonts w:cstheme="minorHAnsi"/>
            </w:rPr>
            <w:tab/>
            <w:t>Exposure time 2 minutes</w:t>
          </w:r>
        </w:p>
        <w:p w14:paraId="6F4CCEB5" w14:textId="77777777" w:rsidR="002A4DF0" w:rsidRPr="002A4DF0" w:rsidRDefault="003E4BB0" w:rsidP="002A4DF0">
          <w:pPr>
            <w:ind w:left="720"/>
            <w:rPr>
              <w:rFonts w:cstheme="minorHAnsi"/>
            </w:rPr>
          </w:pPr>
          <w:r w:rsidRPr="002A4DF0">
            <w:rPr>
              <w:rFonts w:cstheme="minorHAnsi"/>
            </w:rPr>
            <w:t xml:space="preserve">Warm2: </w:t>
          </w:r>
          <w:r w:rsidRPr="002A4DF0">
            <w:rPr>
              <w:rFonts w:cstheme="minorHAnsi"/>
            </w:rPr>
            <w:tab/>
            <w:t>Exposure time 3 minutes</w:t>
          </w:r>
        </w:p>
        <w:p w14:paraId="70A2DEBA" w14:textId="77777777" w:rsidR="002A4DF0" w:rsidRPr="002A4DF0" w:rsidRDefault="003E4BB0" w:rsidP="002A4DF0">
          <w:pPr>
            <w:ind w:left="720"/>
            <w:rPr>
              <w:rFonts w:cstheme="minorHAnsi"/>
            </w:rPr>
          </w:pPr>
          <w:r w:rsidRPr="002A4DF0">
            <w:rPr>
              <w:rFonts w:cstheme="minorHAnsi"/>
            </w:rPr>
            <w:t xml:space="preserve">Warm3: </w:t>
          </w:r>
          <w:r w:rsidRPr="002A4DF0">
            <w:rPr>
              <w:rFonts w:cstheme="minorHAnsi"/>
            </w:rPr>
            <w:tab/>
            <w:t>Exposure time 5 minutes</w:t>
          </w:r>
        </w:p>
        <w:p w14:paraId="334771D8" w14:textId="77777777" w:rsidR="003B71E4" w:rsidRPr="002A4DF0" w:rsidRDefault="003B71E4" w:rsidP="003B71E4">
          <w:pPr>
            <w:rPr>
              <w:rFonts w:cstheme="minorHAnsi"/>
            </w:rPr>
          </w:pPr>
        </w:p>
        <w:p w14:paraId="56E73113" w14:textId="77777777" w:rsidR="003B71E4" w:rsidRDefault="003E4BB0" w:rsidP="00B3513C">
          <w:pPr>
            <w:pStyle w:val="Heading5"/>
          </w:pPr>
          <w:r>
            <w:t>5.7</w:t>
          </w:r>
          <w:r>
            <w:tab/>
            <w:t xml:space="preserve">Warming Procedure </w:t>
          </w:r>
        </w:p>
        <w:p w14:paraId="7E529C49" w14:textId="77777777" w:rsidR="003B71E4" w:rsidRPr="003B71E4" w:rsidRDefault="003E4BB0" w:rsidP="00B3513C">
          <w:pPr>
            <w:ind w:left="720"/>
            <w:rPr>
              <w:rFonts w:cstheme="minorHAnsi"/>
            </w:rPr>
          </w:pPr>
          <w:r w:rsidRPr="003B71E4">
            <w:rPr>
              <w:rFonts w:cstheme="minorHAnsi"/>
            </w:rPr>
            <w:t xml:space="preserve">Maintenance of a temperature of 37◦C is crucial during blastocyst warming.  Temperature can be maintained either using a </w:t>
          </w:r>
          <w:r w:rsidRPr="003B71E4">
            <w:rPr>
              <w:rFonts w:cstheme="minorHAnsi"/>
            </w:rPr>
            <w:t>heated stage or an ungassed G85/incubator.</w:t>
          </w:r>
        </w:p>
        <w:p w14:paraId="42429C6C" w14:textId="77777777" w:rsidR="003B71E4" w:rsidRPr="003B71E4" w:rsidRDefault="003E4BB0" w:rsidP="00B3513C">
          <w:pPr>
            <w:ind w:left="720"/>
            <w:rPr>
              <w:rFonts w:cstheme="minorHAnsi"/>
            </w:rPr>
          </w:pPr>
          <w:r w:rsidRPr="003B71E4">
            <w:rPr>
              <w:rFonts w:cstheme="minorHAnsi"/>
            </w:rPr>
            <w:t>Perform the witnessing checks to ensure the correct sample has been selected for warming.  Transfer the Rapid I’s to the nitrogen filled cryobox.  Move the cryobox close to the microscope.  The speed of warming is</w:t>
          </w:r>
          <w:r w:rsidRPr="003B71E4">
            <w:rPr>
              <w:rFonts w:cstheme="minorHAnsi"/>
            </w:rPr>
            <w:t xml:space="preserve"> crucial to blastocyst survival.</w:t>
          </w:r>
        </w:p>
        <w:p w14:paraId="1077B779" w14:textId="77777777" w:rsidR="003B71E4" w:rsidRPr="003B71E4" w:rsidRDefault="003E4BB0" w:rsidP="00B3513C">
          <w:pPr>
            <w:ind w:left="720"/>
            <w:rPr>
              <w:rFonts w:cstheme="minorHAnsi"/>
            </w:rPr>
          </w:pPr>
          <w:r w:rsidRPr="003B71E4">
            <w:rPr>
              <w:rFonts w:cstheme="minorHAnsi"/>
            </w:rPr>
            <w:t>Using the straw cutter, cut the top of the Rapid I straw.  Place the warming dish under the microscope with its lid off.  Working as quickly as possible, remove the Rapid I from the straw and plunge directly into Warm1.  Im</w:t>
          </w:r>
          <w:r w:rsidRPr="003B71E4">
            <w:rPr>
              <w:rFonts w:cstheme="minorHAnsi"/>
            </w:rPr>
            <w:t xml:space="preserve">mediately start the timer for 2 minutes. </w:t>
          </w:r>
        </w:p>
        <w:p w14:paraId="5BC6676F" w14:textId="77777777" w:rsidR="003B71E4" w:rsidRPr="003B71E4" w:rsidRDefault="003E4BB0" w:rsidP="00B3513C">
          <w:pPr>
            <w:ind w:left="720"/>
            <w:rPr>
              <w:rFonts w:cstheme="minorHAnsi"/>
            </w:rPr>
          </w:pPr>
          <w:r w:rsidRPr="003B71E4">
            <w:rPr>
              <w:rFonts w:cstheme="minorHAnsi"/>
            </w:rPr>
            <w:t>Priming the pipette with the solution that the blastocysts are currently in, expose the blastocysts to the following warming regime:</w:t>
          </w:r>
        </w:p>
        <w:p w14:paraId="657AFC4B" w14:textId="77777777" w:rsidR="003B71E4" w:rsidRPr="003B71E4" w:rsidRDefault="003E4BB0" w:rsidP="00B3513C">
          <w:pPr>
            <w:ind w:firstLine="720"/>
            <w:rPr>
              <w:rFonts w:cstheme="minorHAnsi"/>
            </w:rPr>
          </w:pPr>
          <w:r w:rsidRPr="003B71E4">
            <w:rPr>
              <w:rFonts w:cstheme="minorHAnsi"/>
            </w:rPr>
            <w:t>Warm1 for 2 minutes</w:t>
          </w:r>
        </w:p>
        <w:p w14:paraId="3A2DA376" w14:textId="77777777" w:rsidR="003B71E4" w:rsidRPr="003B71E4" w:rsidRDefault="003E4BB0" w:rsidP="00B3513C">
          <w:pPr>
            <w:ind w:firstLine="720"/>
            <w:rPr>
              <w:rFonts w:cstheme="minorHAnsi"/>
            </w:rPr>
          </w:pPr>
          <w:r w:rsidRPr="003B71E4">
            <w:rPr>
              <w:rFonts w:cstheme="minorHAnsi"/>
            </w:rPr>
            <w:t>Warm2 for 3 minutes.</w:t>
          </w:r>
        </w:p>
        <w:p w14:paraId="03E4B405" w14:textId="77777777" w:rsidR="003B71E4" w:rsidRPr="003B71E4" w:rsidRDefault="003E4BB0" w:rsidP="00B3513C">
          <w:pPr>
            <w:ind w:firstLine="720"/>
            <w:rPr>
              <w:rFonts w:cstheme="minorHAnsi"/>
            </w:rPr>
          </w:pPr>
          <w:r w:rsidRPr="003B71E4">
            <w:rPr>
              <w:rFonts w:cstheme="minorHAnsi"/>
            </w:rPr>
            <w:t>Warm3 for 5 minutes.</w:t>
          </w:r>
        </w:p>
        <w:p w14:paraId="77DAE899" w14:textId="77777777" w:rsidR="003B71E4" w:rsidRPr="003B71E4" w:rsidRDefault="003E4BB0" w:rsidP="00B3513C">
          <w:pPr>
            <w:ind w:firstLine="720"/>
            <w:rPr>
              <w:rFonts w:cstheme="minorHAnsi"/>
            </w:rPr>
          </w:pPr>
          <w:r w:rsidRPr="003B71E4">
            <w:rPr>
              <w:rFonts w:cstheme="minorHAnsi"/>
            </w:rPr>
            <w:t xml:space="preserve">Following warming, transfer the blastocysts to the </w:t>
          </w:r>
          <w:r>
            <w:rPr>
              <w:rFonts w:cstheme="minorHAnsi"/>
            </w:rPr>
            <w:t xml:space="preserve">40mm </w:t>
          </w:r>
          <w:r w:rsidRPr="003B71E4">
            <w:rPr>
              <w:rFonts w:cstheme="minorHAnsi"/>
            </w:rPr>
            <w:t>G2</w:t>
          </w:r>
          <w:r w:rsidRPr="003B71E4">
            <w:rPr>
              <w:rFonts w:cstheme="minorHAnsi"/>
              <w:vertAlign w:val="superscript"/>
            </w:rPr>
            <w:t>+</w:t>
          </w:r>
          <w:r w:rsidRPr="003B71E4">
            <w:rPr>
              <w:rFonts w:cstheme="minorHAnsi"/>
            </w:rPr>
            <w:t xml:space="preserve"> culture dish alongside RI witness.</w:t>
          </w:r>
        </w:p>
        <w:p w14:paraId="241A2C0C" w14:textId="77777777" w:rsidR="003B71E4" w:rsidRPr="003B71E4" w:rsidRDefault="003E4BB0" w:rsidP="00B3513C">
          <w:pPr>
            <w:ind w:firstLine="720"/>
            <w:rPr>
              <w:rFonts w:cstheme="minorHAnsi"/>
            </w:rPr>
          </w:pPr>
          <w:r w:rsidRPr="003B71E4">
            <w:rPr>
              <w:rFonts w:cstheme="minorHAnsi"/>
            </w:rPr>
            <w:t>Wash the blastocysts through 3 droplets of G2</w:t>
          </w:r>
          <w:r w:rsidRPr="003B71E4">
            <w:rPr>
              <w:rFonts w:cstheme="minorHAnsi"/>
              <w:vertAlign w:val="superscript"/>
            </w:rPr>
            <w:t>+</w:t>
          </w:r>
          <w:r w:rsidRPr="003B71E4">
            <w:rPr>
              <w:rFonts w:cstheme="minorHAnsi"/>
            </w:rPr>
            <w:t xml:space="preserve">before then separating into droplets for culture.  </w:t>
          </w:r>
        </w:p>
        <w:p w14:paraId="1B188295" w14:textId="77777777" w:rsidR="003B71E4" w:rsidRPr="003B71E4" w:rsidRDefault="003E4BB0" w:rsidP="00B3513C">
          <w:pPr>
            <w:ind w:left="720"/>
            <w:rPr>
              <w:rFonts w:cstheme="minorHAnsi"/>
            </w:rPr>
          </w:pPr>
          <w:r w:rsidRPr="003B71E4">
            <w:rPr>
              <w:rFonts w:cstheme="minorHAnsi"/>
            </w:rPr>
            <w:t>Culture a maximum of 4 blastocysts in each drop.  Return the cu</w:t>
          </w:r>
          <w:r w:rsidRPr="003B71E4">
            <w:rPr>
              <w:rFonts w:cstheme="minorHAnsi"/>
            </w:rPr>
            <w:t>lture dish to a gassed incubator.</w:t>
          </w:r>
        </w:p>
        <w:p w14:paraId="165646C7" w14:textId="77777777" w:rsidR="003B71E4" w:rsidRPr="003B71E4" w:rsidRDefault="003E4BB0" w:rsidP="00B3513C">
          <w:pPr>
            <w:ind w:firstLine="720"/>
            <w:rPr>
              <w:rFonts w:cstheme="minorHAnsi"/>
            </w:rPr>
          </w:pPr>
          <w:r w:rsidRPr="003B71E4">
            <w:rPr>
              <w:rFonts w:cstheme="minorHAnsi"/>
            </w:rPr>
            <w:t xml:space="preserve">If assisted hatching is to be performed, hatch in either Warm3 or the </w:t>
          </w:r>
          <w:r>
            <w:rPr>
              <w:rFonts w:cstheme="minorHAnsi"/>
            </w:rPr>
            <w:t xml:space="preserve">40mm </w:t>
          </w:r>
          <w:r w:rsidRPr="003B71E4">
            <w:rPr>
              <w:rFonts w:cstheme="minorHAnsi"/>
            </w:rPr>
            <w:t>G2</w:t>
          </w:r>
          <w:r w:rsidRPr="003B71E4">
            <w:rPr>
              <w:rFonts w:cstheme="minorHAnsi"/>
              <w:vertAlign w:val="superscript"/>
            </w:rPr>
            <w:t>+</w:t>
          </w:r>
          <w:r w:rsidRPr="003B71E4">
            <w:rPr>
              <w:rFonts w:cstheme="minorHAnsi"/>
            </w:rPr>
            <w:t xml:space="preserve"> culture dish.</w:t>
          </w:r>
        </w:p>
        <w:p w14:paraId="06E60010" w14:textId="77777777" w:rsidR="003B71E4" w:rsidRPr="003B71E4" w:rsidRDefault="003E4BB0" w:rsidP="00B3513C">
          <w:pPr>
            <w:ind w:left="720"/>
            <w:rPr>
              <w:rFonts w:cstheme="minorHAnsi"/>
            </w:rPr>
          </w:pPr>
          <w:r w:rsidRPr="003B71E4">
            <w:rPr>
              <w:rFonts w:cstheme="minorHAnsi"/>
            </w:rPr>
            <w:t>Repeat the procedure above until all the blastocysts for thaw have been warmed.  Once the first blastocyst is in Warm3, a further</w:t>
          </w:r>
          <w:r w:rsidRPr="003B71E4">
            <w:rPr>
              <w:rFonts w:cstheme="minorHAnsi"/>
            </w:rPr>
            <w:t xml:space="preserve"> blastocyst can be warmed without them entering the same well simultaneously.</w:t>
          </w:r>
        </w:p>
        <w:p w14:paraId="409D0907" w14:textId="77777777" w:rsidR="003B71E4" w:rsidRPr="003B71E4" w:rsidRDefault="003E4BB0" w:rsidP="00B3513C">
          <w:pPr>
            <w:ind w:left="720"/>
            <w:rPr>
              <w:rFonts w:cstheme="minorHAnsi"/>
            </w:rPr>
          </w:pPr>
          <w:r w:rsidRPr="003B71E4">
            <w:rPr>
              <w:rFonts w:cstheme="minorHAnsi"/>
            </w:rPr>
            <w:t>Mark the wash drops of the culture dish by crossing through with a line under the dish to prevent further use.  Note on the lid of the dish the total number of blastocysts contai</w:t>
          </w:r>
          <w:r w:rsidRPr="003B71E4">
            <w:rPr>
              <w:rFonts w:cstheme="minorHAnsi"/>
            </w:rPr>
            <w:t xml:space="preserve">ned within.  </w:t>
          </w:r>
        </w:p>
        <w:p w14:paraId="6370399E" w14:textId="77777777" w:rsidR="003B71E4" w:rsidRPr="003B71E4" w:rsidRDefault="003E4BB0" w:rsidP="00B3513C">
          <w:pPr>
            <w:ind w:firstLine="720"/>
            <w:rPr>
              <w:rFonts w:cstheme="minorHAnsi"/>
            </w:rPr>
          </w:pPr>
          <w:r w:rsidRPr="003B71E4">
            <w:rPr>
              <w:rFonts w:cstheme="minorHAnsi"/>
            </w:rPr>
            <w:t>Complete the laboratory and witnessing records.</w:t>
          </w:r>
        </w:p>
        <w:p w14:paraId="635F47B3" w14:textId="77777777" w:rsidR="007D329D" w:rsidRDefault="003E4BB0" w:rsidP="00B3513C">
          <w:pPr>
            <w:ind w:left="680"/>
            <w:rPr>
              <w:rFonts w:cstheme="minorHAnsi"/>
            </w:rPr>
          </w:pPr>
          <w:r w:rsidRPr="003B71E4">
            <w:rPr>
              <w:rFonts w:cstheme="minorHAnsi"/>
            </w:rPr>
            <w:t xml:space="preserve">Return any remaining frozen blastocysts to their designated nitrogen storage vessel alongside a second witness.  Both operator and witness must sign for these checks.  </w:t>
          </w:r>
        </w:p>
        <w:p w14:paraId="594E8E0B" w14:textId="77777777" w:rsidR="003B71E4" w:rsidRPr="003B71E4" w:rsidRDefault="003B71E4" w:rsidP="00D91B07">
          <w:pPr>
            <w:rPr>
              <w:rFonts w:cstheme="minorHAnsi"/>
            </w:rPr>
          </w:pPr>
        </w:p>
        <w:p w14:paraId="35AC2B0A" w14:textId="77777777" w:rsidR="006A14BC" w:rsidRDefault="003E4BB0" w:rsidP="00601392">
          <w:pPr>
            <w:pStyle w:val="Heading4"/>
            <w:numPr>
              <w:ilvl w:val="0"/>
              <w:numId w:val="3"/>
            </w:numPr>
          </w:pPr>
          <w:r>
            <w:lastRenderedPageBreak/>
            <w:t>Standards/Key Performanc</w:t>
          </w:r>
          <w:r>
            <w:t xml:space="preserve">e/Quality Indicators </w:t>
          </w:r>
        </w:p>
        <w:p w14:paraId="28FBFFD1" w14:textId="77777777" w:rsidR="006A14BC" w:rsidRDefault="003E4BB0" w:rsidP="00B3513C">
          <w:pPr>
            <w:ind w:firstLine="680"/>
            <w:jc w:val="left"/>
            <w:rPr>
              <w:rFonts w:cstheme="minorHAnsi"/>
            </w:rPr>
          </w:pPr>
          <w:r w:rsidRPr="003B71E4">
            <w:rPr>
              <w:rFonts w:cstheme="minorHAnsi"/>
            </w:rPr>
            <w:t>Blastocyst Survival ≥50% Cells Intact</w:t>
          </w:r>
          <w:r w:rsidRPr="003B71E4">
            <w:rPr>
              <w:rFonts w:cstheme="minorHAnsi"/>
            </w:rPr>
            <w:tab/>
          </w:r>
          <w:r w:rsidRPr="003B71E4">
            <w:rPr>
              <w:rFonts w:cstheme="minorHAnsi"/>
            </w:rPr>
            <w:tab/>
            <w:t>≥90%</w:t>
          </w:r>
        </w:p>
        <w:p w14:paraId="6691BEF4" w14:textId="77777777" w:rsidR="00805B82" w:rsidRDefault="00805B82" w:rsidP="00B3513C">
          <w:pPr>
            <w:ind w:firstLine="680"/>
            <w:jc w:val="left"/>
            <w:rPr>
              <w:rFonts w:cstheme="minorHAnsi"/>
            </w:rPr>
          </w:pPr>
        </w:p>
        <w:p w14:paraId="0057822B" w14:textId="77777777" w:rsidR="00B3513C" w:rsidRPr="006064AF" w:rsidRDefault="003E4BB0" w:rsidP="00601392">
          <w:pPr>
            <w:pStyle w:val="Heading4"/>
            <w:numPr>
              <w:ilvl w:val="0"/>
              <w:numId w:val="3"/>
            </w:numPr>
          </w:pPr>
          <w:r>
            <w:t xml:space="preserve">Monitoring </w:t>
          </w:r>
        </w:p>
        <w:p w14:paraId="382951D6" w14:textId="77777777" w:rsidR="00B3513C" w:rsidRPr="00BA287F" w:rsidRDefault="003E4BB0" w:rsidP="00805B82">
          <w:pPr>
            <w:pStyle w:val="Heading4"/>
            <w:ind w:left="680"/>
            <w:rPr>
              <w:rFonts w:asciiTheme="minorHAnsi" w:eastAsiaTheme="minorHAnsi" w:hAnsiTheme="minorHAnsi" w:cstheme="minorHAnsi"/>
              <w:b w:val="0"/>
              <w:iCs w:val="0"/>
              <w:color w:val="auto"/>
              <w:sz w:val="22"/>
            </w:rPr>
          </w:pPr>
          <w:r>
            <w:rPr>
              <w:rFonts w:asciiTheme="minorHAnsi" w:eastAsiaTheme="minorHAnsi" w:hAnsiTheme="minorHAnsi" w:cstheme="minorHAnsi"/>
              <w:b w:val="0"/>
              <w:iCs w:val="0"/>
              <w:color w:val="auto"/>
              <w:sz w:val="22"/>
            </w:rPr>
            <w:t>A TFP</w:t>
          </w:r>
          <w:r w:rsidRPr="00BA287F">
            <w:rPr>
              <w:rFonts w:asciiTheme="minorHAnsi" w:eastAsiaTheme="minorHAnsi" w:hAnsiTheme="minorHAnsi" w:cstheme="minorHAnsi"/>
              <w:b w:val="0"/>
              <w:iCs w:val="0"/>
              <w:color w:val="auto"/>
              <w:sz w:val="22"/>
            </w:rPr>
            <w:t xml:space="preserve"> </w:t>
          </w:r>
          <w:r>
            <w:rPr>
              <w:rFonts w:asciiTheme="minorHAnsi" w:eastAsiaTheme="minorHAnsi" w:hAnsiTheme="minorHAnsi" w:cstheme="minorHAnsi"/>
              <w:b w:val="0"/>
              <w:iCs w:val="0"/>
              <w:color w:val="auto"/>
              <w:sz w:val="22"/>
            </w:rPr>
            <w:t>l</w:t>
          </w:r>
          <w:r w:rsidRPr="00BA287F">
            <w:rPr>
              <w:rFonts w:asciiTheme="minorHAnsi" w:eastAsiaTheme="minorHAnsi" w:hAnsiTheme="minorHAnsi" w:cstheme="minorHAnsi"/>
              <w:b w:val="0"/>
              <w:iCs w:val="0"/>
              <w:color w:val="auto"/>
              <w:sz w:val="22"/>
            </w:rPr>
            <w:t xml:space="preserve">aboratory </w:t>
          </w:r>
          <w:r>
            <w:rPr>
              <w:rFonts w:asciiTheme="minorHAnsi" w:eastAsiaTheme="minorHAnsi" w:hAnsiTheme="minorHAnsi" w:cstheme="minorHAnsi"/>
              <w:b w:val="0"/>
              <w:iCs w:val="0"/>
              <w:color w:val="auto"/>
              <w:sz w:val="22"/>
            </w:rPr>
            <w:t>manager</w:t>
          </w:r>
          <w:r w:rsidRPr="00BA287F">
            <w:rPr>
              <w:rFonts w:asciiTheme="minorHAnsi" w:eastAsiaTheme="minorHAnsi" w:hAnsiTheme="minorHAnsi" w:cstheme="minorHAnsi"/>
              <w:b w:val="0"/>
              <w:iCs w:val="0"/>
              <w:color w:val="auto"/>
              <w:sz w:val="22"/>
            </w:rPr>
            <w:t xml:space="preserve"> is responsible for auditing this SOP once annually. </w:t>
          </w:r>
        </w:p>
        <w:p w14:paraId="24354AA6" w14:textId="77777777" w:rsidR="003B71E4" w:rsidRDefault="003E4BB0" w:rsidP="00805B82">
          <w:pPr>
            <w:pStyle w:val="Heading4"/>
            <w:ind w:left="680"/>
          </w:pPr>
          <w:r>
            <w:rPr>
              <w:rFonts w:asciiTheme="minorHAnsi" w:eastAsiaTheme="minorHAnsi" w:hAnsiTheme="minorHAnsi" w:cstheme="minorHAnsi"/>
              <w:b w:val="0"/>
              <w:iCs w:val="0"/>
              <w:color w:val="auto"/>
              <w:sz w:val="22"/>
            </w:rPr>
            <w:t>Each laboratory manager</w:t>
          </w:r>
          <w:r w:rsidRPr="00BA287F">
            <w:rPr>
              <w:rFonts w:asciiTheme="minorHAnsi" w:eastAsiaTheme="minorHAnsi" w:hAnsiTheme="minorHAnsi" w:cstheme="minorHAnsi"/>
              <w:b w:val="0"/>
              <w:iCs w:val="0"/>
              <w:color w:val="auto"/>
              <w:sz w:val="22"/>
            </w:rPr>
            <w:t xml:space="preserve"> is responsible for monitoring operator’s </w:t>
          </w:r>
          <w:r w:rsidR="00805B82">
            <w:rPr>
              <w:rFonts w:asciiTheme="minorHAnsi" w:eastAsiaTheme="minorHAnsi" w:hAnsiTheme="minorHAnsi" w:cstheme="minorHAnsi"/>
              <w:b w:val="0"/>
              <w:iCs w:val="0"/>
              <w:color w:val="auto"/>
              <w:sz w:val="22"/>
            </w:rPr>
            <w:t>blastocyst</w:t>
          </w:r>
          <w:r w:rsidRPr="00BA287F">
            <w:rPr>
              <w:rFonts w:asciiTheme="minorHAnsi" w:eastAsiaTheme="minorHAnsi" w:hAnsiTheme="minorHAnsi" w:cstheme="minorHAnsi"/>
              <w:b w:val="0"/>
              <w:iCs w:val="0"/>
              <w:color w:val="auto"/>
              <w:sz w:val="22"/>
            </w:rPr>
            <w:t xml:space="preserve"> survival rate</w:t>
          </w:r>
          <w:r>
            <w:rPr>
              <w:rFonts w:asciiTheme="minorHAnsi" w:eastAsiaTheme="minorHAnsi" w:hAnsiTheme="minorHAnsi" w:cstheme="minorHAnsi"/>
              <w:b w:val="0"/>
              <w:iCs w:val="0"/>
              <w:color w:val="auto"/>
              <w:sz w:val="22"/>
            </w:rPr>
            <w:t>s within their clinic</w:t>
          </w:r>
          <w:r w:rsidRPr="00BA287F">
            <w:rPr>
              <w:rFonts w:asciiTheme="minorHAnsi" w:eastAsiaTheme="minorHAnsi" w:hAnsiTheme="minorHAnsi" w:cstheme="minorHAnsi"/>
              <w:b w:val="0"/>
              <w:iCs w:val="0"/>
              <w:color w:val="auto"/>
              <w:sz w:val="22"/>
            </w:rPr>
            <w:t xml:space="preserve">.  Any deviation will be discussed at team meetings or supervision meetings. </w:t>
          </w:r>
        </w:p>
      </w:sdtContent>
    </w:sdt>
    <w:p w14:paraId="2B7D843E" w14:textId="77777777" w:rsidR="00805B82" w:rsidRPr="009F2811" w:rsidRDefault="003E4BB0" w:rsidP="00805B82">
      <w:pPr>
        <w:ind w:left="680"/>
        <w:rPr>
          <w:rFonts w:cstheme="minorHAnsi"/>
        </w:rPr>
      </w:pPr>
      <w:r>
        <w:tab/>
      </w:r>
      <w:r>
        <w:rPr>
          <w:rFonts w:cstheme="minorHAnsi"/>
        </w:rPr>
        <w:t xml:space="preserve">Overall clinic blastocyst survival rates are reviewed every four months at the TFP </w:t>
      </w:r>
      <w:r>
        <w:rPr>
          <w:rFonts w:cstheme="minorHAnsi"/>
        </w:rPr>
        <w:t>KPI meeting.</w:t>
      </w:r>
    </w:p>
    <w:p w14:paraId="0947125F" w14:textId="77777777" w:rsidR="00805B82" w:rsidRPr="00805B82" w:rsidRDefault="00805B82" w:rsidP="00805B82"/>
    <w:sectPr w:rsidR="00805B82" w:rsidRPr="00805B82" w:rsidSect="00B3513C">
      <w:headerReference w:type="first" r:id="rId17"/>
      <w:footerReference w:type="first" r:id="rId1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2C331" w14:textId="77777777" w:rsidR="00000000" w:rsidRDefault="003E4BB0">
      <w:pPr>
        <w:spacing w:after="0" w:line="240" w:lineRule="auto"/>
      </w:pPr>
      <w:r>
        <w:separator/>
      </w:r>
    </w:p>
  </w:endnote>
  <w:endnote w:type="continuationSeparator" w:id="0">
    <w:p w14:paraId="5F031756" w14:textId="77777777" w:rsidR="00000000" w:rsidRDefault="003E4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7CEDC" w14:textId="77777777" w:rsidR="00142836" w:rsidRDefault="00142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85F69" w14:textId="77777777" w:rsidR="00B3513C" w:rsidRPr="00C305C6" w:rsidRDefault="003E4BB0" w:rsidP="00B3513C">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p>
  <w:p w14:paraId="30013768" w14:textId="77777777" w:rsidR="00B3513C" w:rsidRDefault="00B351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CA840" w14:textId="77777777" w:rsidR="00876C93" w:rsidRPr="00C305C6" w:rsidRDefault="003E4BB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7</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3051F" w14:textId="77777777" w:rsidR="00876C93" w:rsidRPr="00C305C6" w:rsidRDefault="003E4BB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TFP1-SOP-EMB-0017</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w:t>
    </w:r>
    <w:r w:rsidRPr="00D55E41">
      <w:rPr>
        <w:color w:val="808080" w:themeColor="background1" w:themeShade="80"/>
        <w:sz w:val="16"/>
      </w:rPr>
      <w:t xml:space="preserve">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05B96" w14:textId="77777777" w:rsidR="00000000" w:rsidRDefault="003E4BB0">
      <w:pPr>
        <w:spacing w:after="0" w:line="240" w:lineRule="auto"/>
      </w:pPr>
      <w:r>
        <w:separator/>
      </w:r>
    </w:p>
  </w:footnote>
  <w:footnote w:type="continuationSeparator" w:id="0">
    <w:p w14:paraId="6115E4D9" w14:textId="77777777" w:rsidR="00000000" w:rsidRDefault="003E4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C16FD" w14:textId="77777777" w:rsidR="00876C93" w:rsidRDefault="003E4BB0">
    <w:pPr>
      <w:pStyle w:val="Header"/>
    </w:pPr>
    <w:r>
      <w:rPr>
        <w:noProof/>
      </w:rPr>
      <w:pict w14:anchorId="746D20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70221" w14:textId="77777777" w:rsidR="00876C93" w:rsidRPr="00D5000B" w:rsidRDefault="003E4BB0" w:rsidP="00D55E41">
    <w:pPr>
      <w:pStyle w:val="Heading3"/>
    </w:pPr>
    <w:r>
      <w:rPr>
        <w:noProof/>
      </w:rPr>
      <w:pict w14:anchorId="1992AA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601392" w:rsidRPr="00D5000B">
      <w:rPr>
        <w:noProof/>
        <w:lang w:eastAsia="en-GB"/>
      </w:rPr>
      <w:drawing>
        <wp:anchor distT="0" distB="0" distL="114300" distR="114300" simplePos="0" relativeHeight="251658240" behindDoc="0" locked="0" layoutInCell="1" allowOverlap="1" wp14:anchorId="2AAE9519" wp14:editId="069A9CC7">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217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B3513C">
      <w:t>Blastocyst Warming - Vitrolife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32658" w14:textId="77777777" w:rsidR="00142836" w:rsidRDefault="001428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FF791" w14:textId="77777777" w:rsidR="00876C93" w:rsidRDefault="003E4BB0" w:rsidP="00D55E41">
    <w:pPr>
      <w:pStyle w:val="Heading3"/>
    </w:pPr>
    <w:r>
      <w:rPr>
        <w:noProof/>
      </w:rPr>
      <w:pict w14:anchorId="747D36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601392" w:rsidRPr="00D5000B">
      <w:rPr>
        <w:noProof/>
        <w:lang w:eastAsia="en-GB"/>
      </w:rPr>
      <w:drawing>
        <wp:anchor distT="0" distB="0" distL="114300" distR="114300" simplePos="0" relativeHeight="251662336" behindDoc="0" locked="0" layoutInCell="1" allowOverlap="1" wp14:anchorId="02A8DBB5" wp14:editId="23015E56">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505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601392">
      <w:fldChar w:fldCharType="begin"/>
    </w:r>
    <w:r>
      <w:instrText xml:space="preserve"> DOCVARIABLE QPulse_DocTitle \* MERGEFORMAT </w:instrText>
    </w:r>
    <w:r w:rsidR="00601392">
      <w:fldChar w:fldCharType="separate"/>
    </w:r>
    <w:r w:rsidR="00601392">
      <w:t>TFP Blastocyst Warming - Vitrolife</w:t>
    </w:r>
    <w:r w:rsidR="00601392">
      <w:fldChar w:fldCharType="end"/>
    </w:r>
    <w:r w:rsidR="00601392" w:rsidRPr="00D5000B">
      <w:rPr>
        <w:noProof/>
        <w:sz w:val="32"/>
        <w:lang w:eastAsia="en-GB"/>
      </w:rPr>
      <w:drawing>
        <wp:anchor distT="0" distB="0" distL="114300" distR="114300" simplePos="0" relativeHeight="251661312" behindDoc="0" locked="0" layoutInCell="1" allowOverlap="1" wp14:anchorId="068CC9D6" wp14:editId="6227D0E3">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5009"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1" w15:restartNumberingAfterBreak="0">
    <w:nsid w:val="1D742FB4"/>
    <w:multiLevelType w:val="hybridMultilevel"/>
    <w:tmpl w:val="5B5E8EEA"/>
    <w:lvl w:ilvl="0" w:tplc="E48439E0">
      <w:start w:val="1"/>
      <w:numFmt w:val="bullet"/>
      <w:lvlText w:val=""/>
      <w:lvlJc w:val="left"/>
      <w:pPr>
        <w:ind w:left="797" w:hanging="360"/>
      </w:pPr>
      <w:rPr>
        <w:rFonts w:ascii="Symbol" w:hAnsi="Symbol" w:hint="default"/>
      </w:rPr>
    </w:lvl>
    <w:lvl w:ilvl="1" w:tplc="CAFEFC60" w:tentative="1">
      <w:start w:val="1"/>
      <w:numFmt w:val="bullet"/>
      <w:lvlText w:val="o"/>
      <w:lvlJc w:val="left"/>
      <w:pPr>
        <w:ind w:left="1517" w:hanging="360"/>
      </w:pPr>
      <w:rPr>
        <w:rFonts w:ascii="Courier New" w:hAnsi="Courier New" w:cs="Courier New" w:hint="default"/>
      </w:rPr>
    </w:lvl>
    <w:lvl w:ilvl="2" w:tplc="BC1E6F2C" w:tentative="1">
      <w:start w:val="1"/>
      <w:numFmt w:val="bullet"/>
      <w:lvlText w:val=""/>
      <w:lvlJc w:val="left"/>
      <w:pPr>
        <w:ind w:left="2237" w:hanging="360"/>
      </w:pPr>
      <w:rPr>
        <w:rFonts w:ascii="Wingdings" w:hAnsi="Wingdings" w:hint="default"/>
      </w:rPr>
    </w:lvl>
    <w:lvl w:ilvl="3" w:tplc="833AD7DC" w:tentative="1">
      <w:start w:val="1"/>
      <w:numFmt w:val="bullet"/>
      <w:lvlText w:val=""/>
      <w:lvlJc w:val="left"/>
      <w:pPr>
        <w:ind w:left="2957" w:hanging="360"/>
      </w:pPr>
      <w:rPr>
        <w:rFonts w:ascii="Symbol" w:hAnsi="Symbol" w:hint="default"/>
      </w:rPr>
    </w:lvl>
    <w:lvl w:ilvl="4" w:tplc="970C24EA" w:tentative="1">
      <w:start w:val="1"/>
      <w:numFmt w:val="bullet"/>
      <w:lvlText w:val="o"/>
      <w:lvlJc w:val="left"/>
      <w:pPr>
        <w:ind w:left="3677" w:hanging="360"/>
      </w:pPr>
      <w:rPr>
        <w:rFonts w:ascii="Courier New" w:hAnsi="Courier New" w:cs="Courier New" w:hint="default"/>
      </w:rPr>
    </w:lvl>
    <w:lvl w:ilvl="5" w:tplc="8A5A0298" w:tentative="1">
      <w:start w:val="1"/>
      <w:numFmt w:val="bullet"/>
      <w:lvlText w:val=""/>
      <w:lvlJc w:val="left"/>
      <w:pPr>
        <w:ind w:left="4397" w:hanging="360"/>
      </w:pPr>
      <w:rPr>
        <w:rFonts w:ascii="Wingdings" w:hAnsi="Wingdings" w:hint="default"/>
      </w:rPr>
    </w:lvl>
    <w:lvl w:ilvl="6" w:tplc="C00E7930" w:tentative="1">
      <w:start w:val="1"/>
      <w:numFmt w:val="bullet"/>
      <w:lvlText w:val=""/>
      <w:lvlJc w:val="left"/>
      <w:pPr>
        <w:ind w:left="5117" w:hanging="360"/>
      </w:pPr>
      <w:rPr>
        <w:rFonts w:ascii="Symbol" w:hAnsi="Symbol" w:hint="default"/>
      </w:rPr>
    </w:lvl>
    <w:lvl w:ilvl="7" w:tplc="A4B08868" w:tentative="1">
      <w:start w:val="1"/>
      <w:numFmt w:val="bullet"/>
      <w:lvlText w:val="o"/>
      <w:lvlJc w:val="left"/>
      <w:pPr>
        <w:ind w:left="5837" w:hanging="360"/>
      </w:pPr>
      <w:rPr>
        <w:rFonts w:ascii="Courier New" w:hAnsi="Courier New" w:cs="Courier New" w:hint="default"/>
      </w:rPr>
    </w:lvl>
    <w:lvl w:ilvl="8" w:tplc="7AB4E8D6" w:tentative="1">
      <w:start w:val="1"/>
      <w:numFmt w:val="bullet"/>
      <w:lvlText w:val=""/>
      <w:lvlJc w:val="left"/>
      <w:pPr>
        <w:ind w:left="6557" w:hanging="360"/>
      </w:pPr>
      <w:rPr>
        <w:rFonts w:ascii="Wingdings" w:hAnsi="Wingdings" w:hint="default"/>
      </w:rPr>
    </w:lvl>
  </w:abstractNum>
  <w:abstractNum w:abstractNumId="2" w15:restartNumberingAfterBreak="0">
    <w:nsid w:val="26287A03"/>
    <w:multiLevelType w:val="hybridMultilevel"/>
    <w:tmpl w:val="227684A6"/>
    <w:lvl w:ilvl="0" w:tplc="CCF8ED34">
      <w:start w:val="1"/>
      <w:numFmt w:val="bullet"/>
      <w:lvlText w:val=""/>
      <w:lvlJc w:val="left"/>
      <w:pPr>
        <w:ind w:left="1636" w:hanging="360"/>
      </w:pPr>
      <w:rPr>
        <w:rFonts w:ascii="Symbol" w:hAnsi="Symbol" w:hint="default"/>
      </w:rPr>
    </w:lvl>
    <w:lvl w:ilvl="1" w:tplc="64C8C86C" w:tentative="1">
      <w:start w:val="1"/>
      <w:numFmt w:val="bullet"/>
      <w:lvlText w:val="o"/>
      <w:lvlJc w:val="left"/>
      <w:pPr>
        <w:ind w:left="2356" w:hanging="360"/>
      </w:pPr>
      <w:rPr>
        <w:rFonts w:ascii="Courier New" w:hAnsi="Courier New" w:cs="Courier New" w:hint="default"/>
      </w:rPr>
    </w:lvl>
    <w:lvl w:ilvl="2" w:tplc="6AC8EEEE" w:tentative="1">
      <w:start w:val="1"/>
      <w:numFmt w:val="bullet"/>
      <w:lvlText w:val=""/>
      <w:lvlJc w:val="left"/>
      <w:pPr>
        <w:ind w:left="3076" w:hanging="360"/>
      </w:pPr>
      <w:rPr>
        <w:rFonts w:ascii="Wingdings" w:hAnsi="Wingdings" w:hint="default"/>
      </w:rPr>
    </w:lvl>
    <w:lvl w:ilvl="3" w:tplc="B3541166" w:tentative="1">
      <w:start w:val="1"/>
      <w:numFmt w:val="bullet"/>
      <w:lvlText w:val=""/>
      <w:lvlJc w:val="left"/>
      <w:pPr>
        <w:ind w:left="3796" w:hanging="360"/>
      </w:pPr>
      <w:rPr>
        <w:rFonts w:ascii="Symbol" w:hAnsi="Symbol" w:hint="default"/>
      </w:rPr>
    </w:lvl>
    <w:lvl w:ilvl="4" w:tplc="B61A70A2" w:tentative="1">
      <w:start w:val="1"/>
      <w:numFmt w:val="bullet"/>
      <w:lvlText w:val="o"/>
      <w:lvlJc w:val="left"/>
      <w:pPr>
        <w:ind w:left="4516" w:hanging="360"/>
      </w:pPr>
      <w:rPr>
        <w:rFonts w:ascii="Courier New" w:hAnsi="Courier New" w:cs="Courier New" w:hint="default"/>
      </w:rPr>
    </w:lvl>
    <w:lvl w:ilvl="5" w:tplc="913043B8" w:tentative="1">
      <w:start w:val="1"/>
      <w:numFmt w:val="bullet"/>
      <w:lvlText w:val=""/>
      <w:lvlJc w:val="left"/>
      <w:pPr>
        <w:ind w:left="5236" w:hanging="360"/>
      </w:pPr>
      <w:rPr>
        <w:rFonts w:ascii="Wingdings" w:hAnsi="Wingdings" w:hint="default"/>
      </w:rPr>
    </w:lvl>
    <w:lvl w:ilvl="6" w:tplc="657E0362" w:tentative="1">
      <w:start w:val="1"/>
      <w:numFmt w:val="bullet"/>
      <w:lvlText w:val=""/>
      <w:lvlJc w:val="left"/>
      <w:pPr>
        <w:ind w:left="5956" w:hanging="360"/>
      </w:pPr>
      <w:rPr>
        <w:rFonts w:ascii="Symbol" w:hAnsi="Symbol" w:hint="default"/>
      </w:rPr>
    </w:lvl>
    <w:lvl w:ilvl="7" w:tplc="0540AD0C" w:tentative="1">
      <w:start w:val="1"/>
      <w:numFmt w:val="bullet"/>
      <w:lvlText w:val="o"/>
      <w:lvlJc w:val="left"/>
      <w:pPr>
        <w:ind w:left="6676" w:hanging="360"/>
      </w:pPr>
      <w:rPr>
        <w:rFonts w:ascii="Courier New" w:hAnsi="Courier New" w:cs="Courier New" w:hint="default"/>
      </w:rPr>
    </w:lvl>
    <w:lvl w:ilvl="8" w:tplc="4844E7A0" w:tentative="1">
      <w:start w:val="1"/>
      <w:numFmt w:val="bullet"/>
      <w:lvlText w:val=""/>
      <w:lvlJc w:val="left"/>
      <w:pPr>
        <w:ind w:left="7396" w:hanging="360"/>
      </w:pPr>
      <w:rPr>
        <w:rFonts w:ascii="Wingdings" w:hAnsi="Wingdings" w:hint="default"/>
      </w:rPr>
    </w:lvl>
  </w:abstractNum>
  <w:abstractNum w:abstractNumId="3" w15:restartNumberingAfterBreak="0">
    <w:nsid w:val="2D4E5504"/>
    <w:multiLevelType w:val="multilevel"/>
    <w:tmpl w:val="ECECCC34"/>
    <w:numStyleLink w:val="ONETFP"/>
  </w:abstractNum>
  <w:abstractNum w:abstractNumId="4" w15:restartNumberingAfterBreak="0">
    <w:nsid w:val="43055F6D"/>
    <w:multiLevelType w:val="hybridMultilevel"/>
    <w:tmpl w:val="4614D8DA"/>
    <w:lvl w:ilvl="0" w:tplc="96826F80">
      <w:start w:val="1"/>
      <w:numFmt w:val="bullet"/>
      <w:lvlText w:val=""/>
      <w:lvlJc w:val="left"/>
      <w:pPr>
        <w:ind w:left="1440" w:hanging="360"/>
      </w:pPr>
      <w:rPr>
        <w:rFonts w:ascii="Symbol" w:hAnsi="Symbol" w:hint="default"/>
      </w:rPr>
    </w:lvl>
    <w:lvl w:ilvl="1" w:tplc="2544F060" w:tentative="1">
      <w:start w:val="1"/>
      <w:numFmt w:val="bullet"/>
      <w:lvlText w:val="o"/>
      <w:lvlJc w:val="left"/>
      <w:pPr>
        <w:ind w:left="2160" w:hanging="360"/>
      </w:pPr>
      <w:rPr>
        <w:rFonts w:ascii="Courier New" w:hAnsi="Courier New" w:cs="Courier New" w:hint="default"/>
      </w:rPr>
    </w:lvl>
    <w:lvl w:ilvl="2" w:tplc="3386E1F2" w:tentative="1">
      <w:start w:val="1"/>
      <w:numFmt w:val="bullet"/>
      <w:lvlText w:val=""/>
      <w:lvlJc w:val="left"/>
      <w:pPr>
        <w:ind w:left="2880" w:hanging="360"/>
      </w:pPr>
      <w:rPr>
        <w:rFonts w:ascii="Wingdings" w:hAnsi="Wingdings" w:hint="default"/>
      </w:rPr>
    </w:lvl>
    <w:lvl w:ilvl="3" w:tplc="83BC36FA" w:tentative="1">
      <w:start w:val="1"/>
      <w:numFmt w:val="bullet"/>
      <w:lvlText w:val=""/>
      <w:lvlJc w:val="left"/>
      <w:pPr>
        <w:ind w:left="3600" w:hanging="360"/>
      </w:pPr>
      <w:rPr>
        <w:rFonts w:ascii="Symbol" w:hAnsi="Symbol" w:hint="default"/>
      </w:rPr>
    </w:lvl>
    <w:lvl w:ilvl="4" w:tplc="775A2C92" w:tentative="1">
      <w:start w:val="1"/>
      <w:numFmt w:val="bullet"/>
      <w:lvlText w:val="o"/>
      <w:lvlJc w:val="left"/>
      <w:pPr>
        <w:ind w:left="4320" w:hanging="360"/>
      </w:pPr>
      <w:rPr>
        <w:rFonts w:ascii="Courier New" w:hAnsi="Courier New" w:cs="Courier New" w:hint="default"/>
      </w:rPr>
    </w:lvl>
    <w:lvl w:ilvl="5" w:tplc="406E163E" w:tentative="1">
      <w:start w:val="1"/>
      <w:numFmt w:val="bullet"/>
      <w:lvlText w:val=""/>
      <w:lvlJc w:val="left"/>
      <w:pPr>
        <w:ind w:left="5040" w:hanging="360"/>
      </w:pPr>
      <w:rPr>
        <w:rFonts w:ascii="Wingdings" w:hAnsi="Wingdings" w:hint="default"/>
      </w:rPr>
    </w:lvl>
    <w:lvl w:ilvl="6" w:tplc="D166EBFE" w:tentative="1">
      <w:start w:val="1"/>
      <w:numFmt w:val="bullet"/>
      <w:lvlText w:val=""/>
      <w:lvlJc w:val="left"/>
      <w:pPr>
        <w:ind w:left="5760" w:hanging="360"/>
      </w:pPr>
      <w:rPr>
        <w:rFonts w:ascii="Symbol" w:hAnsi="Symbol" w:hint="default"/>
      </w:rPr>
    </w:lvl>
    <w:lvl w:ilvl="7" w:tplc="13FAB3A2" w:tentative="1">
      <w:start w:val="1"/>
      <w:numFmt w:val="bullet"/>
      <w:lvlText w:val="o"/>
      <w:lvlJc w:val="left"/>
      <w:pPr>
        <w:ind w:left="6480" w:hanging="360"/>
      </w:pPr>
      <w:rPr>
        <w:rFonts w:ascii="Courier New" w:hAnsi="Courier New" w:cs="Courier New" w:hint="default"/>
      </w:rPr>
    </w:lvl>
    <w:lvl w:ilvl="8" w:tplc="EC306CA6" w:tentative="1">
      <w:start w:val="1"/>
      <w:numFmt w:val="bullet"/>
      <w:lvlText w:val=""/>
      <w:lvlJc w:val="left"/>
      <w:pPr>
        <w:ind w:left="7200" w:hanging="360"/>
      </w:pPr>
      <w:rPr>
        <w:rFonts w:ascii="Wingdings" w:hAnsi="Wingdings" w:hint="default"/>
      </w:rPr>
    </w:lvl>
  </w:abstractNum>
  <w:abstractNum w:abstractNumId="5"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num w:numId="1" w16cid:durableId="868908401">
    <w:abstractNumId w:val="3"/>
  </w:num>
  <w:num w:numId="2" w16cid:durableId="85733836">
    <w:abstractNumId w:val="0"/>
  </w:num>
  <w:num w:numId="3" w16cid:durableId="100150489">
    <w:abstractNumId w:val="5"/>
  </w:num>
  <w:num w:numId="4" w16cid:durableId="58671955">
    <w:abstractNumId w:val="2"/>
  </w:num>
  <w:num w:numId="5" w16cid:durableId="75136359">
    <w:abstractNumId w:val="1"/>
  </w:num>
  <w:num w:numId="6" w16cid:durableId="190167193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28:42"/>
    <w:docVar w:name="InternalQPulse_CurrentUserName" w:val="Zujovic, Lyndsey"/>
    <w:docVar w:name="InternalQPulse_DatabaseAlias" w:val="Live"/>
    <w:docVar w:name="InternalQPulse_DocActiveDate" w:val="21/04/2022"/>
    <w:docVar w:name="InternalQPulse_DocAuthor" w:val="Zujovic, Lyndsey"/>
    <w:docVar w:name="InternalQPulse_DocChangeDetails" w:val="Requirement for a pre thaw call 24-48 hours before date of thaw added to the SOP.  Details to be confirmed during the call listed in the SOP in section 5.3."/>
    <w:docVar w:name="InternalQPulse_DocLastReviewDate" w:val="04/05/2021"/>
    <w:docVar w:name="InternalQPulse_DocLastReviewDetails" w:val="&lt;QPulse_DocLastReviewDetails&gt;"/>
    <w:docVar w:name="InternalQPulse_DocLastReviewOwner" w:val="Zujovic, Lyndsey"/>
    <w:docVar w:name="InternalQPulse_DocNumber" w:val="TFP1-SOP-EMB-0017"/>
    <w:docVar w:name="InternalQPulse_DocOwner" w:val="Zujovic, Lyndsey"/>
    <w:docVar w:name="InternalQPulse_DocReviewDate" w:val="21/04/2023"/>
    <w:docVar w:name="InternalQPulse_DocRevisionNumber" w:val="4"/>
    <w:docVar w:name="InternalQPulse_DocStatus" w:val="Active"/>
    <w:docVar w:name="InternalQPulse_DocTitle" w:val="TFP Blastocyst Warming - Vitrolife"/>
    <w:docVar w:name="InternalQPulse_DocType" w:val="UK\TFP1 TFP UK\SOP\Embryology"/>
    <w:docVar w:name="InternalQPulse_LanguageID" w:val="0"/>
    <w:docVar w:name="QPulse_CurrentDateTime" w:val="15/03/2023 09:28:42"/>
    <w:docVar w:name="QPulse_CurrentUserName" w:val="Zujovic, Lyndsey"/>
    <w:docVar w:name="QPulse_DatabaseAlias" w:val="Live"/>
    <w:docVar w:name="QPulse_DocActiveDate" w:val="21/04/2022"/>
    <w:docVar w:name="QPulse_DocAuthor" w:val="Zujovic, Lyndsey"/>
    <w:docVar w:name="QPulse_DocChangeDetails" w:val="Requirement for a pre thaw call 24-48 hours before date of thaw added to the SOP.  Details to be confirmed during the call listed in the SOP in section 5.3."/>
    <w:docVar w:name="QPulse_DocLastReviewDate" w:val="04/05/2021"/>
    <w:docVar w:name="QPulse_DocLastReviewDetails" w:val="&lt;QPulse_DocLastReviewDetails&gt;"/>
    <w:docVar w:name="QPulse_DocLastReviewOwner" w:val="Zujovic, Lyndsey"/>
    <w:docVar w:name="QPulse_DocNumber" w:val="TFP1-SOP-EMB-0017"/>
    <w:docVar w:name="QPulse_DocOwner" w:val="Zujovic, Lyndsey"/>
    <w:docVar w:name="QPulse_DocReviewDate" w:val="21/04/2023"/>
    <w:docVar w:name="QPulse_DocRevisionNumber" w:val="4"/>
    <w:docVar w:name="QPulse_DocStatus" w:val="Active"/>
    <w:docVar w:name="QPulse_DocTitle" w:val="TFP Blastocyst Warming - Vitrolife"/>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d4e17781-ff25-4536-9790-e736a169665e"/>
  </w:docVars>
  <w:rsids>
    <w:rsidRoot w:val="00B272FC"/>
    <w:rsid w:val="000170D6"/>
    <w:rsid w:val="000231C3"/>
    <w:rsid w:val="000262DC"/>
    <w:rsid w:val="000668A9"/>
    <w:rsid w:val="00075D3C"/>
    <w:rsid w:val="000A2D43"/>
    <w:rsid w:val="000A39DB"/>
    <w:rsid w:val="000B5E3E"/>
    <w:rsid w:val="000E7A83"/>
    <w:rsid w:val="00142836"/>
    <w:rsid w:val="001A437B"/>
    <w:rsid w:val="001B5682"/>
    <w:rsid w:val="001C6EC4"/>
    <w:rsid w:val="001E7E0C"/>
    <w:rsid w:val="001F56AF"/>
    <w:rsid w:val="00200D5B"/>
    <w:rsid w:val="00242DF5"/>
    <w:rsid w:val="0026157D"/>
    <w:rsid w:val="00263D55"/>
    <w:rsid w:val="00264FE4"/>
    <w:rsid w:val="00275D44"/>
    <w:rsid w:val="0029513E"/>
    <w:rsid w:val="002A4DF0"/>
    <w:rsid w:val="002B5203"/>
    <w:rsid w:val="002D19A7"/>
    <w:rsid w:val="002E0A5C"/>
    <w:rsid w:val="002E587C"/>
    <w:rsid w:val="002E7B20"/>
    <w:rsid w:val="00316C72"/>
    <w:rsid w:val="00362131"/>
    <w:rsid w:val="003A6B14"/>
    <w:rsid w:val="003B71E4"/>
    <w:rsid w:val="003E4BB0"/>
    <w:rsid w:val="003E62B2"/>
    <w:rsid w:val="004001BB"/>
    <w:rsid w:val="004164B7"/>
    <w:rsid w:val="00442861"/>
    <w:rsid w:val="00457E9A"/>
    <w:rsid w:val="00470138"/>
    <w:rsid w:val="004915C5"/>
    <w:rsid w:val="004E7F1C"/>
    <w:rsid w:val="004F2952"/>
    <w:rsid w:val="00504413"/>
    <w:rsid w:val="00513F46"/>
    <w:rsid w:val="005233EE"/>
    <w:rsid w:val="00583C97"/>
    <w:rsid w:val="005A2A5F"/>
    <w:rsid w:val="005B5B99"/>
    <w:rsid w:val="005E2119"/>
    <w:rsid w:val="00601392"/>
    <w:rsid w:val="006045DC"/>
    <w:rsid w:val="006064AF"/>
    <w:rsid w:val="00613F9E"/>
    <w:rsid w:val="00656C1A"/>
    <w:rsid w:val="00674C40"/>
    <w:rsid w:val="006972C3"/>
    <w:rsid w:val="006A14BC"/>
    <w:rsid w:val="006C3F7E"/>
    <w:rsid w:val="006D5FDB"/>
    <w:rsid w:val="006E529D"/>
    <w:rsid w:val="00717671"/>
    <w:rsid w:val="0073237A"/>
    <w:rsid w:val="00790C09"/>
    <w:rsid w:val="00793292"/>
    <w:rsid w:val="007D329D"/>
    <w:rsid w:val="007D3A63"/>
    <w:rsid w:val="007D4B1B"/>
    <w:rsid w:val="00805255"/>
    <w:rsid w:val="00805B82"/>
    <w:rsid w:val="0081669C"/>
    <w:rsid w:val="0083631A"/>
    <w:rsid w:val="00842F25"/>
    <w:rsid w:val="0085148A"/>
    <w:rsid w:val="00855011"/>
    <w:rsid w:val="00876C93"/>
    <w:rsid w:val="0088329E"/>
    <w:rsid w:val="008A0A9C"/>
    <w:rsid w:val="008A77FD"/>
    <w:rsid w:val="008C0017"/>
    <w:rsid w:val="008C70AB"/>
    <w:rsid w:val="008D01E7"/>
    <w:rsid w:val="008E4A8A"/>
    <w:rsid w:val="008F3A64"/>
    <w:rsid w:val="008F3AAA"/>
    <w:rsid w:val="00971CDB"/>
    <w:rsid w:val="00986587"/>
    <w:rsid w:val="009A4E6B"/>
    <w:rsid w:val="009E25EB"/>
    <w:rsid w:val="009E2F3A"/>
    <w:rsid w:val="009E41DC"/>
    <w:rsid w:val="009F2811"/>
    <w:rsid w:val="00A223E8"/>
    <w:rsid w:val="00A26878"/>
    <w:rsid w:val="00A4229B"/>
    <w:rsid w:val="00A70237"/>
    <w:rsid w:val="00A814ED"/>
    <w:rsid w:val="00A862AC"/>
    <w:rsid w:val="00AA137D"/>
    <w:rsid w:val="00AA7A98"/>
    <w:rsid w:val="00AF18B4"/>
    <w:rsid w:val="00B272FC"/>
    <w:rsid w:val="00B276F0"/>
    <w:rsid w:val="00B3513C"/>
    <w:rsid w:val="00B35553"/>
    <w:rsid w:val="00B4427D"/>
    <w:rsid w:val="00B63A11"/>
    <w:rsid w:val="00B70A4D"/>
    <w:rsid w:val="00B72106"/>
    <w:rsid w:val="00BA287F"/>
    <w:rsid w:val="00BA5C82"/>
    <w:rsid w:val="00C0015A"/>
    <w:rsid w:val="00C00531"/>
    <w:rsid w:val="00C305C6"/>
    <w:rsid w:val="00C41FD4"/>
    <w:rsid w:val="00C5261E"/>
    <w:rsid w:val="00C53DF1"/>
    <w:rsid w:val="00C7023E"/>
    <w:rsid w:val="00CF7678"/>
    <w:rsid w:val="00D5000B"/>
    <w:rsid w:val="00D55E41"/>
    <w:rsid w:val="00D72B41"/>
    <w:rsid w:val="00D91B07"/>
    <w:rsid w:val="00DA3629"/>
    <w:rsid w:val="00DC3F8D"/>
    <w:rsid w:val="00E21FC4"/>
    <w:rsid w:val="00E40A66"/>
    <w:rsid w:val="00E67847"/>
    <w:rsid w:val="00EA0583"/>
    <w:rsid w:val="00EA761F"/>
    <w:rsid w:val="00EC718B"/>
    <w:rsid w:val="00ED4B96"/>
    <w:rsid w:val="00EE3D5E"/>
    <w:rsid w:val="00EF3CCD"/>
    <w:rsid w:val="00F159F7"/>
    <w:rsid w:val="00F30D95"/>
    <w:rsid w:val="00F66B1B"/>
    <w:rsid w:val="00F66F37"/>
    <w:rsid w:val="00F71A49"/>
    <w:rsid w:val="00F9479B"/>
    <w:rsid w:val="00FA338A"/>
    <w:rsid w:val="00FA718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B9DABD9"/>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2"/>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1</TotalTime>
  <Pages>7</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Murphy</dc:creator>
  <cp:lastModifiedBy>Lyndsey Zujovic</cp:lastModifiedBy>
  <cp:revision>3</cp:revision>
  <dcterms:created xsi:type="dcterms:W3CDTF">2023-03-15T09:29:00Z</dcterms:created>
  <dcterms:modified xsi:type="dcterms:W3CDTF">2023-03-15T09:29:00Z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