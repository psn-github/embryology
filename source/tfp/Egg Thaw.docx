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100B" w14:textId="5E75AE4D" w:rsidR="00BC5972" w:rsidRDefault="00BD549E" w:rsidP="00360CC6">
      <w:pPr>
        <w:spacing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C100B" wp14:editId="7E0213CA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4804910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C1019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ECC101A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ECC101B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ECC101C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ECC101D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ECC101E" w14:textId="77777777" w:rsidR="00BC5972" w:rsidRDefault="00BC59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CC1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25pt;margin-top:0;width:136.5pt;height:11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" strokecolor="white" strokeweight=".26467mm">
                <v:textbox style="mso-fit-shape-to-text:t">
                  <w:txbxContent>
                    <w:p w14:paraId="4ECC1019" w14:textId="77777777" w:rsidR="00BC5972" w:rsidRDefault="00FC34ED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ECC101A" w14:textId="77777777" w:rsidR="00BC5972" w:rsidRDefault="00FC34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ECC101B" w14:textId="77777777" w:rsidR="00BC5972" w:rsidRDefault="00FC34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ECC101C" w14:textId="77777777" w:rsidR="00BC5972" w:rsidRDefault="00FC34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ECC101D" w14:textId="77777777" w:rsidR="00BC5972" w:rsidRDefault="00FC34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ECC101E" w14:textId="77777777" w:rsidR="00BC5972" w:rsidRDefault="00BC5972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EA1F8CC" wp14:editId="3442A29F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2360930" cy="1095375"/>
                <wp:effectExtent l="0" t="0" r="889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24C7" w14:textId="1305062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0199999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CA72C7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462F145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2A4D14E" w14:textId="52CEA93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A173F0B" w14:textId="148EDCF5" w:rsidR="00561195" w:rsidRDefault="00561195" w:rsidP="00360C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F8CC" id="_x0000_s1027" type="#_x0000_t202" style="position:absolute;margin-left:-2.25pt;margin-top:0;width:185.9pt;height:86.25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" stroked="f">
                <v:textbox>
                  <w:txbxContent>
                    <w:p w14:paraId="009224C7" w14:textId="13050629" w:rsidR="00360CC6" w:rsidRDefault="00360CC6" w:rsidP="00360CC6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0199999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CA72C7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462F145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2A4D14E" w14:textId="52CEA939" w:rsidR="00360CC6" w:rsidRDefault="00360CC6" w:rsidP="00360C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A173F0B" w14:textId="148EDCF5" w:rsidR="00561195" w:rsidRDefault="00561195" w:rsidP="00360C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9F6"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4E01C06E" wp14:editId="2ED16958">
            <wp:simplePos x="0" y="0"/>
            <wp:positionH relativeFrom="page">
              <wp:posOffset>5815700</wp:posOffset>
            </wp:positionH>
            <wp:positionV relativeFrom="page">
              <wp:posOffset>276417</wp:posOffset>
            </wp:positionV>
            <wp:extent cx="1520456" cy="669851"/>
            <wp:effectExtent l="0" t="0" r="0" b="0"/>
            <wp:wrapSquare wrapText="bothSides"/>
            <wp:docPr id="11690440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C1010" w14:textId="4548B501" w:rsidR="00BC5972" w:rsidRDefault="00BC5972">
      <w:pPr>
        <w:spacing w:after="0" w:line="240" w:lineRule="auto"/>
      </w:pPr>
    </w:p>
    <w:p w14:paraId="4ECC1050" w14:textId="15BA3A42" w:rsidR="00BC5972" w:rsidRDefault="00BC5972">
      <w:pPr>
        <w:spacing w:after="0" w:line="240" w:lineRule="auto"/>
      </w:pPr>
    </w:p>
    <w:p w14:paraId="13174FA6" w14:textId="73B76277" w:rsidR="00557954" w:rsidRDefault="00557954">
      <w:pPr>
        <w:spacing w:after="0" w:line="240" w:lineRule="auto"/>
      </w:pPr>
    </w:p>
    <w:p w14:paraId="20FFBF35" w14:textId="77777777" w:rsidR="00CD08B3" w:rsidRDefault="00CD08B3" w:rsidP="00CD08B3">
      <w:pPr>
        <w:spacing w:after="0" w:line="240" w:lineRule="auto"/>
      </w:pP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1413"/>
        <w:gridCol w:w="2117"/>
        <w:gridCol w:w="1923"/>
        <w:gridCol w:w="3631"/>
      </w:tblGrid>
      <w:tr w:rsidR="00CD08B3" w14:paraId="3D937328" w14:textId="77777777" w:rsidTr="0066747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234E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Cycle No.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23304" w14:textId="77777777" w:rsidR="00CD08B3" w:rsidRPr="007D394E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BE576" w14:textId="3CBE31B9" w:rsidR="00CD08B3" w:rsidRPr="0022082C" w:rsidRDefault="00EA2350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Type of Cycle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EC4DE" w14:textId="509840D1" w:rsidR="00CD08B3" w:rsidRPr="00EA2350" w:rsidRDefault="00EA2350" w:rsidP="00EA235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A2350">
              <w:rPr>
                <w:sz w:val="20"/>
                <w:szCs w:val="20"/>
              </w:rPr>
              <w:t>Natural / HRT</w:t>
            </w:r>
          </w:p>
        </w:tc>
      </w:tr>
      <w:tr w:rsidR="00CD08B3" w14:paraId="40EA2CB4" w14:textId="77777777" w:rsidTr="0066747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59EC5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Cycle type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D238" w14:textId="15262520" w:rsidR="00CD08B3" w:rsidRDefault="00CD08B3" w:rsidP="006674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C12C0A">
              <w:rPr>
                <w:sz w:val="18"/>
                <w:szCs w:val="18"/>
              </w:rPr>
              <w:t>Own</w:t>
            </w:r>
            <w:r>
              <w:rPr>
                <w:sz w:val="18"/>
                <w:szCs w:val="18"/>
              </w:rPr>
              <w:t xml:space="preserve">  </w:t>
            </w:r>
            <w:r w:rsidRPr="00177B0C"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 xml:space="preserve"> </w:t>
            </w:r>
            <w:r w:rsidRPr="00177B0C">
              <w:rPr>
                <w:sz w:val="18"/>
                <w:szCs w:val="18"/>
              </w:rPr>
              <w:t xml:space="preserve">Egg </w:t>
            </w:r>
            <w:r>
              <w:rPr>
                <w:sz w:val="18"/>
                <w:szCs w:val="18"/>
              </w:rPr>
              <w:t>R</w:t>
            </w:r>
            <w:r w:rsidRPr="00177B0C">
              <w:rPr>
                <w:sz w:val="18"/>
                <w:szCs w:val="18"/>
              </w:rPr>
              <w:t>ecip</w:t>
            </w:r>
            <w:r>
              <w:rPr>
                <w:sz w:val="18"/>
                <w:szCs w:val="18"/>
              </w:rPr>
              <w:t>ient</w:t>
            </w:r>
          </w:p>
          <w:p w14:paraId="07C58258" w14:textId="77777777" w:rsidR="00CD08B3" w:rsidRPr="00177B0C" w:rsidRDefault="00CD08B3" w:rsidP="006674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177B0C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hared </w:t>
            </w:r>
            <w:r w:rsidRPr="00177B0C">
              <w:rPr>
                <w:sz w:val="18"/>
                <w:szCs w:val="18"/>
              </w:rPr>
              <w:t>Motherhood</w:t>
            </w:r>
            <w:r>
              <w:rPr>
                <w:sz w:val="18"/>
                <w:szCs w:val="18"/>
              </w:rPr>
              <w:t xml:space="preserve">  </w:t>
            </w:r>
            <w:r w:rsidRPr="00177B0C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   IP’s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60ED5" w14:textId="70A1C13D" w:rsidR="00CD08B3" w:rsidRPr="0022082C" w:rsidRDefault="002D20EE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No. Eggs to Thaw on Consent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3E94E" w14:textId="77777777" w:rsidR="00CD08B3" w:rsidRPr="007D394E" w:rsidRDefault="00CD08B3" w:rsidP="0049606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F1196" w14:paraId="19360DC1" w14:textId="77777777" w:rsidTr="00E22B2D"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1C749" w14:textId="5E54662A" w:rsidR="00EF1196" w:rsidRPr="0022082C" w:rsidRDefault="00EF1196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Day 5 </w:t>
            </w:r>
            <w:r>
              <w:rPr>
                <w:color w:val="FFFFFF" w:themeColor="background1"/>
                <w:sz w:val="20"/>
                <w:szCs w:val="20"/>
              </w:rPr>
              <w:t>P</w:t>
            </w:r>
            <w:r w:rsidRPr="0022082C">
              <w:rPr>
                <w:color w:val="FFFFFF" w:themeColor="background1"/>
                <w:sz w:val="20"/>
                <w:szCs w:val="20"/>
              </w:rPr>
              <w:t>lan</w:t>
            </w:r>
          </w:p>
        </w:tc>
        <w:tc>
          <w:tcPr>
            <w:tcW w:w="35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729D1" w14:textId="3824BD41" w:rsidR="00EF1196" w:rsidRPr="007D394E" w:rsidRDefault="00EF1196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F1196">
              <w:rPr>
                <w:sz w:val="20"/>
                <w:szCs w:val="20"/>
              </w:rPr>
              <w:t>ET / Freeze All / Freeze All PGT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BF8CA" w14:textId="77777777" w:rsidR="00EF1196" w:rsidRPr="0022082C" w:rsidRDefault="00EF1196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Funding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42A43" w14:textId="77777777" w:rsidR="00EF1196" w:rsidRPr="007D394E" w:rsidRDefault="00EF1196" w:rsidP="00667473">
            <w:pPr>
              <w:spacing w:after="0" w:line="276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Private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A</w:t>
            </w:r>
            <w:r w:rsidRPr="007D394E">
              <w:rPr>
                <w:sz w:val="20"/>
                <w:szCs w:val="20"/>
              </w:rPr>
              <w:t>ccess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 xml:space="preserve">BUPA / </w:t>
            </w:r>
            <w:r w:rsidRPr="0011248E">
              <w:rPr>
                <w:sz w:val="20"/>
                <w:szCs w:val="20"/>
              </w:rPr>
              <w:t>CCG………</w:t>
            </w:r>
            <w:r>
              <w:rPr>
                <w:sz w:val="20"/>
                <w:szCs w:val="20"/>
              </w:rPr>
              <w:t>………..</w:t>
            </w:r>
            <w:r w:rsidRPr="0011248E">
              <w:rPr>
                <w:sz w:val="20"/>
                <w:szCs w:val="20"/>
              </w:rPr>
              <w:t>…</w:t>
            </w:r>
          </w:p>
        </w:tc>
      </w:tr>
      <w:tr w:rsidR="00EF1196" w14:paraId="6791E217" w14:textId="77777777" w:rsidTr="00E22B2D">
        <w:tc>
          <w:tcPr>
            <w:tcW w:w="225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A6E8B" w14:textId="50D401A4" w:rsidR="00EF1196" w:rsidRPr="0022082C" w:rsidRDefault="00EF1196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3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FA4A3" w14:textId="0B972637" w:rsidR="00EF1196" w:rsidRPr="007D394E" w:rsidRDefault="00EF1196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BC866" w14:textId="77777777" w:rsidR="00EF1196" w:rsidRPr="0022082C" w:rsidRDefault="00EF1196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Meets eSET criteria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3B9F6" w14:textId="77777777" w:rsidR="00EF1196" w:rsidRPr="007D394E" w:rsidRDefault="00EF1196" w:rsidP="00607F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No</w:t>
            </w:r>
          </w:p>
        </w:tc>
      </w:tr>
      <w:tr w:rsidR="00CD08B3" w14:paraId="66BDBBD0" w14:textId="77777777" w:rsidTr="00667473">
        <w:trPr>
          <w:trHeight w:val="284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B7062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Egg </w:t>
            </w:r>
            <w:r>
              <w:rPr>
                <w:color w:val="FFFFFF" w:themeColor="background1"/>
                <w:sz w:val="20"/>
                <w:szCs w:val="20"/>
              </w:rPr>
              <w:t>S</w:t>
            </w:r>
            <w:r w:rsidRPr="0022082C">
              <w:rPr>
                <w:color w:val="FFFFFF" w:themeColor="background1"/>
                <w:sz w:val="20"/>
                <w:szCs w:val="20"/>
              </w:rPr>
              <w:t>ource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34C40" w14:textId="77777777" w:rsidR="00CD08B3" w:rsidRPr="007D394E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Pa</w:t>
            </w:r>
            <w:r>
              <w:rPr>
                <w:sz w:val="20"/>
                <w:szCs w:val="20"/>
              </w:rPr>
              <w:t>tient</w:t>
            </w:r>
            <w:r w:rsidRPr="007D394E">
              <w:rPr>
                <w:sz w:val="20"/>
                <w:szCs w:val="20"/>
              </w:rPr>
              <w:t>/Donor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0F543" w14:textId="77777777" w:rsidR="00CD08B3" w:rsidRPr="006B3940" w:rsidRDefault="00CD08B3" w:rsidP="00667473">
            <w:pPr>
              <w:spacing w:after="0" w:line="240" w:lineRule="auto"/>
              <w:rPr>
                <w:sz w:val="18"/>
                <w:szCs w:val="18"/>
              </w:rPr>
            </w:pPr>
            <w:r w:rsidRPr="006B3940">
              <w:rPr>
                <w:sz w:val="18"/>
                <w:szCs w:val="18"/>
              </w:rPr>
              <w:t>Code: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E627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No. Embryos for ET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35417" w14:textId="77777777" w:rsidR="00CD08B3" w:rsidRPr="007D394E" w:rsidRDefault="00CD08B3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/ </w:t>
            </w:r>
            <w:r w:rsidRPr="007D394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/ 1 or 2 </w:t>
            </w:r>
          </w:p>
        </w:tc>
      </w:tr>
      <w:tr w:rsidR="00CD08B3" w14:paraId="3519F46D" w14:textId="77777777" w:rsidTr="00667473">
        <w:trPr>
          <w:trHeight w:val="289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0304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Sperm </w:t>
            </w:r>
            <w:r>
              <w:rPr>
                <w:color w:val="FFFFFF" w:themeColor="background1"/>
                <w:sz w:val="20"/>
                <w:szCs w:val="20"/>
              </w:rPr>
              <w:t>S</w:t>
            </w:r>
            <w:r w:rsidRPr="0022082C">
              <w:rPr>
                <w:color w:val="FFFFFF" w:themeColor="background1"/>
                <w:sz w:val="20"/>
                <w:szCs w:val="20"/>
              </w:rPr>
              <w:t>ource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6BDF" w14:textId="77777777" w:rsidR="00CD08B3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Partner/Donor</w:t>
            </w:r>
          </w:p>
          <w:p w14:paraId="12AA256D" w14:textId="77777777" w:rsidR="00CD08B3" w:rsidRPr="007D394E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Fresh / Frozen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A9127" w14:textId="77777777" w:rsidR="00CD08B3" w:rsidRPr="006B3940" w:rsidRDefault="00CD08B3" w:rsidP="00667473">
            <w:pPr>
              <w:spacing w:after="0" w:line="240" w:lineRule="auto"/>
              <w:ind w:left="-98"/>
              <w:rPr>
                <w:sz w:val="18"/>
                <w:szCs w:val="18"/>
              </w:rPr>
            </w:pPr>
            <w:r w:rsidRPr="006B3940">
              <w:rPr>
                <w:sz w:val="18"/>
                <w:szCs w:val="18"/>
              </w:rPr>
              <w:t>Code: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F54BE" w14:textId="77777777" w:rsidR="00CD08B3" w:rsidRPr="0022082C" w:rsidRDefault="00CD08B3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Marital Status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2D31E" w14:textId="77777777" w:rsidR="00CD08B3" w:rsidRPr="00A65D7A" w:rsidRDefault="00CD08B3" w:rsidP="006674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65D7A">
              <w:rPr>
                <w:sz w:val="18"/>
                <w:szCs w:val="18"/>
              </w:rPr>
              <w:t xml:space="preserve">Legally </w:t>
            </w:r>
            <w:r>
              <w:rPr>
                <w:sz w:val="18"/>
                <w:szCs w:val="18"/>
              </w:rPr>
              <w:t>M</w:t>
            </w:r>
            <w:r w:rsidRPr="00A65D7A">
              <w:rPr>
                <w:sz w:val="18"/>
                <w:szCs w:val="18"/>
              </w:rPr>
              <w:t>arried / Civil Partnership / Cohabiting</w:t>
            </w:r>
            <w:r>
              <w:rPr>
                <w:sz w:val="18"/>
                <w:szCs w:val="18"/>
              </w:rPr>
              <w:t xml:space="preserve"> </w:t>
            </w:r>
            <w:r w:rsidRPr="00A65D7A">
              <w:rPr>
                <w:sz w:val="18"/>
                <w:szCs w:val="18"/>
              </w:rPr>
              <w:t>Single</w:t>
            </w:r>
          </w:p>
        </w:tc>
      </w:tr>
      <w:tr w:rsidR="00C70A4F" w14:paraId="39610C1B" w14:textId="77777777" w:rsidTr="008B6D4C"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BBBB8" w14:textId="77777777" w:rsidR="00C70A4F" w:rsidRDefault="00C70A4F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Shared </w:t>
            </w:r>
            <w:r w:rsidR="0049606F">
              <w:rPr>
                <w:color w:val="FFFFFF" w:themeColor="background1"/>
                <w:sz w:val="20"/>
                <w:szCs w:val="20"/>
              </w:rPr>
              <w:t>M</w:t>
            </w:r>
            <w:r w:rsidRPr="0022082C">
              <w:rPr>
                <w:color w:val="FFFFFF" w:themeColor="background1"/>
                <w:sz w:val="20"/>
                <w:szCs w:val="20"/>
              </w:rPr>
              <w:t>otherhood</w:t>
            </w:r>
          </w:p>
          <w:p w14:paraId="73D26C34" w14:textId="77777777" w:rsidR="0049606F" w:rsidRDefault="0049606F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  <w:p w14:paraId="3FC2BADC" w14:textId="6FD58C24" w:rsidR="0049606F" w:rsidRPr="0022082C" w:rsidRDefault="0049606F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Surrogate ID’s for IPs</w:t>
            </w:r>
          </w:p>
        </w:tc>
        <w:tc>
          <w:tcPr>
            <w:tcW w:w="35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52A0" w14:textId="77777777" w:rsidR="00C70A4F" w:rsidRPr="007D394E" w:rsidRDefault="00C70A4F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Egg </w:t>
            </w:r>
            <w:r>
              <w:rPr>
                <w:sz w:val="20"/>
                <w:szCs w:val="20"/>
              </w:rPr>
              <w:t>P</w:t>
            </w:r>
            <w:r w:rsidRPr="007D394E">
              <w:rPr>
                <w:sz w:val="20"/>
                <w:szCs w:val="20"/>
              </w:rPr>
              <w:t>rovider</w:t>
            </w:r>
            <w:r>
              <w:rPr>
                <w:sz w:val="20"/>
                <w:szCs w:val="20"/>
              </w:rPr>
              <w:t xml:space="preserve"> Code</w:t>
            </w:r>
            <w:r w:rsidRPr="007D394E">
              <w:rPr>
                <w:sz w:val="20"/>
                <w:szCs w:val="20"/>
              </w:rPr>
              <w:t>:</w:t>
            </w:r>
          </w:p>
          <w:p w14:paraId="7D47D678" w14:textId="77777777" w:rsidR="00C70A4F" w:rsidRDefault="00C70A4F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Egg </w:t>
            </w:r>
            <w:r>
              <w:rPr>
                <w:sz w:val="20"/>
                <w:szCs w:val="20"/>
              </w:rPr>
              <w:t>R</w:t>
            </w:r>
            <w:r w:rsidRPr="007D394E">
              <w:rPr>
                <w:sz w:val="20"/>
                <w:szCs w:val="20"/>
              </w:rPr>
              <w:t>eci</w:t>
            </w:r>
            <w:r>
              <w:rPr>
                <w:sz w:val="20"/>
                <w:szCs w:val="20"/>
              </w:rPr>
              <w:t>pient Code</w:t>
            </w:r>
            <w:r w:rsidRPr="007D394E">
              <w:rPr>
                <w:sz w:val="20"/>
                <w:szCs w:val="20"/>
              </w:rPr>
              <w:t>:</w:t>
            </w:r>
          </w:p>
          <w:p w14:paraId="43FE950E" w14:textId="77777777" w:rsidR="0049606F" w:rsidRDefault="0049606F" w:rsidP="0066747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 Surrogate:</w:t>
            </w:r>
          </w:p>
          <w:p w14:paraId="2C876BC8" w14:textId="6E025A78" w:rsidR="0049606F" w:rsidRPr="007D394E" w:rsidRDefault="0049606F" w:rsidP="0066747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 Surrogate Partner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93AC" w14:textId="77777777" w:rsidR="00C70A4F" w:rsidRPr="0022082C" w:rsidRDefault="00C70A4F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11248E">
              <w:rPr>
                <w:color w:val="FFFFFF" w:themeColor="background1"/>
                <w:sz w:val="20"/>
                <w:szCs w:val="20"/>
              </w:rPr>
              <w:t>RI Set Up</w:t>
            </w:r>
            <w:r>
              <w:rPr>
                <w:color w:val="FFFFFF" w:themeColor="background1"/>
                <w:sz w:val="20"/>
                <w:szCs w:val="20"/>
              </w:rPr>
              <w:t xml:space="preserve"> Correctly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1A48" w14:textId="77777777" w:rsidR="00C70A4F" w:rsidRPr="007D394E" w:rsidRDefault="00C70A4F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442D7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4442D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4442D7">
              <w:rPr>
                <w:sz w:val="20"/>
                <w:szCs w:val="20"/>
              </w:rPr>
              <w:t>No</w:t>
            </w:r>
          </w:p>
        </w:tc>
      </w:tr>
      <w:tr w:rsidR="00C70A4F" w14:paraId="6569447B" w14:textId="77777777" w:rsidTr="0049606F">
        <w:trPr>
          <w:trHeight w:val="285"/>
        </w:trPr>
        <w:tc>
          <w:tcPr>
            <w:tcW w:w="225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A3A61" w14:textId="1BDA5584" w:rsidR="00C70A4F" w:rsidRPr="0022082C" w:rsidRDefault="00C70A4F" w:rsidP="0066747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30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D02D" w14:textId="0B60EE65" w:rsidR="00C70A4F" w:rsidRPr="007D394E" w:rsidRDefault="00C70A4F" w:rsidP="0066747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C166E" w14:textId="77777777" w:rsidR="00C70A4F" w:rsidRPr="0022082C" w:rsidRDefault="00C70A4F" w:rsidP="00667473">
            <w:pPr>
              <w:spacing w:after="0" w:line="240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Assign RI Card</w:t>
            </w:r>
          </w:p>
        </w:tc>
        <w:tc>
          <w:tcPr>
            <w:tcW w:w="36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549C2" w14:textId="77777777" w:rsidR="00C70A4F" w:rsidRPr="004442D7" w:rsidRDefault="00C70A4F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Operator:</w:t>
            </w:r>
            <w:r w:rsidRPr="004442D7">
              <w:rPr>
                <w:sz w:val="20"/>
                <w:szCs w:val="20"/>
              </w:rPr>
              <w:t xml:space="preserve">                      Witness:</w:t>
            </w:r>
          </w:p>
          <w:p w14:paraId="271B827A" w14:textId="77777777" w:rsidR="00C70A4F" w:rsidRPr="007D394E" w:rsidRDefault="00C70A4F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4442D7">
              <w:rPr>
                <w:sz w:val="20"/>
                <w:szCs w:val="20"/>
              </w:rPr>
              <w:t xml:space="preserve">Date:                        </w:t>
            </w:r>
            <w:r>
              <w:rPr>
                <w:sz w:val="20"/>
                <w:szCs w:val="20"/>
              </w:rPr>
              <w:t xml:space="preserve">     </w:t>
            </w:r>
            <w:r w:rsidRPr="004442D7">
              <w:rPr>
                <w:sz w:val="20"/>
                <w:szCs w:val="20"/>
              </w:rPr>
              <w:t xml:space="preserve"> Time:</w:t>
            </w:r>
          </w:p>
        </w:tc>
      </w:tr>
    </w:tbl>
    <w:p w14:paraId="1F6FF801" w14:textId="77777777" w:rsidR="00CD08B3" w:rsidRDefault="00CD08B3" w:rsidP="00CD08B3">
      <w:pPr>
        <w:spacing w:after="0" w:line="240" w:lineRule="auto"/>
      </w:pPr>
    </w:p>
    <w:tbl>
      <w:tblPr>
        <w:tblW w:w="11341" w:type="dxa"/>
        <w:tblInd w:w="-43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2126"/>
        <w:gridCol w:w="1418"/>
        <w:gridCol w:w="2126"/>
        <w:gridCol w:w="2126"/>
        <w:gridCol w:w="993"/>
        <w:gridCol w:w="1417"/>
      </w:tblGrid>
      <w:tr w:rsidR="00CD08B3" w14:paraId="6AEF2530" w14:textId="77777777" w:rsidTr="00667473">
        <w:trPr>
          <w:trHeight w:val="240"/>
        </w:trPr>
        <w:tc>
          <w:tcPr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A09F8" w14:textId="77E6D450" w:rsidR="00CD08B3" w:rsidRPr="0011248E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Virology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 Patient</w:t>
            </w:r>
            <w:r w:rsidR="00AB3661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/Donor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2D23" w14:textId="77777777" w:rsidR="00CD08B3" w:rsidRPr="0011248E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Virology Partner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95A79" w14:textId="77777777" w:rsidR="00CD08B3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 xml:space="preserve">Viral </w:t>
            </w:r>
            <w:r>
              <w:rPr>
                <w:sz w:val="20"/>
                <w:szCs w:val="20"/>
              </w:rPr>
              <w:t>L</w:t>
            </w:r>
            <w:r w:rsidRPr="00020E44">
              <w:rPr>
                <w:sz w:val="20"/>
                <w:szCs w:val="20"/>
              </w:rPr>
              <w:t>oad:</w:t>
            </w:r>
            <w:r>
              <w:rPr>
                <w:sz w:val="20"/>
                <w:szCs w:val="20"/>
              </w:rPr>
              <w:t xml:space="preserve"> HIV/HBV/HCV</w:t>
            </w:r>
          </w:p>
          <w:p w14:paraId="6500CE17" w14:textId="77777777" w:rsidR="00CD08B3" w:rsidRPr="00327A5A" w:rsidRDefault="00CD08B3" w:rsidP="00667473">
            <w:pPr>
              <w:spacing w:after="0" w:line="240" w:lineRule="auto"/>
              <w:rPr>
                <w:i/>
                <w:iCs/>
                <w:sz w:val="16"/>
                <w:szCs w:val="16"/>
              </w:rPr>
            </w:pPr>
            <w:r w:rsidRPr="00327A5A">
              <w:rPr>
                <w:i/>
                <w:iCs/>
                <w:sz w:val="16"/>
                <w:szCs w:val="16"/>
              </w:rPr>
              <w:t>(NAT/</w:t>
            </w:r>
            <w:r>
              <w:rPr>
                <w:i/>
                <w:iCs/>
                <w:sz w:val="16"/>
                <w:szCs w:val="16"/>
              </w:rPr>
              <w:t>Q</w:t>
            </w:r>
            <w:r w:rsidRPr="00327A5A">
              <w:rPr>
                <w:i/>
                <w:iCs/>
                <w:sz w:val="16"/>
                <w:szCs w:val="16"/>
              </w:rPr>
              <w:t>ualitative PCR)</w:t>
            </w:r>
          </w:p>
        </w:tc>
      </w:tr>
      <w:tr w:rsidR="00CD08B3" w14:paraId="1942B1EF" w14:textId="77777777" w:rsidTr="00667473">
        <w:trPr>
          <w:trHeight w:val="233"/>
        </w:trPr>
        <w:tc>
          <w:tcPr>
            <w:tcW w:w="467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2A4A9" w14:textId="77777777" w:rsidR="00CD08B3" w:rsidRPr="00B960D1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(s)</w:t>
            </w: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3DBE9" w14:textId="77777777" w:rsidR="00CD08B3" w:rsidRPr="00B960D1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(s)</w:t>
            </w: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241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83E81" w14:textId="77777777" w:rsidR="00CD08B3" w:rsidRPr="00020E44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D08B3" w14:paraId="56EB6DE3" w14:textId="77777777" w:rsidTr="00667473">
        <w:tc>
          <w:tcPr>
            <w:tcW w:w="4679" w:type="dxa"/>
            <w:gridSpan w:val="3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0D3D9" w14:textId="77777777" w:rsidR="00CD08B3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A6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1C4CD4">
              <w:rPr>
                <w:rFonts w:asciiTheme="minorHAnsi" w:hAnsiTheme="minorHAnsi" w:cstheme="minorHAnsi"/>
                <w:sz w:val="20"/>
                <w:szCs w:val="20"/>
              </w:rPr>
              <w:t>Neg/Pos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</w:t>
            </w:r>
            <w:r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  <w:r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          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  <w:p w14:paraId="50BC043F" w14:textId="77777777" w:rsidR="00CD08B3" w:rsidRPr="007D394E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A6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         </w:t>
            </w:r>
            <w:r w:rsidRPr="00BA6651">
              <w:rPr>
                <w:rFonts w:asciiTheme="minorHAnsi" w:hAnsiTheme="minorHAnsi" w:cstheme="minorHAnsi"/>
                <w:sz w:val="20"/>
                <w:szCs w:val="20"/>
              </w:rPr>
              <w:t xml:space="preserve">Neg/Pos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</w:t>
            </w:r>
            <w:r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Anti-HBc</w:t>
            </w:r>
            <w:r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</w:tc>
        <w:tc>
          <w:tcPr>
            <w:tcW w:w="42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BCB9D" w14:textId="77777777" w:rsidR="00CD08B3" w:rsidRPr="00EA3BF1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Neg/Pos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  <w:p w14:paraId="71BF20FF" w14:textId="77777777" w:rsidR="00CD08B3" w:rsidRPr="007D394E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Anti-HBc: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C41B" w14:textId="77777777" w:rsidR="00CD08B3" w:rsidRPr="00020E44" w:rsidRDefault="00CD08B3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>Neg/Pos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D282F" w14:textId="77777777" w:rsidR="00CD08B3" w:rsidRPr="0011248E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Date: ………………</w:t>
            </w:r>
          </w:p>
        </w:tc>
      </w:tr>
      <w:tr w:rsidR="00CD08B3" w14:paraId="5789076C" w14:textId="77777777" w:rsidTr="00667473">
        <w:tc>
          <w:tcPr>
            <w:tcW w:w="4679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37D00" w14:textId="77777777" w:rsidR="00CD08B3" w:rsidRPr="007D394E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F332E" w14:textId="77777777" w:rsidR="00CD08B3" w:rsidRPr="007D394E" w:rsidRDefault="00CD08B3" w:rsidP="00667473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B3ECE" w14:textId="77777777" w:rsidR="00CD08B3" w:rsidRPr="00020E44" w:rsidRDefault="00CD08B3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>Neg/Pos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54F89" w14:textId="77777777" w:rsidR="00CD08B3" w:rsidRPr="0011248E" w:rsidRDefault="00CD08B3" w:rsidP="00667473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Date: ……………..</w:t>
            </w:r>
          </w:p>
        </w:tc>
      </w:tr>
      <w:tr w:rsidR="00CD08B3" w:rsidRPr="0011248E" w14:paraId="73025E1D" w14:textId="77777777" w:rsidTr="00667473">
        <w:tc>
          <w:tcPr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8D1B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HFEA Consents</w:t>
            </w:r>
          </w:p>
          <w:p w14:paraId="60A81A9A" w14:textId="77777777" w:rsidR="00CD08B3" w:rsidRPr="0022082C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15EF6" w14:textId="77777777" w:rsidR="00CD08B3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Legal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P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arenthood</w:t>
            </w:r>
          </w:p>
          <w:p w14:paraId="3174D51D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Consents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099E4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Training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onsent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CB04B" w14:textId="77777777" w:rsidR="00CD08B3" w:rsidRDefault="00CD08B3" w:rsidP="00667473">
            <w:pPr>
              <w:spacing w:after="0" w:line="240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11248E">
              <w:rPr>
                <w:color w:val="FFFFFF" w:themeColor="background1"/>
                <w:sz w:val="20"/>
                <w:szCs w:val="20"/>
              </w:rPr>
              <w:t>Local Clinic Consent</w:t>
            </w:r>
            <w:r>
              <w:rPr>
                <w:color w:val="FFFFFF" w:themeColor="background1"/>
                <w:sz w:val="20"/>
                <w:szCs w:val="20"/>
              </w:rPr>
              <w:t>s</w:t>
            </w:r>
          </w:p>
          <w:p w14:paraId="04C41FBE" w14:textId="77777777" w:rsidR="00CD08B3" w:rsidRPr="000A7387" w:rsidRDefault="00CD08B3" w:rsidP="00667473">
            <w:pPr>
              <w:spacing w:after="0" w:line="240" w:lineRule="auto"/>
              <w:jc w:val="center"/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0A7387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</w:tr>
      <w:tr w:rsidR="00CD08B3" w14:paraId="49F0D1BA" w14:textId="77777777" w:rsidTr="00667473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1712D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Patient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FA1E4" w14:textId="77777777" w:rsidR="00CD08B3" w:rsidRPr="007D394E" w:rsidRDefault="00CD08B3" w:rsidP="00667473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A10D2">
              <w:rPr>
                <w:rFonts w:asciiTheme="minorHAnsi" w:hAnsiTheme="minorHAnsi" w:cstheme="minorHAnsi"/>
                <w:sz w:val="20"/>
                <w:szCs w:val="20"/>
              </w:rPr>
              <w:t>WT/WD/WSG/WPT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279CC" w14:textId="77777777" w:rsidR="00CD08B3" w:rsidRPr="007D394E" w:rsidRDefault="00CD08B3" w:rsidP="00667473">
            <w:pPr>
              <w:spacing w:after="0" w:line="240" w:lineRule="auto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 xml:space="preserve">Yrs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torage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77C60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WP/PBR:      Yes/ N/A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B2C9D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Eggs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/S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perm/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mb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ryos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B76A6" w14:textId="7A2713BB" w:rsidR="00CD08B3" w:rsidRDefault="00CD08B3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53A05">
              <w:rPr>
                <w:sz w:val="20"/>
                <w:szCs w:val="20"/>
              </w:rPr>
              <w:t>Egg</w:t>
            </w:r>
            <w:r w:rsidR="007B4313">
              <w:rPr>
                <w:sz w:val="20"/>
                <w:szCs w:val="20"/>
              </w:rPr>
              <w:t xml:space="preserve"> Thaw</w:t>
            </w:r>
          </w:p>
          <w:p w14:paraId="76202322" w14:textId="77777777" w:rsidR="00CD08B3" w:rsidRPr="0082227D" w:rsidRDefault="00CD08B3" w:rsidP="006674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Shared Motherhood</w:t>
            </w:r>
          </w:p>
        </w:tc>
      </w:tr>
      <w:tr w:rsidR="00CD08B3" w14:paraId="3A86E4AF" w14:textId="77777777" w:rsidTr="00607F53">
        <w:trPr>
          <w:trHeight w:val="21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F5832" w14:textId="704C65C9" w:rsidR="00CD08B3" w:rsidRPr="007D394E" w:rsidRDefault="00CD08B3" w:rsidP="00607F53">
            <w:pPr>
              <w:spacing w:after="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Partner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74F42" w14:textId="77777777" w:rsidR="00CD08B3" w:rsidRPr="007D394E" w:rsidRDefault="00CD08B3" w:rsidP="00607F53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MT/MD/MSG/GS/</w:t>
            </w:r>
            <w:r w:rsidRPr="008A019D">
              <w:rPr>
                <w:rFonts w:asciiTheme="minorHAnsi" w:hAnsiTheme="minorHAnsi" w:cstheme="minorHAnsi"/>
                <w:sz w:val="20"/>
                <w:szCs w:val="20"/>
              </w:rPr>
              <w:t>SPP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84954" w14:textId="77777777" w:rsidR="00CD08B3" w:rsidRPr="007D394E" w:rsidRDefault="00CD08B3" w:rsidP="00607F53">
            <w:pPr>
              <w:spacing w:after="0" w:line="276" w:lineRule="auto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 xml:space="preserve">Yrs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torage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1F7C0" w14:textId="77777777" w:rsidR="00CD08B3" w:rsidRPr="007D394E" w:rsidRDefault="00CD08B3" w:rsidP="00607F53">
            <w:pPr>
              <w:spacing w:after="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PP/PBR:       Yes / N/A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A7197" w14:textId="77777777" w:rsidR="00CD08B3" w:rsidRPr="007D394E" w:rsidRDefault="00CD08B3" w:rsidP="00607F53">
            <w:pPr>
              <w:spacing w:after="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Eggs/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perm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/Embryos</w:t>
            </w:r>
          </w:p>
        </w:tc>
        <w:tc>
          <w:tcPr>
            <w:tcW w:w="241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49CF9" w14:textId="77777777" w:rsidR="00CD08B3" w:rsidRDefault="00CD08B3" w:rsidP="00667473">
            <w:pPr>
              <w:spacing w:after="0" w:line="240" w:lineRule="auto"/>
              <w:jc w:val="right"/>
            </w:pPr>
          </w:p>
        </w:tc>
      </w:tr>
      <w:tr w:rsidR="00CD08B3" w14:paraId="7F0C539A" w14:textId="77777777" w:rsidTr="00667473">
        <w:trPr>
          <w:trHeight w:val="54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FDA73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TFP Consents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C558D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TFP IVF/ICSI &amp;</w:t>
            </w:r>
          </w:p>
          <w:p w14:paraId="7C1AF203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F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reeze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Pr="008B1F03">
              <w:rPr>
                <w:rFonts w:asciiTheme="minorHAnsi" w:hAnsiTheme="minorHAnsi" w:cstheme="minorHAnsi"/>
                <w:i/>
                <w:iCs/>
                <w:color w:val="FFFFFF" w:themeColor="background1"/>
                <w:sz w:val="16"/>
                <w:szCs w:val="16"/>
              </w:rPr>
              <w:t>(Circle)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35D98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Additional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ech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niques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A577A" w14:textId="77777777" w:rsidR="00CD08B3" w:rsidRPr="0022082C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Donor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M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atching 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onsent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AB332" w14:textId="77777777" w:rsidR="00CD08B3" w:rsidRDefault="00CD08B3" w:rsidP="00667473">
            <w:pPr>
              <w:spacing w:after="0" w:line="240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TFP IP Consents</w:t>
            </w:r>
          </w:p>
          <w:p w14:paraId="4F2950C4" w14:textId="77777777" w:rsidR="00CD08B3" w:rsidRPr="000A7387" w:rsidRDefault="00CD08B3" w:rsidP="00667473">
            <w:pPr>
              <w:spacing w:after="0" w:line="240" w:lineRule="auto"/>
              <w:jc w:val="center"/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0A7387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</w:tr>
      <w:tr w:rsidR="00CD08B3" w14:paraId="5823A47E" w14:textId="77777777" w:rsidTr="00667473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04A70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Patient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4582C" w14:textId="77777777" w:rsidR="00CD08B3" w:rsidRPr="00C869F6" w:rsidRDefault="00CD08B3" w:rsidP="0066747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ICSI  Yes  /  No</w:t>
            </w:r>
          </w:p>
          <w:p w14:paraId="73974D46" w14:textId="77777777" w:rsidR="00CD08B3" w:rsidRPr="007D394E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TFP Freeze: Yes/No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C669A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AOA  /  Sperm Mobil  /  PICSI  /  IMSI</w:t>
            </w:r>
          </w:p>
          <w:p w14:paraId="5578D246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Glue  /  AH</w:t>
            </w:r>
          </w:p>
          <w:p w14:paraId="1727A757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PGT-A   /  PGT-SR   /   PGT-M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B7B43" w14:textId="77777777" w:rsidR="00CD08B3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Yes/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NA</w:t>
            </w:r>
          </w:p>
          <w:p w14:paraId="55C49E31" w14:textId="77777777" w:rsidR="00CD08B3" w:rsidRPr="00404690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5AA5E" w14:textId="77777777" w:rsidR="00CD08B3" w:rsidRPr="00E53A05" w:rsidRDefault="00CD08B3" w:rsidP="00667473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  <w:p w14:paraId="5595DFEB" w14:textId="77777777" w:rsidR="00CD08B3" w:rsidRPr="00077D64" w:rsidRDefault="00CD08B3" w:rsidP="00667473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077D64">
              <w:rPr>
                <w:sz w:val="20"/>
                <w:szCs w:val="20"/>
              </w:rPr>
              <w:t>IP Consent</w:t>
            </w:r>
          </w:p>
          <w:p w14:paraId="71BC194D" w14:textId="77777777" w:rsidR="00CD08B3" w:rsidRPr="00E53A05" w:rsidRDefault="00CD08B3" w:rsidP="00667473">
            <w:pPr>
              <w:spacing w:after="0" w:line="360" w:lineRule="auto"/>
              <w:jc w:val="center"/>
              <w:rPr>
                <w:sz w:val="18"/>
                <w:szCs w:val="18"/>
              </w:rPr>
            </w:pPr>
            <w:r w:rsidRPr="00077D64">
              <w:rPr>
                <w:sz w:val="20"/>
                <w:szCs w:val="20"/>
              </w:rPr>
              <w:t>IP checklist</w:t>
            </w:r>
          </w:p>
        </w:tc>
      </w:tr>
      <w:tr w:rsidR="00CD08B3" w14:paraId="1E7C3E66" w14:textId="77777777" w:rsidTr="00667473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A69FC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Partner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0DE30" w14:textId="77777777" w:rsidR="00CD08B3" w:rsidRPr="00C869F6" w:rsidRDefault="00CD08B3" w:rsidP="0066747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ICSI  Yes  /  No</w:t>
            </w:r>
          </w:p>
          <w:p w14:paraId="780891A7" w14:textId="77777777" w:rsidR="00CD08B3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TFP </w:t>
            </w:r>
            <w:r w:rsidRPr="003A10D2">
              <w:rPr>
                <w:rFonts w:asciiTheme="minorHAnsi" w:hAnsiTheme="minorHAnsi" w:cstheme="minorHAnsi"/>
                <w:sz w:val="20"/>
                <w:szCs w:val="20"/>
              </w:rPr>
              <w:t>Freeze: Yes/No</w:t>
            </w:r>
          </w:p>
          <w:p w14:paraId="7BC8B909" w14:textId="77777777" w:rsidR="00CD08B3" w:rsidRPr="007D394E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4341E">
              <w:rPr>
                <w:rFonts w:asciiTheme="minorHAnsi" w:hAnsiTheme="minorHAnsi" w:cstheme="minorHAnsi"/>
                <w:sz w:val="20"/>
                <w:szCs w:val="20"/>
                <w:shd w:val="clear" w:color="auto" w:fill="FFFFFF" w:themeFill="background1"/>
              </w:rPr>
              <w:t>Frozen sperm Yes/No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9AC2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AOA / Sperm Mobil / PICSI / IMSI</w:t>
            </w:r>
          </w:p>
          <w:p w14:paraId="7A90F47E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Glue /AH</w:t>
            </w:r>
          </w:p>
          <w:p w14:paraId="260074D2" w14:textId="77777777" w:rsidR="00CD08B3" w:rsidRPr="00077D64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PGT-A / PGT-SR / PGT-M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E5741" w14:textId="77777777" w:rsidR="00CD08B3" w:rsidRDefault="00CD08B3" w:rsidP="0066747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Yes/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NA</w:t>
            </w:r>
          </w:p>
          <w:p w14:paraId="41B656F1" w14:textId="77777777" w:rsidR="00CD08B3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323EFC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6FE73" w14:textId="77777777" w:rsidR="00CD08B3" w:rsidRDefault="00CD08B3" w:rsidP="00667473">
            <w:pPr>
              <w:spacing w:after="0" w:line="240" w:lineRule="auto"/>
            </w:pPr>
          </w:p>
        </w:tc>
      </w:tr>
      <w:tr w:rsidR="00CD08B3" w14:paraId="7B26469B" w14:textId="77777777" w:rsidTr="006E1B81">
        <w:trPr>
          <w:trHeight w:val="23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28082" w14:textId="77777777" w:rsidR="00CD08B3" w:rsidRPr="007D394E" w:rsidRDefault="00CD08B3" w:rsidP="006674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Comments</w:t>
            </w:r>
          </w:p>
        </w:tc>
        <w:tc>
          <w:tcPr>
            <w:tcW w:w="10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8D093" w14:textId="77777777" w:rsidR="001816B8" w:rsidRDefault="001816B8" w:rsidP="00667473">
            <w:pPr>
              <w:spacing w:after="0" w:line="240" w:lineRule="auto"/>
            </w:pPr>
          </w:p>
        </w:tc>
      </w:tr>
    </w:tbl>
    <w:p w14:paraId="70585CF3" w14:textId="67F81626" w:rsidR="00557954" w:rsidRDefault="00557954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51"/>
        <w:gridCol w:w="4804"/>
        <w:gridCol w:w="1417"/>
        <w:gridCol w:w="3969"/>
      </w:tblGrid>
      <w:tr w:rsidR="0049606F" w:rsidRPr="002C7D4E" w14:paraId="727900F4" w14:textId="77777777" w:rsidTr="006D14F3">
        <w:tc>
          <w:tcPr>
            <w:tcW w:w="5955" w:type="dxa"/>
            <w:gridSpan w:val="2"/>
            <w:shd w:val="clear" w:color="auto" w:fill="245980" w:themeFill="text1"/>
          </w:tcPr>
          <w:p w14:paraId="0B5AEB30" w14:textId="0B7CA1DB" w:rsidR="0049606F" w:rsidRPr="002C7D4E" w:rsidRDefault="0049606F" w:rsidP="006D14F3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color w:val="FFFFFF" w:themeColor="background1"/>
                <w:sz w:val="20"/>
                <w:szCs w:val="20"/>
              </w:rPr>
              <w:t xml:space="preserve">No &amp; Stage of </w:t>
            </w:r>
            <w:r>
              <w:rPr>
                <w:color w:val="FFFFFF" w:themeColor="background1"/>
                <w:sz w:val="20"/>
                <w:szCs w:val="20"/>
              </w:rPr>
              <w:t>E</w:t>
            </w:r>
            <w:r w:rsidR="000D7E61">
              <w:rPr>
                <w:color w:val="FFFFFF" w:themeColor="background1"/>
                <w:sz w:val="20"/>
                <w:szCs w:val="20"/>
              </w:rPr>
              <w:t>ggs</w:t>
            </w:r>
            <w:r w:rsidRPr="002C7D4E">
              <w:rPr>
                <w:color w:val="FFFFFF" w:themeColor="background1"/>
                <w:sz w:val="20"/>
                <w:szCs w:val="20"/>
              </w:rPr>
              <w:t xml:space="preserve"> in Storage</w:t>
            </w: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9FD578C" w14:textId="77777777" w:rsidR="0049606F" w:rsidRDefault="0049606F" w:rsidP="006D14F3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Freeze Media:  Vitrolife/…………………..</w:t>
            </w:r>
          </w:p>
          <w:p w14:paraId="471457CC" w14:textId="77777777" w:rsidR="0049606F" w:rsidRPr="002C7D4E" w:rsidRDefault="0049606F" w:rsidP="006D14F3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Vit Device: Rapid I / …………………………….</w:t>
            </w:r>
          </w:p>
        </w:tc>
      </w:tr>
      <w:tr w:rsidR="000D7E61" w:rsidRPr="002C7D4E" w14:paraId="31184659" w14:textId="77777777" w:rsidTr="00B13CFB">
        <w:tc>
          <w:tcPr>
            <w:tcW w:w="5955" w:type="dxa"/>
            <w:gridSpan w:val="2"/>
          </w:tcPr>
          <w:p w14:paraId="09485191" w14:textId="1BB638B1" w:rsidR="000D7E61" w:rsidRPr="00EB53F1" w:rsidRDefault="000D7E61" w:rsidP="006D14F3">
            <w:pPr>
              <w:jc w:val="center"/>
              <w:rPr>
                <w:b/>
                <w:bCs/>
                <w:sz w:val="20"/>
                <w:szCs w:val="20"/>
              </w:rPr>
            </w:pPr>
            <w:r w:rsidRPr="00EB53F1">
              <w:rPr>
                <w:b/>
                <w:bCs/>
                <w:sz w:val="20"/>
                <w:szCs w:val="20"/>
              </w:rPr>
              <w:t>Total Number of E</w:t>
            </w:r>
            <w:r>
              <w:rPr>
                <w:b/>
                <w:bCs/>
                <w:sz w:val="20"/>
                <w:szCs w:val="20"/>
              </w:rPr>
              <w:t>ggs</w:t>
            </w:r>
            <w:r w:rsidRPr="00EB53F1">
              <w:rPr>
                <w:b/>
                <w:bCs/>
                <w:sz w:val="20"/>
                <w:szCs w:val="20"/>
              </w:rPr>
              <w:t xml:space="preserve"> in Storage</w:t>
            </w:r>
          </w:p>
        </w:tc>
        <w:tc>
          <w:tcPr>
            <w:tcW w:w="5386" w:type="dxa"/>
            <w:gridSpan w:val="2"/>
          </w:tcPr>
          <w:p w14:paraId="366DE5DE" w14:textId="32A16A36" w:rsidR="000D7E61" w:rsidRPr="003D7C11" w:rsidRDefault="000D7E61" w:rsidP="006D14F3">
            <w:pPr>
              <w:jc w:val="center"/>
              <w:rPr>
                <w:b/>
                <w:bCs/>
                <w:sz w:val="18"/>
                <w:szCs w:val="18"/>
              </w:rPr>
            </w:pPr>
            <w:r w:rsidRPr="00EB53F1">
              <w:rPr>
                <w:b/>
                <w:bCs/>
                <w:sz w:val="20"/>
                <w:szCs w:val="20"/>
              </w:rPr>
              <w:t xml:space="preserve">Number / </w:t>
            </w:r>
            <w:r w:rsidR="00E34C18">
              <w:rPr>
                <w:b/>
                <w:bCs/>
                <w:sz w:val="20"/>
                <w:szCs w:val="20"/>
              </w:rPr>
              <w:t xml:space="preserve">Batch </w:t>
            </w:r>
            <w:r w:rsidRPr="00EB53F1">
              <w:rPr>
                <w:b/>
                <w:bCs/>
                <w:sz w:val="20"/>
                <w:szCs w:val="20"/>
              </w:rPr>
              <w:t>to Thaw</w:t>
            </w:r>
          </w:p>
        </w:tc>
      </w:tr>
      <w:tr w:rsidR="000D7E61" w:rsidRPr="002C7D4E" w14:paraId="7A9896A5" w14:textId="77777777" w:rsidTr="0026298E">
        <w:trPr>
          <w:trHeight w:val="810"/>
        </w:trPr>
        <w:tc>
          <w:tcPr>
            <w:tcW w:w="5955" w:type="dxa"/>
            <w:gridSpan w:val="2"/>
          </w:tcPr>
          <w:p w14:paraId="064EC85C" w14:textId="60F5FCE1" w:rsidR="000D7E61" w:rsidRPr="002C7D4E" w:rsidRDefault="000D7E61" w:rsidP="006D14F3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769384F" w14:textId="77777777" w:rsidR="000D7E61" w:rsidRPr="00B5591F" w:rsidRDefault="000D7E61" w:rsidP="006D14F3">
            <w:pPr>
              <w:rPr>
                <w:sz w:val="20"/>
                <w:szCs w:val="20"/>
              </w:rPr>
            </w:pPr>
            <w:r w:rsidRPr="00B5591F">
              <w:rPr>
                <w:sz w:val="20"/>
                <w:szCs w:val="20"/>
              </w:rPr>
              <w:t xml:space="preserve">Date </w:t>
            </w:r>
            <w:r>
              <w:rPr>
                <w:sz w:val="20"/>
                <w:szCs w:val="20"/>
              </w:rPr>
              <w:t>F</w:t>
            </w:r>
            <w:r w:rsidRPr="00B5591F">
              <w:rPr>
                <w:sz w:val="20"/>
                <w:szCs w:val="20"/>
              </w:rPr>
              <w:t>rozen:</w:t>
            </w:r>
          </w:p>
          <w:p w14:paraId="6E777524" w14:textId="7DDF8419" w:rsidR="000D7E61" w:rsidRPr="00B5591F" w:rsidRDefault="00E34C18" w:rsidP="00E34C18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to Thaw:</w:t>
            </w:r>
          </w:p>
        </w:tc>
        <w:tc>
          <w:tcPr>
            <w:tcW w:w="3969" w:type="dxa"/>
          </w:tcPr>
          <w:p w14:paraId="77D5C89B" w14:textId="77777777" w:rsidR="000D7E61" w:rsidRDefault="000D7E61" w:rsidP="006D14F3">
            <w:pPr>
              <w:suppressAutoHyphens w:val="0"/>
              <w:jc w:val="left"/>
              <w:rPr>
                <w:sz w:val="20"/>
                <w:szCs w:val="20"/>
              </w:rPr>
            </w:pPr>
          </w:p>
          <w:p w14:paraId="5F7DDD1D" w14:textId="77777777" w:rsidR="000D7E61" w:rsidRPr="00B5591F" w:rsidRDefault="000D7E61" w:rsidP="006D14F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49606F" w:rsidRPr="002C7D4E" w14:paraId="291B412B" w14:textId="77777777" w:rsidTr="006D14F3">
        <w:trPr>
          <w:trHeight w:val="302"/>
        </w:trPr>
        <w:tc>
          <w:tcPr>
            <w:tcW w:w="11341" w:type="dxa"/>
            <w:gridSpan w:val="4"/>
            <w:shd w:val="clear" w:color="auto" w:fill="245980" w:themeFill="text1"/>
          </w:tcPr>
          <w:p w14:paraId="5C7900A9" w14:textId="77777777" w:rsidR="0049606F" w:rsidRPr="002C7D4E" w:rsidRDefault="0049606F" w:rsidP="006D14F3">
            <w:pPr>
              <w:spacing w:line="360" w:lineRule="auto"/>
              <w:rPr>
                <w:sz w:val="20"/>
                <w:szCs w:val="20"/>
              </w:rPr>
            </w:pPr>
            <w:r w:rsidRPr="003D7C11">
              <w:rPr>
                <w:color w:val="FFFFFF" w:themeColor="background1"/>
                <w:sz w:val="20"/>
                <w:szCs w:val="20"/>
              </w:rPr>
              <w:t>Pre Thaw Checks &amp; Witnessing</w:t>
            </w:r>
          </w:p>
        </w:tc>
      </w:tr>
      <w:tr w:rsidR="0049606F" w:rsidRPr="002C7D4E" w14:paraId="675728D5" w14:textId="77777777" w:rsidTr="006D14F3">
        <w:trPr>
          <w:trHeight w:val="302"/>
        </w:trPr>
        <w:tc>
          <w:tcPr>
            <w:tcW w:w="5955" w:type="dxa"/>
            <w:gridSpan w:val="2"/>
          </w:tcPr>
          <w:p w14:paraId="159FC612" w14:textId="77777777" w:rsidR="0049606F" w:rsidRDefault="0049606F" w:rsidP="006D14F3">
            <w:pPr>
              <w:rPr>
                <w:sz w:val="16"/>
                <w:szCs w:val="16"/>
              </w:rPr>
            </w:pPr>
            <w:r w:rsidRPr="00EB53F1">
              <w:rPr>
                <w:sz w:val="20"/>
                <w:szCs w:val="20"/>
              </w:rPr>
              <w:t>Pre-Thaw Call</w:t>
            </w:r>
            <w:r w:rsidRPr="002C7D4E">
              <w:rPr>
                <w:sz w:val="20"/>
                <w:szCs w:val="20"/>
              </w:rPr>
              <w:t xml:space="preserve"> Completed? (see PN)</w:t>
            </w:r>
            <w:r>
              <w:rPr>
                <w:sz w:val="20"/>
                <w:szCs w:val="20"/>
              </w:rPr>
              <w:t xml:space="preserve"> </w:t>
            </w:r>
            <w:r w:rsidRPr="0031544A">
              <w:rPr>
                <w:sz w:val="16"/>
                <w:szCs w:val="16"/>
              </w:rPr>
              <w:t>24-48hr prior</w:t>
            </w:r>
          </w:p>
          <w:p w14:paraId="2D7E63E7" w14:textId="77777777" w:rsidR="0049606F" w:rsidRPr="002C7D4E" w:rsidRDefault="0049606F" w:rsidP="006D14F3">
            <w:pPr>
              <w:jc w:val="left"/>
              <w:rPr>
                <w:sz w:val="20"/>
                <w:szCs w:val="20"/>
              </w:rPr>
            </w:pPr>
            <w:r w:rsidRPr="00F45C82">
              <w:rPr>
                <w:sz w:val="20"/>
                <w:szCs w:val="20"/>
              </w:rPr>
              <w:t>Progesterone Start</w:t>
            </w:r>
            <w:r>
              <w:rPr>
                <w:sz w:val="20"/>
                <w:szCs w:val="20"/>
              </w:rPr>
              <w:t xml:space="preserve"> </w:t>
            </w:r>
            <w:r w:rsidRPr="00F45C82">
              <w:rPr>
                <w:sz w:val="20"/>
                <w:szCs w:val="20"/>
              </w:rPr>
              <w:t>Date:</w:t>
            </w:r>
            <w:r>
              <w:rPr>
                <w:sz w:val="16"/>
                <w:szCs w:val="16"/>
              </w:rPr>
              <w:t xml:space="preserve"> …………………………………………</w:t>
            </w:r>
          </w:p>
        </w:tc>
        <w:tc>
          <w:tcPr>
            <w:tcW w:w="5386" w:type="dxa"/>
            <w:gridSpan w:val="2"/>
          </w:tcPr>
          <w:p w14:paraId="64CB53B5" w14:textId="77777777" w:rsidR="0049606F" w:rsidRPr="002C7D4E" w:rsidRDefault="0049606F" w:rsidP="006D14F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  <w:r w:rsidRPr="00E664DC">
              <w:rPr>
                <w:sz w:val="20"/>
                <w:szCs w:val="20"/>
              </w:rPr>
              <w:t xml:space="preserve">:                                    </w:t>
            </w:r>
            <w:r>
              <w:rPr>
                <w:sz w:val="20"/>
                <w:szCs w:val="20"/>
              </w:rPr>
              <w:t xml:space="preserve">   </w:t>
            </w:r>
            <w:r w:rsidRPr="00E664DC">
              <w:rPr>
                <w:sz w:val="20"/>
                <w:szCs w:val="20"/>
              </w:rPr>
              <w:t xml:space="preserve"> EmbryoGlue </w:t>
            </w:r>
            <w:r>
              <w:rPr>
                <w:sz w:val="20"/>
                <w:szCs w:val="20"/>
              </w:rPr>
              <w:t xml:space="preserve"> </w:t>
            </w:r>
            <w:r w:rsidRPr="00E664DC">
              <w:rPr>
                <w:sz w:val="20"/>
                <w:szCs w:val="20"/>
              </w:rPr>
              <w:t>/  Assisted Hatching</w:t>
            </w:r>
          </w:p>
        </w:tc>
      </w:tr>
      <w:tr w:rsidR="0049606F" w:rsidRPr="002C7D4E" w14:paraId="04AF9D89" w14:textId="77777777" w:rsidTr="006D14F3">
        <w:trPr>
          <w:trHeight w:val="302"/>
        </w:trPr>
        <w:tc>
          <w:tcPr>
            <w:tcW w:w="5955" w:type="dxa"/>
            <w:gridSpan w:val="2"/>
          </w:tcPr>
          <w:p w14:paraId="15C66AAB" w14:textId="77777777" w:rsidR="0049606F" w:rsidRDefault="0049606F" w:rsidP="006D14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of</w:t>
            </w:r>
            <w:r w:rsidRPr="00B52286">
              <w:rPr>
                <w:sz w:val="20"/>
                <w:szCs w:val="20"/>
              </w:rPr>
              <w:t xml:space="preserve"> Thaw Checks Completed?</w:t>
            </w:r>
            <w:r w:rsidRPr="002C7D4E">
              <w:rPr>
                <w:sz w:val="20"/>
                <w:szCs w:val="20"/>
              </w:rPr>
              <w:t xml:space="preserve"> (see PN)</w:t>
            </w:r>
            <w:r>
              <w:rPr>
                <w:sz w:val="20"/>
                <w:szCs w:val="20"/>
              </w:rPr>
              <w:t xml:space="preserve"> </w:t>
            </w:r>
          </w:p>
          <w:p w14:paraId="77F6DC30" w14:textId="77777777" w:rsidR="0049606F" w:rsidRPr="00B52286" w:rsidRDefault="0049606F" w:rsidP="006D14F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</w:t>
            </w:r>
            <w:r w:rsidRPr="00B52286">
              <w:rPr>
                <w:rFonts w:cstheme="minorHAnsi"/>
                <w:sz w:val="16"/>
                <w:szCs w:val="16"/>
              </w:rPr>
              <w:t>orrect date</w:t>
            </w:r>
            <w:r>
              <w:rPr>
                <w:rFonts w:cstheme="minorHAnsi"/>
                <w:sz w:val="16"/>
                <w:szCs w:val="16"/>
              </w:rPr>
              <w:t xml:space="preserve"> to thaw</w:t>
            </w:r>
            <w:r w:rsidRPr="00B52286">
              <w:rPr>
                <w:rFonts w:cstheme="minorHAnsi"/>
                <w:sz w:val="16"/>
                <w:szCs w:val="16"/>
              </w:rPr>
              <w:t xml:space="preserve">, pre thaw call completed, </w:t>
            </w:r>
            <w:r>
              <w:rPr>
                <w:rFonts w:cstheme="minorHAnsi"/>
                <w:sz w:val="16"/>
                <w:szCs w:val="16"/>
              </w:rPr>
              <w:t>messages relating to cancellation,</w:t>
            </w:r>
            <w:r w:rsidRPr="00B52286">
              <w:rPr>
                <w:rFonts w:cstheme="minorHAnsi"/>
                <w:sz w:val="16"/>
                <w:szCs w:val="16"/>
              </w:rPr>
              <w:t xml:space="preserve"> consent form for n</w:t>
            </w:r>
            <w:r>
              <w:rPr>
                <w:rFonts w:cstheme="minorHAnsi"/>
                <w:sz w:val="16"/>
                <w:szCs w:val="16"/>
              </w:rPr>
              <w:t>umber</w:t>
            </w:r>
            <w:r w:rsidRPr="00B52286">
              <w:rPr>
                <w:rFonts w:cstheme="minorHAnsi"/>
                <w:sz w:val="16"/>
                <w:szCs w:val="16"/>
              </w:rPr>
              <w:t xml:space="preserve"> to </w:t>
            </w:r>
            <w:r w:rsidRPr="00EB53F1">
              <w:rPr>
                <w:rFonts w:cstheme="minorHAnsi"/>
                <w:sz w:val="16"/>
                <w:szCs w:val="16"/>
              </w:rPr>
              <w:t>thaw checked, correct embryo</w:t>
            </w:r>
            <w:r>
              <w:rPr>
                <w:rFonts w:cstheme="minorHAnsi"/>
                <w:sz w:val="16"/>
                <w:szCs w:val="16"/>
              </w:rPr>
              <w:t xml:space="preserve">/eggs </w:t>
            </w:r>
            <w:r w:rsidRPr="00EB53F1">
              <w:rPr>
                <w:rFonts w:cstheme="minorHAnsi"/>
                <w:sz w:val="16"/>
                <w:szCs w:val="16"/>
              </w:rPr>
              <w:t>selected from correct batch)</w:t>
            </w:r>
          </w:p>
        </w:tc>
        <w:tc>
          <w:tcPr>
            <w:tcW w:w="5386" w:type="dxa"/>
            <w:gridSpan w:val="2"/>
          </w:tcPr>
          <w:p w14:paraId="48D59570" w14:textId="0D103D45" w:rsidR="0060704F" w:rsidRDefault="00ED1788" w:rsidP="00ED1788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09FAB30" wp14:editId="344BC37A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132080</wp:posOffset>
                      </wp:positionV>
                      <wp:extent cx="180975" cy="180975"/>
                      <wp:effectExtent l="0" t="0" r="28575" b="28575"/>
                      <wp:wrapNone/>
                      <wp:docPr id="190257117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809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D054B2" id="Rectangle 1" o:spid="_x0000_s1026" style="position:absolute;margin-left:81.9pt;margin-top:10.4pt;width:14.25pt;height:14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" filled="f" strokecolor="#190a11 [484]" strokeweight="1pt"/>
                  </w:pict>
                </mc:Fallback>
              </mc:AlternateContent>
            </w:r>
            <w:r w:rsidR="0049606F" w:rsidRPr="0060704F">
              <w:rPr>
                <w:sz w:val="20"/>
                <w:szCs w:val="20"/>
              </w:rPr>
              <w:t xml:space="preserve">Emb:     </w:t>
            </w:r>
            <w:r w:rsidR="0049606F" w:rsidRPr="002C7D4E">
              <w:rPr>
                <w:sz w:val="20"/>
                <w:szCs w:val="20"/>
              </w:rPr>
              <w:t xml:space="preserve"> </w:t>
            </w:r>
          </w:p>
          <w:p w14:paraId="546A14DF" w14:textId="4934E3B4" w:rsidR="0049606F" w:rsidRPr="002C7D4E" w:rsidRDefault="0060704F" w:rsidP="00ED17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</w:t>
            </w:r>
            <w:r w:rsidRPr="0060704F">
              <w:rPr>
                <w:sz w:val="20"/>
                <w:szCs w:val="20"/>
                <w:vertAlign w:val="superscript"/>
              </w:rPr>
              <w:t>+</w:t>
            </w:r>
            <w:r>
              <w:rPr>
                <w:sz w:val="20"/>
                <w:szCs w:val="20"/>
              </w:rPr>
              <w:t xml:space="preserve"> Dish Available  </w:t>
            </w:r>
            <w:r w:rsidR="0049606F" w:rsidRPr="002C7D4E">
              <w:rPr>
                <w:sz w:val="20"/>
                <w:szCs w:val="20"/>
              </w:rPr>
              <w:t xml:space="preserve">           </w:t>
            </w:r>
          </w:p>
        </w:tc>
      </w:tr>
      <w:tr w:rsidR="0049606F" w:rsidRPr="002C7D4E" w14:paraId="2279AFD3" w14:textId="77777777" w:rsidTr="006D14F3">
        <w:trPr>
          <w:trHeight w:val="302"/>
        </w:trPr>
        <w:tc>
          <w:tcPr>
            <w:tcW w:w="5955" w:type="dxa"/>
            <w:gridSpan w:val="2"/>
          </w:tcPr>
          <w:p w14:paraId="603B412C" w14:textId="0232459B" w:rsidR="0049606F" w:rsidRPr="002C7D4E" w:rsidRDefault="0049606F" w:rsidP="006D14F3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</w:t>
            </w:r>
            <w:r>
              <w:rPr>
                <w:sz w:val="20"/>
                <w:szCs w:val="20"/>
              </w:rPr>
              <w:t>Correct Eggs(</w:t>
            </w:r>
            <w:r w:rsidRPr="002C7D4E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)</w:t>
            </w:r>
            <w:r w:rsidRPr="002C7D4E">
              <w:rPr>
                <w:sz w:val="20"/>
                <w:szCs w:val="20"/>
              </w:rPr>
              <w:t xml:space="preserve"> Removed from storage </w:t>
            </w:r>
            <w:r w:rsidRPr="0049606F">
              <w:rPr>
                <w:sz w:val="18"/>
                <w:szCs w:val="18"/>
              </w:rPr>
              <w:t>(Straw, Warming dish, Lab notes, RI)</w:t>
            </w:r>
          </w:p>
        </w:tc>
        <w:tc>
          <w:tcPr>
            <w:tcW w:w="5386" w:type="dxa"/>
            <w:gridSpan w:val="2"/>
            <w:shd w:val="clear" w:color="auto" w:fill="DBECF8" w:themeFill="text2" w:themeFillTint="1A"/>
          </w:tcPr>
          <w:p w14:paraId="5C401BDC" w14:textId="77777777" w:rsidR="0049606F" w:rsidRPr="008A0DBB" w:rsidRDefault="0049606F" w:rsidP="006D14F3">
            <w:pPr>
              <w:spacing w:line="360" w:lineRule="auto"/>
              <w:rPr>
                <w:color w:val="FF0000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Witness: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49606F" w:rsidRPr="002C7D4E" w14:paraId="43C9B02A" w14:textId="77777777" w:rsidTr="006D14F3">
        <w:trPr>
          <w:trHeight w:val="302"/>
        </w:trPr>
        <w:tc>
          <w:tcPr>
            <w:tcW w:w="5955" w:type="dxa"/>
            <w:gridSpan w:val="2"/>
          </w:tcPr>
          <w:p w14:paraId="315AF085" w14:textId="19B872DD" w:rsidR="0049606F" w:rsidRPr="002C7D4E" w:rsidRDefault="0049606F" w:rsidP="006D14F3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Thawed </w:t>
            </w:r>
            <w:r>
              <w:rPr>
                <w:sz w:val="20"/>
                <w:szCs w:val="20"/>
              </w:rPr>
              <w:t>Eggs</w:t>
            </w:r>
            <w:r w:rsidRPr="002C7D4E">
              <w:rPr>
                <w:sz w:val="20"/>
                <w:szCs w:val="20"/>
              </w:rPr>
              <w:t xml:space="preserve"> into culture dish (</w:t>
            </w:r>
            <w:r>
              <w:rPr>
                <w:sz w:val="20"/>
                <w:szCs w:val="20"/>
              </w:rPr>
              <w:t>Culture dish</w:t>
            </w:r>
            <w:r w:rsidRPr="002C7D4E">
              <w:rPr>
                <w:sz w:val="20"/>
                <w:szCs w:val="20"/>
              </w:rPr>
              <w:t>, Lab notes</w:t>
            </w:r>
            <w:r>
              <w:rPr>
                <w:sz w:val="20"/>
                <w:szCs w:val="20"/>
              </w:rPr>
              <w:t>,</w:t>
            </w:r>
            <w:r w:rsidRPr="002C7D4E">
              <w:rPr>
                <w:sz w:val="20"/>
                <w:szCs w:val="20"/>
              </w:rPr>
              <w:t xml:space="preserve"> RI)</w:t>
            </w:r>
          </w:p>
        </w:tc>
        <w:tc>
          <w:tcPr>
            <w:tcW w:w="5386" w:type="dxa"/>
            <w:gridSpan w:val="2"/>
          </w:tcPr>
          <w:p w14:paraId="08C9E102" w14:textId="77777777" w:rsidR="0049606F" w:rsidRPr="002C7D4E" w:rsidRDefault="0049606F" w:rsidP="006D14F3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49606F" w:rsidRPr="002C7D4E" w14:paraId="68EC0A55" w14:textId="77777777" w:rsidTr="006D14F3">
        <w:trPr>
          <w:trHeight w:val="302"/>
        </w:trPr>
        <w:tc>
          <w:tcPr>
            <w:tcW w:w="5955" w:type="dxa"/>
            <w:gridSpan w:val="2"/>
          </w:tcPr>
          <w:p w14:paraId="2B781C11" w14:textId="0FF77F5C" w:rsidR="0049606F" w:rsidRPr="002C7D4E" w:rsidRDefault="0049606F" w:rsidP="006D14F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Discard warming dish (Check no viable eggs /Lab notes/RI)</w:t>
            </w:r>
          </w:p>
        </w:tc>
        <w:tc>
          <w:tcPr>
            <w:tcW w:w="5386" w:type="dxa"/>
            <w:gridSpan w:val="2"/>
            <w:shd w:val="clear" w:color="auto" w:fill="auto"/>
          </w:tcPr>
          <w:p w14:paraId="39D985BA" w14:textId="77777777" w:rsidR="0049606F" w:rsidRPr="002C7D4E" w:rsidRDefault="0049606F" w:rsidP="006D14F3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 Witness:</w:t>
            </w:r>
            <w:r>
              <w:rPr>
                <w:sz w:val="20"/>
                <w:szCs w:val="20"/>
              </w:rPr>
              <w:t xml:space="preserve"> RI</w:t>
            </w:r>
          </w:p>
        </w:tc>
      </w:tr>
      <w:tr w:rsidR="0049606F" w:rsidRPr="002C7D4E" w14:paraId="482A2773" w14:textId="77777777" w:rsidTr="006D14F3">
        <w:trPr>
          <w:trHeight w:val="302"/>
        </w:trPr>
        <w:tc>
          <w:tcPr>
            <w:tcW w:w="5955" w:type="dxa"/>
            <w:gridSpan w:val="2"/>
          </w:tcPr>
          <w:p w14:paraId="42554FF2" w14:textId="1F2E12CB" w:rsidR="0049606F" w:rsidRPr="002C7D4E" w:rsidRDefault="0049606F" w:rsidP="006D14F3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</w:t>
            </w:r>
            <w:r>
              <w:rPr>
                <w:sz w:val="20"/>
                <w:szCs w:val="20"/>
              </w:rPr>
              <w:t>Eggs</w:t>
            </w:r>
            <w:r w:rsidRPr="002C7D4E">
              <w:rPr>
                <w:sz w:val="20"/>
                <w:szCs w:val="20"/>
              </w:rPr>
              <w:t xml:space="preserve"> Replaced in storage (Straw, Visi, Lab notes, Location)</w:t>
            </w:r>
          </w:p>
        </w:tc>
        <w:tc>
          <w:tcPr>
            <w:tcW w:w="5386" w:type="dxa"/>
            <w:gridSpan w:val="2"/>
            <w:shd w:val="clear" w:color="auto" w:fill="DBECF8" w:themeFill="text2" w:themeFillTint="1A"/>
          </w:tcPr>
          <w:p w14:paraId="5DE8D46C" w14:textId="77777777" w:rsidR="0049606F" w:rsidRPr="002C7D4E" w:rsidRDefault="0049606F" w:rsidP="006D14F3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Operator:                                      </w:t>
            </w:r>
            <w:r>
              <w:rPr>
                <w:sz w:val="20"/>
                <w:szCs w:val="20"/>
              </w:rPr>
              <w:t xml:space="preserve">   </w:t>
            </w:r>
            <w:r w:rsidRPr="002C7D4E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</w:t>
            </w:r>
            <w:r w:rsidRPr="002C7D4E">
              <w:rPr>
                <w:sz w:val="20"/>
                <w:szCs w:val="20"/>
              </w:rPr>
              <w:t>Witness:</w:t>
            </w:r>
            <w:r>
              <w:rPr>
                <w:sz w:val="20"/>
                <w:szCs w:val="20"/>
              </w:rPr>
              <w:t xml:space="preserve">                         / NA</w:t>
            </w:r>
          </w:p>
        </w:tc>
      </w:tr>
      <w:tr w:rsidR="00CF235F" w:rsidRPr="002C7D4E" w14:paraId="4B7E714E" w14:textId="77777777" w:rsidTr="00E00612">
        <w:trPr>
          <w:trHeight w:val="302"/>
        </w:trPr>
        <w:tc>
          <w:tcPr>
            <w:tcW w:w="1151" w:type="dxa"/>
            <w:shd w:val="clear" w:color="auto" w:fill="245980" w:themeFill="text1"/>
          </w:tcPr>
          <w:p w14:paraId="62E8449F" w14:textId="77777777" w:rsidR="00CF235F" w:rsidRPr="002C7D4E" w:rsidRDefault="00CF235F" w:rsidP="006D14F3">
            <w:pPr>
              <w:rPr>
                <w:sz w:val="20"/>
                <w:szCs w:val="20"/>
              </w:rPr>
            </w:pPr>
            <w:r w:rsidRPr="00CF235F">
              <w:rPr>
                <w:color w:val="FFFFFF" w:themeColor="background1"/>
                <w:sz w:val="20"/>
                <w:szCs w:val="20"/>
              </w:rPr>
              <w:t>Comments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0190" w:type="dxa"/>
            <w:gridSpan w:val="3"/>
          </w:tcPr>
          <w:p w14:paraId="1438360E" w14:textId="01DBA8D2" w:rsidR="00CF235F" w:rsidRPr="002C7D4E" w:rsidRDefault="00CF235F" w:rsidP="006D14F3">
            <w:pPr>
              <w:rPr>
                <w:sz w:val="20"/>
                <w:szCs w:val="20"/>
              </w:rPr>
            </w:pPr>
          </w:p>
        </w:tc>
      </w:tr>
    </w:tbl>
    <w:p w14:paraId="14305EFE" w14:textId="65AB3645" w:rsidR="00CD08B3" w:rsidRDefault="0034695A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751291E" wp14:editId="0B58CA5A">
                <wp:simplePos x="0" y="0"/>
                <wp:positionH relativeFrom="column">
                  <wp:posOffset>3296920</wp:posOffset>
                </wp:positionH>
                <wp:positionV relativeFrom="paragraph">
                  <wp:posOffset>16510</wp:posOffset>
                </wp:positionV>
                <wp:extent cx="1733550" cy="1403985"/>
                <wp:effectExtent l="0" t="0" r="19050" b="18415"/>
                <wp:wrapSquare wrapText="bothSides"/>
                <wp:docPr id="4400939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34EC7C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5E612CD5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5101E03D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50045D79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5282D894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00BB75A5" w14:textId="77777777" w:rsidR="00557954" w:rsidRDefault="00557954" w:rsidP="0055795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1291E" id="_x0000_s1028" type="#_x0000_t202" style="position:absolute;left:0;text-align:left;margin-left:259.6pt;margin-top:1.3pt;width:136.5pt;height:110.5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" strokecolor="white" strokeweight=".26467mm">
                <v:textbox style="mso-fit-shape-to-text:t">
                  <w:txbxContent>
                    <w:p w14:paraId="5934EC7C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5E612CD5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5101E03D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50045D79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5282D894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00BB75A5" w14:textId="77777777" w:rsidR="00557954" w:rsidRDefault="00557954" w:rsidP="00557954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70E36462" wp14:editId="430DCC3C">
                <wp:simplePos x="0" y="0"/>
                <wp:positionH relativeFrom="column">
                  <wp:posOffset>85725</wp:posOffset>
                </wp:positionH>
                <wp:positionV relativeFrom="paragraph">
                  <wp:posOffset>45720</wp:posOffset>
                </wp:positionV>
                <wp:extent cx="1266825" cy="1095375"/>
                <wp:effectExtent l="0" t="0" r="9525" b="9525"/>
                <wp:wrapSquare wrapText="bothSides"/>
                <wp:docPr id="25118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856D5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7FE7D6A2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C21F9F6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E7F4EF9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50582FF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F7F30A0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36462" id="_x0000_s1029" type="#_x0000_t202" style="position:absolute;left:0;text-align:left;margin-left:6.75pt;margin-top:3.6pt;width:99.75pt;height:86.2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" stroked="f">
                <v:textbox>
                  <w:txbxContent>
                    <w:p w14:paraId="09B856D5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7FE7D6A2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C21F9F6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E7F4EF9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50582FF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F7F30A0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E665CF" w14:textId="1F2F6FD6" w:rsidR="001B11C3" w:rsidRDefault="001B11C3">
      <w:pPr>
        <w:spacing w:after="0" w:line="240" w:lineRule="auto"/>
      </w:pPr>
    </w:p>
    <w:p w14:paraId="675B3AA7" w14:textId="1FC735D6" w:rsidR="001B11C3" w:rsidRDefault="001B11C3">
      <w:pPr>
        <w:spacing w:after="0" w:line="240" w:lineRule="auto"/>
      </w:pPr>
    </w:p>
    <w:p w14:paraId="5DD4740D" w14:textId="3A3F4857" w:rsidR="001B11C3" w:rsidRDefault="001B11C3">
      <w:pPr>
        <w:spacing w:after="0" w:line="240" w:lineRule="auto"/>
      </w:pPr>
    </w:p>
    <w:p w14:paraId="36D56C9A" w14:textId="3B8A0B68" w:rsidR="001B11C3" w:rsidRDefault="001B11C3">
      <w:pPr>
        <w:spacing w:after="0" w:line="240" w:lineRule="auto"/>
      </w:pPr>
    </w:p>
    <w:p w14:paraId="7C7AAF4B" w14:textId="0B0C5E34" w:rsidR="001B11C3" w:rsidRDefault="001B11C3">
      <w:pPr>
        <w:spacing w:after="0" w:line="240" w:lineRule="auto"/>
      </w:pPr>
    </w:p>
    <w:p w14:paraId="7E254F4E" w14:textId="783D607B" w:rsidR="00CD08B3" w:rsidRDefault="00CD08B3">
      <w:pPr>
        <w:spacing w:after="0" w:line="240" w:lineRule="auto"/>
      </w:pPr>
    </w:p>
    <w:p w14:paraId="1590B441" w14:textId="7EF6D84C" w:rsidR="00C7282F" w:rsidRDefault="008048A6">
      <w:pPr>
        <w:spacing w:after="0" w:line="240" w:lineRule="auto"/>
      </w:pPr>
      <w:r>
        <w:rPr>
          <w:noProof/>
          <w:lang w:eastAsia="en-GB"/>
        </w:rPr>
        <w:drawing>
          <wp:anchor distT="0" distB="0" distL="114300" distR="114300" simplePos="0" relativeHeight="251802624" behindDoc="0" locked="0" layoutInCell="1" allowOverlap="1" wp14:anchorId="3D8D5E33" wp14:editId="28D9AF20">
            <wp:simplePos x="0" y="0"/>
            <wp:positionH relativeFrom="page">
              <wp:posOffset>5767387</wp:posOffset>
            </wp:positionH>
            <wp:positionV relativeFrom="page">
              <wp:posOffset>228600</wp:posOffset>
            </wp:positionV>
            <wp:extent cx="1520456" cy="669851"/>
            <wp:effectExtent l="0" t="0" r="0" b="0"/>
            <wp:wrapSquare wrapText="bothSides"/>
            <wp:docPr id="165405369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2344"/>
        <w:gridCol w:w="2051"/>
        <w:gridCol w:w="2127"/>
        <w:gridCol w:w="2569"/>
        <w:gridCol w:w="2250"/>
      </w:tblGrid>
      <w:tr w:rsidR="001D5DB8" w14:paraId="614F8391" w14:textId="77777777" w:rsidTr="003A742D">
        <w:trPr>
          <w:trHeight w:val="774"/>
        </w:trPr>
        <w:tc>
          <w:tcPr>
            <w:tcW w:w="2344" w:type="dxa"/>
            <w:shd w:val="clear" w:color="auto" w:fill="245980" w:themeFill="text1"/>
          </w:tcPr>
          <w:p w14:paraId="76B7FC9A" w14:textId="6527762A" w:rsidR="001D5DB8" w:rsidRPr="00797D61" w:rsidRDefault="00B6527F">
            <w:pPr>
              <w:rPr>
                <w:sz w:val="20"/>
                <w:szCs w:val="20"/>
              </w:rPr>
            </w:pPr>
            <w:r w:rsidRPr="00797D61">
              <w:rPr>
                <w:color w:val="FFFFFF" w:themeColor="background1"/>
                <w:sz w:val="20"/>
                <w:szCs w:val="20"/>
              </w:rPr>
              <w:t>Thaw</w:t>
            </w:r>
            <w:r w:rsidR="001D5DB8" w:rsidRPr="00797D61">
              <w:rPr>
                <w:color w:val="FFFFFF" w:themeColor="background1"/>
                <w:sz w:val="20"/>
                <w:szCs w:val="20"/>
              </w:rPr>
              <w:t xml:space="preserve"> Details</w:t>
            </w:r>
          </w:p>
        </w:tc>
        <w:tc>
          <w:tcPr>
            <w:tcW w:w="8997" w:type="dxa"/>
            <w:gridSpan w:val="4"/>
          </w:tcPr>
          <w:p w14:paraId="55CC7E2A" w14:textId="5E468BEF" w:rsidR="001D5DB8" w:rsidRPr="00797D61" w:rsidRDefault="001D5DB8" w:rsidP="00AF4E91">
            <w:pPr>
              <w:spacing w:line="360" w:lineRule="auto"/>
              <w:rPr>
                <w:sz w:val="20"/>
                <w:szCs w:val="20"/>
              </w:rPr>
            </w:pPr>
            <w:r w:rsidRPr="00797D61">
              <w:rPr>
                <w:sz w:val="20"/>
                <w:szCs w:val="20"/>
              </w:rPr>
              <w:t>Date</w:t>
            </w:r>
            <w:r w:rsidR="00B6527F" w:rsidRPr="00797D61">
              <w:rPr>
                <w:sz w:val="20"/>
                <w:szCs w:val="20"/>
              </w:rPr>
              <w:t xml:space="preserve"> of Thaw</w:t>
            </w:r>
            <w:r w:rsidRPr="00797D61">
              <w:rPr>
                <w:sz w:val="20"/>
                <w:szCs w:val="20"/>
              </w:rPr>
              <w:t xml:space="preserve">:                               </w:t>
            </w:r>
            <w:r w:rsidR="00B546BD" w:rsidRPr="00797D61">
              <w:rPr>
                <w:sz w:val="20"/>
                <w:szCs w:val="20"/>
              </w:rPr>
              <w:t xml:space="preserve">       </w:t>
            </w:r>
            <w:r w:rsidR="00B6527F" w:rsidRPr="00797D61">
              <w:rPr>
                <w:sz w:val="20"/>
                <w:szCs w:val="20"/>
              </w:rPr>
              <w:t xml:space="preserve"> </w:t>
            </w:r>
            <w:r w:rsidR="00147293" w:rsidRPr="00797D61">
              <w:rPr>
                <w:sz w:val="20"/>
                <w:szCs w:val="20"/>
              </w:rPr>
              <w:t xml:space="preserve">      </w:t>
            </w:r>
            <w:r w:rsidRPr="00797D61">
              <w:rPr>
                <w:sz w:val="20"/>
                <w:szCs w:val="20"/>
              </w:rPr>
              <w:t xml:space="preserve">Time:                                  </w:t>
            </w:r>
            <w:r w:rsidR="00B546BD" w:rsidRPr="00797D61">
              <w:rPr>
                <w:sz w:val="20"/>
                <w:szCs w:val="20"/>
              </w:rPr>
              <w:t xml:space="preserve">       </w:t>
            </w:r>
            <w:r w:rsidRPr="00797D61">
              <w:rPr>
                <w:sz w:val="20"/>
                <w:szCs w:val="20"/>
              </w:rPr>
              <w:t>Operator:</w:t>
            </w:r>
          </w:p>
          <w:p w14:paraId="582367BC" w14:textId="42101B86" w:rsidR="001D5DB8" w:rsidRPr="00797D61" w:rsidRDefault="00B6527F" w:rsidP="00AF4E91">
            <w:pPr>
              <w:spacing w:line="360" w:lineRule="auto"/>
              <w:rPr>
                <w:sz w:val="20"/>
                <w:szCs w:val="20"/>
              </w:rPr>
            </w:pPr>
            <w:r w:rsidRPr="00797D61">
              <w:rPr>
                <w:sz w:val="20"/>
                <w:szCs w:val="20"/>
              </w:rPr>
              <w:t>Warming</w:t>
            </w:r>
            <w:r w:rsidR="00B546BD" w:rsidRPr="00797D61">
              <w:rPr>
                <w:sz w:val="20"/>
                <w:szCs w:val="20"/>
              </w:rPr>
              <w:t xml:space="preserve"> solution:</w:t>
            </w:r>
            <w:r w:rsidR="005B1712" w:rsidRPr="00797D61">
              <w:rPr>
                <w:sz w:val="20"/>
                <w:szCs w:val="20"/>
              </w:rPr>
              <w:t xml:space="preserve"> </w:t>
            </w:r>
            <w:r w:rsidR="00147293" w:rsidRPr="00797D61">
              <w:rPr>
                <w:sz w:val="20"/>
                <w:szCs w:val="20"/>
              </w:rPr>
              <w:t>Vitrolife/………………….</w:t>
            </w:r>
            <w:r w:rsidR="005B1712" w:rsidRPr="00797D61">
              <w:rPr>
                <w:sz w:val="20"/>
                <w:szCs w:val="20"/>
              </w:rPr>
              <w:t xml:space="preserve">  </w:t>
            </w:r>
            <w:r w:rsidR="00B546BD" w:rsidRPr="00797D61">
              <w:rPr>
                <w:sz w:val="20"/>
                <w:szCs w:val="20"/>
              </w:rPr>
              <w:t xml:space="preserve">Expiry date:                        </w:t>
            </w:r>
            <w:r w:rsidR="005B1712" w:rsidRPr="00797D61">
              <w:rPr>
                <w:sz w:val="20"/>
                <w:szCs w:val="20"/>
              </w:rPr>
              <w:t xml:space="preserve">     </w:t>
            </w:r>
            <w:r w:rsidRPr="00797D61">
              <w:rPr>
                <w:sz w:val="20"/>
                <w:szCs w:val="20"/>
              </w:rPr>
              <w:t xml:space="preserve">Post Thaw </w:t>
            </w:r>
            <w:r w:rsidR="001D5DB8" w:rsidRPr="00797D61">
              <w:rPr>
                <w:sz w:val="20"/>
                <w:szCs w:val="20"/>
              </w:rPr>
              <w:t>Incubator:</w:t>
            </w:r>
            <w:r w:rsidR="005B1712" w:rsidRPr="00797D61">
              <w:rPr>
                <w:sz w:val="20"/>
                <w:szCs w:val="20"/>
              </w:rPr>
              <w:t xml:space="preserve"> </w:t>
            </w:r>
          </w:p>
        </w:tc>
      </w:tr>
      <w:tr w:rsidR="004F180F" w14:paraId="3127F471" w14:textId="77777777" w:rsidTr="004F180F">
        <w:tc>
          <w:tcPr>
            <w:tcW w:w="2344" w:type="dxa"/>
          </w:tcPr>
          <w:p w14:paraId="42773D93" w14:textId="09110611" w:rsidR="004F180F" w:rsidRPr="00080AA8" w:rsidRDefault="004F180F" w:rsidP="00112E72">
            <w:pPr>
              <w:jc w:val="center"/>
              <w:rPr>
                <w:b/>
                <w:bCs/>
                <w:sz w:val="20"/>
                <w:szCs w:val="20"/>
              </w:rPr>
            </w:pPr>
            <w:r w:rsidRPr="00080AA8">
              <w:rPr>
                <w:b/>
                <w:bCs/>
                <w:sz w:val="20"/>
                <w:szCs w:val="20"/>
              </w:rPr>
              <w:t>Date of Freeze</w:t>
            </w:r>
          </w:p>
        </w:tc>
        <w:tc>
          <w:tcPr>
            <w:tcW w:w="2051" w:type="dxa"/>
          </w:tcPr>
          <w:p w14:paraId="7381F974" w14:textId="375C1B04" w:rsidR="004F180F" w:rsidRPr="00080AA8" w:rsidRDefault="004F180F" w:rsidP="00112E72">
            <w:pPr>
              <w:jc w:val="center"/>
              <w:rPr>
                <w:b/>
                <w:bCs/>
                <w:sz w:val="20"/>
                <w:szCs w:val="20"/>
              </w:rPr>
            </w:pPr>
            <w:r w:rsidRPr="00080AA8">
              <w:rPr>
                <w:b/>
                <w:bCs/>
                <w:sz w:val="20"/>
                <w:szCs w:val="20"/>
              </w:rPr>
              <w:t>No. Thawed</w:t>
            </w:r>
          </w:p>
        </w:tc>
        <w:tc>
          <w:tcPr>
            <w:tcW w:w="2127" w:type="dxa"/>
          </w:tcPr>
          <w:p w14:paraId="12AD186B" w14:textId="0A5ECB7A" w:rsidR="004F180F" w:rsidRPr="00080AA8" w:rsidRDefault="004F180F" w:rsidP="00CE023C">
            <w:pPr>
              <w:jc w:val="center"/>
              <w:rPr>
                <w:b/>
                <w:bCs/>
                <w:sz w:val="20"/>
                <w:szCs w:val="20"/>
              </w:rPr>
            </w:pPr>
            <w:r w:rsidRPr="00080AA8">
              <w:rPr>
                <w:b/>
                <w:bCs/>
                <w:sz w:val="20"/>
                <w:szCs w:val="20"/>
              </w:rPr>
              <w:t>No. Survived</w:t>
            </w:r>
          </w:p>
        </w:tc>
        <w:tc>
          <w:tcPr>
            <w:tcW w:w="2569" w:type="dxa"/>
          </w:tcPr>
          <w:p w14:paraId="1A0B4377" w14:textId="7F2D186B" w:rsidR="004F180F" w:rsidRPr="00080AA8" w:rsidRDefault="004F180F" w:rsidP="0073785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 Recovered from Device</w:t>
            </w:r>
          </w:p>
        </w:tc>
        <w:tc>
          <w:tcPr>
            <w:tcW w:w="2250" w:type="dxa"/>
          </w:tcPr>
          <w:p w14:paraId="2D870DC4" w14:textId="5848560B" w:rsidR="004F180F" w:rsidRPr="00080AA8" w:rsidRDefault="004F180F" w:rsidP="00737855">
            <w:pPr>
              <w:jc w:val="center"/>
              <w:rPr>
                <w:b/>
                <w:bCs/>
                <w:sz w:val="20"/>
                <w:szCs w:val="20"/>
              </w:rPr>
            </w:pPr>
            <w:r w:rsidRPr="00080AA8">
              <w:rPr>
                <w:b/>
                <w:bCs/>
                <w:sz w:val="20"/>
                <w:szCs w:val="20"/>
              </w:rPr>
              <w:t>No. Suitable for ICSI</w:t>
            </w:r>
          </w:p>
        </w:tc>
      </w:tr>
      <w:tr w:rsidR="004F180F" w14:paraId="759D9703" w14:textId="77777777" w:rsidTr="004F180F">
        <w:tc>
          <w:tcPr>
            <w:tcW w:w="2344" w:type="dxa"/>
          </w:tcPr>
          <w:p w14:paraId="64D95D87" w14:textId="77777777" w:rsidR="004F180F" w:rsidRPr="00797D61" w:rsidRDefault="004F180F" w:rsidP="00797D6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2051" w:type="dxa"/>
          </w:tcPr>
          <w:p w14:paraId="01E5F304" w14:textId="77777777" w:rsidR="004F180F" w:rsidRPr="00797D61" w:rsidRDefault="004F180F" w:rsidP="00797D6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14:paraId="6660BDB7" w14:textId="77777777" w:rsidR="004F180F" w:rsidRPr="00797D61" w:rsidRDefault="004F180F" w:rsidP="00797D61">
            <w:pPr>
              <w:spacing w:line="480" w:lineRule="auto"/>
              <w:rPr>
                <w:sz w:val="20"/>
                <w:szCs w:val="20"/>
              </w:rPr>
            </w:pPr>
          </w:p>
        </w:tc>
        <w:tc>
          <w:tcPr>
            <w:tcW w:w="2569" w:type="dxa"/>
          </w:tcPr>
          <w:p w14:paraId="0A4AEA18" w14:textId="77777777" w:rsidR="004F180F" w:rsidRPr="00797D61" w:rsidRDefault="004F180F" w:rsidP="00797D61">
            <w:pPr>
              <w:spacing w:line="48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14:paraId="1ED1E727" w14:textId="3B5A17AC" w:rsidR="004F180F" w:rsidRPr="00797D61" w:rsidRDefault="004F180F" w:rsidP="00797D61">
            <w:pPr>
              <w:spacing w:line="480" w:lineRule="auto"/>
              <w:jc w:val="center"/>
              <w:rPr>
                <w:sz w:val="20"/>
                <w:szCs w:val="20"/>
              </w:rPr>
            </w:pPr>
          </w:p>
        </w:tc>
      </w:tr>
      <w:tr w:rsidR="00CE023C" w14:paraId="718E7F0B" w14:textId="77777777" w:rsidTr="00293871">
        <w:tc>
          <w:tcPr>
            <w:tcW w:w="11341" w:type="dxa"/>
            <w:gridSpan w:val="5"/>
          </w:tcPr>
          <w:p w14:paraId="6CA51A79" w14:textId="77777777" w:rsidR="00557954" w:rsidRPr="00797D61" w:rsidRDefault="00CE023C" w:rsidP="001E4DFC">
            <w:pPr>
              <w:rPr>
                <w:sz w:val="20"/>
                <w:szCs w:val="20"/>
              </w:rPr>
            </w:pPr>
            <w:r w:rsidRPr="00797D61">
              <w:rPr>
                <w:sz w:val="20"/>
                <w:szCs w:val="20"/>
              </w:rPr>
              <w:t>Comments:</w:t>
            </w:r>
          </w:p>
          <w:p w14:paraId="2A4D9125" w14:textId="77777777" w:rsidR="00737855" w:rsidRPr="00797D61" w:rsidRDefault="00737855" w:rsidP="001E4DFC">
            <w:pPr>
              <w:rPr>
                <w:sz w:val="20"/>
                <w:szCs w:val="20"/>
              </w:rPr>
            </w:pPr>
          </w:p>
          <w:p w14:paraId="1CA5FE3E" w14:textId="77777777" w:rsidR="00737855" w:rsidRDefault="00737855" w:rsidP="001E4DFC">
            <w:pPr>
              <w:rPr>
                <w:sz w:val="20"/>
                <w:szCs w:val="20"/>
              </w:rPr>
            </w:pPr>
          </w:p>
          <w:p w14:paraId="0BE52A25" w14:textId="04FB827B" w:rsidR="006737DA" w:rsidRPr="00797D61" w:rsidRDefault="006737DA" w:rsidP="001E4DFC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286" w:tblpY="373"/>
        <w:tblW w:w="5387" w:type="dxa"/>
        <w:tblLook w:val="04A0" w:firstRow="1" w:lastRow="0" w:firstColumn="1" w:lastColumn="0" w:noHBand="0" w:noVBand="1"/>
      </w:tblPr>
      <w:tblGrid>
        <w:gridCol w:w="1560"/>
        <w:gridCol w:w="1979"/>
        <w:gridCol w:w="1848"/>
      </w:tblGrid>
      <w:tr w:rsidR="0034695A" w:rsidRPr="001B176A" w14:paraId="1B279C13" w14:textId="77777777" w:rsidTr="0034695A">
        <w:tc>
          <w:tcPr>
            <w:tcW w:w="5387" w:type="dxa"/>
            <w:gridSpan w:val="3"/>
            <w:shd w:val="clear" w:color="auto" w:fill="245980" w:themeFill="text1"/>
          </w:tcPr>
          <w:p w14:paraId="5CD965EA" w14:textId="77777777" w:rsidR="0034695A" w:rsidRPr="001B176A" w:rsidRDefault="0034695A" w:rsidP="0034695A">
            <w:pPr>
              <w:tabs>
                <w:tab w:val="left" w:pos="2100"/>
              </w:tabs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Fertilisation Check Summary</w:t>
            </w:r>
          </w:p>
        </w:tc>
      </w:tr>
      <w:tr w:rsidR="0034695A" w:rsidRPr="001B176A" w14:paraId="34B75CED" w14:textId="77777777" w:rsidTr="0034695A">
        <w:tc>
          <w:tcPr>
            <w:tcW w:w="5387" w:type="dxa"/>
            <w:gridSpan w:val="3"/>
          </w:tcPr>
          <w:p w14:paraId="599B451D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jc w:val="left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Date:                              Time:                           Operator:</w:t>
            </w:r>
          </w:p>
        </w:tc>
      </w:tr>
      <w:tr w:rsidR="0034695A" w:rsidRPr="001B176A" w14:paraId="565290A4" w14:textId="77777777" w:rsidTr="00213ED3">
        <w:tc>
          <w:tcPr>
            <w:tcW w:w="1560" w:type="dxa"/>
          </w:tcPr>
          <w:p w14:paraId="7974BF72" w14:textId="77777777" w:rsidR="0034695A" w:rsidRPr="00775727" w:rsidRDefault="0034695A" w:rsidP="00080AA8">
            <w:pPr>
              <w:tabs>
                <w:tab w:val="left" w:pos="2100"/>
              </w:tabs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Fert I</w:t>
            </w:r>
            <w:r w:rsidRPr="00775727">
              <w:rPr>
                <w:sz w:val="20"/>
                <w:szCs w:val="20"/>
              </w:rPr>
              <w:t>ncubator</w:t>
            </w:r>
          </w:p>
        </w:tc>
        <w:tc>
          <w:tcPr>
            <w:tcW w:w="1979" w:type="dxa"/>
          </w:tcPr>
          <w:p w14:paraId="0EE15FF8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772B61C4" w14:textId="75DD3D98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Dish</w:t>
            </w:r>
            <w:r w:rsidRPr="00775727">
              <w:rPr>
                <w:sz w:val="20"/>
                <w:szCs w:val="20"/>
              </w:rPr>
              <w:t xml:space="preserve"> 8 Well / 16 well</w:t>
            </w:r>
          </w:p>
        </w:tc>
      </w:tr>
      <w:tr w:rsidR="0034695A" w:rsidRPr="001B176A" w14:paraId="4DA86314" w14:textId="77777777" w:rsidTr="00213ED3">
        <w:tc>
          <w:tcPr>
            <w:tcW w:w="1560" w:type="dxa"/>
            <w:shd w:val="clear" w:color="auto" w:fill="245980" w:themeFill="text1"/>
          </w:tcPr>
          <w:p w14:paraId="3883C7E8" w14:textId="77777777" w:rsidR="0034695A" w:rsidRPr="003920B8" w:rsidRDefault="0034695A" w:rsidP="0034695A">
            <w:pPr>
              <w:tabs>
                <w:tab w:val="left" w:pos="2100"/>
              </w:tabs>
              <w:spacing w:line="276" w:lineRule="auto"/>
              <w:ind w:left="164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79" w:type="dxa"/>
            <w:shd w:val="clear" w:color="auto" w:fill="245980" w:themeFill="text1"/>
          </w:tcPr>
          <w:p w14:paraId="3298F170" w14:textId="77777777" w:rsidR="0034695A" w:rsidRPr="003920B8" w:rsidRDefault="0034695A" w:rsidP="0034695A">
            <w:pPr>
              <w:tabs>
                <w:tab w:val="left" w:pos="2100"/>
              </w:tabs>
              <w:spacing w:line="276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920B8">
              <w:rPr>
                <w:b/>
                <w:bCs/>
                <w:color w:val="FFFFFF" w:themeColor="background1"/>
                <w:sz w:val="20"/>
                <w:szCs w:val="20"/>
              </w:rPr>
              <w:t>Initial Check</w:t>
            </w:r>
          </w:p>
        </w:tc>
        <w:tc>
          <w:tcPr>
            <w:tcW w:w="1848" w:type="dxa"/>
            <w:shd w:val="clear" w:color="auto" w:fill="245980" w:themeFill="text1"/>
          </w:tcPr>
          <w:p w14:paraId="30732D94" w14:textId="1B198C8C" w:rsidR="0034695A" w:rsidRPr="003920B8" w:rsidRDefault="0034695A" w:rsidP="0034695A">
            <w:pPr>
              <w:tabs>
                <w:tab w:val="left" w:pos="2100"/>
              </w:tabs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920B8">
              <w:rPr>
                <w:b/>
                <w:bCs/>
                <w:color w:val="FFFFFF" w:themeColor="background1"/>
                <w:sz w:val="20"/>
                <w:szCs w:val="20"/>
              </w:rPr>
              <w:t>Re-check</w:t>
            </w:r>
          </w:p>
        </w:tc>
      </w:tr>
      <w:tr w:rsidR="0034695A" w:rsidRPr="001B176A" w14:paraId="09454D7F" w14:textId="77777777" w:rsidTr="00213ED3">
        <w:tc>
          <w:tcPr>
            <w:tcW w:w="1560" w:type="dxa"/>
          </w:tcPr>
          <w:p w14:paraId="4FEDC7B6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No. 2PN</w:t>
            </w:r>
          </w:p>
        </w:tc>
        <w:tc>
          <w:tcPr>
            <w:tcW w:w="1979" w:type="dxa"/>
          </w:tcPr>
          <w:p w14:paraId="70137BF6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36878D52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34695A" w:rsidRPr="001B176A" w14:paraId="5BEFC49A" w14:textId="77777777" w:rsidTr="00213ED3">
        <w:tc>
          <w:tcPr>
            <w:tcW w:w="1560" w:type="dxa"/>
          </w:tcPr>
          <w:p w14:paraId="42BAB849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No. 1PN</w:t>
            </w:r>
          </w:p>
        </w:tc>
        <w:tc>
          <w:tcPr>
            <w:tcW w:w="1979" w:type="dxa"/>
          </w:tcPr>
          <w:p w14:paraId="103C9660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7F6189C8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34695A" w:rsidRPr="001B176A" w14:paraId="45C9DAB8" w14:textId="77777777" w:rsidTr="00213ED3">
        <w:tc>
          <w:tcPr>
            <w:tcW w:w="1560" w:type="dxa"/>
          </w:tcPr>
          <w:p w14:paraId="18562708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 xml:space="preserve">No. </w:t>
            </w:r>
            <w:r>
              <w:rPr>
                <w:rFonts w:cs="Calibri"/>
                <w:sz w:val="20"/>
                <w:szCs w:val="20"/>
              </w:rPr>
              <w:t>≥</w:t>
            </w:r>
            <w:r w:rsidRPr="00775727">
              <w:rPr>
                <w:sz w:val="20"/>
                <w:szCs w:val="20"/>
              </w:rPr>
              <w:t>3PNs</w:t>
            </w:r>
          </w:p>
        </w:tc>
        <w:tc>
          <w:tcPr>
            <w:tcW w:w="1979" w:type="dxa"/>
          </w:tcPr>
          <w:p w14:paraId="3C2424A4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519E6D09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34695A" w:rsidRPr="001B176A" w14:paraId="7BFF7EFD" w14:textId="77777777" w:rsidTr="00213ED3">
        <w:trPr>
          <w:trHeight w:val="411"/>
        </w:trPr>
        <w:tc>
          <w:tcPr>
            <w:tcW w:w="1560" w:type="dxa"/>
          </w:tcPr>
          <w:p w14:paraId="6BD8A69F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No. 0PN      </w:t>
            </w:r>
          </w:p>
        </w:tc>
        <w:tc>
          <w:tcPr>
            <w:tcW w:w="1979" w:type="dxa"/>
          </w:tcPr>
          <w:p w14:paraId="09374297" w14:textId="76F71A8C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2802518E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34695A" w:rsidRPr="001B176A" w14:paraId="14F822AD" w14:textId="77777777" w:rsidTr="00213ED3">
        <w:tc>
          <w:tcPr>
            <w:tcW w:w="1560" w:type="dxa"/>
          </w:tcPr>
          <w:p w14:paraId="13B797EA" w14:textId="77777777" w:rsidR="0034695A" w:rsidRPr="00775727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Degenerate</w:t>
            </w:r>
          </w:p>
        </w:tc>
        <w:tc>
          <w:tcPr>
            <w:tcW w:w="1979" w:type="dxa"/>
          </w:tcPr>
          <w:p w14:paraId="054BA3FC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48" w:type="dxa"/>
          </w:tcPr>
          <w:p w14:paraId="41DEA1F6" w14:textId="77777777" w:rsidR="0034695A" w:rsidRPr="00775727" w:rsidRDefault="0034695A" w:rsidP="00080AA8">
            <w:pPr>
              <w:tabs>
                <w:tab w:val="left" w:pos="2100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34695A" w:rsidRPr="001B176A" w14:paraId="27BD5931" w14:textId="77777777" w:rsidTr="0034695A">
        <w:trPr>
          <w:trHeight w:val="328"/>
        </w:trPr>
        <w:tc>
          <w:tcPr>
            <w:tcW w:w="1560" w:type="dxa"/>
          </w:tcPr>
          <w:p w14:paraId="0E570531" w14:textId="77777777" w:rsidR="0034695A" w:rsidRPr="001B176A" w:rsidRDefault="0034695A" w:rsidP="0034695A">
            <w:pPr>
              <w:tabs>
                <w:tab w:val="left" w:pos="2100"/>
              </w:tabs>
              <w:jc w:val="center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Re-</w:t>
            </w:r>
            <w:r>
              <w:rPr>
                <w:sz w:val="20"/>
                <w:szCs w:val="20"/>
              </w:rPr>
              <w:t>C</w:t>
            </w:r>
            <w:r w:rsidRPr="001B176A">
              <w:rPr>
                <w:sz w:val="20"/>
                <w:szCs w:val="20"/>
              </w:rPr>
              <w:t xml:space="preserve">heck </w:t>
            </w:r>
            <w:r>
              <w:rPr>
                <w:sz w:val="20"/>
                <w:szCs w:val="20"/>
              </w:rPr>
              <w:t>N</w:t>
            </w:r>
            <w:r w:rsidRPr="001B176A">
              <w:rPr>
                <w:sz w:val="20"/>
                <w:szCs w:val="20"/>
              </w:rPr>
              <w:t>eeded</w:t>
            </w:r>
          </w:p>
        </w:tc>
        <w:tc>
          <w:tcPr>
            <w:tcW w:w="3827" w:type="dxa"/>
            <w:gridSpan w:val="2"/>
            <w:shd w:val="clear" w:color="auto" w:fill="FFFFFF" w:themeFill="background1"/>
          </w:tcPr>
          <w:p w14:paraId="3B6EE113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1B176A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No            Time:</w:t>
            </w:r>
          </w:p>
        </w:tc>
      </w:tr>
      <w:tr w:rsidR="0034695A" w:rsidRPr="001B176A" w14:paraId="2594C0C0" w14:textId="77777777" w:rsidTr="00CF235F">
        <w:trPr>
          <w:trHeight w:val="519"/>
        </w:trPr>
        <w:tc>
          <w:tcPr>
            <w:tcW w:w="1560" w:type="dxa"/>
            <w:shd w:val="clear" w:color="auto" w:fill="245980" w:themeFill="text1"/>
          </w:tcPr>
          <w:p w14:paraId="261364A0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CF235F">
              <w:rPr>
                <w:color w:val="FFFFFF" w:themeColor="background1"/>
                <w:sz w:val="20"/>
                <w:szCs w:val="20"/>
              </w:rPr>
              <w:t>Comments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827" w:type="dxa"/>
            <w:gridSpan w:val="2"/>
          </w:tcPr>
          <w:p w14:paraId="51080DF7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2871D278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3D0C8D47" w14:textId="77777777" w:rsidR="00CF235F" w:rsidRPr="001B176A" w:rsidRDefault="00CF235F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75" w:tblpY="388"/>
        <w:tblW w:w="0" w:type="auto"/>
        <w:tblLook w:val="04A0" w:firstRow="1" w:lastRow="0" w:firstColumn="1" w:lastColumn="0" w:noHBand="0" w:noVBand="1"/>
      </w:tblPr>
      <w:tblGrid>
        <w:gridCol w:w="2410"/>
        <w:gridCol w:w="1292"/>
        <w:gridCol w:w="2252"/>
      </w:tblGrid>
      <w:tr w:rsidR="0034695A" w:rsidRPr="001B176A" w14:paraId="60F5A3F8" w14:textId="77777777" w:rsidTr="0034695A">
        <w:tc>
          <w:tcPr>
            <w:tcW w:w="5954" w:type="dxa"/>
            <w:gridSpan w:val="3"/>
            <w:shd w:val="clear" w:color="auto" w:fill="245980" w:themeFill="text1"/>
          </w:tcPr>
          <w:p w14:paraId="2025B0A0" w14:textId="7F47E183" w:rsidR="0034695A" w:rsidRPr="001B176A" w:rsidRDefault="0034695A" w:rsidP="0034695A">
            <w:pPr>
              <w:tabs>
                <w:tab w:val="left" w:pos="2100"/>
              </w:tabs>
              <w:ind w:left="164" w:hanging="164"/>
              <w:jc w:val="left"/>
              <w:rPr>
                <w:b/>
                <w:bCs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ICSI</w:t>
            </w:r>
          </w:p>
        </w:tc>
      </w:tr>
      <w:tr w:rsidR="0034695A" w:rsidRPr="001B176A" w14:paraId="014F2580" w14:textId="77777777" w:rsidTr="0034695A">
        <w:tc>
          <w:tcPr>
            <w:tcW w:w="5954" w:type="dxa"/>
            <w:gridSpan w:val="3"/>
          </w:tcPr>
          <w:p w14:paraId="4AA043A0" w14:textId="77777777" w:rsidR="0034695A" w:rsidRPr="001B176A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Date:                                 </w:t>
            </w:r>
            <w:r>
              <w:rPr>
                <w:sz w:val="20"/>
                <w:szCs w:val="20"/>
              </w:rPr>
              <w:t xml:space="preserve">         </w:t>
            </w:r>
            <w:r w:rsidRPr="001B176A">
              <w:rPr>
                <w:sz w:val="20"/>
                <w:szCs w:val="20"/>
              </w:rPr>
              <w:t>Time:                           Operator:</w:t>
            </w:r>
          </w:p>
        </w:tc>
      </w:tr>
      <w:tr w:rsidR="0034695A" w:rsidRPr="001B176A" w14:paraId="431C3716" w14:textId="77777777" w:rsidTr="0034695A">
        <w:tc>
          <w:tcPr>
            <w:tcW w:w="2410" w:type="dxa"/>
          </w:tcPr>
          <w:p w14:paraId="545E40D8" w14:textId="77777777" w:rsidR="0034695A" w:rsidRPr="001B176A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ICSI </w:t>
            </w:r>
            <w:r>
              <w:rPr>
                <w:sz w:val="20"/>
                <w:szCs w:val="20"/>
              </w:rPr>
              <w:t>R</w:t>
            </w:r>
            <w:r w:rsidRPr="001B176A">
              <w:rPr>
                <w:sz w:val="20"/>
                <w:szCs w:val="20"/>
              </w:rPr>
              <w:t>ig.</w:t>
            </w:r>
          </w:p>
        </w:tc>
        <w:tc>
          <w:tcPr>
            <w:tcW w:w="3544" w:type="dxa"/>
            <w:gridSpan w:val="2"/>
          </w:tcPr>
          <w:p w14:paraId="3EEA71CA" w14:textId="011C5717" w:rsidR="0034695A" w:rsidRPr="001B176A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4695A" w:rsidRPr="001B176A" w14:paraId="257B0E1E" w14:textId="77777777" w:rsidTr="0034695A">
        <w:tc>
          <w:tcPr>
            <w:tcW w:w="2410" w:type="dxa"/>
          </w:tcPr>
          <w:p w14:paraId="2C7A25A1" w14:textId="77777777" w:rsidR="0034695A" w:rsidRPr="001B176A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No. </w:t>
            </w:r>
            <w:r>
              <w:rPr>
                <w:sz w:val="20"/>
                <w:szCs w:val="20"/>
              </w:rPr>
              <w:t>I</w:t>
            </w:r>
            <w:r w:rsidRPr="001B176A">
              <w:rPr>
                <w:sz w:val="20"/>
                <w:szCs w:val="20"/>
              </w:rPr>
              <w:t>njected</w:t>
            </w:r>
          </w:p>
        </w:tc>
        <w:tc>
          <w:tcPr>
            <w:tcW w:w="3544" w:type="dxa"/>
            <w:gridSpan w:val="2"/>
          </w:tcPr>
          <w:p w14:paraId="650254C6" w14:textId="77777777" w:rsidR="0034695A" w:rsidRPr="001B176A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4695A" w:rsidRPr="001B176A" w14:paraId="39DF8049" w14:textId="77777777" w:rsidTr="0034695A">
        <w:tc>
          <w:tcPr>
            <w:tcW w:w="2410" w:type="dxa"/>
          </w:tcPr>
          <w:p w14:paraId="7CD954BC" w14:textId="77777777" w:rsidR="0034695A" w:rsidRPr="0011248E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ICSI Add On’s</w:t>
            </w:r>
          </w:p>
        </w:tc>
        <w:tc>
          <w:tcPr>
            <w:tcW w:w="3544" w:type="dxa"/>
            <w:gridSpan w:val="2"/>
          </w:tcPr>
          <w:p w14:paraId="3894A735" w14:textId="77777777" w:rsidR="0034695A" w:rsidRPr="0011248E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Sperm Mobil  / AOA  / PICSI  / IMSI</w:t>
            </w:r>
          </w:p>
        </w:tc>
      </w:tr>
      <w:tr w:rsidR="0034695A" w:rsidRPr="001B176A" w14:paraId="5CB9CA79" w14:textId="77777777" w:rsidTr="0034695A">
        <w:tc>
          <w:tcPr>
            <w:tcW w:w="2410" w:type="dxa"/>
          </w:tcPr>
          <w:p w14:paraId="4E4936CD" w14:textId="77777777" w:rsidR="0034695A" w:rsidRPr="0011248E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 ICSI </w:t>
            </w:r>
            <w:r w:rsidRPr="0011248E">
              <w:rPr>
                <w:sz w:val="20"/>
                <w:szCs w:val="20"/>
              </w:rPr>
              <w:t>Incubator</w:t>
            </w:r>
          </w:p>
        </w:tc>
        <w:tc>
          <w:tcPr>
            <w:tcW w:w="1292" w:type="dxa"/>
            <w:shd w:val="clear" w:color="auto" w:fill="auto"/>
          </w:tcPr>
          <w:p w14:paraId="69C83ED8" w14:textId="77777777" w:rsidR="0034695A" w:rsidRPr="0011248E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252" w:type="dxa"/>
            <w:shd w:val="clear" w:color="auto" w:fill="auto"/>
          </w:tcPr>
          <w:p w14:paraId="421FE5A5" w14:textId="77777777" w:rsidR="0034695A" w:rsidRPr="0011248E" w:rsidRDefault="0034695A" w:rsidP="0034695A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Dish: </w:t>
            </w:r>
            <w:r w:rsidRPr="0011248E">
              <w:rPr>
                <w:sz w:val="20"/>
                <w:szCs w:val="20"/>
              </w:rPr>
              <w:t xml:space="preserve"> 8 Well / 16 Well</w:t>
            </w:r>
          </w:p>
        </w:tc>
      </w:tr>
      <w:tr w:rsidR="0034695A" w:rsidRPr="001B176A" w14:paraId="46EA5E06" w14:textId="77777777" w:rsidTr="0034695A">
        <w:tc>
          <w:tcPr>
            <w:tcW w:w="2410" w:type="dxa"/>
          </w:tcPr>
          <w:p w14:paraId="5E99747F" w14:textId="77777777" w:rsidR="0034695A" w:rsidRPr="00B15AB3" w:rsidRDefault="0034695A" w:rsidP="0034695A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B15AB3">
              <w:rPr>
                <w:b/>
                <w:bCs/>
                <w:sz w:val="20"/>
                <w:szCs w:val="20"/>
              </w:rPr>
              <w:t>Gametes into ICSI dish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(dishes/stock, lab notes, RI)</w:t>
            </w:r>
          </w:p>
        </w:tc>
        <w:tc>
          <w:tcPr>
            <w:tcW w:w="3544" w:type="dxa"/>
            <w:gridSpan w:val="2"/>
            <w:shd w:val="clear" w:color="auto" w:fill="DBECF8" w:themeFill="text2" w:themeFillTint="1A"/>
          </w:tcPr>
          <w:p w14:paraId="40172599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530A22EA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                  </w:t>
            </w:r>
          </w:p>
        </w:tc>
      </w:tr>
      <w:tr w:rsidR="0034695A" w:rsidRPr="001B176A" w14:paraId="5A047ED7" w14:textId="77777777" w:rsidTr="0034695A">
        <w:tc>
          <w:tcPr>
            <w:tcW w:w="2410" w:type="dxa"/>
          </w:tcPr>
          <w:p w14:paraId="2825DF0D" w14:textId="77777777" w:rsidR="0034695A" w:rsidRPr="00835C98" w:rsidRDefault="0034695A" w:rsidP="0034695A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835C98">
              <w:rPr>
                <w:b/>
                <w:bCs/>
                <w:sz w:val="20"/>
                <w:szCs w:val="20"/>
              </w:rPr>
              <w:t>Sperm In/Out of Lake Dish</w:t>
            </w:r>
            <w:r>
              <w:rPr>
                <w:sz w:val="20"/>
                <w:szCs w:val="20"/>
              </w:rPr>
              <w:t xml:space="preserve"> (Stock, lake dish, lab notes, RI)</w:t>
            </w:r>
          </w:p>
        </w:tc>
        <w:tc>
          <w:tcPr>
            <w:tcW w:w="3544" w:type="dxa"/>
            <w:gridSpan w:val="2"/>
            <w:shd w:val="clear" w:color="auto" w:fill="DBECF8" w:themeFill="text2" w:themeFillTint="1A"/>
          </w:tcPr>
          <w:p w14:paraId="4FEACB84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7D8E5FF7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34695A" w:rsidRPr="001B176A" w14:paraId="16C02A6A" w14:textId="77777777" w:rsidTr="0034695A">
        <w:tc>
          <w:tcPr>
            <w:tcW w:w="2410" w:type="dxa"/>
          </w:tcPr>
          <w:p w14:paraId="7982DE89" w14:textId="77777777" w:rsidR="0034695A" w:rsidRPr="001B176A" w:rsidRDefault="0034695A" w:rsidP="0034695A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CA2D50">
              <w:rPr>
                <w:b/>
                <w:bCs/>
                <w:sz w:val="20"/>
                <w:szCs w:val="20"/>
              </w:rPr>
              <w:t>Eggs into GTL Dish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(Dishes, lab notes, RI)</w:t>
            </w:r>
          </w:p>
        </w:tc>
        <w:tc>
          <w:tcPr>
            <w:tcW w:w="3544" w:type="dxa"/>
            <w:gridSpan w:val="2"/>
            <w:shd w:val="clear" w:color="auto" w:fill="auto"/>
          </w:tcPr>
          <w:p w14:paraId="2CA02535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>:                Witness: RI</w:t>
            </w:r>
          </w:p>
        </w:tc>
      </w:tr>
      <w:tr w:rsidR="0034695A" w:rsidRPr="001B176A" w14:paraId="3E2C7B36" w14:textId="77777777" w:rsidTr="0034695A">
        <w:tc>
          <w:tcPr>
            <w:tcW w:w="2410" w:type="dxa"/>
          </w:tcPr>
          <w:p w14:paraId="6527D4E9" w14:textId="77777777" w:rsidR="0034695A" w:rsidRPr="002236A7" w:rsidRDefault="0034695A" w:rsidP="0034695A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2236A7">
              <w:rPr>
                <w:b/>
                <w:bCs/>
                <w:sz w:val="20"/>
                <w:szCs w:val="20"/>
              </w:rPr>
              <w:t>End of ICSI - Egg/Sperm Disc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(Egg no., ES </w:t>
            </w:r>
            <w:r w:rsidRPr="009E240D">
              <w:rPr>
                <w:sz w:val="20"/>
                <w:szCs w:val="20"/>
              </w:rPr>
              <w:t>image</w:t>
            </w:r>
            <w:r>
              <w:rPr>
                <w:sz w:val="20"/>
                <w:szCs w:val="20"/>
              </w:rPr>
              <w:t xml:space="preserve"> ok, Dishes, stock, lab notes, RI)</w:t>
            </w:r>
          </w:p>
        </w:tc>
        <w:tc>
          <w:tcPr>
            <w:tcW w:w="3544" w:type="dxa"/>
            <w:gridSpan w:val="2"/>
            <w:shd w:val="clear" w:color="auto" w:fill="DBECF8" w:themeFill="text2" w:themeFillTint="1A"/>
          </w:tcPr>
          <w:p w14:paraId="441FD585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144F3838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34695A" w:rsidRPr="001B176A" w14:paraId="4658F73B" w14:textId="77777777" w:rsidTr="00CF235F">
        <w:tc>
          <w:tcPr>
            <w:tcW w:w="2410" w:type="dxa"/>
            <w:shd w:val="clear" w:color="auto" w:fill="245980" w:themeFill="text1"/>
          </w:tcPr>
          <w:p w14:paraId="4B7F894E" w14:textId="77777777" w:rsidR="0034695A" w:rsidRPr="001B176A" w:rsidRDefault="0034695A" w:rsidP="0034695A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CF235F">
              <w:rPr>
                <w:color w:val="FFFFFF" w:themeColor="background1"/>
                <w:sz w:val="20"/>
                <w:szCs w:val="20"/>
              </w:rPr>
              <w:t>Comments:</w:t>
            </w:r>
          </w:p>
        </w:tc>
        <w:tc>
          <w:tcPr>
            <w:tcW w:w="3544" w:type="dxa"/>
            <w:gridSpan w:val="2"/>
            <w:shd w:val="clear" w:color="auto" w:fill="auto"/>
          </w:tcPr>
          <w:p w14:paraId="76C34222" w14:textId="77777777" w:rsidR="0034695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3BCD1986" w14:textId="77777777" w:rsidR="0034695A" w:rsidRPr="001B176A" w:rsidRDefault="0034695A" w:rsidP="0034695A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p w14:paraId="3B4F8071" w14:textId="29E0887F" w:rsidR="00557954" w:rsidRDefault="00557954" w:rsidP="001E4DFC">
      <w:pPr>
        <w:spacing w:after="0" w:line="240" w:lineRule="auto"/>
        <w:rPr>
          <w:sz w:val="16"/>
          <w:szCs w:val="16"/>
        </w:rPr>
      </w:pPr>
    </w:p>
    <w:p w14:paraId="10837BE2" w14:textId="0DB6225B" w:rsidR="00676A9A" w:rsidRPr="00676A9A" w:rsidRDefault="00676A9A" w:rsidP="00676A9A">
      <w:pPr>
        <w:rPr>
          <w:sz w:val="16"/>
          <w:szCs w:val="16"/>
        </w:rPr>
      </w:pPr>
    </w:p>
    <w:p w14:paraId="313C6B97" w14:textId="5D44D91D" w:rsidR="001F2885" w:rsidRDefault="001F2885" w:rsidP="00C7282F">
      <w:pPr>
        <w:spacing w:after="0" w:line="240" w:lineRule="auto"/>
        <w:rPr>
          <w:sz w:val="16"/>
          <w:szCs w:val="16"/>
        </w:rPr>
      </w:pPr>
    </w:p>
    <w:p w14:paraId="538A53DA" w14:textId="19C5BEFC" w:rsidR="001F2885" w:rsidRDefault="001F2885" w:rsidP="00C7282F">
      <w:pPr>
        <w:spacing w:after="0" w:line="240" w:lineRule="auto"/>
        <w:rPr>
          <w:sz w:val="16"/>
          <w:szCs w:val="16"/>
        </w:rPr>
      </w:pPr>
    </w:p>
    <w:p w14:paraId="62A48B01" w14:textId="742BB158" w:rsidR="001F2885" w:rsidRDefault="001F2885" w:rsidP="00C7282F">
      <w:pPr>
        <w:spacing w:after="0" w:line="240" w:lineRule="auto"/>
        <w:rPr>
          <w:sz w:val="16"/>
          <w:szCs w:val="16"/>
        </w:rPr>
      </w:pPr>
    </w:p>
    <w:p w14:paraId="02DD0EB4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4369D4C7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0906AD6D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5B7E3DD9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450CC884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2BCDCBBB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50F8B5F7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205988AD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2F71FD56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70F402F8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41ED85BC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736FCD8A" w14:textId="77777777" w:rsidR="00F962BB" w:rsidRDefault="00F962BB" w:rsidP="00C7282F">
      <w:pPr>
        <w:spacing w:after="0" w:line="240" w:lineRule="auto"/>
        <w:rPr>
          <w:sz w:val="16"/>
          <w:szCs w:val="16"/>
        </w:rPr>
      </w:pPr>
    </w:p>
    <w:p w14:paraId="127F4BB4" w14:textId="77777777" w:rsidR="00F962BB" w:rsidRDefault="00F962BB" w:rsidP="00C7282F">
      <w:pPr>
        <w:spacing w:after="0" w:line="240" w:lineRule="auto"/>
        <w:rPr>
          <w:sz w:val="16"/>
          <w:szCs w:val="16"/>
        </w:rPr>
      </w:pPr>
    </w:p>
    <w:p w14:paraId="5430B5A2" w14:textId="77777777" w:rsidR="00F962BB" w:rsidRDefault="00F962BB" w:rsidP="00C7282F">
      <w:pPr>
        <w:spacing w:after="0" w:line="240" w:lineRule="auto"/>
        <w:rPr>
          <w:sz w:val="16"/>
          <w:szCs w:val="16"/>
        </w:rPr>
      </w:pPr>
    </w:p>
    <w:p w14:paraId="6A7A40A6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32C9481D" w14:textId="77777777" w:rsidR="00F27203" w:rsidRDefault="00F27203" w:rsidP="00C7282F">
      <w:pPr>
        <w:spacing w:after="0" w:line="240" w:lineRule="auto"/>
        <w:rPr>
          <w:sz w:val="16"/>
          <w:szCs w:val="16"/>
        </w:rPr>
      </w:pPr>
    </w:p>
    <w:p w14:paraId="194019E0" w14:textId="4BFB1627" w:rsidR="00557954" w:rsidRDefault="00F27203" w:rsidP="00C7282F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B39EBAD" wp14:editId="2B73F6AA">
                <wp:simplePos x="0" y="0"/>
                <wp:positionH relativeFrom="column">
                  <wp:posOffset>3467100</wp:posOffset>
                </wp:positionH>
                <wp:positionV relativeFrom="paragraph">
                  <wp:posOffset>113030</wp:posOffset>
                </wp:positionV>
                <wp:extent cx="1733550" cy="1403985"/>
                <wp:effectExtent l="0" t="0" r="19050" b="18415"/>
                <wp:wrapSquare wrapText="bothSides"/>
                <wp:docPr id="47871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25A4D1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630B4AD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55902704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163599F3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15FBC6C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70CC3719" w14:textId="77777777" w:rsidR="00557954" w:rsidRDefault="00557954" w:rsidP="0055795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9EBAD" id="_x0000_s1030" type="#_x0000_t202" style="position:absolute;left:0;text-align:left;margin-left:273pt;margin-top:8.9pt;width:136.5pt;height:110.5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" strokecolor="white" strokeweight=".26467mm">
                <v:textbox style="mso-fit-shape-to-text:t">
                  <w:txbxContent>
                    <w:p w14:paraId="3325A4D1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630B4AD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55902704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163599F3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15FBC6C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70CC3719" w14:textId="77777777" w:rsidR="00557954" w:rsidRDefault="00557954" w:rsidP="00557954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DC4B7C" w14:textId="643D3AB1" w:rsidR="00557954" w:rsidRDefault="00F27203" w:rsidP="00C7282F">
      <w:pPr>
        <w:spacing w:after="0" w:line="240" w:lineRule="aut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17886FA9" wp14:editId="00F0CFFD">
                <wp:simplePos x="0" y="0"/>
                <wp:positionH relativeFrom="column">
                  <wp:posOffset>333375</wp:posOffset>
                </wp:positionH>
                <wp:positionV relativeFrom="paragraph">
                  <wp:posOffset>56515</wp:posOffset>
                </wp:positionV>
                <wp:extent cx="1266825" cy="1095375"/>
                <wp:effectExtent l="0" t="0" r="9525" b="9525"/>
                <wp:wrapSquare wrapText="bothSides"/>
                <wp:docPr id="558347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8438E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0CF4A024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1FB03ACE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6CCAD61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5243316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8C8AC75" w14:textId="77777777" w:rsidR="00557954" w:rsidRDefault="00557954" w:rsidP="00557954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86FA9" id="_x0000_s1031" type="#_x0000_t202" style="position:absolute;left:0;text-align:left;margin-left:26.25pt;margin-top:4.45pt;width:99.75pt;height:86.2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" stroked="f">
                <v:textbox>
                  <w:txbxContent>
                    <w:p w14:paraId="7A68438E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0CF4A024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1FB03ACE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6CCAD61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5243316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8C8AC75" w14:textId="77777777" w:rsidR="00557954" w:rsidRDefault="00557954" w:rsidP="00557954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AC269E" w14:textId="2357BE94" w:rsidR="00557954" w:rsidRDefault="00557954" w:rsidP="00C7282F">
      <w:pPr>
        <w:spacing w:after="0" w:line="240" w:lineRule="auto"/>
        <w:rPr>
          <w:sz w:val="16"/>
          <w:szCs w:val="16"/>
        </w:rPr>
      </w:pPr>
    </w:p>
    <w:p w14:paraId="320D4E3E" w14:textId="7AC523EB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0C079927" w14:textId="77777777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64CC7E7E" w14:textId="77777777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4EDF0938" w14:textId="77777777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66F6316B" w14:textId="77777777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66FC272A" w14:textId="77777777" w:rsidR="0034695A" w:rsidRDefault="0034695A" w:rsidP="00C7282F">
      <w:pPr>
        <w:spacing w:after="0" w:line="240" w:lineRule="auto"/>
        <w:rPr>
          <w:sz w:val="16"/>
          <w:szCs w:val="16"/>
        </w:rPr>
      </w:pPr>
    </w:p>
    <w:p w14:paraId="19469B88" w14:textId="77777777" w:rsidR="0011242D" w:rsidRPr="0011242D" w:rsidRDefault="0011242D" w:rsidP="0011242D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-431" w:tblpY="580"/>
        <w:tblW w:w="11335" w:type="dxa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715"/>
        <w:gridCol w:w="563"/>
        <w:gridCol w:w="559"/>
        <w:gridCol w:w="575"/>
        <w:gridCol w:w="567"/>
        <w:gridCol w:w="990"/>
        <w:gridCol w:w="759"/>
        <w:gridCol w:w="875"/>
        <w:gridCol w:w="875"/>
        <w:gridCol w:w="875"/>
        <w:gridCol w:w="585"/>
        <w:gridCol w:w="1701"/>
      </w:tblGrid>
      <w:tr w:rsidR="00D178B1" w14:paraId="446AC432" w14:textId="77777777" w:rsidTr="0034695A">
        <w:tc>
          <w:tcPr>
            <w:tcW w:w="11335" w:type="dxa"/>
            <w:gridSpan w:val="14"/>
            <w:shd w:val="clear" w:color="auto" w:fill="245980" w:themeFill="text1"/>
          </w:tcPr>
          <w:p w14:paraId="45A0C9CE" w14:textId="0A52ECD4" w:rsidR="00D178B1" w:rsidRPr="00DC22A3" w:rsidRDefault="00D178B1" w:rsidP="0034695A">
            <w:pPr>
              <w:rPr>
                <w:b/>
                <w:bCs/>
              </w:rPr>
            </w:pPr>
            <w:r w:rsidRPr="0017073B">
              <w:rPr>
                <w:b/>
                <w:bCs/>
                <w:color w:val="FFFFFF" w:themeColor="background1"/>
              </w:rPr>
              <w:t>Embryo Culture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D178B1" w14:paraId="314CC498" w14:textId="77777777" w:rsidTr="00DB2567">
        <w:tc>
          <w:tcPr>
            <w:tcW w:w="1696" w:type="dxa"/>
            <w:gridSpan w:val="2"/>
            <w:shd w:val="clear" w:color="auto" w:fill="91A3AC" w:themeFill="background2" w:themeFillShade="BF"/>
          </w:tcPr>
          <w:p w14:paraId="4EF57C44" w14:textId="77777777" w:rsidR="00D178B1" w:rsidRDefault="00D178B1" w:rsidP="0034695A"/>
        </w:tc>
        <w:tc>
          <w:tcPr>
            <w:tcW w:w="2979" w:type="dxa"/>
            <w:gridSpan w:val="5"/>
            <w:shd w:val="clear" w:color="auto" w:fill="FFFFFF" w:themeFill="background1"/>
          </w:tcPr>
          <w:p w14:paraId="3AAD2F32" w14:textId="77777777" w:rsidR="00D178B1" w:rsidRPr="00DC22A3" w:rsidRDefault="00D178B1" w:rsidP="0034695A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 1</w:t>
            </w:r>
            <w:r>
              <w:rPr>
                <w:b/>
                <w:bCs/>
              </w:rPr>
              <w:t>:</w:t>
            </w:r>
          </w:p>
        </w:tc>
        <w:tc>
          <w:tcPr>
            <w:tcW w:w="1749" w:type="dxa"/>
            <w:gridSpan w:val="2"/>
            <w:shd w:val="clear" w:color="auto" w:fill="FFFFFF" w:themeFill="background1"/>
          </w:tcPr>
          <w:p w14:paraId="20F8599F" w14:textId="77777777" w:rsidR="00D178B1" w:rsidRPr="00DC22A3" w:rsidRDefault="00D178B1" w:rsidP="0034695A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7292F509" w14:textId="77777777" w:rsidR="00D178B1" w:rsidRPr="00DC22A3" w:rsidRDefault="00D178B1" w:rsidP="0034695A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460" w:type="dxa"/>
            <w:gridSpan w:val="2"/>
            <w:shd w:val="clear" w:color="auto" w:fill="FFFFFF" w:themeFill="background1"/>
          </w:tcPr>
          <w:p w14:paraId="0ACF5707" w14:textId="77777777" w:rsidR="00D178B1" w:rsidRPr="00DC22A3" w:rsidRDefault="00D178B1" w:rsidP="0034695A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</w:tcPr>
          <w:p w14:paraId="4F4A6BA7" w14:textId="77777777" w:rsidR="00D178B1" w:rsidRDefault="00D178B1" w:rsidP="0034695A"/>
          <w:p w14:paraId="7510C3C6" w14:textId="77777777" w:rsidR="00D178B1" w:rsidRDefault="00D178B1" w:rsidP="0034695A"/>
          <w:p w14:paraId="1F338887" w14:textId="77777777" w:rsidR="00D178B1" w:rsidRDefault="00D178B1" w:rsidP="0034695A"/>
          <w:p w14:paraId="170977CA" w14:textId="77777777" w:rsidR="00D178B1" w:rsidRDefault="00D178B1" w:rsidP="0034695A"/>
          <w:p w14:paraId="61454491" w14:textId="77777777" w:rsidR="00D178B1" w:rsidRDefault="00D178B1" w:rsidP="0034695A"/>
          <w:p w14:paraId="396453C1" w14:textId="77777777" w:rsidR="00D178B1" w:rsidRDefault="00D178B1" w:rsidP="0034695A"/>
          <w:p w14:paraId="58EDEE3A" w14:textId="77777777" w:rsidR="00D178B1" w:rsidRDefault="00D178B1" w:rsidP="0034695A"/>
          <w:p w14:paraId="3AD8FC1D" w14:textId="77777777" w:rsidR="00D178B1" w:rsidRPr="001F1F0F" w:rsidRDefault="00D178B1" w:rsidP="0034695A">
            <w:pPr>
              <w:jc w:val="center"/>
              <w:rPr>
                <w:b/>
                <w:bCs/>
              </w:rPr>
            </w:pPr>
            <w:r w:rsidRPr="001F1F0F">
              <w:rPr>
                <w:b/>
                <w:bCs/>
              </w:rPr>
              <w:t>FINAL FATE</w:t>
            </w:r>
          </w:p>
        </w:tc>
      </w:tr>
      <w:tr w:rsidR="00D178B1" w14:paraId="7A107BE5" w14:textId="77777777" w:rsidTr="00DB2567">
        <w:tc>
          <w:tcPr>
            <w:tcW w:w="1696" w:type="dxa"/>
            <w:gridSpan w:val="2"/>
            <w:shd w:val="clear" w:color="auto" w:fill="91A3AC" w:themeFill="background2" w:themeFillShade="BF"/>
          </w:tcPr>
          <w:p w14:paraId="691ECFD0" w14:textId="77777777" w:rsidR="00D178B1" w:rsidRPr="001F1F0F" w:rsidRDefault="00D178B1" w:rsidP="0034695A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Date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9" w:type="dxa"/>
            <w:gridSpan w:val="5"/>
          </w:tcPr>
          <w:p w14:paraId="5E173B2C" w14:textId="77777777" w:rsidR="00D178B1" w:rsidRDefault="00D178B1" w:rsidP="0034695A"/>
        </w:tc>
        <w:tc>
          <w:tcPr>
            <w:tcW w:w="1749" w:type="dxa"/>
            <w:gridSpan w:val="2"/>
          </w:tcPr>
          <w:p w14:paraId="3C45F44E" w14:textId="77777777" w:rsidR="00D178B1" w:rsidRDefault="00D178B1" w:rsidP="0034695A"/>
        </w:tc>
        <w:tc>
          <w:tcPr>
            <w:tcW w:w="1750" w:type="dxa"/>
            <w:gridSpan w:val="2"/>
          </w:tcPr>
          <w:p w14:paraId="62BA2EB3" w14:textId="77777777" w:rsidR="00D178B1" w:rsidRDefault="00D178B1" w:rsidP="0034695A"/>
        </w:tc>
        <w:tc>
          <w:tcPr>
            <w:tcW w:w="1460" w:type="dxa"/>
            <w:gridSpan w:val="2"/>
            <w:shd w:val="clear" w:color="auto" w:fill="FFFFFF" w:themeFill="background1"/>
          </w:tcPr>
          <w:p w14:paraId="1B9E651E" w14:textId="77777777" w:rsidR="00D178B1" w:rsidRDefault="00D178B1" w:rsidP="0034695A"/>
        </w:tc>
        <w:tc>
          <w:tcPr>
            <w:tcW w:w="1701" w:type="dxa"/>
            <w:vMerge/>
            <w:shd w:val="clear" w:color="auto" w:fill="FFFFFF" w:themeFill="background1"/>
          </w:tcPr>
          <w:p w14:paraId="2699EC71" w14:textId="77777777" w:rsidR="00D178B1" w:rsidRDefault="00D178B1" w:rsidP="0034695A"/>
        </w:tc>
      </w:tr>
      <w:tr w:rsidR="00D178B1" w14:paraId="4DC0E726" w14:textId="77777777" w:rsidTr="00DB2567">
        <w:tc>
          <w:tcPr>
            <w:tcW w:w="1696" w:type="dxa"/>
            <w:gridSpan w:val="2"/>
            <w:shd w:val="clear" w:color="auto" w:fill="91A3AC" w:themeFill="background2" w:themeFillShade="BF"/>
          </w:tcPr>
          <w:p w14:paraId="656E0004" w14:textId="77777777" w:rsidR="00D178B1" w:rsidRPr="001F1F0F" w:rsidRDefault="00D178B1" w:rsidP="0034695A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Time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9" w:type="dxa"/>
            <w:gridSpan w:val="5"/>
          </w:tcPr>
          <w:p w14:paraId="48039529" w14:textId="77777777" w:rsidR="00D178B1" w:rsidRDefault="00D178B1" w:rsidP="0034695A"/>
        </w:tc>
        <w:tc>
          <w:tcPr>
            <w:tcW w:w="1749" w:type="dxa"/>
            <w:gridSpan w:val="2"/>
          </w:tcPr>
          <w:p w14:paraId="4C7E1B76" w14:textId="77777777" w:rsidR="00D178B1" w:rsidRDefault="00D178B1" w:rsidP="0034695A"/>
        </w:tc>
        <w:tc>
          <w:tcPr>
            <w:tcW w:w="1750" w:type="dxa"/>
            <w:gridSpan w:val="2"/>
          </w:tcPr>
          <w:p w14:paraId="1CF06858" w14:textId="77777777" w:rsidR="00D178B1" w:rsidRDefault="00D178B1" w:rsidP="0034695A"/>
        </w:tc>
        <w:tc>
          <w:tcPr>
            <w:tcW w:w="1460" w:type="dxa"/>
            <w:gridSpan w:val="2"/>
            <w:shd w:val="clear" w:color="auto" w:fill="FFFFFF" w:themeFill="background1"/>
          </w:tcPr>
          <w:p w14:paraId="4DDFAFB7" w14:textId="77777777" w:rsidR="00D178B1" w:rsidRDefault="00D178B1" w:rsidP="0034695A"/>
        </w:tc>
        <w:tc>
          <w:tcPr>
            <w:tcW w:w="1701" w:type="dxa"/>
            <w:vMerge/>
            <w:shd w:val="clear" w:color="auto" w:fill="FFFFFF" w:themeFill="background1"/>
          </w:tcPr>
          <w:p w14:paraId="1964DEB8" w14:textId="77777777" w:rsidR="00D178B1" w:rsidRDefault="00D178B1" w:rsidP="0034695A"/>
        </w:tc>
      </w:tr>
      <w:tr w:rsidR="00D178B1" w14:paraId="11E83EF3" w14:textId="77777777" w:rsidTr="00DB2567">
        <w:tc>
          <w:tcPr>
            <w:tcW w:w="1696" w:type="dxa"/>
            <w:gridSpan w:val="2"/>
            <w:shd w:val="clear" w:color="auto" w:fill="91A3AC" w:themeFill="background2" w:themeFillShade="BF"/>
          </w:tcPr>
          <w:p w14:paraId="7C708062" w14:textId="77777777" w:rsidR="00D178B1" w:rsidRPr="001F1F0F" w:rsidRDefault="00D178B1" w:rsidP="0034695A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Op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9" w:type="dxa"/>
            <w:gridSpan w:val="5"/>
          </w:tcPr>
          <w:p w14:paraId="02FA18CE" w14:textId="77777777" w:rsidR="00D178B1" w:rsidRDefault="00D178B1" w:rsidP="0034695A"/>
        </w:tc>
        <w:tc>
          <w:tcPr>
            <w:tcW w:w="1749" w:type="dxa"/>
            <w:gridSpan w:val="2"/>
          </w:tcPr>
          <w:p w14:paraId="4F964B36" w14:textId="77777777" w:rsidR="00D178B1" w:rsidRDefault="00D178B1" w:rsidP="0034695A"/>
        </w:tc>
        <w:tc>
          <w:tcPr>
            <w:tcW w:w="1750" w:type="dxa"/>
            <w:gridSpan w:val="2"/>
          </w:tcPr>
          <w:p w14:paraId="53D02F2F" w14:textId="77777777" w:rsidR="00D178B1" w:rsidRDefault="00D178B1" w:rsidP="0034695A"/>
        </w:tc>
        <w:tc>
          <w:tcPr>
            <w:tcW w:w="1460" w:type="dxa"/>
            <w:gridSpan w:val="2"/>
            <w:shd w:val="clear" w:color="auto" w:fill="FFFFFF" w:themeFill="background1"/>
          </w:tcPr>
          <w:p w14:paraId="74AF0360" w14:textId="77777777" w:rsidR="00D178B1" w:rsidRDefault="00D178B1" w:rsidP="0034695A"/>
        </w:tc>
        <w:tc>
          <w:tcPr>
            <w:tcW w:w="1701" w:type="dxa"/>
            <w:vMerge/>
            <w:shd w:val="clear" w:color="auto" w:fill="FFFFFF" w:themeFill="background1"/>
          </w:tcPr>
          <w:p w14:paraId="792169E4" w14:textId="77777777" w:rsidR="00D178B1" w:rsidRDefault="00D178B1" w:rsidP="0034695A"/>
        </w:tc>
      </w:tr>
      <w:tr w:rsidR="00D178B1" w14:paraId="73426C0B" w14:textId="77777777" w:rsidTr="00DB2567">
        <w:tc>
          <w:tcPr>
            <w:tcW w:w="1696" w:type="dxa"/>
            <w:gridSpan w:val="2"/>
            <w:shd w:val="clear" w:color="auto" w:fill="91A3AC" w:themeFill="background2" w:themeFillShade="BF"/>
          </w:tcPr>
          <w:p w14:paraId="15C3B224" w14:textId="77777777" w:rsidR="00D178B1" w:rsidRPr="001F1F0F" w:rsidRDefault="00D178B1" w:rsidP="0034695A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No.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1F1F0F">
              <w:rPr>
                <w:b/>
                <w:bCs/>
                <w:sz w:val="20"/>
                <w:szCs w:val="20"/>
              </w:rPr>
              <w:t>Embs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9" w:type="dxa"/>
            <w:gridSpan w:val="5"/>
          </w:tcPr>
          <w:p w14:paraId="0F95DBF5" w14:textId="77777777" w:rsidR="00D178B1" w:rsidRDefault="00D178B1" w:rsidP="0034695A"/>
        </w:tc>
        <w:tc>
          <w:tcPr>
            <w:tcW w:w="1749" w:type="dxa"/>
            <w:gridSpan w:val="2"/>
          </w:tcPr>
          <w:p w14:paraId="0324076C" w14:textId="77777777" w:rsidR="00D178B1" w:rsidRDefault="00D178B1" w:rsidP="0034695A"/>
        </w:tc>
        <w:tc>
          <w:tcPr>
            <w:tcW w:w="1750" w:type="dxa"/>
            <w:gridSpan w:val="2"/>
          </w:tcPr>
          <w:p w14:paraId="183D5D4E" w14:textId="77777777" w:rsidR="00D178B1" w:rsidRDefault="00D178B1" w:rsidP="0034695A"/>
        </w:tc>
        <w:tc>
          <w:tcPr>
            <w:tcW w:w="1460" w:type="dxa"/>
            <w:gridSpan w:val="2"/>
            <w:shd w:val="clear" w:color="auto" w:fill="FFFFFF" w:themeFill="background1"/>
          </w:tcPr>
          <w:p w14:paraId="05312D1E" w14:textId="77777777" w:rsidR="00D178B1" w:rsidRDefault="00D178B1" w:rsidP="0034695A"/>
        </w:tc>
        <w:tc>
          <w:tcPr>
            <w:tcW w:w="1701" w:type="dxa"/>
            <w:vMerge/>
            <w:shd w:val="clear" w:color="auto" w:fill="FFFFFF" w:themeFill="background1"/>
          </w:tcPr>
          <w:p w14:paraId="4A9C8FB8" w14:textId="77777777" w:rsidR="00D178B1" w:rsidRDefault="00D178B1" w:rsidP="0034695A"/>
        </w:tc>
      </w:tr>
      <w:tr w:rsidR="00D178B1" w14:paraId="20C84B38" w14:textId="77777777" w:rsidTr="0034695A">
        <w:trPr>
          <w:trHeight w:val="301"/>
        </w:trPr>
        <w:tc>
          <w:tcPr>
            <w:tcW w:w="562" w:type="dxa"/>
            <w:vMerge w:val="restart"/>
          </w:tcPr>
          <w:p w14:paraId="5637D8E8" w14:textId="77777777" w:rsidR="00D178B1" w:rsidRPr="003920B8" w:rsidRDefault="00D178B1" w:rsidP="0034695A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Egg</w:t>
            </w:r>
          </w:p>
          <w:p w14:paraId="37892050" w14:textId="77777777" w:rsidR="00D178B1" w:rsidRPr="003920B8" w:rsidRDefault="00D178B1" w:rsidP="0034695A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34" w:type="dxa"/>
            <w:vMerge w:val="restart"/>
          </w:tcPr>
          <w:p w14:paraId="22A96359" w14:textId="77777777" w:rsidR="00D178B1" w:rsidRDefault="00D178B1" w:rsidP="003469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</w:p>
          <w:p w14:paraId="57550F58" w14:textId="77777777" w:rsidR="00D178B1" w:rsidRPr="003B4767" w:rsidRDefault="00D178B1" w:rsidP="0034695A">
            <w:pPr>
              <w:rPr>
                <w:sz w:val="18"/>
                <w:szCs w:val="18"/>
              </w:rPr>
            </w:pPr>
            <w:r w:rsidRPr="003B4767">
              <w:rPr>
                <w:sz w:val="18"/>
                <w:szCs w:val="18"/>
              </w:rPr>
              <w:t>Dish No.</w:t>
            </w:r>
          </w:p>
        </w:tc>
        <w:tc>
          <w:tcPr>
            <w:tcW w:w="715" w:type="dxa"/>
            <w:vMerge w:val="restart"/>
          </w:tcPr>
          <w:p w14:paraId="753A7DC7" w14:textId="77777777" w:rsidR="00D178B1" w:rsidRPr="001F1F0F" w:rsidRDefault="00D178B1" w:rsidP="0034695A">
            <w:pPr>
              <w:jc w:val="left"/>
              <w:rPr>
                <w:sz w:val="18"/>
                <w:szCs w:val="18"/>
              </w:rPr>
            </w:pPr>
            <w:r w:rsidRPr="001F1F0F">
              <w:rPr>
                <w:sz w:val="18"/>
                <w:szCs w:val="18"/>
              </w:rPr>
              <w:t>Well No.</w:t>
            </w:r>
          </w:p>
        </w:tc>
        <w:tc>
          <w:tcPr>
            <w:tcW w:w="1122" w:type="dxa"/>
            <w:gridSpan w:val="2"/>
          </w:tcPr>
          <w:p w14:paraId="5FF84130" w14:textId="77777777" w:rsidR="00D178B1" w:rsidRDefault="00D178B1" w:rsidP="0034695A">
            <w:pPr>
              <w:jc w:val="center"/>
            </w:pPr>
            <w:r>
              <w:t xml:space="preserve">Initial </w:t>
            </w:r>
          </w:p>
        </w:tc>
        <w:tc>
          <w:tcPr>
            <w:tcW w:w="1142" w:type="dxa"/>
            <w:gridSpan w:val="2"/>
          </w:tcPr>
          <w:p w14:paraId="51E9BF0E" w14:textId="77777777" w:rsidR="00D178B1" w:rsidRPr="00440284" w:rsidRDefault="00D178B1" w:rsidP="003469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Recheck</w:t>
            </w:r>
          </w:p>
        </w:tc>
        <w:tc>
          <w:tcPr>
            <w:tcW w:w="990" w:type="dxa"/>
            <w:vMerge w:val="restart"/>
          </w:tcPr>
          <w:p w14:paraId="0F535627" w14:textId="77777777" w:rsidR="00D178B1" w:rsidRDefault="00D178B1" w:rsidP="0034695A">
            <w:r>
              <w:t xml:space="preserve">Grade </w:t>
            </w:r>
          </w:p>
        </w:tc>
        <w:tc>
          <w:tcPr>
            <w:tcW w:w="759" w:type="dxa"/>
            <w:vMerge w:val="restart"/>
          </w:tcPr>
          <w:p w14:paraId="0B1CD663" w14:textId="77777777" w:rsidR="00D178B1" w:rsidRDefault="00D178B1" w:rsidP="0034695A">
            <w:r>
              <w:t xml:space="preserve">IDA </w:t>
            </w:r>
          </w:p>
          <w:p w14:paraId="6C593AA0" w14:textId="02265958" w:rsidR="00D178B1" w:rsidRDefault="00D178B1" w:rsidP="0034695A"/>
        </w:tc>
        <w:tc>
          <w:tcPr>
            <w:tcW w:w="875" w:type="dxa"/>
            <w:vMerge w:val="restart"/>
          </w:tcPr>
          <w:p w14:paraId="362B01D7" w14:textId="77777777" w:rsidR="00D178B1" w:rsidRDefault="00D178B1" w:rsidP="0034695A">
            <w:r w:rsidRPr="006D375D">
              <w:t>Grade</w:t>
            </w:r>
          </w:p>
        </w:tc>
        <w:tc>
          <w:tcPr>
            <w:tcW w:w="875" w:type="dxa"/>
            <w:vMerge w:val="restart"/>
          </w:tcPr>
          <w:p w14:paraId="2DE83602" w14:textId="0B3CAAE2" w:rsidR="00D178B1" w:rsidRDefault="00D178B1" w:rsidP="0034695A">
            <w:r>
              <w:t xml:space="preserve">IDA </w:t>
            </w:r>
          </w:p>
        </w:tc>
        <w:tc>
          <w:tcPr>
            <w:tcW w:w="875" w:type="dxa"/>
            <w:vMerge w:val="restart"/>
          </w:tcPr>
          <w:p w14:paraId="406CA6BF" w14:textId="77777777" w:rsidR="00D178B1" w:rsidRDefault="00D178B1" w:rsidP="0034695A">
            <w:r>
              <w:t>Grade</w:t>
            </w:r>
          </w:p>
        </w:tc>
        <w:tc>
          <w:tcPr>
            <w:tcW w:w="585" w:type="dxa"/>
            <w:vMerge w:val="restart"/>
          </w:tcPr>
          <w:p w14:paraId="2345B3D2" w14:textId="77777777" w:rsidR="00D178B1" w:rsidRDefault="00D178B1" w:rsidP="0034695A">
            <w:r>
              <w:t xml:space="preserve">IDA </w:t>
            </w:r>
          </w:p>
          <w:p w14:paraId="44104F3D" w14:textId="64DDB027" w:rsidR="00D178B1" w:rsidRDefault="00D178B1" w:rsidP="0034695A"/>
        </w:tc>
        <w:tc>
          <w:tcPr>
            <w:tcW w:w="1701" w:type="dxa"/>
            <w:vMerge/>
          </w:tcPr>
          <w:p w14:paraId="40BCA9BB" w14:textId="77777777" w:rsidR="00D178B1" w:rsidRDefault="00D178B1" w:rsidP="0034695A"/>
        </w:tc>
      </w:tr>
      <w:tr w:rsidR="00D178B1" w14:paraId="37B5D131" w14:textId="77777777" w:rsidTr="0034695A">
        <w:trPr>
          <w:trHeight w:val="284"/>
        </w:trPr>
        <w:tc>
          <w:tcPr>
            <w:tcW w:w="562" w:type="dxa"/>
            <w:vMerge/>
            <w:tcBorders>
              <w:bottom w:val="single" w:sz="4" w:space="0" w:color="auto"/>
            </w:tcBorders>
          </w:tcPr>
          <w:p w14:paraId="3EFA667B" w14:textId="77777777" w:rsidR="00D178B1" w:rsidRDefault="00D178B1" w:rsidP="0034695A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</w:tcPr>
          <w:p w14:paraId="273A4CEF" w14:textId="77777777" w:rsidR="00D178B1" w:rsidRDefault="00D178B1" w:rsidP="0034695A">
            <w:pPr>
              <w:rPr>
                <w:sz w:val="20"/>
                <w:szCs w:val="20"/>
              </w:rPr>
            </w:pPr>
          </w:p>
        </w:tc>
        <w:tc>
          <w:tcPr>
            <w:tcW w:w="715" w:type="dxa"/>
            <w:vMerge/>
            <w:tcBorders>
              <w:bottom w:val="single" w:sz="4" w:space="0" w:color="auto"/>
            </w:tcBorders>
          </w:tcPr>
          <w:p w14:paraId="02A634E9" w14:textId="77777777" w:rsidR="00D178B1" w:rsidRPr="00D26E21" w:rsidRDefault="00D178B1" w:rsidP="0034695A">
            <w:pPr>
              <w:rPr>
                <w:sz w:val="20"/>
                <w:szCs w:val="20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3D487815" w14:textId="77777777" w:rsidR="00D178B1" w:rsidRDefault="00D178B1" w:rsidP="0034695A">
            <w:r>
              <w:t>PN</w:t>
            </w: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20338245" w14:textId="77777777" w:rsidR="00D178B1" w:rsidRDefault="00D178B1" w:rsidP="0034695A">
            <w:r>
              <w:t>PB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31943DD" w14:textId="77777777" w:rsidR="00D178B1" w:rsidRDefault="00D178B1" w:rsidP="0034695A">
            <w:r w:rsidRPr="00DE2C5D">
              <w:t>PN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B4D7B55" w14:textId="77777777" w:rsidR="00D178B1" w:rsidRDefault="00D178B1" w:rsidP="0034695A">
            <w:r w:rsidRPr="00DE2C5D">
              <w:t>PB</w:t>
            </w:r>
          </w:p>
        </w:tc>
        <w:tc>
          <w:tcPr>
            <w:tcW w:w="990" w:type="dxa"/>
            <w:vMerge/>
            <w:tcBorders>
              <w:bottom w:val="single" w:sz="4" w:space="0" w:color="auto"/>
            </w:tcBorders>
          </w:tcPr>
          <w:p w14:paraId="56814412" w14:textId="77777777" w:rsidR="00D178B1" w:rsidRDefault="00D178B1" w:rsidP="0034695A"/>
        </w:tc>
        <w:tc>
          <w:tcPr>
            <w:tcW w:w="759" w:type="dxa"/>
            <w:vMerge/>
            <w:tcBorders>
              <w:bottom w:val="single" w:sz="4" w:space="0" w:color="auto"/>
            </w:tcBorders>
          </w:tcPr>
          <w:p w14:paraId="381D385D" w14:textId="77777777" w:rsidR="00D178B1" w:rsidRDefault="00D178B1" w:rsidP="0034695A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540808BF" w14:textId="77777777" w:rsidR="00D178B1" w:rsidRDefault="00D178B1" w:rsidP="0034695A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534473BB" w14:textId="77777777" w:rsidR="00D178B1" w:rsidRDefault="00D178B1" w:rsidP="0034695A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0418BFCD" w14:textId="77777777" w:rsidR="00D178B1" w:rsidRDefault="00D178B1" w:rsidP="0034695A"/>
        </w:tc>
        <w:tc>
          <w:tcPr>
            <w:tcW w:w="585" w:type="dxa"/>
            <w:vMerge/>
            <w:tcBorders>
              <w:bottom w:val="single" w:sz="4" w:space="0" w:color="auto"/>
            </w:tcBorders>
          </w:tcPr>
          <w:p w14:paraId="4482E068" w14:textId="77777777" w:rsidR="00D178B1" w:rsidRDefault="00D178B1" w:rsidP="0034695A"/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6BE7D3D0" w14:textId="77777777" w:rsidR="00D178B1" w:rsidRDefault="00D178B1" w:rsidP="0034695A"/>
        </w:tc>
      </w:tr>
      <w:tr w:rsidR="00D178B1" w14:paraId="624981D6" w14:textId="77777777" w:rsidTr="0034695A">
        <w:tc>
          <w:tcPr>
            <w:tcW w:w="562" w:type="dxa"/>
          </w:tcPr>
          <w:p w14:paraId="55271DBD" w14:textId="77777777" w:rsidR="00D178B1" w:rsidRDefault="00D178B1" w:rsidP="0034695A">
            <w:pPr>
              <w:spacing w:line="276" w:lineRule="auto"/>
            </w:pPr>
            <w:r>
              <w:t>1</w:t>
            </w:r>
          </w:p>
        </w:tc>
        <w:tc>
          <w:tcPr>
            <w:tcW w:w="1134" w:type="dxa"/>
          </w:tcPr>
          <w:p w14:paraId="58ACCCC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7839B8F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5979325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198E362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7FC09FF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1BC5446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9DE31D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5C2B83D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C6E7EF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608AC3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5C4349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23235B6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1E77501F" w14:textId="77777777" w:rsidR="00D178B1" w:rsidRPr="0074660F" w:rsidRDefault="00D178B1" w:rsidP="0034695A">
            <w:pPr>
              <w:spacing w:line="276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2D5ED7C8" w14:textId="77777777" w:rsidTr="0034695A">
        <w:tc>
          <w:tcPr>
            <w:tcW w:w="562" w:type="dxa"/>
          </w:tcPr>
          <w:p w14:paraId="3906E102" w14:textId="77777777" w:rsidR="00D178B1" w:rsidRDefault="00D178B1" w:rsidP="0034695A">
            <w:pPr>
              <w:spacing w:line="276" w:lineRule="auto"/>
            </w:pPr>
            <w:r>
              <w:t>2</w:t>
            </w:r>
          </w:p>
        </w:tc>
        <w:tc>
          <w:tcPr>
            <w:tcW w:w="1134" w:type="dxa"/>
          </w:tcPr>
          <w:p w14:paraId="57F2E3A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1C13E33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4200B09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2F8445A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0070467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6E4B612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5CDAD18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51A64FC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744ECC7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E080A1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578DC9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68B46A5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6C5FAC38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73E89821" w14:textId="77777777" w:rsidTr="0034695A">
        <w:tc>
          <w:tcPr>
            <w:tcW w:w="562" w:type="dxa"/>
          </w:tcPr>
          <w:p w14:paraId="2A88DBD0" w14:textId="77777777" w:rsidR="00D178B1" w:rsidRDefault="00D178B1" w:rsidP="0034695A">
            <w:pPr>
              <w:spacing w:line="276" w:lineRule="auto"/>
            </w:pPr>
            <w:r>
              <w:t>3</w:t>
            </w:r>
          </w:p>
        </w:tc>
        <w:tc>
          <w:tcPr>
            <w:tcW w:w="1134" w:type="dxa"/>
          </w:tcPr>
          <w:p w14:paraId="5F65915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6852A6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4DB8273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2CC5C14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399569A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3403453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C826FF8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330E710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4C12339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71511358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4E6016B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5754858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60929EF2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19422096" w14:textId="77777777" w:rsidTr="0034695A">
        <w:tc>
          <w:tcPr>
            <w:tcW w:w="562" w:type="dxa"/>
          </w:tcPr>
          <w:p w14:paraId="3D21319C" w14:textId="77777777" w:rsidR="00D178B1" w:rsidRDefault="00D178B1" w:rsidP="0034695A">
            <w:pPr>
              <w:spacing w:line="276" w:lineRule="auto"/>
            </w:pPr>
            <w:r>
              <w:t>4</w:t>
            </w:r>
          </w:p>
        </w:tc>
        <w:tc>
          <w:tcPr>
            <w:tcW w:w="1134" w:type="dxa"/>
          </w:tcPr>
          <w:p w14:paraId="3D78FED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65D48D4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263C2E6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6DCD61A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7B278ED7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379FCC3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086A021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65DE26D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6849F5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78E24810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BF37E2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673A9C9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4E973110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174CA814" w14:textId="77777777" w:rsidTr="0034695A">
        <w:tc>
          <w:tcPr>
            <w:tcW w:w="562" w:type="dxa"/>
          </w:tcPr>
          <w:p w14:paraId="18E8D1F1" w14:textId="77777777" w:rsidR="00D178B1" w:rsidRDefault="00D178B1" w:rsidP="0034695A">
            <w:pPr>
              <w:spacing w:line="276" w:lineRule="auto"/>
            </w:pPr>
            <w:r>
              <w:t>5</w:t>
            </w:r>
          </w:p>
        </w:tc>
        <w:tc>
          <w:tcPr>
            <w:tcW w:w="1134" w:type="dxa"/>
          </w:tcPr>
          <w:p w14:paraId="36CACDE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1D4A48C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45D79C3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7B8FD4B8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57E09DA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5F0C6DB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ADA478B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22F78A9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D8BCC3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4727521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4A8642C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1BBDC6F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5A876579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739EF41C" w14:textId="77777777" w:rsidTr="0034695A">
        <w:tc>
          <w:tcPr>
            <w:tcW w:w="562" w:type="dxa"/>
          </w:tcPr>
          <w:p w14:paraId="72D8C7ED" w14:textId="77777777" w:rsidR="00D178B1" w:rsidRDefault="00D178B1" w:rsidP="0034695A">
            <w:pPr>
              <w:spacing w:line="276" w:lineRule="auto"/>
            </w:pPr>
            <w:r>
              <w:t>6</w:t>
            </w:r>
          </w:p>
        </w:tc>
        <w:tc>
          <w:tcPr>
            <w:tcW w:w="1134" w:type="dxa"/>
          </w:tcPr>
          <w:p w14:paraId="017AC5F0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E083EF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7D6434B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0848260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52E6CB3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7B0E77BB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5144C1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26B75A9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31ACC5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61DE0A7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3401F3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1DFB465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4BC5857D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2CE34327" w14:textId="77777777" w:rsidTr="0034695A">
        <w:tc>
          <w:tcPr>
            <w:tcW w:w="562" w:type="dxa"/>
          </w:tcPr>
          <w:p w14:paraId="3407BEFF" w14:textId="77777777" w:rsidR="00D178B1" w:rsidRDefault="00D178B1" w:rsidP="0034695A">
            <w:pPr>
              <w:spacing w:line="276" w:lineRule="auto"/>
            </w:pPr>
            <w:r>
              <w:t>7</w:t>
            </w:r>
          </w:p>
        </w:tc>
        <w:tc>
          <w:tcPr>
            <w:tcW w:w="1134" w:type="dxa"/>
          </w:tcPr>
          <w:p w14:paraId="28371AF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6512903B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1434161B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2D40C827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294B387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45C10A5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19B6636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051132C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7FD6B30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A9EAAC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40A2D6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757C4FC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3D0CBE09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3B3E6E45" w14:textId="77777777" w:rsidTr="0034695A">
        <w:tc>
          <w:tcPr>
            <w:tcW w:w="562" w:type="dxa"/>
          </w:tcPr>
          <w:p w14:paraId="2593E784" w14:textId="77777777" w:rsidR="00D178B1" w:rsidRDefault="00D178B1" w:rsidP="0034695A">
            <w:pPr>
              <w:spacing w:line="276" w:lineRule="auto"/>
            </w:pPr>
            <w:r>
              <w:t>8</w:t>
            </w:r>
          </w:p>
        </w:tc>
        <w:tc>
          <w:tcPr>
            <w:tcW w:w="1134" w:type="dxa"/>
          </w:tcPr>
          <w:p w14:paraId="36257D3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741345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7B80EE00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1C37696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14D2F0A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7B68046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607D97F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4D3ADF21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68EC20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DB5E2C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5CABA07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1D4F531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073299AE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690E9D7C" w14:textId="77777777" w:rsidTr="0034695A">
        <w:tc>
          <w:tcPr>
            <w:tcW w:w="562" w:type="dxa"/>
          </w:tcPr>
          <w:p w14:paraId="65192089" w14:textId="77777777" w:rsidR="00D178B1" w:rsidRDefault="00D178B1" w:rsidP="0034695A">
            <w:pPr>
              <w:spacing w:line="276" w:lineRule="auto"/>
            </w:pPr>
            <w:r>
              <w:t>9</w:t>
            </w:r>
          </w:p>
        </w:tc>
        <w:tc>
          <w:tcPr>
            <w:tcW w:w="1134" w:type="dxa"/>
          </w:tcPr>
          <w:p w14:paraId="10020EF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3A04385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4EF19CE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261CE7BE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3DF322B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338887C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17CD8BF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437FAF8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47D2F8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195EA7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F50EAEB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2E50ED5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71AF3199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587A0C60" w14:textId="77777777" w:rsidTr="0034695A">
        <w:tc>
          <w:tcPr>
            <w:tcW w:w="562" w:type="dxa"/>
          </w:tcPr>
          <w:p w14:paraId="70BC9541" w14:textId="77777777" w:rsidR="00D178B1" w:rsidRDefault="00D178B1" w:rsidP="0034695A">
            <w:pPr>
              <w:spacing w:line="276" w:lineRule="auto"/>
            </w:pPr>
            <w:r>
              <w:t>10</w:t>
            </w:r>
          </w:p>
        </w:tc>
        <w:tc>
          <w:tcPr>
            <w:tcW w:w="1134" w:type="dxa"/>
          </w:tcPr>
          <w:p w14:paraId="0DB6DE7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3B806A65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487E7A4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3725207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265AB9E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019A18B4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0FB25FB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490E133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3C05263A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C98420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82AFBC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5409382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00BC7250" w14:textId="77777777" w:rsidR="00D178B1" w:rsidRDefault="00D178B1" w:rsidP="0034695A">
            <w:pPr>
              <w:spacing w:line="276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D178B1" w14:paraId="73FB5E01" w14:textId="77777777" w:rsidTr="0034695A">
        <w:tc>
          <w:tcPr>
            <w:tcW w:w="562" w:type="dxa"/>
          </w:tcPr>
          <w:p w14:paraId="5D39AA3F" w14:textId="77777777" w:rsidR="00D178B1" w:rsidRDefault="00D178B1" w:rsidP="0034695A">
            <w:pPr>
              <w:spacing w:line="276" w:lineRule="auto"/>
            </w:pPr>
            <w:r>
              <w:t>11</w:t>
            </w:r>
          </w:p>
        </w:tc>
        <w:tc>
          <w:tcPr>
            <w:tcW w:w="1134" w:type="dxa"/>
          </w:tcPr>
          <w:p w14:paraId="0845235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F6A262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3" w:type="dxa"/>
          </w:tcPr>
          <w:p w14:paraId="0647C7E6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59" w:type="dxa"/>
          </w:tcPr>
          <w:p w14:paraId="0ACC687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75" w:type="dxa"/>
          </w:tcPr>
          <w:p w14:paraId="5ED099F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67" w:type="dxa"/>
          </w:tcPr>
          <w:p w14:paraId="03B042F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990" w:type="dxa"/>
          </w:tcPr>
          <w:p w14:paraId="1C05150F" w14:textId="77777777" w:rsidR="00D178B1" w:rsidRDefault="00D178B1" w:rsidP="0034695A">
            <w:pPr>
              <w:spacing w:line="276" w:lineRule="auto"/>
            </w:pPr>
          </w:p>
        </w:tc>
        <w:tc>
          <w:tcPr>
            <w:tcW w:w="759" w:type="dxa"/>
          </w:tcPr>
          <w:p w14:paraId="0A059D72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475CC59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62D3313" w14:textId="77777777" w:rsidR="00D178B1" w:rsidRDefault="00D178B1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F0D10FC" w14:textId="77777777" w:rsidR="00D178B1" w:rsidRDefault="00D178B1" w:rsidP="0034695A">
            <w:pPr>
              <w:spacing w:line="276" w:lineRule="auto"/>
            </w:pPr>
          </w:p>
        </w:tc>
        <w:tc>
          <w:tcPr>
            <w:tcW w:w="585" w:type="dxa"/>
          </w:tcPr>
          <w:p w14:paraId="0351460D" w14:textId="77777777" w:rsidR="00D178B1" w:rsidRDefault="00D178B1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5FF92488" w14:textId="77777777" w:rsidR="00D178B1" w:rsidRPr="0074660F" w:rsidRDefault="00D178B1" w:rsidP="0034695A">
            <w:pPr>
              <w:spacing w:line="276" w:lineRule="auto"/>
              <w:rPr>
                <w:sz w:val="20"/>
                <w:szCs w:val="20"/>
              </w:rPr>
            </w:pPr>
            <w:r w:rsidRPr="00D41006">
              <w:rPr>
                <w:sz w:val="20"/>
                <w:szCs w:val="20"/>
              </w:rPr>
              <w:t>ET/FZ/PGT/DISC</w:t>
            </w:r>
          </w:p>
        </w:tc>
      </w:tr>
      <w:tr w:rsidR="00EC11F2" w14:paraId="3F96D94A" w14:textId="77777777" w:rsidTr="0034695A">
        <w:tc>
          <w:tcPr>
            <w:tcW w:w="562" w:type="dxa"/>
          </w:tcPr>
          <w:p w14:paraId="551450F5" w14:textId="378242E1" w:rsidR="00EC11F2" w:rsidRDefault="00EC11F2" w:rsidP="0034695A">
            <w:pPr>
              <w:spacing w:line="276" w:lineRule="auto"/>
            </w:pPr>
            <w:r>
              <w:t>12</w:t>
            </w:r>
          </w:p>
        </w:tc>
        <w:tc>
          <w:tcPr>
            <w:tcW w:w="1134" w:type="dxa"/>
          </w:tcPr>
          <w:p w14:paraId="0772B3F4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66E4F29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3" w:type="dxa"/>
          </w:tcPr>
          <w:p w14:paraId="60DFC896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59" w:type="dxa"/>
          </w:tcPr>
          <w:p w14:paraId="041F038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75" w:type="dxa"/>
          </w:tcPr>
          <w:p w14:paraId="34D70E23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7" w:type="dxa"/>
          </w:tcPr>
          <w:p w14:paraId="3946221E" w14:textId="77777777" w:rsidR="00EC11F2" w:rsidRDefault="00EC11F2" w:rsidP="0034695A">
            <w:pPr>
              <w:spacing w:line="276" w:lineRule="auto"/>
            </w:pPr>
          </w:p>
        </w:tc>
        <w:tc>
          <w:tcPr>
            <w:tcW w:w="990" w:type="dxa"/>
          </w:tcPr>
          <w:p w14:paraId="5297A4BA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59" w:type="dxa"/>
          </w:tcPr>
          <w:p w14:paraId="1E974685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C7912B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3BCFCB60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DB9F3FF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85" w:type="dxa"/>
          </w:tcPr>
          <w:p w14:paraId="51D25A79" w14:textId="77777777" w:rsidR="00EC11F2" w:rsidRDefault="00EC11F2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0DE5AFD3" w14:textId="06617446" w:rsidR="00EC11F2" w:rsidRPr="00D41006" w:rsidRDefault="00EC11F2" w:rsidP="0034695A">
            <w:pPr>
              <w:spacing w:line="276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EC11F2" w14:paraId="07A3C4D4" w14:textId="77777777" w:rsidTr="0034695A">
        <w:tc>
          <w:tcPr>
            <w:tcW w:w="562" w:type="dxa"/>
          </w:tcPr>
          <w:p w14:paraId="191AC919" w14:textId="61C7679E" w:rsidR="00EC11F2" w:rsidRDefault="00EC11F2" w:rsidP="0034695A">
            <w:pPr>
              <w:spacing w:line="276" w:lineRule="auto"/>
            </w:pPr>
            <w:r>
              <w:t>13</w:t>
            </w:r>
          </w:p>
        </w:tc>
        <w:tc>
          <w:tcPr>
            <w:tcW w:w="1134" w:type="dxa"/>
          </w:tcPr>
          <w:p w14:paraId="33A1760F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43AFD35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3" w:type="dxa"/>
          </w:tcPr>
          <w:p w14:paraId="7610B956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59" w:type="dxa"/>
          </w:tcPr>
          <w:p w14:paraId="7AA30556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75" w:type="dxa"/>
          </w:tcPr>
          <w:p w14:paraId="5B10A010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7" w:type="dxa"/>
          </w:tcPr>
          <w:p w14:paraId="27D96E5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990" w:type="dxa"/>
          </w:tcPr>
          <w:p w14:paraId="5B6AC1FE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59" w:type="dxa"/>
          </w:tcPr>
          <w:p w14:paraId="29A10491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138F99B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1CC7B5D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3CA56046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85" w:type="dxa"/>
          </w:tcPr>
          <w:p w14:paraId="2F6B2DD4" w14:textId="77777777" w:rsidR="00EC11F2" w:rsidRDefault="00EC11F2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3DC9F409" w14:textId="63B64445" w:rsidR="00EC11F2" w:rsidRPr="00D41006" w:rsidRDefault="00EC11F2" w:rsidP="0034695A">
            <w:pPr>
              <w:spacing w:line="276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EC11F2" w14:paraId="534A3656" w14:textId="77777777" w:rsidTr="0034695A">
        <w:tc>
          <w:tcPr>
            <w:tcW w:w="562" w:type="dxa"/>
          </w:tcPr>
          <w:p w14:paraId="30C2BE67" w14:textId="3C895718" w:rsidR="00EC11F2" w:rsidRDefault="00EC11F2" w:rsidP="0034695A">
            <w:pPr>
              <w:spacing w:line="276" w:lineRule="auto"/>
            </w:pPr>
            <w:r>
              <w:t>14</w:t>
            </w:r>
          </w:p>
        </w:tc>
        <w:tc>
          <w:tcPr>
            <w:tcW w:w="1134" w:type="dxa"/>
          </w:tcPr>
          <w:p w14:paraId="3A0F3089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15" w:type="dxa"/>
          </w:tcPr>
          <w:p w14:paraId="73C5DDAB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3" w:type="dxa"/>
          </w:tcPr>
          <w:p w14:paraId="08D5EA8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59" w:type="dxa"/>
          </w:tcPr>
          <w:p w14:paraId="1192E4D5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75" w:type="dxa"/>
          </w:tcPr>
          <w:p w14:paraId="4B61842A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7" w:type="dxa"/>
          </w:tcPr>
          <w:p w14:paraId="77180F5A" w14:textId="77777777" w:rsidR="00EC11F2" w:rsidRDefault="00EC11F2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111F690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59" w:type="dxa"/>
          </w:tcPr>
          <w:p w14:paraId="592CF0B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C1B86CE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370F5D03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636FFD33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85" w:type="dxa"/>
          </w:tcPr>
          <w:p w14:paraId="5A5187CF" w14:textId="77777777" w:rsidR="00EC11F2" w:rsidRDefault="00EC11F2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04D3FAD3" w14:textId="6265F6A9" w:rsidR="00EC11F2" w:rsidRPr="00D41006" w:rsidRDefault="00EC11F2" w:rsidP="0034695A">
            <w:pPr>
              <w:spacing w:line="276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EC11F2" w14:paraId="6F7E6C55" w14:textId="77777777" w:rsidTr="0034695A">
        <w:tc>
          <w:tcPr>
            <w:tcW w:w="562" w:type="dxa"/>
          </w:tcPr>
          <w:p w14:paraId="6113583B" w14:textId="62F436E0" w:rsidR="00EC11F2" w:rsidRDefault="00EC11F2" w:rsidP="0034695A">
            <w:pPr>
              <w:spacing w:line="276" w:lineRule="auto"/>
            </w:pPr>
            <w:r>
              <w:t>15</w:t>
            </w:r>
          </w:p>
        </w:tc>
        <w:tc>
          <w:tcPr>
            <w:tcW w:w="1134" w:type="dxa"/>
          </w:tcPr>
          <w:p w14:paraId="3E2CCB37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15" w:type="dxa"/>
          </w:tcPr>
          <w:p w14:paraId="577CD984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3" w:type="dxa"/>
          </w:tcPr>
          <w:p w14:paraId="6BB1834E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59" w:type="dxa"/>
          </w:tcPr>
          <w:p w14:paraId="140725D3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75" w:type="dxa"/>
          </w:tcPr>
          <w:p w14:paraId="7142C513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67" w:type="dxa"/>
          </w:tcPr>
          <w:p w14:paraId="298F574D" w14:textId="77777777" w:rsidR="00EC11F2" w:rsidRDefault="00EC11F2" w:rsidP="0034695A">
            <w:pPr>
              <w:spacing w:line="276" w:lineRule="auto"/>
            </w:pPr>
          </w:p>
        </w:tc>
        <w:tc>
          <w:tcPr>
            <w:tcW w:w="990" w:type="dxa"/>
          </w:tcPr>
          <w:p w14:paraId="7B14DFF0" w14:textId="77777777" w:rsidR="00EC11F2" w:rsidRDefault="00EC11F2" w:rsidP="0034695A">
            <w:pPr>
              <w:spacing w:line="276" w:lineRule="auto"/>
            </w:pPr>
          </w:p>
        </w:tc>
        <w:tc>
          <w:tcPr>
            <w:tcW w:w="759" w:type="dxa"/>
          </w:tcPr>
          <w:p w14:paraId="6ADFF884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2D4DC362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1B4D61F1" w14:textId="77777777" w:rsidR="00EC11F2" w:rsidRDefault="00EC11F2" w:rsidP="0034695A">
            <w:pPr>
              <w:spacing w:line="276" w:lineRule="auto"/>
            </w:pPr>
          </w:p>
        </w:tc>
        <w:tc>
          <w:tcPr>
            <w:tcW w:w="875" w:type="dxa"/>
          </w:tcPr>
          <w:p w14:paraId="02B31E24" w14:textId="77777777" w:rsidR="00EC11F2" w:rsidRDefault="00EC11F2" w:rsidP="0034695A">
            <w:pPr>
              <w:spacing w:line="276" w:lineRule="auto"/>
            </w:pPr>
          </w:p>
        </w:tc>
        <w:tc>
          <w:tcPr>
            <w:tcW w:w="585" w:type="dxa"/>
          </w:tcPr>
          <w:p w14:paraId="2C97F869" w14:textId="77777777" w:rsidR="00EC11F2" w:rsidRDefault="00EC11F2" w:rsidP="0034695A">
            <w:pPr>
              <w:spacing w:line="276" w:lineRule="auto"/>
            </w:pPr>
          </w:p>
        </w:tc>
        <w:tc>
          <w:tcPr>
            <w:tcW w:w="1701" w:type="dxa"/>
          </w:tcPr>
          <w:p w14:paraId="5D21A9DD" w14:textId="7CB4AB4D" w:rsidR="00EC11F2" w:rsidRPr="00D41006" w:rsidRDefault="00EC11F2" w:rsidP="0034695A">
            <w:pPr>
              <w:spacing w:line="276" w:lineRule="auto"/>
              <w:rPr>
                <w:sz w:val="20"/>
                <w:szCs w:val="20"/>
              </w:rPr>
            </w:pPr>
            <w:r w:rsidRPr="00D41006">
              <w:rPr>
                <w:sz w:val="20"/>
                <w:szCs w:val="20"/>
              </w:rPr>
              <w:t>ET/FZ/PGT/DISC</w:t>
            </w:r>
          </w:p>
        </w:tc>
      </w:tr>
      <w:tr w:rsidR="00F27203" w14:paraId="1AE9B0AB" w14:textId="77777777" w:rsidTr="0034695A">
        <w:tc>
          <w:tcPr>
            <w:tcW w:w="562" w:type="dxa"/>
          </w:tcPr>
          <w:p w14:paraId="79D57670" w14:textId="02D0F114" w:rsidR="00F27203" w:rsidRDefault="00F27203" w:rsidP="00F27203">
            <w:pPr>
              <w:spacing w:line="276" w:lineRule="auto"/>
            </w:pPr>
            <w:r>
              <w:t>16</w:t>
            </w:r>
          </w:p>
        </w:tc>
        <w:tc>
          <w:tcPr>
            <w:tcW w:w="1134" w:type="dxa"/>
          </w:tcPr>
          <w:p w14:paraId="0D2D9B94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15" w:type="dxa"/>
          </w:tcPr>
          <w:p w14:paraId="29B63E0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3" w:type="dxa"/>
          </w:tcPr>
          <w:p w14:paraId="4F767466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59" w:type="dxa"/>
          </w:tcPr>
          <w:p w14:paraId="0E5C4F7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75" w:type="dxa"/>
          </w:tcPr>
          <w:p w14:paraId="0660422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7" w:type="dxa"/>
          </w:tcPr>
          <w:p w14:paraId="35D56F36" w14:textId="77777777" w:rsidR="00F27203" w:rsidRDefault="00F27203" w:rsidP="00F27203">
            <w:pPr>
              <w:spacing w:line="276" w:lineRule="auto"/>
            </w:pPr>
          </w:p>
        </w:tc>
        <w:tc>
          <w:tcPr>
            <w:tcW w:w="990" w:type="dxa"/>
          </w:tcPr>
          <w:p w14:paraId="58183D3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59" w:type="dxa"/>
          </w:tcPr>
          <w:p w14:paraId="34F03AB9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7F098E5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2CA6963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0DDDAA8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85" w:type="dxa"/>
          </w:tcPr>
          <w:p w14:paraId="0BE2C745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701" w:type="dxa"/>
          </w:tcPr>
          <w:p w14:paraId="16036295" w14:textId="5170AE82" w:rsidR="00F27203" w:rsidRPr="00D41006" w:rsidRDefault="00F27203" w:rsidP="00F27203">
            <w:pPr>
              <w:spacing w:line="276" w:lineRule="auto"/>
              <w:rPr>
                <w:sz w:val="20"/>
                <w:szCs w:val="20"/>
              </w:rPr>
            </w:pPr>
            <w:r w:rsidRPr="001B7E74">
              <w:rPr>
                <w:sz w:val="20"/>
                <w:szCs w:val="20"/>
              </w:rPr>
              <w:t>ET/FZ/PGT/DISC</w:t>
            </w:r>
          </w:p>
        </w:tc>
      </w:tr>
      <w:tr w:rsidR="00F27203" w14:paraId="0F3894D4" w14:textId="77777777" w:rsidTr="0034695A">
        <w:tc>
          <w:tcPr>
            <w:tcW w:w="562" w:type="dxa"/>
          </w:tcPr>
          <w:p w14:paraId="10C70231" w14:textId="0D2BD7B7" w:rsidR="00F27203" w:rsidRDefault="00F27203" w:rsidP="00F27203">
            <w:pPr>
              <w:spacing w:line="276" w:lineRule="auto"/>
            </w:pPr>
            <w:r>
              <w:t>17</w:t>
            </w:r>
          </w:p>
        </w:tc>
        <w:tc>
          <w:tcPr>
            <w:tcW w:w="1134" w:type="dxa"/>
          </w:tcPr>
          <w:p w14:paraId="3DABD0BE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15" w:type="dxa"/>
          </w:tcPr>
          <w:p w14:paraId="0373D2AF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3" w:type="dxa"/>
          </w:tcPr>
          <w:p w14:paraId="0D6625E5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59" w:type="dxa"/>
          </w:tcPr>
          <w:p w14:paraId="22C87D0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75" w:type="dxa"/>
          </w:tcPr>
          <w:p w14:paraId="0070A62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7" w:type="dxa"/>
          </w:tcPr>
          <w:p w14:paraId="7CA1B86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990" w:type="dxa"/>
          </w:tcPr>
          <w:p w14:paraId="632CD3CF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59" w:type="dxa"/>
          </w:tcPr>
          <w:p w14:paraId="49C6AA0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6574C13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4B25B83E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011A0B2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85" w:type="dxa"/>
          </w:tcPr>
          <w:p w14:paraId="5F2993F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701" w:type="dxa"/>
          </w:tcPr>
          <w:p w14:paraId="591ED75B" w14:textId="6AE3842B" w:rsidR="00F27203" w:rsidRPr="00D41006" w:rsidRDefault="00F27203" w:rsidP="00F27203">
            <w:pPr>
              <w:spacing w:line="276" w:lineRule="auto"/>
              <w:rPr>
                <w:sz w:val="20"/>
                <w:szCs w:val="20"/>
              </w:rPr>
            </w:pPr>
            <w:r w:rsidRPr="001B7E74">
              <w:rPr>
                <w:sz w:val="20"/>
                <w:szCs w:val="20"/>
              </w:rPr>
              <w:t>ET/FZ/PGT/DISC</w:t>
            </w:r>
          </w:p>
        </w:tc>
      </w:tr>
      <w:tr w:rsidR="00F27203" w14:paraId="34B85A07" w14:textId="77777777" w:rsidTr="0034695A">
        <w:tc>
          <w:tcPr>
            <w:tcW w:w="562" w:type="dxa"/>
          </w:tcPr>
          <w:p w14:paraId="013805F5" w14:textId="0D65A515" w:rsidR="00F27203" w:rsidRDefault="00F27203" w:rsidP="00F27203">
            <w:pPr>
              <w:spacing w:line="276" w:lineRule="auto"/>
            </w:pPr>
            <w:r>
              <w:t>18</w:t>
            </w:r>
          </w:p>
        </w:tc>
        <w:tc>
          <w:tcPr>
            <w:tcW w:w="1134" w:type="dxa"/>
          </w:tcPr>
          <w:p w14:paraId="5D492F7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15" w:type="dxa"/>
          </w:tcPr>
          <w:p w14:paraId="5BAFC40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3" w:type="dxa"/>
          </w:tcPr>
          <w:p w14:paraId="0100EC69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59" w:type="dxa"/>
          </w:tcPr>
          <w:p w14:paraId="1B7A28C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75" w:type="dxa"/>
          </w:tcPr>
          <w:p w14:paraId="387B095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7" w:type="dxa"/>
          </w:tcPr>
          <w:p w14:paraId="6322835E" w14:textId="77777777" w:rsidR="00F27203" w:rsidRDefault="00F27203" w:rsidP="00F27203">
            <w:pPr>
              <w:spacing w:line="276" w:lineRule="auto"/>
            </w:pPr>
          </w:p>
        </w:tc>
        <w:tc>
          <w:tcPr>
            <w:tcW w:w="990" w:type="dxa"/>
          </w:tcPr>
          <w:p w14:paraId="3E16A23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59" w:type="dxa"/>
          </w:tcPr>
          <w:p w14:paraId="0558DAA4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3CC878D4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71D04025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5D39B13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85" w:type="dxa"/>
          </w:tcPr>
          <w:p w14:paraId="094F986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701" w:type="dxa"/>
          </w:tcPr>
          <w:p w14:paraId="4D96FEC3" w14:textId="355268BF" w:rsidR="00F27203" w:rsidRPr="00D41006" w:rsidRDefault="00F27203" w:rsidP="00F27203">
            <w:pPr>
              <w:spacing w:line="276" w:lineRule="auto"/>
              <w:rPr>
                <w:sz w:val="20"/>
                <w:szCs w:val="20"/>
              </w:rPr>
            </w:pPr>
            <w:r w:rsidRPr="001B7E74">
              <w:rPr>
                <w:sz w:val="20"/>
                <w:szCs w:val="20"/>
              </w:rPr>
              <w:t>ET/FZ/PGT/DISC</w:t>
            </w:r>
          </w:p>
        </w:tc>
      </w:tr>
      <w:tr w:rsidR="00F27203" w14:paraId="39AF417E" w14:textId="77777777" w:rsidTr="0034695A">
        <w:tc>
          <w:tcPr>
            <w:tcW w:w="562" w:type="dxa"/>
          </w:tcPr>
          <w:p w14:paraId="07F697BF" w14:textId="74F01C3F" w:rsidR="00F27203" w:rsidRDefault="00F27203" w:rsidP="00F27203">
            <w:pPr>
              <w:spacing w:line="276" w:lineRule="auto"/>
            </w:pPr>
            <w:r>
              <w:t>19</w:t>
            </w:r>
          </w:p>
        </w:tc>
        <w:tc>
          <w:tcPr>
            <w:tcW w:w="1134" w:type="dxa"/>
          </w:tcPr>
          <w:p w14:paraId="1A2820C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15" w:type="dxa"/>
          </w:tcPr>
          <w:p w14:paraId="107D3F9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3" w:type="dxa"/>
          </w:tcPr>
          <w:p w14:paraId="2FFD558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59" w:type="dxa"/>
          </w:tcPr>
          <w:p w14:paraId="24C6F56F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75" w:type="dxa"/>
          </w:tcPr>
          <w:p w14:paraId="7FC2718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7" w:type="dxa"/>
          </w:tcPr>
          <w:p w14:paraId="618AF9F9" w14:textId="77777777" w:rsidR="00F27203" w:rsidRDefault="00F27203" w:rsidP="00F27203">
            <w:pPr>
              <w:spacing w:line="276" w:lineRule="auto"/>
            </w:pPr>
          </w:p>
        </w:tc>
        <w:tc>
          <w:tcPr>
            <w:tcW w:w="990" w:type="dxa"/>
          </w:tcPr>
          <w:p w14:paraId="2BA4B7E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59" w:type="dxa"/>
          </w:tcPr>
          <w:p w14:paraId="692ECDD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439C67AF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62427A9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2B65E0C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85" w:type="dxa"/>
          </w:tcPr>
          <w:p w14:paraId="7E6CF7A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701" w:type="dxa"/>
          </w:tcPr>
          <w:p w14:paraId="35668955" w14:textId="35893C6E" w:rsidR="00F27203" w:rsidRPr="00D41006" w:rsidRDefault="00F27203" w:rsidP="00F27203">
            <w:pPr>
              <w:spacing w:line="276" w:lineRule="auto"/>
              <w:rPr>
                <w:sz w:val="20"/>
                <w:szCs w:val="20"/>
              </w:rPr>
            </w:pPr>
            <w:r w:rsidRPr="001B7E74">
              <w:rPr>
                <w:sz w:val="20"/>
                <w:szCs w:val="20"/>
              </w:rPr>
              <w:t>ET/FZ/PGT/DISC</w:t>
            </w:r>
          </w:p>
        </w:tc>
      </w:tr>
      <w:tr w:rsidR="00F27203" w14:paraId="383AF736" w14:textId="77777777" w:rsidTr="0034695A">
        <w:tc>
          <w:tcPr>
            <w:tcW w:w="562" w:type="dxa"/>
          </w:tcPr>
          <w:p w14:paraId="5F1588C4" w14:textId="3C2D1B59" w:rsidR="00F27203" w:rsidRDefault="00F27203" w:rsidP="00F27203">
            <w:pPr>
              <w:spacing w:line="276" w:lineRule="auto"/>
            </w:pPr>
            <w:r>
              <w:t>20</w:t>
            </w:r>
          </w:p>
        </w:tc>
        <w:tc>
          <w:tcPr>
            <w:tcW w:w="1134" w:type="dxa"/>
          </w:tcPr>
          <w:p w14:paraId="582CA9F6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15" w:type="dxa"/>
          </w:tcPr>
          <w:p w14:paraId="44811C4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3" w:type="dxa"/>
          </w:tcPr>
          <w:p w14:paraId="2826CEC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59" w:type="dxa"/>
          </w:tcPr>
          <w:p w14:paraId="73D83D6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75" w:type="dxa"/>
          </w:tcPr>
          <w:p w14:paraId="49B780D6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67" w:type="dxa"/>
          </w:tcPr>
          <w:p w14:paraId="1FD6806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990" w:type="dxa"/>
          </w:tcPr>
          <w:p w14:paraId="030920D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759" w:type="dxa"/>
          </w:tcPr>
          <w:p w14:paraId="103E037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3617D5E2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4B750DE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75" w:type="dxa"/>
          </w:tcPr>
          <w:p w14:paraId="64A41A3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585" w:type="dxa"/>
          </w:tcPr>
          <w:p w14:paraId="068F412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701" w:type="dxa"/>
          </w:tcPr>
          <w:p w14:paraId="40C3F280" w14:textId="6CE02804" w:rsidR="00F27203" w:rsidRPr="00D41006" w:rsidRDefault="00F27203" w:rsidP="00F27203">
            <w:pPr>
              <w:spacing w:line="276" w:lineRule="auto"/>
              <w:rPr>
                <w:sz w:val="20"/>
                <w:szCs w:val="20"/>
              </w:rPr>
            </w:pPr>
            <w:r w:rsidRPr="001B7E74">
              <w:rPr>
                <w:sz w:val="20"/>
                <w:szCs w:val="20"/>
              </w:rPr>
              <w:t>ET/FZ/PGT/DISC</w:t>
            </w:r>
          </w:p>
        </w:tc>
      </w:tr>
      <w:tr w:rsidR="00D178B1" w14:paraId="2A4A3D3F" w14:textId="77777777" w:rsidTr="0034695A">
        <w:tc>
          <w:tcPr>
            <w:tcW w:w="11335" w:type="dxa"/>
            <w:gridSpan w:val="14"/>
          </w:tcPr>
          <w:p w14:paraId="2910F664" w14:textId="77777777" w:rsidR="00D178B1" w:rsidRDefault="00D178B1" w:rsidP="0034695A">
            <w:r>
              <w:t>Comments:</w:t>
            </w:r>
          </w:p>
          <w:p w14:paraId="621DFF51" w14:textId="77777777" w:rsidR="00197EED" w:rsidRDefault="00197EED" w:rsidP="0034695A"/>
          <w:p w14:paraId="1AB9A929" w14:textId="77777777" w:rsidR="006737DA" w:rsidRDefault="006737DA" w:rsidP="0034695A"/>
          <w:p w14:paraId="0D525316" w14:textId="77777777" w:rsidR="006737DA" w:rsidRDefault="006737DA" w:rsidP="0034695A"/>
        </w:tc>
      </w:tr>
    </w:tbl>
    <w:p w14:paraId="5C78D789" w14:textId="50385C34" w:rsidR="00F27203" w:rsidRDefault="006E2E40" w:rsidP="00CE1453">
      <w:pPr>
        <w:spacing w:after="0" w:line="240" w:lineRule="auto"/>
        <w:rPr>
          <w:sz w:val="16"/>
          <w:szCs w:val="16"/>
        </w:rPr>
      </w:pPr>
      <w:r>
        <w:rPr>
          <w:noProof/>
          <w:lang w:eastAsia="en-GB"/>
        </w:rPr>
        <w:drawing>
          <wp:anchor distT="0" distB="0" distL="114300" distR="114300" simplePos="0" relativeHeight="251808768" behindDoc="0" locked="0" layoutInCell="1" allowOverlap="1" wp14:anchorId="516BCB99" wp14:editId="3ABEAEA1">
            <wp:simplePos x="0" y="0"/>
            <wp:positionH relativeFrom="page">
              <wp:posOffset>5781675</wp:posOffset>
            </wp:positionH>
            <wp:positionV relativeFrom="page">
              <wp:posOffset>340042</wp:posOffset>
            </wp:positionV>
            <wp:extent cx="1520190" cy="669290"/>
            <wp:effectExtent l="0" t="0" r="0" b="0"/>
            <wp:wrapSquare wrapText="bothSides"/>
            <wp:docPr id="1163063006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6692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5247B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46713333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6C5B26B6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2B7862A4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24527619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5522DEBC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4A56F30A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6CD55806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1AB53F26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7436E818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447C8E51" w14:textId="77777777" w:rsidR="00F27203" w:rsidRDefault="00F27203" w:rsidP="00CE1453">
      <w:pPr>
        <w:spacing w:after="0" w:line="240" w:lineRule="auto"/>
        <w:rPr>
          <w:sz w:val="16"/>
          <w:szCs w:val="16"/>
        </w:rPr>
      </w:pPr>
    </w:p>
    <w:p w14:paraId="53756F0E" w14:textId="35FB34EF" w:rsidR="00BD77BA" w:rsidRDefault="006737DA" w:rsidP="00CE1453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D33A90B" wp14:editId="72E8EA17">
                <wp:simplePos x="0" y="0"/>
                <wp:positionH relativeFrom="column">
                  <wp:posOffset>3400425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4040069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677721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1E520CC0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CBFDA78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72D1AB0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1865BDC3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122DA401" w14:textId="77777777" w:rsidR="00F27203" w:rsidRDefault="00F27203" w:rsidP="00F272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3A90B" id="_x0000_s1032" type="#_x0000_t202" style="position:absolute;left:0;text-align:left;margin-left:267.75pt;margin-top:0;width:136.5pt;height:110.5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" strokecolor="white" strokeweight=".26467mm">
                <v:textbox style="mso-fit-shape-to-text:t">
                  <w:txbxContent>
                    <w:p w14:paraId="6A677721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1E520CC0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CBFDA78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72D1AB0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1865BDC3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122DA401" w14:textId="77777777" w:rsidR="00F27203" w:rsidRDefault="00F27203" w:rsidP="00F27203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7F8A8C4B" wp14:editId="23654F57">
                <wp:simplePos x="0" y="0"/>
                <wp:positionH relativeFrom="column">
                  <wp:posOffset>-85725</wp:posOffset>
                </wp:positionH>
                <wp:positionV relativeFrom="paragraph">
                  <wp:posOffset>0</wp:posOffset>
                </wp:positionV>
                <wp:extent cx="1266825" cy="1095375"/>
                <wp:effectExtent l="0" t="0" r="9525" b="9525"/>
                <wp:wrapSquare wrapText="bothSides"/>
                <wp:docPr id="2031404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90267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4FBE29EB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D5B09FE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89B2526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2ECEE69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682F02F" w14:textId="77777777" w:rsidR="00F27203" w:rsidRDefault="00F27203" w:rsidP="00F27203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C4B" id="_x0000_s1033" type="#_x0000_t202" style="position:absolute;left:0;text-align:left;margin-left:-6.75pt;margin-top:0;width:99.75pt;height:86.2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" stroked="f">
                <v:textbox>
                  <w:txbxContent>
                    <w:p w14:paraId="76590267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4FBE29EB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D5B09FE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89B2526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2ECEE69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682F02F" w14:textId="77777777" w:rsidR="00F27203" w:rsidRDefault="00F27203" w:rsidP="00F27203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00F67A" w14:textId="7A875CAC" w:rsidR="00CE1453" w:rsidRDefault="00F27203" w:rsidP="00CE1453">
      <w:pPr>
        <w:spacing w:after="0" w:line="240" w:lineRule="auto"/>
        <w:rPr>
          <w:sz w:val="16"/>
          <w:szCs w:val="16"/>
        </w:rPr>
      </w:pPr>
      <w:r>
        <w:rPr>
          <w:noProof/>
          <w:lang w:eastAsia="en-GB"/>
        </w:rPr>
        <w:drawing>
          <wp:anchor distT="0" distB="0" distL="114300" distR="114300" simplePos="0" relativeHeight="251835392" behindDoc="0" locked="0" layoutInCell="1" allowOverlap="1" wp14:anchorId="1099E19D" wp14:editId="10A5A182">
            <wp:simplePos x="0" y="0"/>
            <wp:positionH relativeFrom="page">
              <wp:posOffset>5676900</wp:posOffset>
            </wp:positionH>
            <wp:positionV relativeFrom="page">
              <wp:posOffset>344805</wp:posOffset>
            </wp:positionV>
            <wp:extent cx="1520190" cy="669290"/>
            <wp:effectExtent l="0" t="0" r="0" b="0"/>
            <wp:wrapSquare wrapText="bothSides"/>
            <wp:docPr id="139374082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6692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D5214" w14:textId="4175B51C" w:rsidR="00BD77BA" w:rsidRPr="00424AC9" w:rsidRDefault="00BD77BA" w:rsidP="00CE1453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="-431" w:tblpY="2754"/>
        <w:tblW w:w="11335" w:type="dxa"/>
        <w:tblLook w:val="04A0" w:firstRow="1" w:lastRow="0" w:firstColumn="1" w:lastColumn="0" w:noHBand="0" w:noVBand="1"/>
      </w:tblPr>
      <w:tblGrid>
        <w:gridCol w:w="2421"/>
        <w:gridCol w:w="2071"/>
        <w:gridCol w:w="1743"/>
        <w:gridCol w:w="13"/>
        <w:gridCol w:w="1730"/>
        <w:gridCol w:w="1743"/>
        <w:gridCol w:w="1614"/>
      </w:tblGrid>
      <w:tr w:rsidR="00BD77BA" w:rsidRPr="00F66649" w14:paraId="48A8978E" w14:textId="77777777" w:rsidTr="00BD77BA">
        <w:tc>
          <w:tcPr>
            <w:tcW w:w="11335" w:type="dxa"/>
            <w:gridSpan w:val="7"/>
            <w:shd w:val="clear" w:color="auto" w:fill="245980" w:themeFill="text1"/>
          </w:tcPr>
          <w:p w14:paraId="6527F32B" w14:textId="77777777" w:rsidR="00BD77BA" w:rsidRPr="00F66649" w:rsidRDefault="00BD77BA" w:rsidP="00CE1453">
            <w:pPr>
              <w:rPr>
                <w:b/>
                <w:bCs/>
                <w:color w:val="FFFFFF" w:themeColor="background1"/>
              </w:rPr>
            </w:pPr>
            <w:r w:rsidRPr="00F66649">
              <w:rPr>
                <w:b/>
                <w:bCs/>
                <w:color w:val="FFFFFF" w:themeColor="background1"/>
              </w:rPr>
              <w:t>Embryo Transfer</w:t>
            </w:r>
          </w:p>
        </w:tc>
      </w:tr>
      <w:tr w:rsidR="00BD77BA" w14:paraId="662089DB" w14:textId="77777777" w:rsidTr="00BD77BA">
        <w:tc>
          <w:tcPr>
            <w:tcW w:w="2421" w:type="dxa"/>
            <w:shd w:val="clear" w:color="auto" w:fill="245980" w:themeFill="text1"/>
          </w:tcPr>
          <w:p w14:paraId="06CB01C0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Date</w:t>
            </w:r>
          </w:p>
        </w:tc>
        <w:tc>
          <w:tcPr>
            <w:tcW w:w="2071" w:type="dxa"/>
          </w:tcPr>
          <w:p w14:paraId="350ECA17" w14:textId="77777777" w:rsidR="00BD77BA" w:rsidRDefault="00BD77BA" w:rsidP="00CE1453"/>
        </w:tc>
        <w:tc>
          <w:tcPr>
            <w:tcW w:w="1743" w:type="dxa"/>
            <w:shd w:val="clear" w:color="auto" w:fill="245980" w:themeFill="text1"/>
          </w:tcPr>
          <w:p w14:paraId="136B95B2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Time</w:t>
            </w:r>
          </w:p>
        </w:tc>
        <w:tc>
          <w:tcPr>
            <w:tcW w:w="1743" w:type="dxa"/>
            <w:gridSpan w:val="2"/>
          </w:tcPr>
          <w:p w14:paraId="215A9021" w14:textId="77777777" w:rsidR="00BD77BA" w:rsidRDefault="00BD77BA" w:rsidP="00CE1453"/>
        </w:tc>
        <w:tc>
          <w:tcPr>
            <w:tcW w:w="1743" w:type="dxa"/>
            <w:shd w:val="clear" w:color="auto" w:fill="245980" w:themeFill="text1"/>
          </w:tcPr>
          <w:p w14:paraId="2A57F9E3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Day of ET</w:t>
            </w:r>
          </w:p>
        </w:tc>
        <w:tc>
          <w:tcPr>
            <w:tcW w:w="1614" w:type="dxa"/>
          </w:tcPr>
          <w:p w14:paraId="0C1A4047" w14:textId="77777777" w:rsidR="00BD77BA" w:rsidRDefault="00BD77BA" w:rsidP="00CE1453">
            <w:pPr>
              <w:jc w:val="center"/>
            </w:pPr>
            <w:r>
              <w:t>2 / 3 / 5 / 6</w:t>
            </w:r>
          </w:p>
        </w:tc>
      </w:tr>
      <w:tr w:rsidR="00BD77BA" w14:paraId="272C808C" w14:textId="77777777" w:rsidTr="00BD77BA">
        <w:tc>
          <w:tcPr>
            <w:tcW w:w="2421" w:type="dxa"/>
            <w:shd w:val="clear" w:color="auto" w:fill="245980" w:themeFill="text1"/>
          </w:tcPr>
          <w:p w14:paraId="09557AE4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Shared Motherhood?</w:t>
            </w:r>
          </w:p>
        </w:tc>
        <w:tc>
          <w:tcPr>
            <w:tcW w:w="2071" w:type="dxa"/>
          </w:tcPr>
          <w:p w14:paraId="2F58389F" w14:textId="77777777" w:rsidR="00BD77BA" w:rsidRDefault="00BD77BA" w:rsidP="00CE1453">
            <w:pPr>
              <w:jc w:val="center"/>
            </w:pPr>
            <w:r>
              <w:t>Yes/ No</w:t>
            </w:r>
          </w:p>
          <w:p w14:paraId="668103A7" w14:textId="77777777" w:rsidR="00BD77BA" w:rsidRDefault="00BD77BA" w:rsidP="00CE1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</w:t>
            </w:r>
            <w:r w:rsidRPr="00F66649">
              <w:rPr>
                <w:sz w:val="20"/>
                <w:szCs w:val="20"/>
              </w:rPr>
              <w:t xml:space="preserve"> of ET </w:t>
            </w:r>
            <w:r>
              <w:rPr>
                <w:sz w:val="20"/>
                <w:szCs w:val="20"/>
              </w:rPr>
              <w:t>P</w:t>
            </w:r>
            <w:r w:rsidRPr="00F66649">
              <w:rPr>
                <w:sz w:val="20"/>
                <w:szCs w:val="20"/>
              </w:rPr>
              <w:t>at</w:t>
            </w:r>
            <w:r>
              <w:rPr>
                <w:sz w:val="20"/>
                <w:szCs w:val="20"/>
              </w:rPr>
              <w:t>ient:</w:t>
            </w:r>
          </w:p>
          <w:p w14:paraId="7E75F9FA" w14:textId="77777777" w:rsidR="00BD77BA" w:rsidRPr="00F66649" w:rsidRDefault="00BD77BA" w:rsidP="00CE1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……………………………</w:t>
            </w:r>
          </w:p>
        </w:tc>
        <w:tc>
          <w:tcPr>
            <w:tcW w:w="1743" w:type="dxa"/>
            <w:shd w:val="clear" w:color="auto" w:fill="245980" w:themeFill="text1"/>
          </w:tcPr>
          <w:p w14:paraId="0F03E3A2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Lab Operator</w:t>
            </w:r>
          </w:p>
        </w:tc>
        <w:tc>
          <w:tcPr>
            <w:tcW w:w="1743" w:type="dxa"/>
            <w:gridSpan w:val="2"/>
          </w:tcPr>
          <w:p w14:paraId="2340826A" w14:textId="77777777" w:rsidR="00BD77BA" w:rsidRDefault="00BD77BA" w:rsidP="00CE1453"/>
        </w:tc>
        <w:tc>
          <w:tcPr>
            <w:tcW w:w="1743" w:type="dxa"/>
            <w:shd w:val="clear" w:color="auto" w:fill="245980" w:themeFill="text1"/>
          </w:tcPr>
          <w:p w14:paraId="7CD7D7B3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Clinical Operator</w:t>
            </w:r>
          </w:p>
        </w:tc>
        <w:tc>
          <w:tcPr>
            <w:tcW w:w="1614" w:type="dxa"/>
          </w:tcPr>
          <w:p w14:paraId="7F7ADAE5" w14:textId="77777777" w:rsidR="00BD77BA" w:rsidRDefault="00BD77BA" w:rsidP="00CE1453"/>
        </w:tc>
      </w:tr>
      <w:tr w:rsidR="00BD77BA" w14:paraId="036434C6" w14:textId="77777777" w:rsidTr="00BD77BA">
        <w:tc>
          <w:tcPr>
            <w:tcW w:w="2421" w:type="dxa"/>
            <w:shd w:val="clear" w:color="auto" w:fill="245980" w:themeFill="text1"/>
          </w:tcPr>
          <w:p w14:paraId="714C505A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Meets eSET?</w:t>
            </w:r>
          </w:p>
        </w:tc>
        <w:tc>
          <w:tcPr>
            <w:tcW w:w="2071" w:type="dxa"/>
          </w:tcPr>
          <w:p w14:paraId="17B37034" w14:textId="77777777" w:rsidR="00BD77BA" w:rsidRDefault="00BD77BA" w:rsidP="00CE1453">
            <w:pPr>
              <w:jc w:val="center"/>
            </w:pPr>
            <w:r>
              <w:t>Yes/ No</w:t>
            </w:r>
          </w:p>
        </w:tc>
        <w:tc>
          <w:tcPr>
            <w:tcW w:w="1743" w:type="dxa"/>
            <w:shd w:val="clear" w:color="auto" w:fill="245980" w:themeFill="text1"/>
          </w:tcPr>
          <w:p w14:paraId="59E436C2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No. Embryos for ET</w:t>
            </w:r>
          </w:p>
        </w:tc>
        <w:tc>
          <w:tcPr>
            <w:tcW w:w="1743" w:type="dxa"/>
            <w:gridSpan w:val="2"/>
          </w:tcPr>
          <w:p w14:paraId="23158F56" w14:textId="77777777" w:rsidR="00BD77BA" w:rsidRDefault="00BD77BA" w:rsidP="00CE1453">
            <w:pPr>
              <w:jc w:val="center"/>
            </w:pPr>
            <w:r>
              <w:t>1 / 2 / 3</w:t>
            </w:r>
          </w:p>
        </w:tc>
        <w:tc>
          <w:tcPr>
            <w:tcW w:w="1743" w:type="dxa"/>
            <w:shd w:val="clear" w:color="auto" w:fill="245980" w:themeFill="text1"/>
          </w:tcPr>
          <w:p w14:paraId="0D28AE70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EmbryoGlue </w:t>
            </w:r>
          </w:p>
        </w:tc>
        <w:tc>
          <w:tcPr>
            <w:tcW w:w="1614" w:type="dxa"/>
          </w:tcPr>
          <w:p w14:paraId="6CB8AA25" w14:textId="77777777" w:rsidR="00BD77BA" w:rsidRDefault="00BD77BA" w:rsidP="00CE1453">
            <w:pPr>
              <w:jc w:val="center"/>
            </w:pPr>
            <w:r>
              <w:t>Yes / No</w:t>
            </w:r>
          </w:p>
        </w:tc>
      </w:tr>
      <w:tr w:rsidR="00BD77BA" w14:paraId="2862C36D" w14:textId="77777777" w:rsidTr="00BD77BA">
        <w:tc>
          <w:tcPr>
            <w:tcW w:w="2421" w:type="dxa"/>
            <w:shd w:val="clear" w:color="auto" w:fill="245980" w:themeFill="text1"/>
          </w:tcPr>
          <w:p w14:paraId="36492FA0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Embryo Grade</w:t>
            </w:r>
          </w:p>
        </w:tc>
        <w:tc>
          <w:tcPr>
            <w:tcW w:w="2071" w:type="dxa"/>
          </w:tcPr>
          <w:p w14:paraId="30B4E099" w14:textId="77777777" w:rsidR="00BD77BA" w:rsidRDefault="00BD77BA" w:rsidP="00CE1453">
            <w:r>
              <w:t>1.</w:t>
            </w:r>
          </w:p>
          <w:p w14:paraId="26190E66" w14:textId="77777777" w:rsidR="00BD77BA" w:rsidRDefault="00BD77BA" w:rsidP="00CE1453"/>
          <w:p w14:paraId="2A4A171A" w14:textId="77777777" w:rsidR="00BD77BA" w:rsidRDefault="00BD77BA" w:rsidP="00CE1453">
            <w:pPr>
              <w:shd w:val="clear" w:color="auto" w:fill="FFFFFF" w:themeFill="background1"/>
              <w:jc w:val="left"/>
            </w:pPr>
            <w:r>
              <w:t>IDA score:</w:t>
            </w:r>
          </w:p>
          <w:p w14:paraId="77651530" w14:textId="77777777" w:rsidR="00BD77BA" w:rsidRDefault="00BD77BA" w:rsidP="00CE1453">
            <w:r>
              <w:t>Slide No:</w:t>
            </w:r>
          </w:p>
          <w:p w14:paraId="7BEABCFB" w14:textId="77777777" w:rsidR="00BD77BA" w:rsidRDefault="00BD77BA" w:rsidP="00CE1453">
            <w:r>
              <w:t>Well No.</w:t>
            </w:r>
          </w:p>
        </w:tc>
        <w:tc>
          <w:tcPr>
            <w:tcW w:w="1743" w:type="dxa"/>
          </w:tcPr>
          <w:p w14:paraId="7760F4C6" w14:textId="77777777" w:rsidR="00BD77BA" w:rsidRDefault="00BD77BA" w:rsidP="00CE1453">
            <w:r>
              <w:t>2.</w:t>
            </w:r>
          </w:p>
          <w:p w14:paraId="5D9B390D" w14:textId="77777777" w:rsidR="00BD77BA" w:rsidRDefault="00BD77BA" w:rsidP="00CE1453"/>
          <w:p w14:paraId="26E8A1EF" w14:textId="77777777" w:rsidR="00BD77BA" w:rsidRDefault="00BD77BA" w:rsidP="00CE1453">
            <w:r>
              <w:t>IDA score:</w:t>
            </w:r>
          </w:p>
          <w:p w14:paraId="45990B1E" w14:textId="77777777" w:rsidR="00BD77BA" w:rsidRDefault="00BD77BA" w:rsidP="00CE1453">
            <w:r>
              <w:t>Slide No:</w:t>
            </w:r>
          </w:p>
          <w:p w14:paraId="1B4C47B5" w14:textId="77777777" w:rsidR="00BD77BA" w:rsidRDefault="00BD77BA" w:rsidP="00CE1453">
            <w:r>
              <w:t>Well No.</w:t>
            </w:r>
          </w:p>
        </w:tc>
        <w:tc>
          <w:tcPr>
            <w:tcW w:w="1743" w:type="dxa"/>
            <w:gridSpan w:val="2"/>
          </w:tcPr>
          <w:p w14:paraId="58679B02" w14:textId="77777777" w:rsidR="00BD77BA" w:rsidRDefault="00BD77BA" w:rsidP="00CE1453">
            <w:r>
              <w:t>3.</w:t>
            </w:r>
          </w:p>
          <w:p w14:paraId="19B274AB" w14:textId="77777777" w:rsidR="00BD77BA" w:rsidRDefault="00BD77BA" w:rsidP="00CE1453"/>
          <w:p w14:paraId="6E328EE6" w14:textId="77777777" w:rsidR="00BD77BA" w:rsidRDefault="00BD77BA" w:rsidP="00CE1453">
            <w:r w:rsidRPr="00EF7594">
              <w:t>IDA score:</w:t>
            </w:r>
          </w:p>
          <w:p w14:paraId="24A0F209" w14:textId="77777777" w:rsidR="00BD77BA" w:rsidRDefault="00BD77BA" w:rsidP="00CE1453">
            <w:r>
              <w:t>Slide No:</w:t>
            </w:r>
          </w:p>
          <w:p w14:paraId="4D720D13" w14:textId="77777777" w:rsidR="00BD77BA" w:rsidRDefault="00BD77BA" w:rsidP="00CE1453">
            <w:r>
              <w:t>Well No.</w:t>
            </w:r>
          </w:p>
        </w:tc>
        <w:tc>
          <w:tcPr>
            <w:tcW w:w="1743" w:type="dxa"/>
            <w:shd w:val="clear" w:color="auto" w:fill="245980" w:themeFill="text1"/>
          </w:tcPr>
          <w:p w14:paraId="2B6C6885" w14:textId="77777777" w:rsidR="00BD77BA" w:rsidRDefault="00BD77BA" w:rsidP="00CE1453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Catheter Used</w:t>
            </w:r>
          </w:p>
          <w:p w14:paraId="78F28F41" w14:textId="77777777" w:rsidR="00BD77BA" w:rsidRDefault="00BD77BA" w:rsidP="00CE1453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Mucus</w:t>
            </w:r>
          </w:p>
          <w:p w14:paraId="0C6EA1C2" w14:textId="77777777" w:rsidR="00BD77BA" w:rsidRDefault="00BD77BA" w:rsidP="00CE1453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Blood</w:t>
            </w:r>
          </w:p>
          <w:p w14:paraId="0B404DBF" w14:textId="77777777" w:rsidR="00BD77BA" w:rsidRPr="00262B08" w:rsidRDefault="00BD77BA" w:rsidP="00CE1453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Sedation</w:t>
            </w:r>
          </w:p>
        </w:tc>
        <w:tc>
          <w:tcPr>
            <w:tcW w:w="1614" w:type="dxa"/>
          </w:tcPr>
          <w:p w14:paraId="3CF349B1" w14:textId="77777777" w:rsidR="00BD77BA" w:rsidRDefault="00BD77BA" w:rsidP="00CE1453">
            <w:pPr>
              <w:jc w:val="center"/>
            </w:pPr>
            <w:r>
              <w:t xml:space="preserve">Wallace / Cook </w:t>
            </w:r>
          </w:p>
          <w:p w14:paraId="5C5ED2B5" w14:textId="77777777" w:rsidR="00BD77BA" w:rsidRDefault="00BD77BA" w:rsidP="00CE1453">
            <w:pPr>
              <w:jc w:val="center"/>
            </w:pPr>
            <w:r>
              <w:t>+ / ++ / +++</w:t>
            </w:r>
          </w:p>
          <w:p w14:paraId="3CC64791" w14:textId="77777777" w:rsidR="00BD77BA" w:rsidRDefault="00BD77BA" w:rsidP="00CE1453">
            <w:pPr>
              <w:jc w:val="center"/>
            </w:pPr>
            <w:r>
              <w:t>+ / ++ / +++</w:t>
            </w:r>
          </w:p>
          <w:p w14:paraId="1DB4490A" w14:textId="77777777" w:rsidR="00BD77BA" w:rsidRDefault="00BD77BA" w:rsidP="00CE1453">
            <w:pPr>
              <w:jc w:val="center"/>
            </w:pPr>
            <w:r>
              <w:t>Yes / No</w:t>
            </w:r>
          </w:p>
        </w:tc>
      </w:tr>
      <w:tr w:rsidR="00BD77BA" w14:paraId="61B03C59" w14:textId="77777777" w:rsidTr="00BD77BA">
        <w:trPr>
          <w:trHeight w:val="351"/>
        </w:trPr>
        <w:tc>
          <w:tcPr>
            <w:tcW w:w="11335" w:type="dxa"/>
            <w:gridSpan w:val="7"/>
            <w:shd w:val="clear" w:color="auto" w:fill="245980" w:themeFill="text1"/>
          </w:tcPr>
          <w:p w14:paraId="6FEFE850" w14:textId="77777777" w:rsidR="00BD77BA" w:rsidRDefault="00BD77BA" w:rsidP="00CE1453">
            <w:r w:rsidRPr="00380EA6">
              <w:rPr>
                <w:b/>
                <w:bCs/>
                <w:color w:val="FFFFFF" w:themeColor="background1"/>
              </w:rPr>
              <w:t>Witness</w:t>
            </w:r>
            <w:r>
              <w:rPr>
                <w:b/>
                <w:bCs/>
                <w:color w:val="FFFFFF" w:themeColor="background1"/>
              </w:rPr>
              <w:t xml:space="preserve">ing </w:t>
            </w:r>
          </w:p>
        </w:tc>
      </w:tr>
      <w:tr w:rsidR="00BD77BA" w:rsidRPr="00FB7E1F" w14:paraId="711BCAF6" w14:textId="77777777" w:rsidTr="00BD77BA">
        <w:trPr>
          <w:trHeight w:val="351"/>
        </w:trPr>
        <w:tc>
          <w:tcPr>
            <w:tcW w:w="6248" w:type="dxa"/>
            <w:gridSpan w:val="4"/>
            <w:shd w:val="clear" w:color="auto" w:fill="FFFFFF" w:themeFill="background1"/>
          </w:tcPr>
          <w:p w14:paraId="410802C4" w14:textId="77777777" w:rsidR="00BD77BA" w:rsidRPr="0062311C" w:rsidRDefault="00BD77BA" w:rsidP="00D7445D">
            <w:pPr>
              <w:spacing w:line="276" w:lineRule="auto"/>
              <w:jc w:val="left"/>
              <w:rPr>
                <w:b/>
                <w:bCs/>
              </w:rPr>
            </w:pPr>
            <w:r w:rsidRPr="0062311C">
              <w:rPr>
                <w:b/>
                <w:bCs/>
              </w:rPr>
              <w:t xml:space="preserve">Embryo(s) from Culture Dish to ET dish </w:t>
            </w:r>
          </w:p>
          <w:p w14:paraId="6B5EEA46" w14:textId="77777777" w:rsidR="00BD77BA" w:rsidRDefault="00BD77BA" w:rsidP="00D7445D">
            <w:pPr>
              <w:spacing w:line="276" w:lineRule="auto"/>
              <w:jc w:val="left"/>
              <w:rPr>
                <w:b/>
                <w:bCs/>
              </w:rPr>
            </w:pPr>
            <w:r w:rsidRPr="0062311C">
              <w:t>(Dishes, Lab Notes, RI)</w:t>
            </w:r>
          </w:p>
        </w:tc>
        <w:tc>
          <w:tcPr>
            <w:tcW w:w="5087" w:type="dxa"/>
            <w:gridSpan w:val="3"/>
            <w:shd w:val="clear" w:color="auto" w:fill="FFFFFF" w:themeFill="background1"/>
          </w:tcPr>
          <w:p w14:paraId="334E6DCD" w14:textId="77777777" w:rsidR="00BD77BA" w:rsidRPr="00FB7E1F" w:rsidRDefault="00BD77BA" w:rsidP="00D7445D">
            <w:pPr>
              <w:spacing w:line="276" w:lineRule="auto"/>
              <w:jc w:val="left"/>
            </w:pPr>
            <w:r w:rsidRPr="00FB7E1F">
              <w:t>Lab Operator:</w:t>
            </w:r>
            <w:r>
              <w:t xml:space="preserve"> </w:t>
            </w:r>
          </w:p>
          <w:p w14:paraId="740B3315" w14:textId="77777777" w:rsidR="00357898" w:rsidRDefault="00357898" w:rsidP="00D7445D">
            <w:pPr>
              <w:jc w:val="left"/>
            </w:pPr>
          </w:p>
          <w:p w14:paraId="62D71A60" w14:textId="3C61190F" w:rsidR="00BD77BA" w:rsidRPr="00FB7E1F" w:rsidRDefault="00BD77BA" w:rsidP="00D7445D">
            <w:pPr>
              <w:spacing w:line="276" w:lineRule="auto"/>
              <w:jc w:val="left"/>
            </w:pPr>
            <w:r>
              <w:t xml:space="preserve">Witness:    </w:t>
            </w:r>
          </w:p>
        </w:tc>
      </w:tr>
      <w:tr w:rsidR="00BD77BA" w:rsidRPr="00FB7E1F" w14:paraId="4191F05B" w14:textId="77777777" w:rsidTr="00BD77BA">
        <w:trPr>
          <w:trHeight w:val="351"/>
        </w:trPr>
        <w:tc>
          <w:tcPr>
            <w:tcW w:w="6248" w:type="dxa"/>
            <w:gridSpan w:val="4"/>
            <w:shd w:val="clear" w:color="auto" w:fill="FFFFFF" w:themeFill="background1"/>
          </w:tcPr>
          <w:p w14:paraId="52462365" w14:textId="77777777" w:rsidR="00BD77BA" w:rsidRDefault="00BD77BA" w:rsidP="00D7445D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Verbal </w:t>
            </w:r>
            <w:r w:rsidRPr="00380EA6">
              <w:rPr>
                <w:b/>
                <w:bCs/>
              </w:rPr>
              <w:t xml:space="preserve">Patient ID </w:t>
            </w:r>
            <w:r>
              <w:rPr>
                <w:b/>
                <w:bCs/>
              </w:rPr>
              <w:t>C</w:t>
            </w:r>
            <w:r w:rsidRPr="00380EA6">
              <w:rPr>
                <w:b/>
                <w:bCs/>
              </w:rPr>
              <w:t>heck</w:t>
            </w:r>
            <w:r>
              <w:rPr>
                <w:b/>
                <w:bCs/>
              </w:rPr>
              <w:t xml:space="preserve"> </w:t>
            </w:r>
          </w:p>
          <w:p w14:paraId="67C8C669" w14:textId="77777777" w:rsidR="00BD77BA" w:rsidRPr="0062311C" w:rsidRDefault="00BD77BA" w:rsidP="00D7445D">
            <w:pPr>
              <w:spacing w:line="276" w:lineRule="auto"/>
              <w:jc w:val="left"/>
              <w:rPr>
                <w:b/>
                <w:bCs/>
              </w:rPr>
            </w:pPr>
            <w:r w:rsidRPr="00380EA6">
              <w:t>(</w:t>
            </w:r>
            <w:r>
              <w:t>Full Name, DOB</w:t>
            </w:r>
            <w:r w:rsidRPr="00380EA6">
              <w:t>,</w:t>
            </w:r>
            <w:r>
              <w:t xml:space="preserve"> </w:t>
            </w:r>
            <w:r w:rsidRPr="00F4623C">
              <w:rPr>
                <w:shd w:val="clear" w:color="auto" w:fill="FFFFFF" w:themeFill="background1"/>
              </w:rPr>
              <w:t>Post code,</w:t>
            </w:r>
            <w:r w:rsidRPr="00380EA6">
              <w:t xml:space="preserve"> </w:t>
            </w:r>
            <w:r>
              <w:t>L</w:t>
            </w:r>
            <w:r w:rsidRPr="00380EA6">
              <w:t xml:space="preserve">ab </w:t>
            </w:r>
            <w:r>
              <w:t>N</w:t>
            </w:r>
            <w:r w:rsidRPr="00380EA6">
              <w:t>otes and RI card)</w:t>
            </w:r>
          </w:p>
        </w:tc>
        <w:tc>
          <w:tcPr>
            <w:tcW w:w="5087" w:type="dxa"/>
            <w:gridSpan w:val="3"/>
            <w:shd w:val="clear" w:color="auto" w:fill="DBECF8" w:themeFill="text2" w:themeFillTint="1A"/>
          </w:tcPr>
          <w:p w14:paraId="1C70997E" w14:textId="77777777" w:rsidR="00BD77BA" w:rsidRDefault="00BD77BA" w:rsidP="00D7445D">
            <w:pPr>
              <w:spacing w:line="276" w:lineRule="auto"/>
              <w:jc w:val="left"/>
            </w:pPr>
            <w:r>
              <w:t>Lab Operator:</w:t>
            </w:r>
          </w:p>
          <w:p w14:paraId="40990021" w14:textId="77777777" w:rsidR="00357898" w:rsidRDefault="00357898" w:rsidP="00D7445D">
            <w:pPr>
              <w:jc w:val="left"/>
            </w:pPr>
          </w:p>
          <w:p w14:paraId="26BD271B" w14:textId="6CB39647" w:rsidR="00BD77BA" w:rsidRPr="00FB7E1F" w:rsidRDefault="00BD77BA" w:rsidP="00D7445D">
            <w:pPr>
              <w:spacing w:line="276" w:lineRule="auto"/>
              <w:jc w:val="left"/>
            </w:pPr>
            <w:r>
              <w:t>Clinical Operator:</w:t>
            </w:r>
          </w:p>
        </w:tc>
      </w:tr>
      <w:tr w:rsidR="00BD77BA" w:rsidRPr="00FB7E1F" w14:paraId="6878A202" w14:textId="77777777" w:rsidTr="00BD77BA">
        <w:trPr>
          <w:trHeight w:val="351"/>
        </w:trPr>
        <w:tc>
          <w:tcPr>
            <w:tcW w:w="6248" w:type="dxa"/>
            <w:gridSpan w:val="4"/>
            <w:shd w:val="clear" w:color="auto" w:fill="FFFFFF" w:themeFill="background1"/>
          </w:tcPr>
          <w:p w14:paraId="16BE99B8" w14:textId="77777777" w:rsidR="00BD77BA" w:rsidRPr="00FB7E1F" w:rsidRDefault="00BD77BA" w:rsidP="00D7445D">
            <w:pPr>
              <w:spacing w:line="276" w:lineRule="auto"/>
              <w:jc w:val="left"/>
              <w:rPr>
                <w:b/>
                <w:bCs/>
              </w:rPr>
            </w:pPr>
            <w:r w:rsidRPr="00FB7E1F">
              <w:rPr>
                <w:b/>
                <w:bCs/>
              </w:rPr>
              <w:t>Loading Catheter</w:t>
            </w:r>
          </w:p>
          <w:p w14:paraId="291BE656" w14:textId="77777777" w:rsidR="00BD77BA" w:rsidRPr="004C2A1E" w:rsidRDefault="00BD77BA" w:rsidP="00D7445D">
            <w:pPr>
              <w:spacing w:line="276" w:lineRule="auto"/>
              <w:jc w:val="left"/>
              <w:rPr>
                <w:b/>
                <w:bCs/>
                <w:color w:val="FFFFFF" w:themeColor="background1"/>
              </w:rPr>
            </w:pPr>
            <w:r>
              <w:t>(ET Dish, Lab notes, RI)</w:t>
            </w:r>
          </w:p>
        </w:tc>
        <w:tc>
          <w:tcPr>
            <w:tcW w:w="5087" w:type="dxa"/>
            <w:gridSpan w:val="3"/>
            <w:shd w:val="clear" w:color="auto" w:fill="auto"/>
          </w:tcPr>
          <w:p w14:paraId="2E603774" w14:textId="77777777" w:rsidR="00BD77BA" w:rsidRPr="00FB7E1F" w:rsidRDefault="00BD77BA" w:rsidP="00D7445D">
            <w:pPr>
              <w:spacing w:line="276" w:lineRule="auto"/>
              <w:jc w:val="left"/>
            </w:pPr>
            <w:r w:rsidRPr="00FB7E1F">
              <w:t>Lab Operator:</w:t>
            </w:r>
          </w:p>
          <w:p w14:paraId="401A6A61" w14:textId="77777777" w:rsidR="00357898" w:rsidRDefault="00357898" w:rsidP="00D7445D">
            <w:pPr>
              <w:jc w:val="left"/>
            </w:pPr>
          </w:p>
          <w:p w14:paraId="3C3C182F" w14:textId="48A6BFD7" w:rsidR="00BD77BA" w:rsidRPr="00FB7E1F" w:rsidRDefault="00BD77BA" w:rsidP="00D7445D">
            <w:pPr>
              <w:spacing w:line="276" w:lineRule="auto"/>
              <w:jc w:val="left"/>
            </w:pPr>
            <w:r>
              <w:t>Witness</w:t>
            </w:r>
            <w:r w:rsidRPr="00FB7E1F">
              <w:t>:</w:t>
            </w:r>
          </w:p>
        </w:tc>
      </w:tr>
      <w:tr w:rsidR="006737DA" w14:paraId="57AAA32A" w14:textId="77777777" w:rsidTr="00131ADB">
        <w:trPr>
          <w:trHeight w:val="922"/>
        </w:trPr>
        <w:tc>
          <w:tcPr>
            <w:tcW w:w="11335" w:type="dxa"/>
            <w:gridSpan w:val="7"/>
            <w:shd w:val="clear" w:color="auto" w:fill="auto"/>
          </w:tcPr>
          <w:p w14:paraId="5B344680" w14:textId="77777777" w:rsidR="006737DA" w:rsidRDefault="006737DA" w:rsidP="00CE1453">
            <w:r w:rsidRPr="006E2E40">
              <w:t>Comments:</w:t>
            </w:r>
          </w:p>
          <w:p w14:paraId="76EC05E2" w14:textId="77777777" w:rsidR="006737DA" w:rsidRDefault="006737DA" w:rsidP="00CE1453"/>
        </w:tc>
      </w:tr>
    </w:tbl>
    <w:p w14:paraId="0027356F" w14:textId="0DA04C46" w:rsidR="00F27203" w:rsidRDefault="00F27203" w:rsidP="00CE1453">
      <w:pPr>
        <w:spacing w:after="0" w:line="240" w:lineRule="auto"/>
      </w:pPr>
    </w:p>
    <w:p w14:paraId="4A867E19" w14:textId="77777777" w:rsidR="00F27203" w:rsidRDefault="00F27203" w:rsidP="00CE1453">
      <w:pPr>
        <w:spacing w:after="0" w:line="240" w:lineRule="auto"/>
      </w:pPr>
    </w:p>
    <w:p w14:paraId="3330BF6A" w14:textId="77777777" w:rsidR="00F27203" w:rsidRDefault="00F27203" w:rsidP="00CE1453">
      <w:pPr>
        <w:spacing w:after="0" w:line="240" w:lineRule="auto"/>
      </w:pPr>
    </w:p>
    <w:p w14:paraId="6E9AAD53" w14:textId="77777777" w:rsidR="00F27203" w:rsidRDefault="00F27203" w:rsidP="00CE1453">
      <w:pPr>
        <w:spacing w:after="0" w:line="240" w:lineRule="auto"/>
      </w:pPr>
    </w:p>
    <w:p w14:paraId="53BEB56D" w14:textId="77777777" w:rsidR="00F27203" w:rsidRDefault="00F27203" w:rsidP="00CE1453">
      <w:pPr>
        <w:spacing w:after="0" w:line="240" w:lineRule="auto"/>
      </w:pPr>
    </w:p>
    <w:p w14:paraId="0D324F5E" w14:textId="77777777" w:rsidR="00F27203" w:rsidRDefault="00F27203" w:rsidP="00CE1453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387"/>
        <w:gridCol w:w="1072"/>
        <w:gridCol w:w="1415"/>
        <w:gridCol w:w="1268"/>
        <w:gridCol w:w="1975"/>
        <w:gridCol w:w="1269"/>
        <w:gridCol w:w="1688"/>
        <w:gridCol w:w="1267"/>
      </w:tblGrid>
      <w:tr w:rsidR="00624F70" w14:paraId="02E95468" w14:textId="77777777" w:rsidTr="00E615EB">
        <w:tc>
          <w:tcPr>
            <w:tcW w:w="11341" w:type="dxa"/>
            <w:gridSpan w:val="8"/>
            <w:shd w:val="clear" w:color="auto" w:fill="245980" w:themeFill="text1"/>
          </w:tcPr>
          <w:p w14:paraId="7BB25164" w14:textId="77777777" w:rsidR="00624F70" w:rsidRPr="000B2734" w:rsidRDefault="00624F70" w:rsidP="00E615EB">
            <w:pPr>
              <w:rPr>
                <w:b/>
                <w:bCs/>
                <w:color w:val="FFFFFF" w:themeColor="background1"/>
              </w:rPr>
            </w:pPr>
            <w:r w:rsidRPr="000B2734">
              <w:rPr>
                <w:b/>
                <w:bCs/>
                <w:color w:val="FFFFFF" w:themeColor="background1"/>
              </w:rPr>
              <w:t>End of</w:t>
            </w:r>
            <w:r>
              <w:rPr>
                <w:b/>
                <w:bCs/>
                <w:color w:val="FFFFFF" w:themeColor="background1"/>
              </w:rPr>
              <w:t xml:space="preserve"> Cycle Discard and Checks</w:t>
            </w:r>
          </w:p>
        </w:tc>
      </w:tr>
      <w:tr w:rsidR="00624F70" w14:paraId="58EAB92C" w14:textId="77777777" w:rsidTr="00E615EB">
        <w:tc>
          <w:tcPr>
            <w:tcW w:w="5142" w:type="dxa"/>
            <w:gridSpan w:val="4"/>
            <w:shd w:val="clear" w:color="auto" w:fill="FFFFFF" w:themeFill="background1"/>
          </w:tcPr>
          <w:p w14:paraId="4C57BC9F" w14:textId="70EC1E4C" w:rsidR="00624F70" w:rsidRDefault="00624F70" w:rsidP="00E615EB">
            <w:pPr>
              <w:jc w:val="left"/>
            </w:pPr>
            <w:r>
              <w:rPr>
                <w:b/>
                <w:bCs/>
              </w:rPr>
              <w:t>G</w:t>
            </w:r>
            <w:r w:rsidR="00DE4D75">
              <w:rPr>
                <w:b/>
                <w:bCs/>
              </w:rPr>
              <w:t>TL</w:t>
            </w:r>
            <w:r>
              <w:rPr>
                <w:b/>
                <w:bCs/>
              </w:rPr>
              <w:t xml:space="preserve"> Dish </w:t>
            </w:r>
            <w:r w:rsidRPr="00346CFF">
              <w:rPr>
                <w:b/>
                <w:bCs/>
              </w:rPr>
              <w:t>Discard Witness</w:t>
            </w:r>
            <w:r>
              <w:t xml:space="preserve"> (Culture Dish, lab notes, RI, Check culture/ ET/ Re-Freezing complete)</w:t>
            </w:r>
          </w:p>
        </w:tc>
        <w:tc>
          <w:tcPr>
            <w:tcW w:w="6199" w:type="dxa"/>
            <w:gridSpan w:val="4"/>
            <w:shd w:val="clear" w:color="auto" w:fill="FFFFFF" w:themeFill="background1"/>
          </w:tcPr>
          <w:p w14:paraId="5CEC0B5C" w14:textId="77777777" w:rsidR="00624F70" w:rsidRDefault="00624F70" w:rsidP="00E615EB">
            <w:r>
              <w:t xml:space="preserve">Date:                                     Operator:                                     </w:t>
            </w:r>
          </w:p>
          <w:p w14:paraId="667CB2F8" w14:textId="77777777" w:rsidR="00624F70" w:rsidRDefault="00624F70" w:rsidP="00E615EB">
            <w:r w:rsidRPr="009A088C">
              <w:t xml:space="preserve">Time:                                     </w:t>
            </w:r>
            <w:r>
              <w:t>Witness:</w:t>
            </w:r>
          </w:p>
        </w:tc>
      </w:tr>
      <w:tr w:rsidR="00624F70" w14:paraId="27167F80" w14:textId="77777777" w:rsidTr="00E615EB">
        <w:tc>
          <w:tcPr>
            <w:tcW w:w="1387" w:type="dxa"/>
            <w:shd w:val="clear" w:color="auto" w:fill="245980" w:themeFill="text1"/>
          </w:tcPr>
          <w:p w14:paraId="3FCEA819" w14:textId="77777777" w:rsidR="00624F70" w:rsidRPr="00262B08" w:rsidRDefault="00624F70" w:rsidP="00E615E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Donated to Training</w:t>
            </w:r>
          </w:p>
        </w:tc>
        <w:tc>
          <w:tcPr>
            <w:tcW w:w="1072" w:type="dxa"/>
          </w:tcPr>
          <w:p w14:paraId="76139C1F" w14:textId="77777777" w:rsidR="00624F70" w:rsidRPr="00386CA7" w:rsidRDefault="00624F70" w:rsidP="00E615EB">
            <w:pPr>
              <w:jc w:val="center"/>
              <w:rPr>
                <w:highlight w:val="yellow"/>
              </w:rPr>
            </w:pPr>
            <w:r w:rsidRPr="00004969">
              <w:t>Yes/ No</w:t>
            </w:r>
          </w:p>
        </w:tc>
        <w:tc>
          <w:tcPr>
            <w:tcW w:w="1415" w:type="dxa"/>
            <w:shd w:val="clear" w:color="auto" w:fill="245980" w:themeFill="text1"/>
          </w:tcPr>
          <w:p w14:paraId="695957AE" w14:textId="77777777" w:rsidR="00624F70" w:rsidRDefault="00624F70" w:rsidP="00E615EB">
            <w:r w:rsidRPr="00262B08">
              <w:rPr>
                <w:color w:val="FFFFFF" w:themeColor="background1"/>
              </w:rPr>
              <w:t>Witnessing Completed?</w:t>
            </w:r>
          </w:p>
        </w:tc>
        <w:tc>
          <w:tcPr>
            <w:tcW w:w="1268" w:type="dxa"/>
          </w:tcPr>
          <w:p w14:paraId="2385A952" w14:textId="77777777" w:rsidR="00624F70" w:rsidRDefault="00624F70" w:rsidP="00E615EB">
            <w:pPr>
              <w:jc w:val="center"/>
            </w:pPr>
            <w:r>
              <w:t>Yes/No</w:t>
            </w:r>
          </w:p>
        </w:tc>
        <w:tc>
          <w:tcPr>
            <w:tcW w:w="1975" w:type="dxa"/>
            <w:shd w:val="clear" w:color="auto" w:fill="245980" w:themeFill="text1"/>
          </w:tcPr>
          <w:p w14:paraId="59BD72F9" w14:textId="77777777" w:rsidR="00624F70" w:rsidRPr="00386CA7" w:rsidRDefault="00624F70" w:rsidP="00E615EB">
            <w:pPr>
              <w:jc w:val="lef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Ideas Cryostore Updated</w:t>
            </w:r>
          </w:p>
        </w:tc>
        <w:tc>
          <w:tcPr>
            <w:tcW w:w="1269" w:type="dxa"/>
          </w:tcPr>
          <w:p w14:paraId="53F09F89" w14:textId="77777777" w:rsidR="00624F70" w:rsidRDefault="00624F70" w:rsidP="00E615EB">
            <w:pPr>
              <w:jc w:val="center"/>
            </w:pPr>
            <w:r>
              <w:t>Yes/No</w:t>
            </w:r>
          </w:p>
        </w:tc>
        <w:tc>
          <w:tcPr>
            <w:tcW w:w="1688" w:type="dxa"/>
            <w:shd w:val="clear" w:color="auto" w:fill="245980" w:themeFill="text1"/>
          </w:tcPr>
          <w:p w14:paraId="512525E2" w14:textId="77777777" w:rsidR="00624F70" w:rsidRDefault="00624F70" w:rsidP="00E615EB">
            <w:r w:rsidRPr="00262B08">
              <w:rPr>
                <w:color w:val="FFFFFF" w:themeColor="background1"/>
              </w:rPr>
              <w:t>Prism Submitted</w:t>
            </w:r>
          </w:p>
        </w:tc>
        <w:tc>
          <w:tcPr>
            <w:tcW w:w="1267" w:type="dxa"/>
          </w:tcPr>
          <w:p w14:paraId="192B2426" w14:textId="77777777" w:rsidR="00624F70" w:rsidRDefault="00624F70" w:rsidP="00E615EB">
            <w:pPr>
              <w:jc w:val="center"/>
            </w:pPr>
            <w:r>
              <w:t>Yes/No</w:t>
            </w:r>
          </w:p>
        </w:tc>
      </w:tr>
      <w:tr w:rsidR="00624F70" w14:paraId="1073DAD7" w14:textId="77777777" w:rsidTr="00E615EB">
        <w:trPr>
          <w:trHeight w:val="343"/>
        </w:trPr>
        <w:tc>
          <w:tcPr>
            <w:tcW w:w="1387" w:type="dxa"/>
            <w:shd w:val="clear" w:color="auto" w:fill="245980" w:themeFill="text1"/>
          </w:tcPr>
          <w:p w14:paraId="25262619" w14:textId="77777777" w:rsidR="00624F70" w:rsidRPr="00262B08" w:rsidRDefault="00624F70" w:rsidP="00E615E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Comments:</w:t>
            </w:r>
          </w:p>
        </w:tc>
        <w:tc>
          <w:tcPr>
            <w:tcW w:w="9954" w:type="dxa"/>
            <w:gridSpan w:val="7"/>
          </w:tcPr>
          <w:p w14:paraId="43904355" w14:textId="77777777" w:rsidR="00624F70" w:rsidRDefault="00624F70" w:rsidP="00E615EB"/>
        </w:tc>
      </w:tr>
    </w:tbl>
    <w:p w14:paraId="36118590" w14:textId="77777777" w:rsidR="00624F70" w:rsidRDefault="00624F70" w:rsidP="00CE1453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850"/>
        <w:gridCol w:w="3254"/>
        <w:gridCol w:w="2126"/>
        <w:gridCol w:w="4111"/>
      </w:tblGrid>
      <w:tr w:rsidR="00671B99" w:rsidRPr="00B96423" w14:paraId="35730884" w14:textId="77777777" w:rsidTr="00492EC3">
        <w:tc>
          <w:tcPr>
            <w:tcW w:w="11341" w:type="dxa"/>
            <w:gridSpan w:val="4"/>
            <w:shd w:val="clear" w:color="auto" w:fill="245980" w:themeFill="text1"/>
          </w:tcPr>
          <w:p w14:paraId="00722145" w14:textId="77777777" w:rsidR="00671B99" w:rsidRPr="00B96423" w:rsidRDefault="00671B99" w:rsidP="00CE1453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Cycle </w:t>
            </w:r>
            <w:r w:rsidRPr="00D25001">
              <w:rPr>
                <w:b/>
                <w:bCs/>
                <w:color w:val="FFFFFF" w:themeColor="background1"/>
              </w:rPr>
              <w:t>Summary</w:t>
            </w:r>
          </w:p>
        </w:tc>
      </w:tr>
      <w:tr w:rsidR="00671B99" w14:paraId="63AB597E" w14:textId="77777777" w:rsidTr="00492EC3">
        <w:trPr>
          <w:trHeight w:val="70"/>
        </w:trPr>
        <w:tc>
          <w:tcPr>
            <w:tcW w:w="1850" w:type="dxa"/>
          </w:tcPr>
          <w:p w14:paraId="191A8F7E" w14:textId="3A59DD4E" w:rsidR="00671B99" w:rsidRDefault="00671B99" w:rsidP="00667473">
            <w:r>
              <w:t>No. Eggs Thawed</w:t>
            </w:r>
          </w:p>
        </w:tc>
        <w:tc>
          <w:tcPr>
            <w:tcW w:w="3254" w:type="dxa"/>
          </w:tcPr>
          <w:p w14:paraId="2AFF840E" w14:textId="77777777" w:rsidR="00671B99" w:rsidRDefault="00671B99" w:rsidP="00667473"/>
        </w:tc>
        <w:tc>
          <w:tcPr>
            <w:tcW w:w="2126" w:type="dxa"/>
          </w:tcPr>
          <w:p w14:paraId="2779D82A" w14:textId="77777777" w:rsidR="00671B99" w:rsidRDefault="00671B99" w:rsidP="00667473">
            <w:r w:rsidRPr="00D25001">
              <w:t xml:space="preserve">Number </w:t>
            </w:r>
            <w:r>
              <w:t xml:space="preserve">A-E on </w:t>
            </w:r>
            <w:r w:rsidRPr="00D25001">
              <w:t xml:space="preserve"> Day 5</w:t>
            </w:r>
          </w:p>
        </w:tc>
        <w:tc>
          <w:tcPr>
            <w:tcW w:w="4111" w:type="dxa"/>
          </w:tcPr>
          <w:p w14:paraId="08669D40" w14:textId="77777777" w:rsidR="00671B99" w:rsidRDefault="00671B99" w:rsidP="00667473"/>
        </w:tc>
      </w:tr>
      <w:tr w:rsidR="00671B99" w14:paraId="5DA32FFF" w14:textId="77777777" w:rsidTr="00492EC3">
        <w:tc>
          <w:tcPr>
            <w:tcW w:w="1850" w:type="dxa"/>
          </w:tcPr>
          <w:p w14:paraId="3F952E49" w14:textId="42CEDBC5" w:rsidR="00671B99" w:rsidRDefault="00671B99" w:rsidP="00667473">
            <w:r>
              <w:t xml:space="preserve">No. </w:t>
            </w:r>
            <w:r w:rsidR="00031984">
              <w:t>S</w:t>
            </w:r>
            <w:r>
              <w:t>urvived</w:t>
            </w:r>
          </w:p>
        </w:tc>
        <w:tc>
          <w:tcPr>
            <w:tcW w:w="3254" w:type="dxa"/>
          </w:tcPr>
          <w:p w14:paraId="591D757E" w14:textId="77777777" w:rsidR="00671B99" w:rsidRDefault="00671B99" w:rsidP="00667473"/>
        </w:tc>
        <w:tc>
          <w:tcPr>
            <w:tcW w:w="2126" w:type="dxa"/>
          </w:tcPr>
          <w:p w14:paraId="5A314DD8" w14:textId="77777777" w:rsidR="00671B99" w:rsidRDefault="00671B99" w:rsidP="00667473">
            <w:r>
              <w:t>No. ET</w:t>
            </w:r>
          </w:p>
        </w:tc>
        <w:tc>
          <w:tcPr>
            <w:tcW w:w="4111" w:type="dxa"/>
          </w:tcPr>
          <w:p w14:paraId="308446F7" w14:textId="77777777" w:rsidR="00671B99" w:rsidRDefault="00671B99" w:rsidP="00667473"/>
        </w:tc>
      </w:tr>
      <w:tr w:rsidR="00671B99" w14:paraId="5543F599" w14:textId="77777777" w:rsidTr="00492EC3">
        <w:tc>
          <w:tcPr>
            <w:tcW w:w="1850" w:type="dxa"/>
          </w:tcPr>
          <w:p w14:paraId="5875214D" w14:textId="52B19C29" w:rsidR="00671B99" w:rsidRDefault="00671B99" w:rsidP="00667473">
            <w:r>
              <w:t>No. Injected</w:t>
            </w:r>
          </w:p>
        </w:tc>
        <w:tc>
          <w:tcPr>
            <w:tcW w:w="3254" w:type="dxa"/>
          </w:tcPr>
          <w:p w14:paraId="208B74BF" w14:textId="77777777" w:rsidR="00671B99" w:rsidRDefault="00671B99" w:rsidP="00667473"/>
        </w:tc>
        <w:tc>
          <w:tcPr>
            <w:tcW w:w="2126" w:type="dxa"/>
          </w:tcPr>
          <w:p w14:paraId="210A7AD6" w14:textId="77777777" w:rsidR="00671B99" w:rsidRDefault="00671B99" w:rsidP="00667473">
            <w:r>
              <w:t>No. Frozen</w:t>
            </w:r>
          </w:p>
        </w:tc>
        <w:tc>
          <w:tcPr>
            <w:tcW w:w="4111" w:type="dxa"/>
          </w:tcPr>
          <w:p w14:paraId="2A17271B" w14:textId="77777777" w:rsidR="00671B99" w:rsidRDefault="00671B99" w:rsidP="00667473"/>
        </w:tc>
      </w:tr>
      <w:tr w:rsidR="00671B99" w14:paraId="2838ED76" w14:textId="77777777" w:rsidTr="00492EC3">
        <w:tc>
          <w:tcPr>
            <w:tcW w:w="1850" w:type="dxa"/>
          </w:tcPr>
          <w:p w14:paraId="2B31D0AA" w14:textId="77777777" w:rsidR="00671B99" w:rsidRDefault="00671B99" w:rsidP="00667473">
            <w:r>
              <w:t>No. 2PN’s</w:t>
            </w:r>
          </w:p>
        </w:tc>
        <w:tc>
          <w:tcPr>
            <w:tcW w:w="3254" w:type="dxa"/>
          </w:tcPr>
          <w:p w14:paraId="311EDAAE" w14:textId="77777777" w:rsidR="00671B99" w:rsidRDefault="00671B99" w:rsidP="00667473"/>
        </w:tc>
        <w:tc>
          <w:tcPr>
            <w:tcW w:w="2126" w:type="dxa"/>
          </w:tcPr>
          <w:p w14:paraId="07B825A6" w14:textId="77777777" w:rsidR="00671B99" w:rsidRDefault="00671B99" w:rsidP="00667473">
            <w:r>
              <w:t>No Biopsied</w:t>
            </w:r>
          </w:p>
        </w:tc>
        <w:tc>
          <w:tcPr>
            <w:tcW w:w="4111" w:type="dxa"/>
          </w:tcPr>
          <w:p w14:paraId="3E88FC04" w14:textId="77777777" w:rsidR="00671B99" w:rsidRDefault="00671B99" w:rsidP="00667473"/>
        </w:tc>
      </w:tr>
      <w:tr w:rsidR="00624F70" w14:paraId="698DEBC8" w14:textId="5E2EC04E" w:rsidTr="00492EC3">
        <w:trPr>
          <w:trHeight w:val="70"/>
        </w:trPr>
        <w:tc>
          <w:tcPr>
            <w:tcW w:w="1850" w:type="dxa"/>
            <w:shd w:val="clear" w:color="auto" w:fill="245980" w:themeFill="text1"/>
          </w:tcPr>
          <w:p w14:paraId="5B16B3CE" w14:textId="558860C0" w:rsidR="00624F70" w:rsidRDefault="00624F70" w:rsidP="00667473">
            <w:pPr>
              <w:spacing w:line="276" w:lineRule="auto"/>
            </w:pPr>
            <w:r w:rsidRPr="00624F70">
              <w:rPr>
                <w:color w:val="FFFFFF" w:themeColor="background1"/>
              </w:rPr>
              <w:t xml:space="preserve">Comments </w:t>
            </w:r>
          </w:p>
          <w:p w14:paraId="2AFA90B3" w14:textId="77777777" w:rsidR="00624F70" w:rsidRDefault="00624F70" w:rsidP="00667473">
            <w:pPr>
              <w:spacing w:line="276" w:lineRule="auto"/>
            </w:pPr>
          </w:p>
        </w:tc>
        <w:tc>
          <w:tcPr>
            <w:tcW w:w="9491" w:type="dxa"/>
            <w:gridSpan w:val="3"/>
          </w:tcPr>
          <w:p w14:paraId="4A8E871B" w14:textId="77777777" w:rsidR="00624F70" w:rsidRDefault="00624F70">
            <w:pPr>
              <w:suppressAutoHyphens w:val="0"/>
              <w:jc w:val="left"/>
            </w:pPr>
          </w:p>
          <w:p w14:paraId="42945052" w14:textId="77777777" w:rsidR="00624F70" w:rsidRDefault="00624F70" w:rsidP="00667473">
            <w:pPr>
              <w:spacing w:line="276" w:lineRule="auto"/>
            </w:pPr>
          </w:p>
        </w:tc>
      </w:tr>
    </w:tbl>
    <w:p w14:paraId="70B6B64C" w14:textId="77777777" w:rsidR="00357898" w:rsidRDefault="00357898" w:rsidP="00504522"/>
    <w:p w14:paraId="3BA48751" w14:textId="008DEB63" w:rsidR="00357898" w:rsidRDefault="00357898" w:rsidP="00504522"/>
    <w:p w14:paraId="75F2465C" w14:textId="77777777" w:rsidR="0034695A" w:rsidRDefault="0034695A" w:rsidP="00504522"/>
    <w:p w14:paraId="01F885A8" w14:textId="523B6FE2" w:rsidR="0034695A" w:rsidRDefault="00624F70" w:rsidP="00624F70">
      <w:pPr>
        <w:tabs>
          <w:tab w:val="left" w:pos="2760"/>
        </w:tabs>
      </w:pPr>
      <w:r>
        <w:tab/>
      </w:r>
    </w:p>
    <w:p w14:paraId="6D802797" w14:textId="4CBE6ABB" w:rsidR="00357898" w:rsidRDefault="00F27203" w:rsidP="00504522">
      <w:r>
        <w:rPr>
          <w:noProof/>
          <w:lang w:eastAsia="en-GB"/>
        </w:rPr>
        <w:lastRenderedPageBreak/>
        <w:drawing>
          <wp:anchor distT="0" distB="0" distL="114300" distR="114300" simplePos="0" relativeHeight="251837440" behindDoc="0" locked="0" layoutInCell="1" allowOverlap="1" wp14:anchorId="40115EED" wp14:editId="4461165A">
            <wp:simplePos x="0" y="0"/>
            <wp:positionH relativeFrom="page">
              <wp:posOffset>5767070</wp:posOffset>
            </wp:positionH>
            <wp:positionV relativeFrom="page">
              <wp:posOffset>373380</wp:posOffset>
            </wp:positionV>
            <wp:extent cx="1520190" cy="669290"/>
            <wp:effectExtent l="0" t="0" r="0" b="0"/>
            <wp:wrapSquare wrapText="bothSides"/>
            <wp:docPr id="1027250311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6692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5F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1255548" wp14:editId="6D334DA5">
                <wp:simplePos x="0" y="0"/>
                <wp:positionH relativeFrom="column">
                  <wp:posOffset>2966720</wp:posOffset>
                </wp:positionH>
                <wp:positionV relativeFrom="paragraph">
                  <wp:posOffset>0</wp:posOffset>
                </wp:positionV>
                <wp:extent cx="1819275" cy="1019175"/>
                <wp:effectExtent l="0" t="0" r="28575" b="28575"/>
                <wp:wrapSquare wrapText="bothSides"/>
                <wp:docPr id="17839435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9A4567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B6557DC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09E86BCA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47BE832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10878867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3A88A0C6" w14:textId="77777777" w:rsidR="001965FB" w:rsidRDefault="001965FB" w:rsidP="001965F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55548" id="_x0000_s1034" type="#_x0000_t202" style="position:absolute;left:0;text-align:left;margin-left:233.6pt;margin-top:0;width:143.25pt;height:80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" strokecolor="white" strokeweight=".26467mm">
                <v:textbox>
                  <w:txbxContent>
                    <w:p w14:paraId="3A9A4567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B6557DC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09E86BCA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47BE832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10878867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3A88A0C6" w14:textId="77777777" w:rsidR="001965FB" w:rsidRDefault="001965FB" w:rsidP="001965FB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965FB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192F5AEF" wp14:editId="4B90D121">
                <wp:simplePos x="0" y="0"/>
                <wp:positionH relativeFrom="column">
                  <wp:posOffset>157163</wp:posOffset>
                </wp:positionH>
                <wp:positionV relativeFrom="paragraph">
                  <wp:posOffset>0</wp:posOffset>
                </wp:positionV>
                <wp:extent cx="1266825" cy="1095375"/>
                <wp:effectExtent l="0" t="0" r="9525" b="9525"/>
                <wp:wrapSquare wrapText="bothSides"/>
                <wp:docPr id="690048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0601A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398398EB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088E3030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51DB597C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704BECA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3C1835EE" w14:textId="77777777" w:rsidR="001965FB" w:rsidRDefault="001965FB" w:rsidP="001965FB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F5AEF" id="_x0000_s1035" type="#_x0000_t202" style="position:absolute;left:0;text-align:left;margin-left:12.4pt;margin-top:0;width:99.75pt;height:86.2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" stroked="f">
                <v:textbox>
                  <w:txbxContent>
                    <w:p w14:paraId="2F50601A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398398EB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088E3030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51DB597C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704BECA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3C1835EE" w14:textId="77777777" w:rsidR="001965FB" w:rsidRDefault="001965FB" w:rsidP="001965FB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870E8D" w14:textId="6D175EE0" w:rsidR="001965FB" w:rsidRDefault="001965FB" w:rsidP="00504522"/>
    <w:p w14:paraId="2AA1921F" w14:textId="1A60CA70" w:rsidR="001965FB" w:rsidRDefault="001965FB" w:rsidP="00504522"/>
    <w:p w14:paraId="525A9D88" w14:textId="77777777" w:rsidR="001965FB" w:rsidRDefault="001965FB" w:rsidP="00504522"/>
    <w:tbl>
      <w:tblPr>
        <w:tblStyle w:val="TableGrid"/>
        <w:tblW w:w="11199" w:type="dxa"/>
        <w:tblInd w:w="-289" w:type="dxa"/>
        <w:tblLook w:val="04A0" w:firstRow="1" w:lastRow="0" w:firstColumn="1" w:lastColumn="0" w:noHBand="0" w:noVBand="1"/>
      </w:tblPr>
      <w:tblGrid>
        <w:gridCol w:w="2269"/>
        <w:gridCol w:w="2977"/>
        <w:gridCol w:w="1842"/>
        <w:gridCol w:w="6"/>
        <w:gridCol w:w="4105"/>
      </w:tblGrid>
      <w:tr w:rsidR="0025678C" w14:paraId="696E6B08" w14:textId="77777777" w:rsidTr="00667473">
        <w:tc>
          <w:tcPr>
            <w:tcW w:w="5246" w:type="dxa"/>
            <w:gridSpan w:val="2"/>
            <w:shd w:val="clear" w:color="auto" w:fill="245980" w:themeFill="text1"/>
          </w:tcPr>
          <w:p w14:paraId="2051CE11" w14:textId="77777777" w:rsidR="0025678C" w:rsidRPr="00635F63" w:rsidRDefault="0025678C" w:rsidP="00667473">
            <w:pPr>
              <w:rPr>
                <w:b/>
                <w:bCs/>
              </w:rPr>
            </w:pPr>
            <w:r w:rsidRPr="00635F63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Summary</w:t>
            </w:r>
          </w:p>
        </w:tc>
        <w:tc>
          <w:tcPr>
            <w:tcW w:w="1842" w:type="dxa"/>
          </w:tcPr>
          <w:p w14:paraId="7D5B3185" w14:textId="77777777" w:rsidR="0025678C" w:rsidRDefault="0025678C" w:rsidP="00667473">
            <w:r>
              <w:t>Other Embryos in storage?</w:t>
            </w:r>
          </w:p>
        </w:tc>
        <w:tc>
          <w:tcPr>
            <w:tcW w:w="4111" w:type="dxa"/>
            <w:gridSpan w:val="2"/>
          </w:tcPr>
          <w:p w14:paraId="2E87C93B" w14:textId="77777777" w:rsidR="0025678C" w:rsidRDefault="0025678C" w:rsidP="00667473">
            <w:r>
              <w:t xml:space="preserve">Yes / No  </w:t>
            </w:r>
          </w:p>
          <w:p w14:paraId="2A3FB779" w14:textId="77777777" w:rsidR="0025678C" w:rsidRDefault="0025678C" w:rsidP="00667473">
            <w:r>
              <w:t>Location:                   Number:</w:t>
            </w:r>
          </w:p>
        </w:tc>
      </w:tr>
      <w:tr w:rsidR="0025678C" w14:paraId="046489FF" w14:textId="77777777" w:rsidTr="00667473">
        <w:trPr>
          <w:trHeight w:val="285"/>
        </w:trPr>
        <w:tc>
          <w:tcPr>
            <w:tcW w:w="2269" w:type="dxa"/>
          </w:tcPr>
          <w:p w14:paraId="4C0CF616" w14:textId="77777777" w:rsidR="0025678C" w:rsidRDefault="0025678C" w:rsidP="00667473">
            <w:r>
              <w:t>Reason for Freeze:</w:t>
            </w:r>
          </w:p>
        </w:tc>
        <w:tc>
          <w:tcPr>
            <w:tcW w:w="2977" w:type="dxa"/>
          </w:tcPr>
          <w:p w14:paraId="28497E37" w14:textId="77777777" w:rsidR="0025678C" w:rsidRDefault="0025678C" w:rsidP="00667473"/>
        </w:tc>
        <w:tc>
          <w:tcPr>
            <w:tcW w:w="1842" w:type="dxa"/>
            <w:vMerge w:val="restart"/>
          </w:tcPr>
          <w:p w14:paraId="267BBDC1" w14:textId="77777777" w:rsidR="0025678C" w:rsidRDefault="0025678C" w:rsidP="00667473">
            <w:r>
              <w:t xml:space="preserve">Cryotank Type  </w:t>
            </w:r>
          </w:p>
        </w:tc>
        <w:tc>
          <w:tcPr>
            <w:tcW w:w="4111" w:type="dxa"/>
            <w:gridSpan w:val="2"/>
            <w:vMerge w:val="restart"/>
          </w:tcPr>
          <w:p w14:paraId="742B4A4F" w14:textId="77777777" w:rsidR="0025678C" w:rsidRDefault="0025678C" w:rsidP="00667473">
            <w:r>
              <w:t xml:space="preserve">Screened / Unscreened </w:t>
            </w:r>
          </w:p>
          <w:p w14:paraId="3BCEB78E" w14:textId="77777777" w:rsidR="0025678C" w:rsidRDefault="0025678C" w:rsidP="00667473">
            <w:r>
              <w:t>Hep B / Hep C / HIV</w:t>
            </w:r>
          </w:p>
        </w:tc>
      </w:tr>
      <w:tr w:rsidR="0025678C" w14:paraId="3E3846AC" w14:textId="77777777" w:rsidTr="00667473">
        <w:trPr>
          <w:trHeight w:val="255"/>
        </w:trPr>
        <w:tc>
          <w:tcPr>
            <w:tcW w:w="2269" w:type="dxa"/>
          </w:tcPr>
          <w:p w14:paraId="200EB316" w14:textId="77777777" w:rsidR="0025678C" w:rsidRDefault="0025678C" w:rsidP="00667473">
            <w:r>
              <w:t>Split Dewars Needed?</w:t>
            </w:r>
          </w:p>
        </w:tc>
        <w:tc>
          <w:tcPr>
            <w:tcW w:w="2977" w:type="dxa"/>
          </w:tcPr>
          <w:p w14:paraId="6EF9165A" w14:textId="77777777" w:rsidR="0025678C" w:rsidRDefault="0025678C" w:rsidP="00667473">
            <w:r>
              <w:t>Yes  /  No</w:t>
            </w:r>
          </w:p>
        </w:tc>
        <w:tc>
          <w:tcPr>
            <w:tcW w:w="1842" w:type="dxa"/>
            <w:vMerge/>
          </w:tcPr>
          <w:p w14:paraId="64DB5FD9" w14:textId="77777777" w:rsidR="0025678C" w:rsidRDefault="0025678C" w:rsidP="00667473"/>
        </w:tc>
        <w:tc>
          <w:tcPr>
            <w:tcW w:w="4111" w:type="dxa"/>
            <w:gridSpan w:val="2"/>
            <w:vMerge/>
          </w:tcPr>
          <w:p w14:paraId="4EF8EA10" w14:textId="77777777" w:rsidR="0025678C" w:rsidRDefault="0025678C" w:rsidP="00667473"/>
        </w:tc>
      </w:tr>
      <w:tr w:rsidR="0025678C" w14:paraId="40ECE358" w14:textId="77777777" w:rsidTr="00667473">
        <w:tc>
          <w:tcPr>
            <w:tcW w:w="2269" w:type="dxa"/>
          </w:tcPr>
          <w:p w14:paraId="0FFC0CAE" w14:textId="77777777" w:rsidR="0025678C" w:rsidRDefault="0025678C" w:rsidP="00667473">
            <w:r>
              <w:t>Donor Gametes?</w:t>
            </w:r>
          </w:p>
        </w:tc>
        <w:tc>
          <w:tcPr>
            <w:tcW w:w="2977" w:type="dxa"/>
          </w:tcPr>
          <w:p w14:paraId="537F1AAB" w14:textId="77777777" w:rsidR="0025678C" w:rsidRDefault="0025678C" w:rsidP="00667473">
            <w:r>
              <w:t>Egg /Sperm   Code:</w:t>
            </w:r>
          </w:p>
        </w:tc>
        <w:tc>
          <w:tcPr>
            <w:tcW w:w="1842" w:type="dxa"/>
          </w:tcPr>
          <w:p w14:paraId="4E2EF972" w14:textId="77777777" w:rsidR="0025678C" w:rsidRDefault="0025678C" w:rsidP="00667473">
            <w:r>
              <w:t>No Years Consent:</w:t>
            </w:r>
          </w:p>
        </w:tc>
        <w:tc>
          <w:tcPr>
            <w:tcW w:w="4111" w:type="dxa"/>
            <w:gridSpan w:val="2"/>
          </w:tcPr>
          <w:p w14:paraId="7B2476C2" w14:textId="77777777" w:rsidR="0025678C" w:rsidRDefault="0025678C" w:rsidP="00667473"/>
        </w:tc>
      </w:tr>
      <w:tr w:rsidR="0025678C" w14:paraId="4716D6D7" w14:textId="77777777" w:rsidTr="00667473">
        <w:tc>
          <w:tcPr>
            <w:tcW w:w="2269" w:type="dxa"/>
          </w:tcPr>
          <w:p w14:paraId="5ADA6BFA" w14:textId="77777777" w:rsidR="0025678C" w:rsidRDefault="0025678C" w:rsidP="00667473">
            <w:pPr>
              <w:spacing w:line="360" w:lineRule="auto"/>
            </w:pPr>
            <w:r>
              <w:t>Vitrification media</w:t>
            </w:r>
          </w:p>
          <w:p w14:paraId="086D3AD4" w14:textId="77777777" w:rsidR="0025678C" w:rsidRDefault="0025678C" w:rsidP="00667473">
            <w:pPr>
              <w:spacing w:line="360" w:lineRule="auto"/>
            </w:pPr>
            <w:r>
              <w:t>Cryo Device</w:t>
            </w:r>
          </w:p>
        </w:tc>
        <w:tc>
          <w:tcPr>
            <w:tcW w:w="4825" w:type="dxa"/>
            <w:gridSpan w:val="3"/>
          </w:tcPr>
          <w:p w14:paraId="617684CC" w14:textId="77777777" w:rsidR="0025678C" w:rsidRDefault="0025678C" w:rsidP="00667473">
            <w:pPr>
              <w:spacing w:line="360" w:lineRule="auto"/>
            </w:pPr>
            <w:r>
              <w:t>Vitrolife /……………………….   Exp. Date:</w:t>
            </w:r>
          </w:p>
          <w:p w14:paraId="1AD15F47" w14:textId="77777777" w:rsidR="0025678C" w:rsidRPr="00E27351" w:rsidRDefault="0025678C" w:rsidP="00667473">
            <w:pPr>
              <w:spacing w:line="360" w:lineRule="auto"/>
            </w:pPr>
            <w:r>
              <w:t>Rapid I /…………………………</w:t>
            </w:r>
          </w:p>
        </w:tc>
        <w:tc>
          <w:tcPr>
            <w:tcW w:w="4105" w:type="dxa"/>
          </w:tcPr>
          <w:p w14:paraId="6D40E01C" w14:textId="77777777" w:rsidR="0025678C" w:rsidRDefault="0025678C" w:rsidP="00667473">
            <w:r>
              <w:t>Comments:</w:t>
            </w:r>
          </w:p>
          <w:p w14:paraId="6CE290A6" w14:textId="77777777" w:rsidR="0025678C" w:rsidRDefault="0025678C" w:rsidP="00667473"/>
          <w:p w14:paraId="4AD42185" w14:textId="77777777" w:rsidR="0025678C" w:rsidRDefault="0025678C" w:rsidP="00667473"/>
        </w:tc>
      </w:tr>
    </w:tbl>
    <w:p w14:paraId="6FA3B4F4" w14:textId="7A0F2997" w:rsidR="00357898" w:rsidRDefault="00357898" w:rsidP="00504522"/>
    <w:tbl>
      <w:tblPr>
        <w:tblStyle w:val="TableGrid"/>
        <w:tblW w:w="1119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49"/>
        <w:gridCol w:w="851"/>
        <w:gridCol w:w="10"/>
        <w:gridCol w:w="842"/>
        <w:gridCol w:w="850"/>
        <w:gridCol w:w="850"/>
        <w:gridCol w:w="1277"/>
        <w:gridCol w:w="1418"/>
        <w:gridCol w:w="1275"/>
        <w:gridCol w:w="1843"/>
        <w:gridCol w:w="1134"/>
      </w:tblGrid>
      <w:tr w:rsidR="00335BD8" w14:paraId="63EE9DE3" w14:textId="77777777" w:rsidTr="00667473">
        <w:trPr>
          <w:trHeight w:val="419"/>
        </w:trPr>
        <w:tc>
          <w:tcPr>
            <w:tcW w:w="11199" w:type="dxa"/>
            <w:gridSpan w:val="11"/>
            <w:tcBorders>
              <w:right w:val="single" w:sz="4" w:space="0" w:color="auto"/>
            </w:tcBorders>
            <w:shd w:val="clear" w:color="auto" w:fill="245980" w:themeFill="text1"/>
          </w:tcPr>
          <w:p w14:paraId="201515B6" w14:textId="77777777" w:rsidR="00335BD8" w:rsidRPr="00A565DD" w:rsidRDefault="00335BD8" w:rsidP="00667473">
            <w:pPr>
              <w:jc w:val="center"/>
              <w:rPr>
                <w:b/>
                <w:bCs/>
                <w:color w:val="FFFFFF" w:themeColor="background1"/>
              </w:rPr>
            </w:pPr>
            <w:r w:rsidRPr="00A565DD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335BD8" w14:paraId="0552479B" w14:textId="77777777" w:rsidTr="00667473">
        <w:trPr>
          <w:trHeight w:val="874"/>
        </w:trPr>
        <w:tc>
          <w:tcPr>
            <w:tcW w:w="1700" w:type="dxa"/>
            <w:gridSpan w:val="2"/>
            <w:tcBorders>
              <w:bottom w:val="single" w:sz="8" w:space="0" w:color="auto"/>
              <w:right w:val="single" w:sz="4" w:space="0" w:color="auto"/>
            </w:tcBorders>
          </w:tcPr>
          <w:p w14:paraId="542C0533" w14:textId="77777777" w:rsidR="00335BD8" w:rsidRPr="00635F63" w:rsidRDefault="00335BD8" w:rsidP="00667473">
            <w:pPr>
              <w:jc w:val="left"/>
              <w:rPr>
                <w:sz w:val="20"/>
                <w:szCs w:val="20"/>
              </w:rPr>
            </w:pPr>
            <w:r w:rsidRPr="00EB3AFA">
              <w:rPr>
                <w:b/>
                <w:bCs/>
                <w:sz w:val="20"/>
                <w:szCs w:val="20"/>
              </w:rPr>
              <w:t>Freezing witnes</w:t>
            </w:r>
            <w:r w:rsidRPr="00241158">
              <w:rPr>
                <w:b/>
                <w:bCs/>
                <w:sz w:val="20"/>
                <w:szCs w:val="20"/>
              </w:rPr>
              <w:t>sing</w:t>
            </w:r>
            <w:r w:rsidRPr="0073206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(Dishes, Rapid I, Lab notes, Tx cycle ID, RI)                          </w:t>
            </w:r>
          </w:p>
        </w:tc>
        <w:tc>
          <w:tcPr>
            <w:tcW w:w="3829" w:type="dxa"/>
            <w:gridSpan w:val="5"/>
            <w:tcBorders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37D05968" w14:textId="77777777" w:rsidR="00335BD8" w:rsidRPr="0064468F" w:rsidRDefault="00335BD8" w:rsidP="00667473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1</w:t>
            </w:r>
          </w:p>
          <w:p w14:paraId="4F02C97D" w14:textId="77777777" w:rsidR="00335BD8" w:rsidRDefault="00335BD8" w:rsidP="00667473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38F8B107" w14:textId="77777777" w:rsidR="00335BD8" w:rsidRDefault="00335BD8" w:rsidP="00667473">
            <w:pPr>
              <w:rPr>
                <w:sz w:val="20"/>
                <w:szCs w:val="20"/>
              </w:rPr>
            </w:pPr>
          </w:p>
          <w:p w14:paraId="37AC339C" w14:textId="77777777" w:rsidR="00335BD8" w:rsidRPr="00635F63" w:rsidRDefault="00335BD8" w:rsidP="00667473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 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6444A7E2" w14:textId="77777777" w:rsidR="00335BD8" w:rsidRPr="0064468F" w:rsidRDefault="00335BD8" w:rsidP="00667473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2</w:t>
            </w:r>
          </w:p>
          <w:p w14:paraId="38E97C7E" w14:textId="77777777" w:rsidR="00335BD8" w:rsidRDefault="00335BD8" w:rsidP="00667473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7059BD1F" w14:textId="77777777" w:rsidR="00335BD8" w:rsidRDefault="00335BD8" w:rsidP="00667473">
            <w:pPr>
              <w:rPr>
                <w:sz w:val="20"/>
                <w:szCs w:val="20"/>
              </w:rPr>
            </w:pPr>
          </w:p>
          <w:p w14:paraId="3DB935D0" w14:textId="77777777" w:rsidR="00335BD8" w:rsidRPr="00635F63" w:rsidRDefault="00335BD8" w:rsidP="00667473">
            <w:pPr>
              <w:suppressAutoHyphens w:val="0"/>
              <w:jc w:val="left"/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</w:t>
            </w:r>
          </w:p>
        </w:tc>
      </w:tr>
      <w:tr w:rsidR="00335BD8" w14:paraId="1146B36B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091AD05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Embryo ID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FA77CFF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Grade</w:t>
            </w: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77316DB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IDA score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540AFB2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Rapid I colour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DA0F4DD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Day of freeze</w:t>
            </w: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62DE9AC6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Date of Freeze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10E48BA1" w14:textId="77777777" w:rsidR="00335BD8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Wit.</w:t>
            </w:r>
          </w:p>
          <w:p w14:paraId="2ACD4FF8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Dish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181A494" w14:textId="77777777" w:rsidR="00335BD8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Wit.</w:t>
            </w:r>
          </w:p>
          <w:p w14:paraId="0593802F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Tubing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06A94A51" w14:textId="77777777" w:rsidR="00335BD8" w:rsidRPr="00861DCF" w:rsidRDefault="00335BD8" w:rsidP="00667473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Location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794C498" w14:textId="77777777" w:rsidR="00335BD8" w:rsidRPr="00861DCF" w:rsidRDefault="00335BD8" w:rsidP="0066747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Thaw Date</w:t>
            </w:r>
          </w:p>
        </w:tc>
      </w:tr>
      <w:tr w:rsidR="00335BD8" w14:paraId="1108EC11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5DCC30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6F2FBF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8771DB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278C44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CDEE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40015C" w14:textId="77777777" w:rsidR="00335BD8" w:rsidRPr="002B6B81" w:rsidRDefault="00335BD8" w:rsidP="0066747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880FE29" w14:textId="77777777" w:rsidR="00335BD8" w:rsidRDefault="00335BD8" w:rsidP="00667473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A35FA2" w14:textId="77777777" w:rsidR="00335BD8" w:rsidRDefault="00335BD8" w:rsidP="00667473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198A38B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C6CF3C" w14:textId="77777777" w:rsidR="00335BD8" w:rsidRDefault="00335BD8" w:rsidP="00667473">
            <w:pPr>
              <w:spacing w:line="276" w:lineRule="auto"/>
            </w:pPr>
          </w:p>
        </w:tc>
      </w:tr>
      <w:tr w:rsidR="00335BD8" w14:paraId="6307EBC3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515A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2C7A7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62F60E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86543A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9E015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F64324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57AC127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50CAF6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3871861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F395A" w14:textId="77777777" w:rsidR="00335BD8" w:rsidRDefault="00335BD8" w:rsidP="00667473">
            <w:pPr>
              <w:spacing w:line="276" w:lineRule="auto"/>
            </w:pPr>
          </w:p>
        </w:tc>
      </w:tr>
      <w:tr w:rsidR="00335BD8" w14:paraId="34106AA1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EC8F4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15ECD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DEA74F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C5241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66E82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CA3723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8B1FF3F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9A034E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27DA500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FA66C" w14:textId="77777777" w:rsidR="00335BD8" w:rsidRDefault="00335BD8" w:rsidP="00667473">
            <w:pPr>
              <w:spacing w:line="276" w:lineRule="auto"/>
            </w:pPr>
          </w:p>
        </w:tc>
      </w:tr>
      <w:tr w:rsidR="00335BD8" w14:paraId="3603A572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D783D1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8E742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FC8C0C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55D43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278FF5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CA81D1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2E32AA2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FE75E7E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A20F938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058D1E" w14:textId="77777777" w:rsidR="00335BD8" w:rsidRDefault="00335BD8" w:rsidP="00667473">
            <w:pPr>
              <w:spacing w:line="276" w:lineRule="auto"/>
            </w:pPr>
          </w:p>
        </w:tc>
      </w:tr>
      <w:tr w:rsidR="00335BD8" w14:paraId="3F66C5DC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EECF78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A0C42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D4F566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73773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77181B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E4C224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8F89C26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48B12B5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659665F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B92254" w14:textId="77777777" w:rsidR="00335BD8" w:rsidRDefault="00335BD8" w:rsidP="00667473">
            <w:pPr>
              <w:spacing w:line="276" w:lineRule="auto"/>
            </w:pPr>
          </w:p>
        </w:tc>
      </w:tr>
      <w:tr w:rsidR="00335BD8" w14:paraId="7D537E81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C15E7D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2CBE2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647B37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7A5DA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0270DD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B0B1DE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EA4547B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149F3C9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D1A3EA8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E2AEA9" w14:textId="77777777" w:rsidR="00335BD8" w:rsidRDefault="00335BD8" w:rsidP="00667473">
            <w:pPr>
              <w:spacing w:line="276" w:lineRule="auto"/>
            </w:pPr>
          </w:p>
        </w:tc>
      </w:tr>
      <w:tr w:rsidR="00335BD8" w14:paraId="4765EA45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291779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63321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945F58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A6B18" w14:textId="77777777" w:rsidR="00335BD8" w:rsidRDefault="00335BD8" w:rsidP="0066747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B2D11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4CCB9B" w14:textId="77777777" w:rsidR="00335BD8" w:rsidRPr="002B6B81" w:rsidRDefault="00335BD8" w:rsidP="0066747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52BCF67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CC070F1" w14:textId="77777777" w:rsidR="00335BD8" w:rsidRDefault="00335BD8" w:rsidP="0066747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DB9B52E" w14:textId="77777777" w:rsidR="00335BD8" w:rsidRDefault="00335BD8" w:rsidP="0066747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86135" w14:textId="77777777" w:rsidR="00335BD8" w:rsidRDefault="00335BD8" w:rsidP="00667473">
            <w:pPr>
              <w:spacing w:line="276" w:lineRule="auto"/>
            </w:pPr>
          </w:p>
        </w:tc>
      </w:tr>
      <w:tr w:rsidR="00F27203" w14:paraId="57449269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4BC10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9D24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441335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A19AF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1DC5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2F4995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C26875C" w14:textId="13D33056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D23B109" w14:textId="27F20572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D4B6D3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AA246F" w14:textId="77777777" w:rsidR="00F27203" w:rsidRDefault="00F27203" w:rsidP="00F27203">
            <w:pPr>
              <w:spacing w:line="276" w:lineRule="auto"/>
            </w:pPr>
          </w:p>
        </w:tc>
      </w:tr>
      <w:tr w:rsidR="00F27203" w14:paraId="3A38AB01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9C2BB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46DAEF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49E48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109D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3BEF1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712016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CE89B46" w14:textId="0AC7B4B8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2999782" w14:textId="2A6CA334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956303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48D97" w14:textId="77777777" w:rsidR="00F27203" w:rsidRDefault="00F27203" w:rsidP="00F27203">
            <w:pPr>
              <w:spacing w:line="276" w:lineRule="auto"/>
            </w:pPr>
          </w:p>
        </w:tc>
      </w:tr>
      <w:tr w:rsidR="00F27203" w14:paraId="5A10349B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03A3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67067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70921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A194C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D4C20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E234694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A5767AA" w14:textId="24BDC9C0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630E509" w14:textId="1FF185A5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CCF62E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1259EB" w14:textId="77777777" w:rsidR="00F27203" w:rsidRDefault="00F27203" w:rsidP="00F27203">
            <w:pPr>
              <w:spacing w:line="276" w:lineRule="auto"/>
            </w:pPr>
          </w:p>
        </w:tc>
      </w:tr>
      <w:tr w:rsidR="00F27203" w14:paraId="334F54DD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CC5E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F1E13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5A3687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EAA552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5112E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00FC1C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1D49551" w14:textId="4A0AAFFF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371016B" w14:textId="170E9DEF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503A2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D4445C" w14:textId="77777777" w:rsidR="00F27203" w:rsidRDefault="00F27203" w:rsidP="00F27203">
            <w:pPr>
              <w:spacing w:line="276" w:lineRule="auto"/>
            </w:pPr>
          </w:p>
        </w:tc>
      </w:tr>
      <w:tr w:rsidR="00F27203" w14:paraId="76B388D8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38FC1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2CAFC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5FB3C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03D9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C6DBF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F04E1E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DF1BD1F" w14:textId="26CD9A90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DF14181" w14:textId="38AF5DC1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B6AB346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C7439" w14:textId="77777777" w:rsidR="00F27203" w:rsidRDefault="00F27203" w:rsidP="00F27203">
            <w:pPr>
              <w:spacing w:line="276" w:lineRule="auto"/>
            </w:pPr>
          </w:p>
        </w:tc>
      </w:tr>
      <w:tr w:rsidR="00F27203" w14:paraId="4468FFAE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D37BB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3D3880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AD625D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A357C9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B973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958AC6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7F9ADB0" w14:textId="3AAC8DFB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0891806" w14:textId="08CF99FF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66B64E9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0B2A78" w14:textId="77777777" w:rsidR="00F27203" w:rsidRDefault="00F27203" w:rsidP="00F27203">
            <w:pPr>
              <w:spacing w:line="276" w:lineRule="auto"/>
            </w:pPr>
          </w:p>
        </w:tc>
      </w:tr>
      <w:tr w:rsidR="00F27203" w14:paraId="21DC958E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54BE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E1F6E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18AD7C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41E74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108A8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45D791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46BBAE8" w14:textId="1F538DE0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3EE18F9" w14:textId="637693BA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040AEE5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826800" w14:textId="77777777" w:rsidR="00F27203" w:rsidRDefault="00F27203" w:rsidP="00F27203">
            <w:pPr>
              <w:spacing w:line="276" w:lineRule="auto"/>
            </w:pPr>
          </w:p>
        </w:tc>
      </w:tr>
      <w:tr w:rsidR="00F27203" w14:paraId="388A9468" w14:textId="77777777" w:rsidTr="0066747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717BC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A5C342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405F2A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FC43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693CB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40C696" w14:textId="77777777" w:rsidR="00F27203" w:rsidRPr="002B6B81" w:rsidRDefault="00F27203" w:rsidP="00F27203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A0F3B4A" w14:textId="570E401A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56254B5" w14:textId="58BE171C" w:rsidR="00F27203" w:rsidRPr="00A310EE" w:rsidRDefault="00F27203" w:rsidP="00F27203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85880E3" w14:textId="77777777" w:rsidR="00F27203" w:rsidRDefault="00F27203" w:rsidP="00F27203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57C34" w14:textId="77777777" w:rsidR="00F27203" w:rsidRDefault="00F27203" w:rsidP="00F27203">
            <w:pPr>
              <w:spacing w:line="276" w:lineRule="auto"/>
            </w:pPr>
          </w:p>
        </w:tc>
      </w:tr>
      <w:tr w:rsidR="00335BD8" w14:paraId="52346821" w14:textId="77777777" w:rsidTr="00667473">
        <w:tc>
          <w:tcPr>
            <w:tcW w:w="1710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</w:tcPr>
          <w:p w14:paraId="79348DC2" w14:textId="77777777" w:rsidR="00335BD8" w:rsidRDefault="00335BD8" w:rsidP="00667473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Cryotank</w:t>
            </w:r>
          </w:p>
          <w:p w14:paraId="702F424F" w14:textId="77777777" w:rsidR="00335BD8" w:rsidRDefault="00335BD8" w:rsidP="00667473">
            <w:pPr>
              <w:tabs>
                <w:tab w:val="right" w:pos="3186"/>
              </w:tabs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</w:t>
            </w:r>
            <w:r>
              <w:rPr>
                <w:b/>
                <w:bCs/>
                <w:sz w:val="20"/>
                <w:szCs w:val="20"/>
              </w:rPr>
              <w:tab/>
            </w:r>
          </w:p>
          <w:p w14:paraId="600FD432" w14:textId="77777777" w:rsidR="00335BD8" w:rsidRPr="00B45FE8" w:rsidRDefault="00335BD8" w:rsidP="00667473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S</w:t>
            </w:r>
            <w:r w:rsidRPr="001C577C">
              <w:rPr>
                <w:sz w:val="20"/>
                <w:szCs w:val="20"/>
              </w:rPr>
              <w:t>traw</w:t>
            </w:r>
            <w:r>
              <w:rPr>
                <w:sz w:val="20"/>
                <w:szCs w:val="20"/>
              </w:rPr>
              <w:t>s/ visi,</w:t>
            </w:r>
            <w:r w:rsidRPr="001C577C">
              <w:rPr>
                <w:sz w:val="20"/>
                <w:szCs w:val="20"/>
              </w:rPr>
              <w:t xml:space="preserve"> lab </w:t>
            </w:r>
          </w:p>
          <w:p w14:paraId="5A4C79F9" w14:textId="77777777" w:rsidR="00335BD8" w:rsidRDefault="00335BD8" w:rsidP="00667473">
            <w:pPr>
              <w:suppressAutoHyphens w:val="0"/>
              <w:jc w:val="left"/>
              <w:rPr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notes, dewar</w:t>
            </w:r>
          </w:p>
          <w:p w14:paraId="42F0304E" w14:textId="77777777" w:rsidR="00335BD8" w:rsidRPr="00B45FE8" w:rsidRDefault="00335BD8" w:rsidP="00667473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location)</w:t>
            </w:r>
          </w:p>
        </w:tc>
        <w:tc>
          <w:tcPr>
            <w:tcW w:w="3819" w:type="dxa"/>
            <w:gridSpan w:val="4"/>
            <w:tcBorders>
              <w:top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1379FAED" w14:textId="77777777" w:rsidR="00335BD8" w:rsidRDefault="00335BD8" w:rsidP="00667473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 for Freeze 1.</w:t>
            </w:r>
          </w:p>
          <w:p w14:paraId="499C20BA" w14:textId="77777777" w:rsidR="00335BD8" w:rsidRDefault="00335BD8" w:rsidP="00667473">
            <w:pPr>
              <w:spacing w:line="276" w:lineRule="auto"/>
            </w:pPr>
            <w:r>
              <w:t>Operator:</w:t>
            </w:r>
          </w:p>
          <w:p w14:paraId="05A0561E" w14:textId="77777777" w:rsidR="00335BD8" w:rsidRDefault="00335BD8" w:rsidP="00667473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73146881" w14:textId="77777777" w:rsidR="00335BD8" w:rsidRPr="007D31F3" w:rsidRDefault="00335BD8" w:rsidP="00667473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 for Freeze</w:t>
            </w:r>
            <w:r w:rsidRPr="007D31F3">
              <w:rPr>
                <w:b/>
                <w:bCs/>
                <w:sz w:val="20"/>
                <w:szCs w:val="20"/>
              </w:rPr>
              <w:t xml:space="preserve"> 2.</w:t>
            </w:r>
          </w:p>
          <w:p w14:paraId="70FA1220" w14:textId="77777777" w:rsidR="00335BD8" w:rsidRDefault="00335BD8" w:rsidP="00667473">
            <w:pPr>
              <w:spacing w:line="276" w:lineRule="auto"/>
            </w:pPr>
            <w:r>
              <w:t>Operator:</w:t>
            </w:r>
          </w:p>
          <w:p w14:paraId="449639CE" w14:textId="77777777" w:rsidR="00335BD8" w:rsidRDefault="00335BD8" w:rsidP="00667473">
            <w:pPr>
              <w:spacing w:line="276" w:lineRule="auto"/>
            </w:pPr>
            <w:r>
              <w:t>Witness:</w:t>
            </w:r>
          </w:p>
        </w:tc>
      </w:tr>
      <w:tr w:rsidR="00335BD8" w14:paraId="0D53FD2F" w14:textId="77777777" w:rsidTr="00667473">
        <w:trPr>
          <w:trHeight w:val="626"/>
        </w:trPr>
        <w:tc>
          <w:tcPr>
            <w:tcW w:w="1710" w:type="dxa"/>
            <w:gridSpan w:val="3"/>
            <w:vMerge/>
            <w:tcBorders>
              <w:right w:val="single" w:sz="4" w:space="0" w:color="auto"/>
            </w:tcBorders>
          </w:tcPr>
          <w:p w14:paraId="3F8BA117" w14:textId="77777777" w:rsidR="00335BD8" w:rsidRDefault="00335BD8" w:rsidP="00667473">
            <w:pPr>
              <w:jc w:val="left"/>
            </w:pPr>
          </w:p>
        </w:tc>
        <w:tc>
          <w:tcPr>
            <w:tcW w:w="3819" w:type="dxa"/>
            <w:gridSpan w:val="4"/>
            <w:tcBorders>
              <w:right w:val="single" w:sz="4" w:space="0" w:color="auto"/>
            </w:tcBorders>
            <w:shd w:val="clear" w:color="auto" w:fill="DBECF8" w:themeFill="text2" w:themeFillTint="1A"/>
          </w:tcPr>
          <w:p w14:paraId="6AAFC6CB" w14:textId="77777777" w:rsidR="00335BD8" w:rsidRDefault="00335BD8" w:rsidP="00667473">
            <w:pPr>
              <w:spacing w:line="276" w:lineRule="auto"/>
            </w:pPr>
            <w:r>
              <w:t>Operator:</w:t>
            </w:r>
          </w:p>
          <w:p w14:paraId="746A58F9" w14:textId="77777777" w:rsidR="00335BD8" w:rsidRDefault="00335BD8" w:rsidP="00667473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2EE432A2" w14:textId="77777777" w:rsidR="00335BD8" w:rsidRDefault="00335BD8" w:rsidP="00667473">
            <w:pPr>
              <w:suppressAutoHyphens w:val="0"/>
              <w:jc w:val="left"/>
            </w:pPr>
            <w:r>
              <w:t>Operator:</w:t>
            </w:r>
          </w:p>
          <w:p w14:paraId="0377332B" w14:textId="77777777" w:rsidR="00335BD8" w:rsidRDefault="00335BD8" w:rsidP="00667473">
            <w:pPr>
              <w:suppressAutoHyphens w:val="0"/>
              <w:jc w:val="left"/>
            </w:pPr>
            <w:r>
              <w:t>Witness:</w:t>
            </w:r>
          </w:p>
          <w:p w14:paraId="0EF2A296" w14:textId="77777777" w:rsidR="00335BD8" w:rsidRDefault="00335BD8" w:rsidP="00667473">
            <w:pPr>
              <w:spacing w:line="276" w:lineRule="auto"/>
            </w:pPr>
          </w:p>
        </w:tc>
      </w:tr>
    </w:tbl>
    <w:p w14:paraId="24C48DC5" w14:textId="18C28CD1" w:rsidR="00357898" w:rsidRDefault="00357898" w:rsidP="00504522"/>
    <w:p w14:paraId="5B03CA7B" w14:textId="77777777" w:rsidR="003549ED" w:rsidRDefault="003549ED" w:rsidP="00504522"/>
    <w:p w14:paraId="156BA446" w14:textId="77777777" w:rsidR="003549ED" w:rsidRDefault="003549ED" w:rsidP="00504522"/>
    <w:p w14:paraId="4990E0B1" w14:textId="77777777" w:rsidR="003549ED" w:rsidRDefault="003549ED" w:rsidP="00504522"/>
    <w:p w14:paraId="6E3DBF86" w14:textId="083ED98A" w:rsidR="00357898" w:rsidRDefault="00F27203" w:rsidP="00504522">
      <w:r>
        <w:rPr>
          <w:noProof/>
          <w:lang w:eastAsia="en-GB"/>
        </w:rPr>
        <w:lastRenderedPageBreak/>
        <w:drawing>
          <wp:anchor distT="0" distB="0" distL="114300" distR="114300" simplePos="0" relativeHeight="251839488" behindDoc="0" locked="0" layoutInCell="1" allowOverlap="1" wp14:anchorId="24EBD210" wp14:editId="46911D39">
            <wp:simplePos x="0" y="0"/>
            <wp:positionH relativeFrom="page">
              <wp:posOffset>5628640</wp:posOffset>
            </wp:positionH>
            <wp:positionV relativeFrom="page">
              <wp:posOffset>416560</wp:posOffset>
            </wp:positionV>
            <wp:extent cx="1520190" cy="669290"/>
            <wp:effectExtent l="0" t="0" r="0" b="0"/>
            <wp:wrapSquare wrapText="bothSides"/>
            <wp:docPr id="378373002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6692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B87"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A52813" wp14:editId="7CA8F9CF">
                <wp:simplePos x="0" y="0"/>
                <wp:positionH relativeFrom="column">
                  <wp:posOffset>237808</wp:posOffset>
                </wp:positionH>
                <wp:positionV relativeFrom="paragraph">
                  <wp:posOffset>0</wp:posOffset>
                </wp:positionV>
                <wp:extent cx="1266825" cy="1095375"/>
                <wp:effectExtent l="0" t="0" r="9525" b="9525"/>
                <wp:wrapSquare wrapText="bothSides"/>
                <wp:docPr id="1053168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D80A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40FD99F3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5C07E076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53AE45D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F5780EE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AF9E654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52813" id="_x0000_s1036" type="#_x0000_t202" style="position:absolute;left:0;text-align:left;margin-left:18.75pt;margin-top:0;width:99.75pt;height:86.2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" stroked="f">
                <v:textbox>
                  <w:txbxContent>
                    <w:p w14:paraId="00C5D80A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40FD99F3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5C07E076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53AE45D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F5780EE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AF9E654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2B87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0A17A08" wp14:editId="5151F5F1">
                <wp:simplePos x="0" y="0"/>
                <wp:positionH relativeFrom="column">
                  <wp:posOffset>2642870</wp:posOffset>
                </wp:positionH>
                <wp:positionV relativeFrom="paragraph">
                  <wp:posOffset>318</wp:posOffset>
                </wp:positionV>
                <wp:extent cx="1733550" cy="1403985"/>
                <wp:effectExtent l="0" t="0" r="19050" b="18415"/>
                <wp:wrapSquare wrapText="bothSides"/>
                <wp:docPr id="15762584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DBB2DB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33693F26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67A85923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07086BB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7ED86CE" w14:textId="77777777" w:rsidR="00112B87" w:rsidRDefault="00112B87" w:rsidP="00112B87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E5962A1" w14:textId="77777777" w:rsidR="00112B87" w:rsidRDefault="00112B87" w:rsidP="00112B8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17A08" id="_x0000_s1037" type="#_x0000_t202" style="position:absolute;left:0;text-align:left;margin-left:208.1pt;margin-top:.05pt;width:136.5pt;height:110.55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" strokecolor="white" strokeweight=".26467mm">
                <v:textbox style="mso-fit-shape-to-text:t">
                  <w:txbxContent>
                    <w:p w14:paraId="1CDBB2DB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33693F26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67A85923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07086BB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7ED86CE" w14:textId="77777777" w:rsidR="00112B87" w:rsidRDefault="00112B87" w:rsidP="00112B87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E5962A1" w14:textId="77777777" w:rsidR="00112B87" w:rsidRDefault="00112B87" w:rsidP="00112B87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AA7308" w14:textId="1C1FBA68" w:rsidR="00335BD8" w:rsidRDefault="00335BD8" w:rsidP="00504522"/>
    <w:p w14:paraId="47AD3939" w14:textId="112AC3D8" w:rsidR="00335BD8" w:rsidRDefault="00335BD8" w:rsidP="00504522"/>
    <w:p w14:paraId="4371021A" w14:textId="754E0B0A" w:rsidR="00112B87" w:rsidRDefault="00112B87" w:rsidP="00504522"/>
    <w:tbl>
      <w:tblPr>
        <w:tblpPr w:leftFromText="180" w:rightFromText="180" w:vertAnchor="text" w:horzAnchor="margin" w:tblpY="95"/>
        <w:tblW w:w="1063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970"/>
        <w:gridCol w:w="2976"/>
        <w:gridCol w:w="2561"/>
      </w:tblGrid>
      <w:tr w:rsidR="00112B87" w:rsidRPr="00AE5241" w14:paraId="4A60B022" w14:textId="77777777" w:rsidTr="00112B87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0A4D7" w14:textId="77777777" w:rsidR="00112B87" w:rsidRPr="00AE5241" w:rsidRDefault="00112B87" w:rsidP="00112B87">
            <w:pPr>
              <w:spacing w:after="0" w:line="247" w:lineRule="auto"/>
            </w:pPr>
            <w:r w:rsidRPr="00AE5241">
              <w:rPr>
                <w:b/>
                <w:bCs/>
                <w:color w:val="FFFFFF"/>
              </w:rPr>
              <w:t>Treatment Details</w:t>
            </w:r>
          </w:p>
        </w:tc>
      </w:tr>
      <w:tr w:rsidR="00112B87" w:rsidRPr="00AE5241" w14:paraId="62994C85" w14:textId="77777777" w:rsidTr="00F0689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1F4FF" w14:textId="77777777" w:rsidR="00112B87" w:rsidRPr="00AE5241" w:rsidRDefault="00112B87" w:rsidP="00112B87">
            <w:pPr>
              <w:spacing w:after="0" w:line="247" w:lineRule="auto"/>
            </w:pPr>
            <w:r w:rsidRPr="00AE5241">
              <w:rPr>
                <w:color w:val="FFFFFF"/>
              </w:rPr>
              <w:t>Sperm Type/Source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0C303" w14:textId="77777777" w:rsidR="00112B87" w:rsidRPr="00AE5241" w:rsidRDefault="00112B87" w:rsidP="00112B87">
            <w:pPr>
              <w:spacing w:after="0" w:line="276" w:lineRule="auto"/>
            </w:pPr>
            <w:r w:rsidRPr="00AE5241">
              <w:t>Partner / Donor</w:t>
            </w:r>
          </w:p>
          <w:p w14:paraId="2AB624FB" w14:textId="77777777" w:rsidR="00112B87" w:rsidRPr="00AE5241" w:rsidRDefault="00112B87" w:rsidP="00112B87">
            <w:pPr>
              <w:spacing w:after="0" w:line="276" w:lineRule="auto"/>
            </w:pPr>
            <w:r w:rsidRPr="00AE5241">
              <w:t>Donor Code ……………………</w:t>
            </w:r>
          </w:p>
          <w:p w14:paraId="28B57153" w14:textId="77777777" w:rsidR="00112B87" w:rsidRPr="00AE5241" w:rsidRDefault="00112B87" w:rsidP="00112B87">
            <w:pPr>
              <w:spacing w:after="0" w:line="276" w:lineRule="auto"/>
            </w:pPr>
            <w:r w:rsidRPr="00AE5241">
              <w:t>DMC Complete   Yes / NA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94336" w14:textId="77777777" w:rsidR="00112B87" w:rsidRPr="00AE5241" w:rsidRDefault="00112B87" w:rsidP="00112B87">
            <w:pPr>
              <w:spacing w:after="0" w:line="276" w:lineRule="auto"/>
            </w:pPr>
            <w:r w:rsidRPr="00AE5241">
              <w:t>Fresh / Frozen</w:t>
            </w:r>
          </w:p>
          <w:p w14:paraId="6B244216" w14:textId="77777777" w:rsidR="00112B87" w:rsidRPr="00AE5241" w:rsidRDefault="00112B87" w:rsidP="00112B87">
            <w:pPr>
              <w:spacing w:after="0" w:line="276" w:lineRule="auto"/>
            </w:pPr>
            <w:r w:rsidRPr="00AE5241">
              <w:t>No. Straws Fz……………………</w:t>
            </w:r>
          </w:p>
          <w:p w14:paraId="69082D2B" w14:textId="77777777" w:rsidR="00112B87" w:rsidRPr="00AE5241" w:rsidRDefault="00112B87" w:rsidP="00112B87">
            <w:pPr>
              <w:spacing w:after="0" w:line="276" w:lineRule="auto"/>
            </w:pPr>
            <w:r w:rsidRPr="00AE5241">
              <w:t>No Straws to Thaw……………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9A91A" w14:textId="77777777" w:rsidR="00112B87" w:rsidRPr="00AE5241" w:rsidRDefault="00112B87" w:rsidP="00112B87">
            <w:pPr>
              <w:spacing w:after="0" w:line="276" w:lineRule="auto"/>
              <w:jc w:val="center"/>
            </w:pPr>
            <w:r w:rsidRPr="00AE5241">
              <w:t xml:space="preserve">Ejaculate / PESA / </w:t>
            </w:r>
            <w:r>
              <w:t>MESA / TESA / TESE</w:t>
            </w:r>
          </w:p>
        </w:tc>
      </w:tr>
      <w:tr w:rsidR="006969F6" w:rsidRPr="00AE5241" w14:paraId="2CE88159" w14:textId="77777777" w:rsidTr="00F068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335EA" w14:textId="0945794A" w:rsidR="006969F6" w:rsidRPr="00F0689F" w:rsidRDefault="006969F6" w:rsidP="00F0689F">
            <w:pPr>
              <w:spacing w:after="0" w:line="247" w:lineRule="auto"/>
              <w:jc w:val="left"/>
            </w:pPr>
            <w:r w:rsidRPr="00AE5241">
              <w:t xml:space="preserve"> </w:t>
            </w:r>
            <w:r w:rsidRPr="00AE5241">
              <w:rPr>
                <w:color w:val="FFFFFF"/>
              </w:rPr>
              <w:t>Additional Tests Required on Day of Treatment</w:t>
            </w:r>
          </w:p>
        </w:tc>
        <w:tc>
          <w:tcPr>
            <w:tcW w:w="8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C0237" w14:textId="77777777" w:rsidR="00F0689F" w:rsidRDefault="00F0689F" w:rsidP="00112B87">
            <w:pPr>
              <w:spacing w:after="0" w:line="247" w:lineRule="auto"/>
              <w:jc w:val="center"/>
            </w:pPr>
          </w:p>
          <w:p w14:paraId="29F81273" w14:textId="35C33216" w:rsidR="006969F6" w:rsidRPr="00AE5241" w:rsidRDefault="0014648F" w:rsidP="0014648F">
            <w:pPr>
              <w:spacing w:after="0" w:line="247" w:lineRule="auto"/>
            </w:pPr>
            <w:r>
              <w:t xml:space="preserve">                    </w:t>
            </w:r>
            <w:r w:rsidR="006969F6" w:rsidRPr="00AE5241">
              <w:t xml:space="preserve">ASA / </w:t>
            </w:r>
            <w:r w:rsidR="00F0689F">
              <w:t xml:space="preserve">  </w:t>
            </w:r>
            <w:r w:rsidR="006969F6" w:rsidRPr="00AE5241">
              <w:t xml:space="preserve">pH  / </w:t>
            </w:r>
            <w:r w:rsidR="00740A9B">
              <w:t xml:space="preserve"> </w:t>
            </w:r>
            <w:r w:rsidR="006969F6" w:rsidRPr="00AE5241">
              <w:t xml:space="preserve">Morph   </w:t>
            </w:r>
            <w:r w:rsidR="00F0689F">
              <w:t>/</w:t>
            </w:r>
            <w:r w:rsidR="006969F6" w:rsidRPr="00AE5241">
              <w:t xml:space="preserve">   </w:t>
            </w:r>
            <w:r w:rsidR="00740A9B">
              <w:t xml:space="preserve">Round Cells   /  </w:t>
            </w:r>
            <w:r w:rsidR="006969F6" w:rsidRPr="00AE5241">
              <w:t>Leucocytes   /   Vitality</w:t>
            </w:r>
          </w:p>
        </w:tc>
      </w:tr>
      <w:tr w:rsidR="00112B87" w:rsidRPr="00AE5241" w14:paraId="7F662F8F" w14:textId="77777777" w:rsidTr="00112B87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6F651" w14:textId="77777777" w:rsidR="00112B87" w:rsidRPr="00AE5241" w:rsidRDefault="00112B87" w:rsidP="00112B87">
            <w:pPr>
              <w:spacing w:after="0" w:line="240" w:lineRule="auto"/>
            </w:pPr>
            <w:r w:rsidRPr="00AE5241">
              <w:t>Comments:</w:t>
            </w:r>
          </w:p>
          <w:p w14:paraId="7C146A19" w14:textId="77777777" w:rsidR="00112B87" w:rsidRPr="00AE5241" w:rsidRDefault="00112B87" w:rsidP="00112B87">
            <w:pPr>
              <w:spacing w:after="0" w:line="240" w:lineRule="auto"/>
            </w:pPr>
          </w:p>
          <w:p w14:paraId="363737D8" w14:textId="77777777" w:rsidR="00112B87" w:rsidRPr="00AE5241" w:rsidRDefault="00112B87" w:rsidP="00112B87">
            <w:pPr>
              <w:spacing w:after="0" w:line="240" w:lineRule="auto"/>
            </w:pPr>
          </w:p>
        </w:tc>
      </w:tr>
    </w:tbl>
    <w:p w14:paraId="4EDAFEC0" w14:textId="77777777" w:rsidR="00112B87" w:rsidRDefault="00112B87" w:rsidP="00F27203">
      <w:pPr>
        <w:spacing w:line="240" w:lineRule="auto"/>
      </w:pPr>
    </w:p>
    <w:tbl>
      <w:tblPr>
        <w:tblpPr w:leftFromText="180" w:rightFromText="180" w:vertAnchor="text" w:horzAnchor="margin" w:tblpY="242"/>
        <w:tblW w:w="1063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2236"/>
        <w:gridCol w:w="1701"/>
        <w:gridCol w:w="1984"/>
        <w:gridCol w:w="2699"/>
      </w:tblGrid>
      <w:tr w:rsidR="00112B87" w:rsidRPr="00AE5241" w14:paraId="0B42D31D" w14:textId="77777777" w:rsidTr="00112B87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BB776" w14:textId="77777777" w:rsidR="00112B87" w:rsidRPr="00AE5241" w:rsidRDefault="00112B87" w:rsidP="00112B87">
            <w:pPr>
              <w:spacing w:after="0" w:line="240" w:lineRule="auto"/>
              <w:rPr>
                <w:b/>
                <w:bCs/>
                <w:color w:val="FFFFFF"/>
              </w:rPr>
            </w:pPr>
            <w:r w:rsidRPr="00AE5241">
              <w:rPr>
                <w:b/>
                <w:bCs/>
                <w:color w:val="FFFFFF"/>
              </w:rPr>
              <w:t>Semen Preparation</w:t>
            </w:r>
          </w:p>
        </w:tc>
        <w:tc>
          <w:tcPr>
            <w:tcW w:w="8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A2B31" w14:textId="77777777" w:rsidR="00112B87" w:rsidRPr="00AE5241" w:rsidRDefault="00112B87" w:rsidP="00112B87">
            <w:pPr>
              <w:spacing w:after="0" w:line="240" w:lineRule="auto"/>
            </w:pPr>
            <w:r w:rsidRPr="00AE5241">
              <w:t>Date Prepared:                            Time Prepared:                           Operator:</w:t>
            </w:r>
          </w:p>
          <w:p w14:paraId="5037E46C" w14:textId="77777777" w:rsidR="00112B87" w:rsidRPr="00AE5241" w:rsidRDefault="00112B87" w:rsidP="00112B87">
            <w:pPr>
              <w:spacing w:after="0" w:line="240" w:lineRule="auto"/>
            </w:pPr>
            <w:r w:rsidRPr="00AE5241">
              <w:t xml:space="preserve">                    </w:t>
            </w:r>
          </w:p>
        </w:tc>
      </w:tr>
      <w:tr w:rsidR="00112B87" w:rsidRPr="00AE5241" w14:paraId="3B2D8C22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9A4C7" w14:textId="77777777" w:rsidR="00112B87" w:rsidRPr="00AE5241" w:rsidRDefault="00112B87" w:rsidP="00112B87">
            <w:pPr>
              <w:spacing w:after="0" w:line="240" w:lineRule="auto"/>
              <w:jc w:val="left"/>
            </w:pPr>
            <w:r w:rsidRPr="00AE5241">
              <w:rPr>
                <w:color w:val="FFFFFF"/>
              </w:rPr>
              <w:t xml:space="preserve">Sperm Prep Method:  </w:t>
            </w:r>
          </w:p>
        </w:tc>
        <w:tc>
          <w:tcPr>
            <w:tcW w:w="59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32456" w14:textId="77777777" w:rsidR="00112B87" w:rsidRPr="00AE5241" w:rsidRDefault="00112B87" w:rsidP="00112B87">
            <w:pPr>
              <w:spacing w:after="0" w:line="240" w:lineRule="auto"/>
              <w:jc w:val="left"/>
            </w:pPr>
            <w:r w:rsidRPr="00AE5241">
              <w:t>80:40   /   40   /   Swim-Up   /   Wash Only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35BA01" w14:textId="77777777" w:rsidR="00112B87" w:rsidRPr="00AE5241" w:rsidRDefault="00112B87" w:rsidP="00112B87">
            <w:pPr>
              <w:spacing w:after="0" w:line="240" w:lineRule="auto"/>
              <w:jc w:val="left"/>
            </w:pPr>
            <w:r>
              <w:t xml:space="preserve"> Centrifuge ID:</w:t>
            </w:r>
          </w:p>
        </w:tc>
      </w:tr>
      <w:tr w:rsidR="006969F6" w:rsidRPr="00AE5241" w14:paraId="4F65348D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D109" w14:textId="77777777" w:rsidR="006969F6" w:rsidRPr="00AE5241" w:rsidRDefault="006969F6" w:rsidP="00112B87">
            <w:pPr>
              <w:spacing w:after="0" w:line="247" w:lineRule="auto"/>
            </w:pPr>
            <w:r w:rsidRPr="00AE5241">
              <w:rPr>
                <w:color w:val="FFFFFF"/>
              </w:rPr>
              <w:t>Parameters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3A8F" w14:textId="77777777" w:rsidR="006969F6" w:rsidRPr="00AE5241" w:rsidRDefault="006969F6" w:rsidP="00112B87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Initial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05630" w14:textId="77777777" w:rsidR="006969F6" w:rsidRPr="00AE5241" w:rsidRDefault="006969F6" w:rsidP="00112B87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Lower Reference Limit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77243" w14:textId="77777777" w:rsidR="006969F6" w:rsidRPr="00AE5241" w:rsidRDefault="006969F6" w:rsidP="00112B87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Parameters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982A0" w14:textId="43DFD778" w:rsidR="006969F6" w:rsidRPr="00AE5241" w:rsidRDefault="006969F6" w:rsidP="00112B87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Post Preparation</w:t>
            </w:r>
          </w:p>
        </w:tc>
      </w:tr>
      <w:tr w:rsidR="006969F6" w:rsidRPr="00AE5241" w14:paraId="778A6DE4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DEBF2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Volume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1A43D" w14:textId="77777777" w:rsidR="006969F6" w:rsidRPr="00AE5241" w:rsidRDefault="006969F6" w:rsidP="00112B87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6A5C7" w14:textId="77777777" w:rsidR="006969F6" w:rsidRPr="00AE5241" w:rsidRDefault="006969F6" w:rsidP="00112B87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 xml:space="preserve">≥ </w:t>
            </w:r>
            <w:r w:rsidRPr="00AE5241">
              <w:t>1.4 ml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2B987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Volume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68ADF" w14:textId="77777777" w:rsidR="006969F6" w:rsidRPr="00AE5241" w:rsidRDefault="006969F6" w:rsidP="00112B87">
            <w:pPr>
              <w:spacing w:after="0" w:line="276" w:lineRule="auto"/>
              <w:jc w:val="center"/>
            </w:pPr>
          </w:p>
        </w:tc>
      </w:tr>
      <w:tr w:rsidR="006969F6" w:rsidRPr="00AE5241" w14:paraId="330FCBF4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6BEB7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Concentration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F21C2" w14:textId="77777777" w:rsidR="006969F6" w:rsidRPr="00AE5241" w:rsidRDefault="006969F6" w:rsidP="00112B87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F00EA" w14:textId="77777777" w:rsidR="006969F6" w:rsidRPr="00AE5241" w:rsidRDefault="006969F6" w:rsidP="00112B87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16 M/ml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3115D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Concentration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BA1ED" w14:textId="552C2FC1" w:rsidR="006969F6" w:rsidRPr="00AE5241" w:rsidRDefault="006969F6" w:rsidP="00112B87">
            <w:pPr>
              <w:spacing w:after="0" w:line="276" w:lineRule="auto"/>
              <w:jc w:val="center"/>
            </w:pPr>
          </w:p>
        </w:tc>
      </w:tr>
      <w:tr w:rsidR="006969F6" w:rsidRPr="00AE5241" w14:paraId="67CE6C7C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014BB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Motility (A/B/C/D)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7E92F" w14:textId="2A5C0C0C" w:rsidR="006969F6" w:rsidRPr="00AE5241" w:rsidRDefault="006969F6" w:rsidP="00112B87">
            <w:pPr>
              <w:spacing w:after="0" w:line="276" w:lineRule="auto"/>
            </w:pPr>
            <w:r>
              <w:t xml:space="preserve">    </w:t>
            </w:r>
            <w:r w:rsidRPr="00AE5241">
              <w:t xml:space="preserve">  </w:t>
            </w:r>
            <w:r>
              <w:t xml:space="preserve"> </w:t>
            </w:r>
            <w:r w:rsidRPr="00AE5241">
              <w:t xml:space="preserve">  /       /        /   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59BC" w14:textId="77777777" w:rsidR="006969F6" w:rsidRPr="00AE5241" w:rsidRDefault="006969F6" w:rsidP="00112B87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30 % (A+B)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4687E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Motility (A/B/C/D)</w:t>
            </w:r>
          </w:p>
        </w:tc>
        <w:tc>
          <w:tcPr>
            <w:tcW w:w="2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991B" w14:textId="0056D851" w:rsidR="006969F6" w:rsidRPr="00AE5241" w:rsidRDefault="006969F6" w:rsidP="00112B87">
            <w:pPr>
              <w:spacing w:after="0" w:line="276" w:lineRule="auto"/>
              <w:jc w:val="center"/>
            </w:pPr>
            <w:r w:rsidRPr="00AE5241">
              <w:t xml:space="preserve">      /       /       /    </w:t>
            </w:r>
          </w:p>
        </w:tc>
      </w:tr>
      <w:tr w:rsidR="006969F6" w:rsidRPr="00AE5241" w14:paraId="1426CC8F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4BC6B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Total Sperm Number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D39E0" w14:textId="77777777" w:rsidR="006969F6" w:rsidRPr="00AE5241" w:rsidRDefault="006969F6" w:rsidP="00112B87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21A86" w14:textId="77777777" w:rsidR="006969F6" w:rsidRPr="00AE5241" w:rsidRDefault="006969F6" w:rsidP="00112B87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39M</w:t>
            </w: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0397B" w14:textId="77777777" w:rsidR="006969F6" w:rsidRPr="00AE5241" w:rsidRDefault="006969F6" w:rsidP="00112B87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6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00544" w14:textId="77777777" w:rsidR="006969F6" w:rsidRPr="00AE5241" w:rsidRDefault="006969F6" w:rsidP="00112B87">
            <w:pPr>
              <w:spacing w:after="0" w:line="276" w:lineRule="auto"/>
              <w:jc w:val="center"/>
            </w:pPr>
          </w:p>
        </w:tc>
      </w:tr>
      <w:tr w:rsidR="006969F6" w:rsidRPr="00AE5241" w14:paraId="51676614" w14:textId="77777777" w:rsidTr="006969F6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24F09" w14:textId="77777777" w:rsidR="00112B87" w:rsidRPr="00AE5241" w:rsidRDefault="00112B87" w:rsidP="00112B87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Other tests</w:t>
            </w:r>
          </w:p>
          <w:p w14:paraId="351ED1E1" w14:textId="77777777" w:rsidR="00112B87" w:rsidRPr="00AE5241" w:rsidRDefault="00112B87" w:rsidP="00112B87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…………………………………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674C2" w14:textId="77777777" w:rsidR="00112B87" w:rsidRPr="00AE5241" w:rsidRDefault="00112B87" w:rsidP="00112B87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A3661" w14:textId="77777777" w:rsidR="00112B87" w:rsidRPr="00AE5241" w:rsidRDefault="00112B87" w:rsidP="00112B87">
            <w:pPr>
              <w:spacing w:after="0" w:line="276" w:lineRule="auto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0955E" w14:textId="77777777" w:rsidR="00112B87" w:rsidRDefault="006969F6" w:rsidP="00112B87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Tests</w:t>
            </w:r>
          </w:p>
          <w:p w14:paraId="0225037B" w14:textId="6789D3F4" w:rsidR="006969F6" w:rsidRPr="00AE5241" w:rsidRDefault="006969F6" w:rsidP="00112B87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……………………………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B67E0" w14:textId="77777777" w:rsidR="00112B87" w:rsidRDefault="00112B87" w:rsidP="006969F6">
            <w:pPr>
              <w:spacing w:after="0" w:line="276" w:lineRule="auto"/>
            </w:pPr>
          </w:p>
          <w:p w14:paraId="610329CC" w14:textId="6742D959" w:rsidR="006969F6" w:rsidRPr="00AE5241" w:rsidRDefault="006969F6" w:rsidP="006969F6">
            <w:pPr>
              <w:spacing w:after="0" w:line="276" w:lineRule="auto"/>
            </w:pPr>
          </w:p>
        </w:tc>
      </w:tr>
      <w:tr w:rsidR="006969F6" w:rsidRPr="00AE5241" w14:paraId="00B85A83" w14:textId="77777777" w:rsidTr="001A354B">
        <w:tc>
          <w:tcPr>
            <w:tcW w:w="106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653CD" w14:textId="77777777" w:rsidR="006969F6" w:rsidRDefault="006969F6" w:rsidP="006969F6">
            <w:pPr>
              <w:spacing w:after="0" w:line="276" w:lineRule="auto"/>
            </w:pPr>
            <w:r>
              <w:t>Comments:</w:t>
            </w:r>
          </w:p>
          <w:p w14:paraId="63A163E9" w14:textId="77777777" w:rsidR="006969F6" w:rsidRDefault="006969F6" w:rsidP="006969F6">
            <w:pPr>
              <w:spacing w:after="0" w:line="276" w:lineRule="auto"/>
            </w:pPr>
          </w:p>
          <w:p w14:paraId="574B5994" w14:textId="11234EDF" w:rsidR="0014648F" w:rsidRDefault="0014648F" w:rsidP="006969F6">
            <w:pPr>
              <w:spacing w:after="0" w:line="276" w:lineRule="auto"/>
            </w:pPr>
          </w:p>
        </w:tc>
      </w:tr>
    </w:tbl>
    <w:p w14:paraId="3E84D859" w14:textId="77777777" w:rsidR="00112B87" w:rsidRDefault="00112B87" w:rsidP="00F27203">
      <w:pPr>
        <w:spacing w:after="0" w:line="240" w:lineRule="auto"/>
      </w:pPr>
    </w:p>
    <w:tbl>
      <w:tblPr>
        <w:tblpPr w:leftFromText="180" w:rightFromText="180" w:vertAnchor="text" w:horzAnchor="margin" w:tblpY="382"/>
        <w:tblW w:w="1063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4"/>
        <w:gridCol w:w="5528"/>
      </w:tblGrid>
      <w:tr w:rsidR="00112B87" w:rsidRPr="00AE5241" w14:paraId="2D557E2C" w14:textId="77777777" w:rsidTr="00112B87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788BD" w14:textId="77777777" w:rsidR="00112B87" w:rsidRPr="00AE5241" w:rsidRDefault="00112B87" w:rsidP="00F27203">
            <w:pPr>
              <w:spacing w:after="0" w:line="240" w:lineRule="auto"/>
            </w:pPr>
            <w:r w:rsidRPr="00AE5241">
              <w:rPr>
                <w:b/>
                <w:bCs/>
                <w:color w:val="FFFFFF"/>
              </w:rPr>
              <w:t xml:space="preserve">Witnessing </w:t>
            </w:r>
          </w:p>
        </w:tc>
      </w:tr>
      <w:tr w:rsidR="00112B87" w:rsidRPr="00AE5241" w14:paraId="569A8D62" w14:textId="77777777" w:rsidTr="00112B87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62AB6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Sample Removed from/Replaced in Cryotank</w:t>
            </w:r>
          </w:p>
          <w:p w14:paraId="0A3161F6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(Straw/Amps, Visi, Lab Notes, Location)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C5AE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Number Thawed:</w:t>
            </w:r>
          </w:p>
          <w:p w14:paraId="2AB7573D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112B87" w:rsidRPr="00AE5241" w14:paraId="24B7E882" w14:textId="77777777" w:rsidTr="00112B87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DAB9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Assign Sample</w:t>
            </w:r>
          </w:p>
          <w:p w14:paraId="5A8990D2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(Sperm pot/Straws or thaw tube, lab notes, RI)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5A92C" w14:textId="77777777" w:rsidR="00112B87" w:rsidRPr="00AE5241" w:rsidRDefault="00112B87" w:rsidP="00F27203">
            <w:pPr>
              <w:spacing w:after="0" w:line="240" w:lineRule="auto"/>
            </w:pPr>
            <w:r w:rsidRPr="00AE5241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112B87" w:rsidRPr="00AE5241" w14:paraId="3A00210B" w14:textId="77777777" w:rsidTr="00112B87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F8FCE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Assign Sperm Preparation Tubes</w:t>
            </w:r>
          </w:p>
          <w:p w14:paraId="731C9DBC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(Gradient/wash-stock)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C3593" w14:textId="77777777" w:rsidR="00112B87" w:rsidRPr="00AE5241" w:rsidRDefault="00112B87" w:rsidP="00F27203">
            <w:pPr>
              <w:spacing w:after="0" w:line="240" w:lineRule="auto"/>
            </w:pPr>
            <w:r w:rsidRPr="00AE5241">
              <w:rPr>
                <w:sz w:val="20"/>
                <w:szCs w:val="20"/>
              </w:rPr>
              <w:t xml:space="preserve">Operator:                                               Witness: </w:t>
            </w:r>
          </w:p>
        </w:tc>
      </w:tr>
      <w:tr w:rsidR="00112B87" w:rsidRPr="00AE5241" w14:paraId="54E9BF69" w14:textId="77777777" w:rsidTr="00112B87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07844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Sperm Pot/Preparation Tubes discarded</w:t>
            </w:r>
          </w:p>
          <w:p w14:paraId="5712974D" w14:textId="77777777" w:rsidR="00112B87" w:rsidRPr="00AE5241" w:rsidRDefault="00112B87" w:rsidP="00F27203">
            <w:pPr>
              <w:spacing w:after="0" w:line="240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(Sperm pot, preparation tubes, lab notes, RI)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35390" w14:textId="77777777" w:rsidR="00112B87" w:rsidRPr="00AE5241" w:rsidRDefault="00112B87" w:rsidP="00F27203">
            <w:pPr>
              <w:spacing w:after="0" w:line="240" w:lineRule="auto"/>
            </w:pPr>
            <w:r w:rsidRPr="00AE5241">
              <w:rPr>
                <w:sz w:val="20"/>
                <w:szCs w:val="20"/>
              </w:rPr>
              <w:t xml:space="preserve">Operator:                                               Witness: </w:t>
            </w:r>
          </w:p>
        </w:tc>
      </w:tr>
    </w:tbl>
    <w:p w14:paraId="2A1D3EE8" w14:textId="77777777" w:rsidR="00112B87" w:rsidRDefault="00112B87" w:rsidP="00F27203">
      <w:pPr>
        <w:spacing w:after="0" w:line="240" w:lineRule="auto"/>
      </w:pPr>
    </w:p>
    <w:p w14:paraId="732C51DC" w14:textId="77777777" w:rsidR="00112B87" w:rsidRDefault="00112B87" w:rsidP="00504522"/>
    <w:p w14:paraId="4F93C481" w14:textId="77777777" w:rsidR="00335BD8" w:rsidRDefault="00335BD8" w:rsidP="00504522"/>
    <w:p w14:paraId="5280B9AC" w14:textId="77777777" w:rsidR="00357898" w:rsidRDefault="00357898" w:rsidP="00504522"/>
    <w:p w14:paraId="0B5F3921" w14:textId="77777777" w:rsidR="00357898" w:rsidRPr="00DB4AD9" w:rsidRDefault="00357898" w:rsidP="00504522"/>
    <w:sectPr w:rsidR="00357898" w:rsidRPr="00DB4AD9" w:rsidSect="00BD3A0A">
      <w:headerReference w:type="default" r:id="rId11"/>
      <w:footerReference w:type="default" r:id="rId12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BECE7" w14:textId="77777777" w:rsidR="00BD3A0A" w:rsidRDefault="00BD3A0A">
      <w:pPr>
        <w:spacing w:after="0" w:line="240" w:lineRule="auto"/>
      </w:pPr>
      <w:r>
        <w:separator/>
      </w:r>
    </w:p>
  </w:endnote>
  <w:endnote w:type="continuationSeparator" w:id="0">
    <w:p w14:paraId="7C012E0C" w14:textId="77777777" w:rsidR="00BD3A0A" w:rsidRDefault="00BD3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&lt;QPulse_DocNumber&gt;  Revision: &lt;QPulse_DocRevisionNumber&gt;      Issued by: &lt;QPulse_DocOwner&gt;      Revision Due: &lt;QPulse_DocReviewDate&gt;</w:t>
    </w:r>
    <w:r>
      <w:rPr>
        <w:color w:val="808080"/>
        <w:sz w:val="16"/>
      </w:rPr>
      <w:tab/>
      <w:t xml:space="preserve">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F63F8" w14:textId="77777777" w:rsidR="00BD3A0A" w:rsidRDefault="00BD3A0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4FED2D1" w14:textId="77777777" w:rsidR="00BD3A0A" w:rsidRDefault="00BD3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1F" w14:textId="29D29983" w:rsidR="00FC34ED" w:rsidRDefault="002408D2" w:rsidP="003A10D2">
    <w:pPr>
      <w:pStyle w:val="Heading1"/>
      <w:spacing w:before="0"/>
    </w:pPr>
    <w:r>
      <w:t>Egg Thaw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04969"/>
    <w:rsid w:val="00011551"/>
    <w:rsid w:val="0001362D"/>
    <w:rsid w:val="00020E44"/>
    <w:rsid w:val="000244D8"/>
    <w:rsid w:val="00024B51"/>
    <w:rsid w:val="00027E4F"/>
    <w:rsid w:val="00031984"/>
    <w:rsid w:val="00043038"/>
    <w:rsid w:val="00043E28"/>
    <w:rsid w:val="00045A87"/>
    <w:rsid w:val="00067A89"/>
    <w:rsid w:val="00070FC6"/>
    <w:rsid w:val="00072D49"/>
    <w:rsid w:val="00072F36"/>
    <w:rsid w:val="00073738"/>
    <w:rsid w:val="00074925"/>
    <w:rsid w:val="00074A11"/>
    <w:rsid w:val="00075FA3"/>
    <w:rsid w:val="00077D64"/>
    <w:rsid w:val="00080AA8"/>
    <w:rsid w:val="00080AF9"/>
    <w:rsid w:val="00082080"/>
    <w:rsid w:val="0009349B"/>
    <w:rsid w:val="000944E2"/>
    <w:rsid w:val="00095209"/>
    <w:rsid w:val="00096618"/>
    <w:rsid w:val="000A1A66"/>
    <w:rsid w:val="000A49F9"/>
    <w:rsid w:val="000A7387"/>
    <w:rsid w:val="000B2734"/>
    <w:rsid w:val="000B4540"/>
    <w:rsid w:val="000C4B6F"/>
    <w:rsid w:val="000D1547"/>
    <w:rsid w:val="000D2531"/>
    <w:rsid w:val="000D2A41"/>
    <w:rsid w:val="000D34C8"/>
    <w:rsid w:val="000D5CA8"/>
    <w:rsid w:val="000D7E61"/>
    <w:rsid w:val="000E1124"/>
    <w:rsid w:val="000E1F6B"/>
    <w:rsid w:val="000E63AF"/>
    <w:rsid w:val="000F30C9"/>
    <w:rsid w:val="00100FA5"/>
    <w:rsid w:val="001037AA"/>
    <w:rsid w:val="001067C3"/>
    <w:rsid w:val="0011242D"/>
    <w:rsid w:val="0011248E"/>
    <w:rsid w:val="00112B87"/>
    <w:rsid w:val="00112E72"/>
    <w:rsid w:val="0011338F"/>
    <w:rsid w:val="001135C8"/>
    <w:rsid w:val="00120B48"/>
    <w:rsid w:val="001256A9"/>
    <w:rsid w:val="00133D62"/>
    <w:rsid w:val="0014341E"/>
    <w:rsid w:val="00143938"/>
    <w:rsid w:val="0014648F"/>
    <w:rsid w:val="00147293"/>
    <w:rsid w:val="001569FD"/>
    <w:rsid w:val="00157052"/>
    <w:rsid w:val="00160087"/>
    <w:rsid w:val="00163279"/>
    <w:rsid w:val="0016334C"/>
    <w:rsid w:val="001678B6"/>
    <w:rsid w:val="001700C6"/>
    <w:rsid w:val="001701AC"/>
    <w:rsid w:val="00177432"/>
    <w:rsid w:val="00177B0C"/>
    <w:rsid w:val="0018165E"/>
    <w:rsid w:val="001816B8"/>
    <w:rsid w:val="001847CC"/>
    <w:rsid w:val="001965FB"/>
    <w:rsid w:val="00197EED"/>
    <w:rsid w:val="001A1B3A"/>
    <w:rsid w:val="001B03CA"/>
    <w:rsid w:val="001B0C47"/>
    <w:rsid w:val="001B11C3"/>
    <w:rsid w:val="001B176A"/>
    <w:rsid w:val="001B5D64"/>
    <w:rsid w:val="001B60B6"/>
    <w:rsid w:val="001B64BE"/>
    <w:rsid w:val="001B75D6"/>
    <w:rsid w:val="001C136B"/>
    <w:rsid w:val="001C37BF"/>
    <w:rsid w:val="001C577C"/>
    <w:rsid w:val="001D388D"/>
    <w:rsid w:val="001D590F"/>
    <w:rsid w:val="001D5DB8"/>
    <w:rsid w:val="001D73A2"/>
    <w:rsid w:val="001E45CF"/>
    <w:rsid w:val="001E4D80"/>
    <w:rsid w:val="001E4DFC"/>
    <w:rsid w:val="001E4EEA"/>
    <w:rsid w:val="001E5190"/>
    <w:rsid w:val="001F019B"/>
    <w:rsid w:val="001F0709"/>
    <w:rsid w:val="001F1F0F"/>
    <w:rsid w:val="001F2885"/>
    <w:rsid w:val="001F6528"/>
    <w:rsid w:val="00200E3B"/>
    <w:rsid w:val="00201B5E"/>
    <w:rsid w:val="00203531"/>
    <w:rsid w:val="002038A2"/>
    <w:rsid w:val="002123DE"/>
    <w:rsid w:val="00213ED3"/>
    <w:rsid w:val="00215453"/>
    <w:rsid w:val="00215D18"/>
    <w:rsid w:val="00216AB2"/>
    <w:rsid w:val="0022081E"/>
    <w:rsid w:val="0022082C"/>
    <w:rsid w:val="002236A7"/>
    <w:rsid w:val="00225398"/>
    <w:rsid w:val="00231407"/>
    <w:rsid w:val="00237CA3"/>
    <w:rsid w:val="002408D2"/>
    <w:rsid w:val="002414B4"/>
    <w:rsid w:val="0024293A"/>
    <w:rsid w:val="0025021A"/>
    <w:rsid w:val="00250502"/>
    <w:rsid w:val="00255A7F"/>
    <w:rsid w:val="0025678C"/>
    <w:rsid w:val="002578AF"/>
    <w:rsid w:val="00262B08"/>
    <w:rsid w:val="00262FFB"/>
    <w:rsid w:val="00263864"/>
    <w:rsid w:val="00283FDB"/>
    <w:rsid w:val="00287DD2"/>
    <w:rsid w:val="0029424B"/>
    <w:rsid w:val="00294475"/>
    <w:rsid w:val="002A446F"/>
    <w:rsid w:val="002B6B81"/>
    <w:rsid w:val="002B7B08"/>
    <w:rsid w:val="002C7D4E"/>
    <w:rsid w:val="002D20EE"/>
    <w:rsid w:val="002D34AC"/>
    <w:rsid w:val="002D7816"/>
    <w:rsid w:val="002E1364"/>
    <w:rsid w:val="002E1C89"/>
    <w:rsid w:val="002F147B"/>
    <w:rsid w:val="002F4527"/>
    <w:rsid w:val="0030195C"/>
    <w:rsid w:val="0031544A"/>
    <w:rsid w:val="003171E3"/>
    <w:rsid w:val="003234DE"/>
    <w:rsid w:val="0032507A"/>
    <w:rsid w:val="003264A6"/>
    <w:rsid w:val="00326CD9"/>
    <w:rsid w:val="00327A5A"/>
    <w:rsid w:val="00332076"/>
    <w:rsid w:val="00335BD8"/>
    <w:rsid w:val="0033762C"/>
    <w:rsid w:val="0034695A"/>
    <w:rsid w:val="00346CFF"/>
    <w:rsid w:val="003549ED"/>
    <w:rsid w:val="00357898"/>
    <w:rsid w:val="00360CC6"/>
    <w:rsid w:val="00361C86"/>
    <w:rsid w:val="003702BB"/>
    <w:rsid w:val="003709EC"/>
    <w:rsid w:val="00372CB3"/>
    <w:rsid w:val="00377D84"/>
    <w:rsid w:val="00377EB9"/>
    <w:rsid w:val="00380877"/>
    <w:rsid w:val="00380EA6"/>
    <w:rsid w:val="00381657"/>
    <w:rsid w:val="003820F2"/>
    <w:rsid w:val="00382D4D"/>
    <w:rsid w:val="00385E0E"/>
    <w:rsid w:val="00386CA7"/>
    <w:rsid w:val="003920B8"/>
    <w:rsid w:val="00395EC2"/>
    <w:rsid w:val="00397576"/>
    <w:rsid w:val="003A10D2"/>
    <w:rsid w:val="003A42D9"/>
    <w:rsid w:val="003A7339"/>
    <w:rsid w:val="003A742D"/>
    <w:rsid w:val="003B3450"/>
    <w:rsid w:val="003B3E2C"/>
    <w:rsid w:val="003B42BE"/>
    <w:rsid w:val="003C5DA5"/>
    <w:rsid w:val="003C69D0"/>
    <w:rsid w:val="003D02FD"/>
    <w:rsid w:val="003D487B"/>
    <w:rsid w:val="003D7C11"/>
    <w:rsid w:val="003E1E42"/>
    <w:rsid w:val="003E20EE"/>
    <w:rsid w:val="003E2D53"/>
    <w:rsid w:val="003E67CC"/>
    <w:rsid w:val="003E7508"/>
    <w:rsid w:val="003F3266"/>
    <w:rsid w:val="003F3270"/>
    <w:rsid w:val="003F5EC1"/>
    <w:rsid w:val="004027B1"/>
    <w:rsid w:val="00404690"/>
    <w:rsid w:val="004049A8"/>
    <w:rsid w:val="00404CAD"/>
    <w:rsid w:val="00406D50"/>
    <w:rsid w:val="00412509"/>
    <w:rsid w:val="00412E67"/>
    <w:rsid w:val="00424651"/>
    <w:rsid w:val="00424AC9"/>
    <w:rsid w:val="0042531D"/>
    <w:rsid w:val="00425B59"/>
    <w:rsid w:val="00425D60"/>
    <w:rsid w:val="004279D6"/>
    <w:rsid w:val="00443749"/>
    <w:rsid w:val="004442D7"/>
    <w:rsid w:val="0044452F"/>
    <w:rsid w:val="00444E5F"/>
    <w:rsid w:val="0044657E"/>
    <w:rsid w:val="00457739"/>
    <w:rsid w:val="0046354B"/>
    <w:rsid w:val="004808AD"/>
    <w:rsid w:val="00481908"/>
    <w:rsid w:val="0048373A"/>
    <w:rsid w:val="004853C7"/>
    <w:rsid w:val="004862AC"/>
    <w:rsid w:val="0048723A"/>
    <w:rsid w:val="00492951"/>
    <w:rsid w:val="00492EC3"/>
    <w:rsid w:val="00494738"/>
    <w:rsid w:val="0049606F"/>
    <w:rsid w:val="00497BA2"/>
    <w:rsid w:val="004A5C81"/>
    <w:rsid w:val="004B0BD4"/>
    <w:rsid w:val="004B19E1"/>
    <w:rsid w:val="004B211A"/>
    <w:rsid w:val="004C2A1E"/>
    <w:rsid w:val="004D3BAE"/>
    <w:rsid w:val="004D79CD"/>
    <w:rsid w:val="004E4379"/>
    <w:rsid w:val="004E4A8F"/>
    <w:rsid w:val="004F0817"/>
    <w:rsid w:val="004F180F"/>
    <w:rsid w:val="004F668F"/>
    <w:rsid w:val="00501952"/>
    <w:rsid w:val="00501AB2"/>
    <w:rsid w:val="00504522"/>
    <w:rsid w:val="00511818"/>
    <w:rsid w:val="00511FEB"/>
    <w:rsid w:val="005139A4"/>
    <w:rsid w:val="00513C38"/>
    <w:rsid w:val="00517176"/>
    <w:rsid w:val="00517AB9"/>
    <w:rsid w:val="00522AAC"/>
    <w:rsid w:val="0052321F"/>
    <w:rsid w:val="00525E9D"/>
    <w:rsid w:val="0053264C"/>
    <w:rsid w:val="00540A89"/>
    <w:rsid w:val="00542594"/>
    <w:rsid w:val="00545816"/>
    <w:rsid w:val="00545A58"/>
    <w:rsid w:val="00552019"/>
    <w:rsid w:val="00557954"/>
    <w:rsid w:val="00561195"/>
    <w:rsid w:val="00563AAA"/>
    <w:rsid w:val="00566154"/>
    <w:rsid w:val="00573478"/>
    <w:rsid w:val="00575D9A"/>
    <w:rsid w:val="00580DDC"/>
    <w:rsid w:val="00582FF7"/>
    <w:rsid w:val="0058687C"/>
    <w:rsid w:val="00590747"/>
    <w:rsid w:val="0059347E"/>
    <w:rsid w:val="005A2F16"/>
    <w:rsid w:val="005A6677"/>
    <w:rsid w:val="005B0BAF"/>
    <w:rsid w:val="005B1712"/>
    <w:rsid w:val="005C42A3"/>
    <w:rsid w:val="005C7706"/>
    <w:rsid w:val="005D4514"/>
    <w:rsid w:val="005D4A6D"/>
    <w:rsid w:val="005D56EA"/>
    <w:rsid w:val="005E0B58"/>
    <w:rsid w:val="005E1BC1"/>
    <w:rsid w:val="005E2E53"/>
    <w:rsid w:val="005E3B4E"/>
    <w:rsid w:val="005E3CAC"/>
    <w:rsid w:val="005E6BDE"/>
    <w:rsid w:val="005F1A57"/>
    <w:rsid w:val="00600417"/>
    <w:rsid w:val="00601264"/>
    <w:rsid w:val="0060704F"/>
    <w:rsid w:val="00607F53"/>
    <w:rsid w:val="0061113A"/>
    <w:rsid w:val="00612572"/>
    <w:rsid w:val="00617B12"/>
    <w:rsid w:val="00620ADE"/>
    <w:rsid w:val="006222D1"/>
    <w:rsid w:val="00624613"/>
    <w:rsid w:val="00624F70"/>
    <w:rsid w:val="00625593"/>
    <w:rsid w:val="00625DC0"/>
    <w:rsid w:val="00630412"/>
    <w:rsid w:val="00630C9D"/>
    <w:rsid w:val="006349D6"/>
    <w:rsid w:val="00635F63"/>
    <w:rsid w:val="006360DC"/>
    <w:rsid w:val="00640CE8"/>
    <w:rsid w:val="006474F1"/>
    <w:rsid w:val="0065099F"/>
    <w:rsid w:val="006512D3"/>
    <w:rsid w:val="00652AA7"/>
    <w:rsid w:val="00656E43"/>
    <w:rsid w:val="00660519"/>
    <w:rsid w:val="00662289"/>
    <w:rsid w:val="00665C38"/>
    <w:rsid w:val="00671B99"/>
    <w:rsid w:val="006737DA"/>
    <w:rsid w:val="00676A9A"/>
    <w:rsid w:val="006875EB"/>
    <w:rsid w:val="00694C8E"/>
    <w:rsid w:val="006969F6"/>
    <w:rsid w:val="006B3EAE"/>
    <w:rsid w:val="006B7AE4"/>
    <w:rsid w:val="006C34AE"/>
    <w:rsid w:val="006C61CF"/>
    <w:rsid w:val="006C67A9"/>
    <w:rsid w:val="006D66C3"/>
    <w:rsid w:val="006D6D15"/>
    <w:rsid w:val="006E11B3"/>
    <w:rsid w:val="006E1B81"/>
    <w:rsid w:val="006E2E40"/>
    <w:rsid w:val="006E714D"/>
    <w:rsid w:val="006F171D"/>
    <w:rsid w:val="0070690E"/>
    <w:rsid w:val="007129FB"/>
    <w:rsid w:val="00726918"/>
    <w:rsid w:val="00730B27"/>
    <w:rsid w:val="007373D1"/>
    <w:rsid w:val="00737855"/>
    <w:rsid w:val="00740A9B"/>
    <w:rsid w:val="00751C4F"/>
    <w:rsid w:val="00755402"/>
    <w:rsid w:val="00755805"/>
    <w:rsid w:val="00763BAE"/>
    <w:rsid w:val="007653FD"/>
    <w:rsid w:val="00775727"/>
    <w:rsid w:val="00777D2C"/>
    <w:rsid w:val="00784372"/>
    <w:rsid w:val="00784F24"/>
    <w:rsid w:val="007935DD"/>
    <w:rsid w:val="00795F04"/>
    <w:rsid w:val="00796D09"/>
    <w:rsid w:val="00797D61"/>
    <w:rsid w:val="007A3482"/>
    <w:rsid w:val="007B27D0"/>
    <w:rsid w:val="007B4313"/>
    <w:rsid w:val="007D0E4A"/>
    <w:rsid w:val="007D394E"/>
    <w:rsid w:val="007D4970"/>
    <w:rsid w:val="007D5527"/>
    <w:rsid w:val="007D6FAE"/>
    <w:rsid w:val="007E32CA"/>
    <w:rsid w:val="007E49C6"/>
    <w:rsid w:val="007E5551"/>
    <w:rsid w:val="007F0025"/>
    <w:rsid w:val="007F3483"/>
    <w:rsid w:val="007F6BEB"/>
    <w:rsid w:val="00803B4D"/>
    <w:rsid w:val="00803CCF"/>
    <w:rsid w:val="008048A6"/>
    <w:rsid w:val="00804DEB"/>
    <w:rsid w:val="00806C69"/>
    <w:rsid w:val="00806CD3"/>
    <w:rsid w:val="00811616"/>
    <w:rsid w:val="00814C9C"/>
    <w:rsid w:val="00816D53"/>
    <w:rsid w:val="00820EDB"/>
    <w:rsid w:val="0082227D"/>
    <w:rsid w:val="00824957"/>
    <w:rsid w:val="00832FBD"/>
    <w:rsid w:val="00833EAF"/>
    <w:rsid w:val="008357DC"/>
    <w:rsid w:val="00835C98"/>
    <w:rsid w:val="0083789F"/>
    <w:rsid w:val="00837DF5"/>
    <w:rsid w:val="0084140C"/>
    <w:rsid w:val="00842772"/>
    <w:rsid w:val="008451A6"/>
    <w:rsid w:val="00850C43"/>
    <w:rsid w:val="00852D3B"/>
    <w:rsid w:val="00864244"/>
    <w:rsid w:val="00864D81"/>
    <w:rsid w:val="00866BBB"/>
    <w:rsid w:val="00866CBB"/>
    <w:rsid w:val="00866D15"/>
    <w:rsid w:val="008717A5"/>
    <w:rsid w:val="00874CF4"/>
    <w:rsid w:val="008874A4"/>
    <w:rsid w:val="00895FAF"/>
    <w:rsid w:val="008A0C2D"/>
    <w:rsid w:val="008A0DBB"/>
    <w:rsid w:val="008A30B1"/>
    <w:rsid w:val="008A77E8"/>
    <w:rsid w:val="008B1F03"/>
    <w:rsid w:val="008B26CE"/>
    <w:rsid w:val="008B51C6"/>
    <w:rsid w:val="008C189A"/>
    <w:rsid w:val="008D4900"/>
    <w:rsid w:val="008E6777"/>
    <w:rsid w:val="008F3E7C"/>
    <w:rsid w:val="00907F2F"/>
    <w:rsid w:val="00926801"/>
    <w:rsid w:val="00927469"/>
    <w:rsid w:val="009313DF"/>
    <w:rsid w:val="00935210"/>
    <w:rsid w:val="00935D3A"/>
    <w:rsid w:val="00943A7F"/>
    <w:rsid w:val="009537A6"/>
    <w:rsid w:val="0095539E"/>
    <w:rsid w:val="00957744"/>
    <w:rsid w:val="009633F7"/>
    <w:rsid w:val="00967A44"/>
    <w:rsid w:val="00971B46"/>
    <w:rsid w:val="00975A53"/>
    <w:rsid w:val="00981291"/>
    <w:rsid w:val="009833D1"/>
    <w:rsid w:val="00985A70"/>
    <w:rsid w:val="00992839"/>
    <w:rsid w:val="00992FE0"/>
    <w:rsid w:val="009A088C"/>
    <w:rsid w:val="009A168B"/>
    <w:rsid w:val="009A1E45"/>
    <w:rsid w:val="009A3CBB"/>
    <w:rsid w:val="009A5DC6"/>
    <w:rsid w:val="009B2F89"/>
    <w:rsid w:val="009B6648"/>
    <w:rsid w:val="009D0B4C"/>
    <w:rsid w:val="009D4F3C"/>
    <w:rsid w:val="009E55F4"/>
    <w:rsid w:val="009E76A0"/>
    <w:rsid w:val="009E7B12"/>
    <w:rsid w:val="009F1FAC"/>
    <w:rsid w:val="009F295B"/>
    <w:rsid w:val="009F324F"/>
    <w:rsid w:val="009F38CE"/>
    <w:rsid w:val="009F4606"/>
    <w:rsid w:val="009F632A"/>
    <w:rsid w:val="00A11C8C"/>
    <w:rsid w:val="00A11CF8"/>
    <w:rsid w:val="00A11F20"/>
    <w:rsid w:val="00A13038"/>
    <w:rsid w:val="00A141CB"/>
    <w:rsid w:val="00A14485"/>
    <w:rsid w:val="00A14DCF"/>
    <w:rsid w:val="00A205D5"/>
    <w:rsid w:val="00A23CCE"/>
    <w:rsid w:val="00A30057"/>
    <w:rsid w:val="00A32986"/>
    <w:rsid w:val="00A34FD4"/>
    <w:rsid w:val="00A42F9C"/>
    <w:rsid w:val="00A45F93"/>
    <w:rsid w:val="00A565DD"/>
    <w:rsid w:val="00A6338A"/>
    <w:rsid w:val="00A65D7A"/>
    <w:rsid w:val="00A83430"/>
    <w:rsid w:val="00A845B4"/>
    <w:rsid w:val="00A84828"/>
    <w:rsid w:val="00A92B31"/>
    <w:rsid w:val="00A940FB"/>
    <w:rsid w:val="00AA122F"/>
    <w:rsid w:val="00AA2191"/>
    <w:rsid w:val="00AA3198"/>
    <w:rsid w:val="00AA5C42"/>
    <w:rsid w:val="00AB27B7"/>
    <w:rsid w:val="00AB3661"/>
    <w:rsid w:val="00AB5293"/>
    <w:rsid w:val="00AC21A4"/>
    <w:rsid w:val="00AC4F9D"/>
    <w:rsid w:val="00AC7D9A"/>
    <w:rsid w:val="00AD37ED"/>
    <w:rsid w:val="00AE0B7E"/>
    <w:rsid w:val="00AE31F2"/>
    <w:rsid w:val="00AE5241"/>
    <w:rsid w:val="00AF3C22"/>
    <w:rsid w:val="00AF4E91"/>
    <w:rsid w:val="00B00347"/>
    <w:rsid w:val="00B02484"/>
    <w:rsid w:val="00B047A0"/>
    <w:rsid w:val="00B06A1A"/>
    <w:rsid w:val="00B10A23"/>
    <w:rsid w:val="00B1370B"/>
    <w:rsid w:val="00B15505"/>
    <w:rsid w:val="00B15AB3"/>
    <w:rsid w:val="00B348A6"/>
    <w:rsid w:val="00B45FE8"/>
    <w:rsid w:val="00B50C9D"/>
    <w:rsid w:val="00B5142A"/>
    <w:rsid w:val="00B52286"/>
    <w:rsid w:val="00B53161"/>
    <w:rsid w:val="00B544A3"/>
    <w:rsid w:val="00B546BD"/>
    <w:rsid w:val="00B54BB0"/>
    <w:rsid w:val="00B5515A"/>
    <w:rsid w:val="00B5591F"/>
    <w:rsid w:val="00B57951"/>
    <w:rsid w:val="00B6527F"/>
    <w:rsid w:val="00B67178"/>
    <w:rsid w:val="00B7038E"/>
    <w:rsid w:val="00B7182B"/>
    <w:rsid w:val="00B77641"/>
    <w:rsid w:val="00B820CD"/>
    <w:rsid w:val="00B84908"/>
    <w:rsid w:val="00BB254C"/>
    <w:rsid w:val="00BB31D5"/>
    <w:rsid w:val="00BC05D3"/>
    <w:rsid w:val="00BC21DC"/>
    <w:rsid w:val="00BC5972"/>
    <w:rsid w:val="00BD126F"/>
    <w:rsid w:val="00BD3A0A"/>
    <w:rsid w:val="00BD549E"/>
    <w:rsid w:val="00BD77BA"/>
    <w:rsid w:val="00BF4003"/>
    <w:rsid w:val="00BF5A0F"/>
    <w:rsid w:val="00C00072"/>
    <w:rsid w:val="00C0549A"/>
    <w:rsid w:val="00C10840"/>
    <w:rsid w:val="00C114FE"/>
    <w:rsid w:val="00C13CC4"/>
    <w:rsid w:val="00C178D4"/>
    <w:rsid w:val="00C2231C"/>
    <w:rsid w:val="00C26006"/>
    <w:rsid w:val="00C31427"/>
    <w:rsid w:val="00C3584F"/>
    <w:rsid w:val="00C43CF8"/>
    <w:rsid w:val="00C47D6B"/>
    <w:rsid w:val="00C63FD7"/>
    <w:rsid w:val="00C66AD1"/>
    <w:rsid w:val="00C7013A"/>
    <w:rsid w:val="00C70A4F"/>
    <w:rsid w:val="00C7282F"/>
    <w:rsid w:val="00C8295B"/>
    <w:rsid w:val="00C84447"/>
    <w:rsid w:val="00C844C6"/>
    <w:rsid w:val="00C866EE"/>
    <w:rsid w:val="00C869F6"/>
    <w:rsid w:val="00C90315"/>
    <w:rsid w:val="00C91052"/>
    <w:rsid w:val="00C957B6"/>
    <w:rsid w:val="00CA0089"/>
    <w:rsid w:val="00CA140B"/>
    <w:rsid w:val="00CA14C8"/>
    <w:rsid w:val="00CA2D50"/>
    <w:rsid w:val="00CA3F68"/>
    <w:rsid w:val="00CA4C6D"/>
    <w:rsid w:val="00CB1A1F"/>
    <w:rsid w:val="00CB4C9A"/>
    <w:rsid w:val="00CB6616"/>
    <w:rsid w:val="00CB75D6"/>
    <w:rsid w:val="00CB7F50"/>
    <w:rsid w:val="00CC6F64"/>
    <w:rsid w:val="00CD08B3"/>
    <w:rsid w:val="00CD1810"/>
    <w:rsid w:val="00CD1AAE"/>
    <w:rsid w:val="00CD5A1D"/>
    <w:rsid w:val="00CE023C"/>
    <w:rsid w:val="00CE1453"/>
    <w:rsid w:val="00CF235F"/>
    <w:rsid w:val="00CF24A9"/>
    <w:rsid w:val="00CF5292"/>
    <w:rsid w:val="00D0392B"/>
    <w:rsid w:val="00D117D1"/>
    <w:rsid w:val="00D172BE"/>
    <w:rsid w:val="00D178B1"/>
    <w:rsid w:val="00D25001"/>
    <w:rsid w:val="00D250FF"/>
    <w:rsid w:val="00D25BD6"/>
    <w:rsid w:val="00D3197D"/>
    <w:rsid w:val="00D342C9"/>
    <w:rsid w:val="00D4088C"/>
    <w:rsid w:val="00D432DA"/>
    <w:rsid w:val="00D45986"/>
    <w:rsid w:val="00D47927"/>
    <w:rsid w:val="00D52F45"/>
    <w:rsid w:val="00D61C47"/>
    <w:rsid w:val="00D65FC8"/>
    <w:rsid w:val="00D742A2"/>
    <w:rsid w:val="00D7445D"/>
    <w:rsid w:val="00D80545"/>
    <w:rsid w:val="00D83AD2"/>
    <w:rsid w:val="00D85490"/>
    <w:rsid w:val="00D87926"/>
    <w:rsid w:val="00D93C5E"/>
    <w:rsid w:val="00D96F9E"/>
    <w:rsid w:val="00DA2716"/>
    <w:rsid w:val="00DA49D7"/>
    <w:rsid w:val="00DB2567"/>
    <w:rsid w:val="00DB4AD9"/>
    <w:rsid w:val="00DC178D"/>
    <w:rsid w:val="00DC3BC1"/>
    <w:rsid w:val="00DE1C78"/>
    <w:rsid w:val="00DE3C10"/>
    <w:rsid w:val="00DE4033"/>
    <w:rsid w:val="00DE4D75"/>
    <w:rsid w:val="00DF580F"/>
    <w:rsid w:val="00DF7539"/>
    <w:rsid w:val="00E00612"/>
    <w:rsid w:val="00E06D68"/>
    <w:rsid w:val="00E0734C"/>
    <w:rsid w:val="00E17EB6"/>
    <w:rsid w:val="00E23B3A"/>
    <w:rsid w:val="00E25394"/>
    <w:rsid w:val="00E27351"/>
    <w:rsid w:val="00E33901"/>
    <w:rsid w:val="00E34C18"/>
    <w:rsid w:val="00E41F9B"/>
    <w:rsid w:val="00E42580"/>
    <w:rsid w:val="00E474E5"/>
    <w:rsid w:val="00E53A05"/>
    <w:rsid w:val="00E56833"/>
    <w:rsid w:val="00E651FD"/>
    <w:rsid w:val="00E664DC"/>
    <w:rsid w:val="00E677EA"/>
    <w:rsid w:val="00E87F92"/>
    <w:rsid w:val="00E90A25"/>
    <w:rsid w:val="00E91DC1"/>
    <w:rsid w:val="00EA04FE"/>
    <w:rsid w:val="00EA05A5"/>
    <w:rsid w:val="00EA2350"/>
    <w:rsid w:val="00EB3AFA"/>
    <w:rsid w:val="00EB53F1"/>
    <w:rsid w:val="00EB55F2"/>
    <w:rsid w:val="00EB7747"/>
    <w:rsid w:val="00EC0415"/>
    <w:rsid w:val="00EC11F2"/>
    <w:rsid w:val="00EC27BB"/>
    <w:rsid w:val="00EC6D21"/>
    <w:rsid w:val="00ED1788"/>
    <w:rsid w:val="00ED1EF7"/>
    <w:rsid w:val="00ED5E09"/>
    <w:rsid w:val="00EE0685"/>
    <w:rsid w:val="00EE3739"/>
    <w:rsid w:val="00EE4B4A"/>
    <w:rsid w:val="00EE51A0"/>
    <w:rsid w:val="00EF1196"/>
    <w:rsid w:val="00EF3226"/>
    <w:rsid w:val="00EF4EEB"/>
    <w:rsid w:val="00EF7594"/>
    <w:rsid w:val="00F00886"/>
    <w:rsid w:val="00F02730"/>
    <w:rsid w:val="00F0689F"/>
    <w:rsid w:val="00F10456"/>
    <w:rsid w:val="00F23678"/>
    <w:rsid w:val="00F23D88"/>
    <w:rsid w:val="00F27203"/>
    <w:rsid w:val="00F2769F"/>
    <w:rsid w:val="00F30DFF"/>
    <w:rsid w:val="00F354E1"/>
    <w:rsid w:val="00F35608"/>
    <w:rsid w:val="00F36E82"/>
    <w:rsid w:val="00F379CE"/>
    <w:rsid w:val="00F412F4"/>
    <w:rsid w:val="00F425CE"/>
    <w:rsid w:val="00F42DC2"/>
    <w:rsid w:val="00F45C82"/>
    <w:rsid w:val="00F4623C"/>
    <w:rsid w:val="00F508DE"/>
    <w:rsid w:val="00F5753F"/>
    <w:rsid w:val="00F57C28"/>
    <w:rsid w:val="00F62973"/>
    <w:rsid w:val="00F660BF"/>
    <w:rsid w:val="00F66649"/>
    <w:rsid w:val="00F669FD"/>
    <w:rsid w:val="00F700D0"/>
    <w:rsid w:val="00F7017D"/>
    <w:rsid w:val="00F723E9"/>
    <w:rsid w:val="00F72BD7"/>
    <w:rsid w:val="00F73763"/>
    <w:rsid w:val="00F8498D"/>
    <w:rsid w:val="00F86003"/>
    <w:rsid w:val="00F874E5"/>
    <w:rsid w:val="00F95CD1"/>
    <w:rsid w:val="00F962BB"/>
    <w:rsid w:val="00FA17D6"/>
    <w:rsid w:val="00FA2344"/>
    <w:rsid w:val="00FB7E1F"/>
    <w:rsid w:val="00FC0053"/>
    <w:rsid w:val="00FC34ED"/>
    <w:rsid w:val="00FC6919"/>
    <w:rsid w:val="00FD35C2"/>
    <w:rsid w:val="00FD76D0"/>
    <w:rsid w:val="00FE1B1B"/>
    <w:rsid w:val="00FE46B1"/>
    <w:rsid w:val="00FE6358"/>
    <w:rsid w:val="00FF3C2A"/>
    <w:rsid w:val="00FF664F"/>
    <w:rsid w:val="00FF7DC5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6C3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4.xml><?xml version="1.0" encoding="utf-8"?>
<ds:datastoreItem xmlns:ds="http://schemas.openxmlformats.org/officeDocument/2006/customXml" ds:itemID="{7274A6C4-FA45-4A70-825B-D69604633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Basic Template PORTRAIT (final) (002)</Template>
  <TotalTime>29</TotalTime>
  <Pages>6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Lyndsey Zujovic</cp:lastModifiedBy>
  <cp:revision>29</cp:revision>
  <dcterms:created xsi:type="dcterms:W3CDTF">2024-04-17T11:04:00Z</dcterms:created>
  <dcterms:modified xsi:type="dcterms:W3CDTF">2024-04-19T14:35:00Z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