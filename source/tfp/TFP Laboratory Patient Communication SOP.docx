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id w:val="958464609"/>
        <w:docPartObj>
          <w:docPartGallery w:val="Cover Pages"/>
          <w:docPartUnique/>
        </w:docPartObj>
      </w:sdtPr>
      <w:sdtContent>
        <w:p w14:paraId="208D161D" w14:textId="77777777" w:rsidR="00656C1A" w:rsidRDefault="00000000" w:rsidP="000A2D43">
          <w:pPr>
            <w:jc w:val="center"/>
          </w:pPr>
          <w:r>
            <w:rPr>
              <w:noProof/>
              <w:lang w:eastAsia="en-GB"/>
            </w:rPr>
            <w:drawing>
              <wp:inline distT="0" distB="0" distL="0" distR="0" wp14:anchorId="6BD9D77C" wp14:editId="1F2C9A86">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11072" name="TFP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5F961865" w14:textId="77777777" w:rsidR="000A2D43" w:rsidRDefault="000A2D43" w:rsidP="00656C1A">
          <w:pPr>
            <w:jc w:val="center"/>
          </w:pPr>
        </w:p>
        <w:p w14:paraId="1C32CDEF" w14:textId="77777777" w:rsidR="00656C1A" w:rsidRDefault="00656C1A" w:rsidP="00656C1A">
          <w:pPr>
            <w:jc w:val="center"/>
            <w:sectPr w:rsidR="00656C1A" w:rsidSect="0029513E">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CD0A70" w14:paraId="49A2EC97" w14:textId="77777777" w:rsidTr="00656C1A">
            <w:trPr>
              <w:trHeight w:val="737"/>
            </w:trPr>
            <w:tc>
              <w:tcPr>
                <w:tcW w:w="9060" w:type="dxa"/>
                <w:tcBorders>
                  <w:top w:val="single" w:sz="18" w:space="0" w:color="660045" w:themeColor="accent2"/>
                </w:tcBorders>
                <w:vAlign w:val="center"/>
              </w:tcPr>
              <w:p w14:paraId="64130B3C" w14:textId="77777777" w:rsidR="00656C1A" w:rsidRPr="000A2D43" w:rsidRDefault="00000000" w:rsidP="0026157D">
                <w:pPr>
                  <w:pStyle w:val="Heading1"/>
                  <w:jc w:val="center"/>
                  <w:rPr>
                    <w:sz w:val="16"/>
                  </w:rPr>
                </w:pPr>
                <w:r w:rsidRPr="00656C1A">
                  <w:rPr>
                    <w:sz w:val="44"/>
                  </w:rPr>
                  <w:t>STANDARD OPERATING PROCEDURE</w:t>
                </w:r>
                <w:r>
                  <w:rPr>
                    <w:sz w:val="44"/>
                  </w:rPr>
                  <w:t xml:space="preserve"> </w:t>
                </w:r>
              </w:p>
            </w:tc>
          </w:tr>
          <w:tr w:rsidR="00CD0A70" w14:paraId="68599BD1" w14:textId="77777777" w:rsidTr="000A2D43">
            <w:trPr>
              <w:trHeight w:val="907"/>
            </w:trPr>
            <w:tc>
              <w:tcPr>
                <w:tcW w:w="9060" w:type="dxa"/>
                <w:tcBorders>
                  <w:bottom w:val="single" w:sz="18" w:space="0" w:color="660045" w:themeColor="accent2"/>
                </w:tcBorders>
                <w:vAlign w:val="center"/>
              </w:tcPr>
              <w:p w14:paraId="0A5B36FF" w14:textId="77777777" w:rsidR="00656C1A" w:rsidRPr="00656C1A" w:rsidRDefault="00000000" w:rsidP="00656C1A">
                <w:pPr>
                  <w:pStyle w:val="Heading2"/>
                  <w:jc w:val="center"/>
                </w:pPr>
                <w:r>
                  <w:rPr>
                    <w:sz w:val="40"/>
                  </w:rPr>
                  <w:t xml:space="preserve">Laboratory Patient Communication </w:t>
                </w:r>
                <w:r w:rsidR="005A2A5F">
                  <w:rPr>
                    <w:sz w:val="40"/>
                  </w:rPr>
                  <w:t xml:space="preserve"> </w:t>
                </w:r>
                <w:r w:rsidR="004001BB">
                  <w:rPr>
                    <w:sz w:val="40"/>
                  </w:rPr>
                  <w:t xml:space="preserve"> </w:t>
                </w:r>
                <w:r w:rsidR="00EC718B">
                  <w:rPr>
                    <w:sz w:val="40"/>
                  </w:rPr>
                  <w:t xml:space="preserve"> </w:t>
                </w:r>
                <w:r w:rsidR="00B272FC">
                  <w:rPr>
                    <w:sz w:val="40"/>
                  </w:rPr>
                  <w:t xml:space="preserve"> </w:t>
                </w:r>
              </w:p>
            </w:tc>
          </w:tr>
        </w:tbl>
        <w:p w14:paraId="50BB9032" w14:textId="77777777" w:rsidR="000A2D43" w:rsidRDefault="000A2D43">
          <w:pPr>
            <w:jc w:val="left"/>
          </w:pPr>
        </w:p>
        <w:p w14:paraId="46979DE3" w14:textId="77777777" w:rsidR="000A2D43" w:rsidRDefault="000A2D43">
          <w:pPr>
            <w:jc w:val="left"/>
          </w:pPr>
        </w:p>
        <w:p w14:paraId="4190F17F" w14:textId="77777777" w:rsidR="000A2D43" w:rsidRDefault="000A2D43">
          <w:pPr>
            <w:jc w:val="left"/>
          </w:pPr>
        </w:p>
        <w:p w14:paraId="708D5B6B" w14:textId="77777777" w:rsidR="0026157D" w:rsidRDefault="0026157D">
          <w:pPr>
            <w:jc w:val="left"/>
          </w:pPr>
        </w:p>
        <w:p w14:paraId="79F9003E" w14:textId="77777777" w:rsidR="0073237A" w:rsidRDefault="0073237A">
          <w:pPr>
            <w:jc w:val="left"/>
          </w:pPr>
        </w:p>
        <w:p w14:paraId="608B4BC6" w14:textId="77777777" w:rsidR="0073237A" w:rsidRDefault="0073237A">
          <w:pPr>
            <w:jc w:val="left"/>
          </w:pPr>
        </w:p>
        <w:p w14:paraId="5AE6D181" w14:textId="77777777" w:rsidR="00B272FC" w:rsidRDefault="00B272FC">
          <w:pPr>
            <w:jc w:val="left"/>
          </w:pPr>
        </w:p>
        <w:p w14:paraId="64003540" w14:textId="77777777" w:rsidR="00B272FC" w:rsidRDefault="00B272FC">
          <w:pPr>
            <w:jc w:val="left"/>
          </w:pPr>
        </w:p>
        <w:p w14:paraId="7707CDF6" w14:textId="77777777" w:rsidR="0073237A" w:rsidRDefault="0073237A">
          <w:pPr>
            <w:jc w:val="left"/>
          </w:pPr>
        </w:p>
        <w:p w14:paraId="01753DEC" w14:textId="77777777" w:rsidR="0073237A" w:rsidRDefault="0073237A">
          <w:pPr>
            <w:jc w:val="left"/>
          </w:pPr>
        </w:p>
        <w:p w14:paraId="09D53B6A" w14:textId="77777777" w:rsidR="0073237A" w:rsidRDefault="0073237A">
          <w:pPr>
            <w:jc w:val="left"/>
          </w:pPr>
        </w:p>
        <w:p w14:paraId="5454F938" w14:textId="77777777" w:rsidR="0073237A" w:rsidRDefault="0073237A">
          <w:pPr>
            <w:jc w:val="left"/>
          </w:pPr>
        </w:p>
        <w:p w14:paraId="5AE9C906" w14:textId="77777777" w:rsidR="0073237A" w:rsidRDefault="0073237A">
          <w:pPr>
            <w:jc w:val="left"/>
          </w:pPr>
        </w:p>
        <w:p w14:paraId="55D1CE16" w14:textId="77777777" w:rsidR="0073237A" w:rsidRDefault="0073237A">
          <w:pPr>
            <w:jc w:val="left"/>
          </w:pPr>
        </w:p>
        <w:p w14:paraId="6CDBF2D6"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CD0A70" w14:paraId="5406B62B"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4CFFFB92" w14:textId="77777777" w:rsidR="00ED4B96" w:rsidRPr="0073237A" w:rsidRDefault="00000000" w:rsidP="00ED4B96">
                <w:pPr>
                  <w:jc w:val="center"/>
                  <w:rPr>
                    <w:b/>
                    <w:color w:val="245980" w:themeColor="text1"/>
                    <w:sz w:val="36"/>
                    <w:szCs w:val="32"/>
                  </w:rPr>
                </w:pPr>
                <w:r w:rsidRPr="0073237A">
                  <w:rPr>
                    <w:b/>
                    <w:color w:val="245980" w:themeColor="text1"/>
                    <w:sz w:val="36"/>
                    <w:szCs w:val="32"/>
                  </w:rPr>
                  <w:t>PRINTED COPIES OF THIS DOCUMENT ARE UNCONTROLLED</w:t>
                </w:r>
              </w:p>
              <w:p w14:paraId="1362E563" w14:textId="77777777" w:rsidR="00ED4B96" w:rsidRPr="0073237A" w:rsidRDefault="00000000" w:rsidP="00ED4B96">
                <w:pPr>
                  <w:jc w:val="center"/>
                  <w:rPr>
                    <w:sz w:val="36"/>
                  </w:rPr>
                </w:pPr>
                <w:r w:rsidRPr="0073237A">
                  <w:rPr>
                    <w:b/>
                    <w:color w:val="245980" w:themeColor="text1"/>
                    <w:sz w:val="36"/>
                    <w:szCs w:val="32"/>
                  </w:rPr>
                  <w:t>PLEASE REFER TO Q PULSE FOR THE LATEST VERSION</w:t>
                </w:r>
              </w:p>
            </w:tc>
          </w:tr>
        </w:tbl>
        <w:p w14:paraId="20877A19" w14:textId="77777777" w:rsidR="0073237A" w:rsidRDefault="0073237A">
          <w:pPr>
            <w:jc w:val="left"/>
          </w:pPr>
        </w:p>
        <w:p w14:paraId="0863C8D5" w14:textId="77777777" w:rsidR="000A2D43" w:rsidRDefault="00000000">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CD0A70" w14:paraId="13A607EC"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771C4C3F" w14:textId="77777777" w:rsidR="00AA7A98" w:rsidRPr="001A437B" w:rsidRDefault="00000000" w:rsidP="00AA7A98">
                <w:pPr>
                  <w:jc w:val="center"/>
                  <w:rPr>
                    <w:b/>
                    <w:color w:val="FFFFFF" w:themeColor="background1"/>
                    <w:sz w:val="24"/>
                  </w:rPr>
                </w:pPr>
                <w:r w:rsidRPr="001A437B">
                  <w:rPr>
                    <w:b/>
                    <w:color w:val="FFFFFF" w:themeColor="background1"/>
                    <w:sz w:val="24"/>
                  </w:rPr>
                  <w:lastRenderedPageBreak/>
                  <w:t>DOCUMENT DETAILS</w:t>
                </w:r>
              </w:p>
            </w:tc>
          </w:tr>
          <w:tr w:rsidR="00CD0A70" w14:paraId="4995AAD7"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38AA619" w14:textId="77777777" w:rsidR="00AA7A98" w:rsidRPr="00CE69EB" w:rsidRDefault="00000000" w:rsidP="00AA7A98">
                <w:pPr>
                  <w:rPr>
                    <w:b/>
                    <w:lang w:val="en-US"/>
                  </w:rPr>
                </w:pPr>
                <w:r w:rsidRPr="00CE69EB">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59130438" w14:textId="77777777" w:rsidR="00AA7A98" w:rsidRPr="00CE69EB" w:rsidRDefault="00000000" w:rsidP="0026157D">
                <w:pPr>
                  <w:rPr>
                    <w:b/>
                    <w:bCs/>
                  </w:rPr>
                </w:pPr>
                <w:r w:rsidRPr="00CE69EB">
                  <w:rPr>
                    <w:b/>
                    <w:bCs/>
                  </w:rPr>
                  <w:t>Lyndsey Zujovic, Group Director of Embryology</w:t>
                </w:r>
              </w:p>
            </w:tc>
          </w:tr>
          <w:tr w:rsidR="00CD0A70" w14:paraId="06D4BAA7"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DC7D36C" w14:textId="77777777" w:rsidR="00AA7A98" w:rsidRPr="00CE69EB" w:rsidRDefault="00000000" w:rsidP="00AA7A98">
                <w:pPr>
                  <w:rPr>
                    <w:b/>
                  </w:rPr>
                </w:pPr>
                <w:r w:rsidRPr="00CE69EB">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46069D7E" w14:textId="77777777" w:rsidR="00AA7A98" w:rsidRPr="00CE69EB" w:rsidRDefault="00000000" w:rsidP="00AA7A98">
                <w:pPr>
                  <w:rPr>
                    <w:b/>
                    <w:bCs/>
                  </w:rPr>
                </w:pPr>
                <w:r w:rsidRPr="00CE69EB">
                  <w:rPr>
                    <w:b/>
                    <w:bCs/>
                    <w:lang w:val="en-US"/>
                  </w:rPr>
                  <w:t>TFP GROUP  (</w:t>
                </w:r>
                <w:r>
                  <w:rPr>
                    <w:b/>
                    <w:bCs/>
                    <w:lang w:val="en-US"/>
                  </w:rPr>
                  <w:t>UK ONLY</w:t>
                </w:r>
                <w:r w:rsidRPr="00CE69EB">
                  <w:rPr>
                    <w:b/>
                    <w:bCs/>
                    <w:lang w:val="en-US"/>
                  </w:rPr>
                  <w:t xml:space="preserve">) </w:t>
                </w:r>
              </w:p>
            </w:tc>
          </w:tr>
          <w:tr w:rsidR="00CD0A70" w14:paraId="64B10FB2"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A093DE9" w14:textId="77777777" w:rsidR="00AA7A98" w:rsidRPr="00CE69EB" w:rsidRDefault="00000000" w:rsidP="00AA7A98">
                <w:pPr>
                  <w:rPr>
                    <w:b/>
                  </w:rPr>
                </w:pPr>
                <w:r w:rsidRPr="00CE69EB">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3F98D1AF" w14:textId="77777777" w:rsidR="00AA7A98" w:rsidRPr="00CE69EB" w:rsidRDefault="00000000" w:rsidP="00AA7A98">
                <w:pPr>
                  <w:rPr>
                    <w:b/>
                    <w:bCs/>
                  </w:rPr>
                </w:pPr>
                <w:r w:rsidRPr="00CE69EB">
                  <w:rPr>
                    <w:b/>
                    <w:bCs/>
                  </w:rPr>
                  <w:t>All Laboratory Staff</w:t>
                </w:r>
              </w:p>
            </w:tc>
          </w:tr>
          <w:tr w:rsidR="00CD0A70" w14:paraId="534E83CB"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77B419CB" w14:textId="77777777" w:rsidR="00AA7A98" w:rsidRPr="00CE69EB" w:rsidRDefault="00000000" w:rsidP="00AA7A98">
                <w:pPr>
                  <w:jc w:val="center"/>
                  <w:rPr>
                    <w:b/>
                    <w:color w:val="245980" w:themeColor="text1"/>
                    <w:lang w:val="en-US"/>
                  </w:rPr>
                </w:pPr>
                <w:r w:rsidRPr="00CE69EB">
                  <w:rPr>
                    <w:b/>
                    <w:color w:val="FFFFFF" w:themeColor="background1"/>
                    <w:sz w:val="24"/>
                    <w:lang w:val="en-US"/>
                  </w:rPr>
                  <w:t>AMMENDMENT HISTORY</w:t>
                </w:r>
              </w:p>
            </w:tc>
          </w:tr>
          <w:tr w:rsidR="00CD0A70" w14:paraId="1859A250"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0622F71D" w14:textId="77777777" w:rsidR="00AA7A98" w:rsidRPr="00AF18B4" w:rsidRDefault="00000000"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066ECA63" w14:textId="77777777" w:rsidR="00AA7A98" w:rsidRPr="00AF18B4" w:rsidRDefault="00000000"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6356E9F1" w14:textId="77777777" w:rsidR="00AA7A98" w:rsidRPr="00CE69EB" w:rsidRDefault="00000000" w:rsidP="00AA7A98">
                <w:pPr>
                  <w:jc w:val="center"/>
                  <w:rPr>
                    <w:b/>
                    <w:lang w:val="en-US"/>
                  </w:rPr>
                </w:pPr>
                <w:r w:rsidRPr="00CE69EB">
                  <w:rPr>
                    <w:b/>
                    <w:lang w:val="en-US"/>
                  </w:rPr>
                  <w:t>CHANGES MADE</w:t>
                </w:r>
              </w:p>
            </w:tc>
          </w:tr>
          <w:tr w:rsidR="00CD0A70" w14:paraId="3CF00E51"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41B48FC9" w14:textId="77777777" w:rsidR="00AA7A98" w:rsidRPr="00AF18B4" w:rsidRDefault="00AA7A98" w:rsidP="00AA7A98">
                <w:pPr>
                  <w:jc w:val="center"/>
                  <w:rPr>
                    <w:sz w:val="4"/>
                    <w:szCs w:val="4"/>
                    <w:lang w:val="en-US"/>
                  </w:rPr>
                </w:pPr>
              </w:p>
              <w:p w14:paraId="46FCD8C0" w14:textId="77777777" w:rsidR="00AA7A98" w:rsidRPr="00AF18B4" w:rsidRDefault="00000000"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6D142992" w14:textId="77777777" w:rsidR="00AA7A98" w:rsidRPr="00AF18B4" w:rsidRDefault="00AA7A98" w:rsidP="00AA7A98">
                <w:pPr>
                  <w:jc w:val="center"/>
                  <w:rPr>
                    <w:sz w:val="4"/>
                    <w:szCs w:val="4"/>
                    <w:lang w:val="en-US"/>
                  </w:rPr>
                </w:pPr>
              </w:p>
              <w:p w14:paraId="398BAE7D" w14:textId="77777777" w:rsidR="00AA7A98" w:rsidRPr="00AF18B4" w:rsidRDefault="00000000" w:rsidP="00AA7A98">
                <w:pPr>
                  <w:jc w:val="center"/>
                  <w:rPr>
                    <w:szCs w:val="20"/>
                    <w:lang w:val="en-US"/>
                  </w:rPr>
                </w:pPr>
                <w:r>
                  <w:rPr>
                    <w:szCs w:val="20"/>
                    <w:lang w:val="en-US"/>
                  </w:rPr>
                  <w:t>15</w:t>
                </w:r>
                <w:r w:rsidRPr="00AF18B4">
                  <w:rPr>
                    <w:szCs w:val="20"/>
                    <w:lang w:val="en-US"/>
                  </w:rPr>
                  <w:t>/</w:t>
                </w:r>
                <w:r>
                  <w:rPr>
                    <w:szCs w:val="20"/>
                    <w:lang w:val="en-US"/>
                  </w:rPr>
                  <w:t>04</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3EB1D358" w14:textId="77777777" w:rsidR="00AA7A98" w:rsidRPr="00CE69EB" w:rsidRDefault="00AA7A98" w:rsidP="00AA7A98">
                <w:pPr>
                  <w:rPr>
                    <w:sz w:val="4"/>
                    <w:szCs w:val="4"/>
                    <w:lang w:val="en-US"/>
                  </w:rPr>
                </w:pPr>
              </w:p>
              <w:p w14:paraId="470599F4" w14:textId="77777777" w:rsidR="00AA7A98" w:rsidRPr="00CE69EB" w:rsidRDefault="00000000" w:rsidP="00AA7A98">
                <w:pPr>
                  <w:rPr>
                    <w:szCs w:val="20"/>
                    <w:lang w:val="en-US"/>
                  </w:rPr>
                </w:pPr>
                <w:r w:rsidRPr="00CE69EB">
                  <w:rPr>
                    <w:szCs w:val="20"/>
                    <w:lang w:val="en-US"/>
                  </w:rPr>
                  <w:t>Initial release.</w:t>
                </w:r>
              </w:p>
            </w:tc>
          </w:tr>
          <w:tr w:rsidR="00CD0A70" w14:paraId="41881E9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06209BF" w14:textId="77777777" w:rsidR="00AA7A98" w:rsidRDefault="00AA7A98" w:rsidP="00AA7A98">
                <w:pPr>
                  <w:jc w:val="center"/>
                  <w:rPr>
                    <w:szCs w:val="20"/>
                    <w:lang w:val="en-US"/>
                  </w:rPr>
                </w:pPr>
              </w:p>
              <w:p w14:paraId="2C1CD9CD" w14:textId="77777777" w:rsidR="00AA7A98" w:rsidRDefault="00000000" w:rsidP="00AA7A98">
                <w:pPr>
                  <w:jc w:val="center"/>
                  <w:rPr>
                    <w:szCs w:val="20"/>
                    <w:lang w:val="en-US"/>
                  </w:rPr>
                </w:pPr>
                <w:r w:rsidRPr="001F56AF">
                  <w:rPr>
                    <w:szCs w:val="20"/>
                    <w:lang w:val="en-US"/>
                  </w:rPr>
                  <w:t>2.0</w:t>
                </w:r>
              </w:p>
              <w:p w14:paraId="69DC5926" w14:textId="77777777" w:rsidR="00CE69EB" w:rsidRDefault="00CE69EB" w:rsidP="00AA7A98">
                <w:pPr>
                  <w:jc w:val="center"/>
                  <w:rPr>
                    <w:szCs w:val="20"/>
                    <w:lang w:val="en-US"/>
                  </w:rPr>
                </w:pPr>
              </w:p>
              <w:p w14:paraId="4554F22D" w14:textId="77777777" w:rsidR="00CE69EB" w:rsidRDefault="00CE69EB" w:rsidP="00AA7A98">
                <w:pPr>
                  <w:jc w:val="center"/>
                  <w:rPr>
                    <w:szCs w:val="20"/>
                    <w:lang w:val="en-US"/>
                  </w:rPr>
                </w:pPr>
              </w:p>
              <w:p w14:paraId="66DB8D59" w14:textId="77777777" w:rsidR="00CE69EB" w:rsidRDefault="00CE69EB" w:rsidP="00AA7A98">
                <w:pPr>
                  <w:jc w:val="center"/>
                  <w:rPr>
                    <w:szCs w:val="20"/>
                    <w:lang w:val="en-US"/>
                  </w:rPr>
                </w:pPr>
              </w:p>
              <w:p w14:paraId="0FCA89D8" w14:textId="77777777" w:rsidR="00CE69EB" w:rsidRDefault="00000000" w:rsidP="00AA7A98">
                <w:pPr>
                  <w:jc w:val="center"/>
                  <w:rPr>
                    <w:szCs w:val="20"/>
                    <w:lang w:val="en-US"/>
                  </w:rPr>
                </w:pPr>
                <w:r>
                  <w:rPr>
                    <w:szCs w:val="20"/>
                    <w:lang w:val="en-US"/>
                  </w:rPr>
                  <w:t>3.</w:t>
                </w:r>
                <w:r w:rsidR="0022560A">
                  <w:rPr>
                    <w:szCs w:val="20"/>
                    <w:lang w:val="en-US"/>
                  </w:rPr>
                  <w:t>0</w:t>
                </w:r>
              </w:p>
              <w:p w14:paraId="6816D645" w14:textId="77777777" w:rsidR="007727AC" w:rsidRDefault="007727AC" w:rsidP="00AA7A98">
                <w:pPr>
                  <w:jc w:val="center"/>
                  <w:rPr>
                    <w:szCs w:val="20"/>
                    <w:lang w:val="en-US"/>
                  </w:rPr>
                </w:pPr>
              </w:p>
              <w:p w14:paraId="4F26F4C0" w14:textId="77777777" w:rsidR="007727AC" w:rsidRDefault="007727AC" w:rsidP="00AA7A98">
                <w:pPr>
                  <w:jc w:val="center"/>
                  <w:rPr>
                    <w:szCs w:val="20"/>
                    <w:lang w:val="en-US"/>
                  </w:rPr>
                </w:pPr>
              </w:p>
              <w:p w14:paraId="248841DE" w14:textId="77777777" w:rsidR="007727AC" w:rsidRDefault="007727AC" w:rsidP="00AA7A98">
                <w:pPr>
                  <w:jc w:val="center"/>
                  <w:rPr>
                    <w:szCs w:val="20"/>
                    <w:lang w:val="en-US"/>
                  </w:rPr>
                </w:pPr>
              </w:p>
              <w:p w14:paraId="1A53AC81" w14:textId="77777777" w:rsidR="007727AC" w:rsidRPr="001F56AF" w:rsidRDefault="00000000" w:rsidP="00AA7A98">
                <w:pPr>
                  <w:jc w:val="center"/>
                  <w:rPr>
                    <w:szCs w:val="20"/>
                    <w:lang w:val="en-US"/>
                  </w:rPr>
                </w:pPr>
                <w:r>
                  <w:rPr>
                    <w:szCs w:val="20"/>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70D95F3" w14:textId="77777777" w:rsidR="00AA7A98" w:rsidRPr="00CE69EB" w:rsidRDefault="00AA7A98" w:rsidP="00AA7A98">
                <w:pPr>
                  <w:jc w:val="center"/>
                  <w:rPr>
                    <w:szCs w:val="20"/>
                    <w:lang w:val="en-US"/>
                  </w:rPr>
                </w:pPr>
              </w:p>
              <w:p w14:paraId="7F3E50E2" w14:textId="77777777" w:rsidR="00AA7A98" w:rsidRPr="00CE69EB" w:rsidRDefault="00000000" w:rsidP="00AA7A98">
                <w:pPr>
                  <w:jc w:val="center"/>
                  <w:rPr>
                    <w:szCs w:val="20"/>
                    <w:lang w:val="en-US"/>
                  </w:rPr>
                </w:pPr>
                <w:r w:rsidRPr="00CE69EB">
                  <w:rPr>
                    <w:szCs w:val="20"/>
                    <w:lang w:val="en-US"/>
                  </w:rPr>
                  <w:t>20/05/2021</w:t>
                </w:r>
              </w:p>
              <w:p w14:paraId="14B1E47E" w14:textId="77777777" w:rsidR="00CE69EB" w:rsidRPr="00CE69EB" w:rsidRDefault="00CE69EB" w:rsidP="00AA7A98">
                <w:pPr>
                  <w:jc w:val="center"/>
                  <w:rPr>
                    <w:szCs w:val="20"/>
                    <w:lang w:val="en-US"/>
                  </w:rPr>
                </w:pPr>
              </w:p>
              <w:p w14:paraId="079768F4" w14:textId="77777777" w:rsidR="00CE69EB" w:rsidRPr="00CE69EB" w:rsidRDefault="00CE69EB" w:rsidP="00AA7A98">
                <w:pPr>
                  <w:jc w:val="center"/>
                  <w:rPr>
                    <w:szCs w:val="20"/>
                    <w:lang w:val="en-US"/>
                  </w:rPr>
                </w:pPr>
              </w:p>
              <w:p w14:paraId="56A20E70" w14:textId="77777777" w:rsidR="00CE69EB" w:rsidRPr="00CE69EB" w:rsidRDefault="00CE69EB" w:rsidP="00AA7A98">
                <w:pPr>
                  <w:jc w:val="center"/>
                  <w:rPr>
                    <w:szCs w:val="20"/>
                    <w:lang w:val="en-US"/>
                  </w:rPr>
                </w:pPr>
              </w:p>
              <w:p w14:paraId="2210C890" w14:textId="77777777" w:rsidR="00965182" w:rsidRDefault="00000000" w:rsidP="0022560A">
                <w:pPr>
                  <w:jc w:val="center"/>
                  <w:rPr>
                    <w:szCs w:val="20"/>
                    <w:lang w:val="en-US"/>
                  </w:rPr>
                </w:pPr>
                <w:r w:rsidRPr="00CE69EB">
                  <w:rPr>
                    <w:szCs w:val="20"/>
                    <w:lang w:val="en-US"/>
                  </w:rPr>
                  <w:t>29/07/2021</w:t>
                </w:r>
              </w:p>
              <w:p w14:paraId="78EB0909" w14:textId="77777777" w:rsidR="007727AC" w:rsidRDefault="007727AC" w:rsidP="0022560A">
                <w:pPr>
                  <w:jc w:val="center"/>
                  <w:rPr>
                    <w:szCs w:val="20"/>
                    <w:lang w:val="en-US"/>
                  </w:rPr>
                </w:pPr>
              </w:p>
              <w:p w14:paraId="6BC69E78" w14:textId="77777777" w:rsidR="007727AC" w:rsidRDefault="007727AC" w:rsidP="0022560A">
                <w:pPr>
                  <w:jc w:val="center"/>
                  <w:rPr>
                    <w:szCs w:val="20"/>
                    <w:lang w:val="en-US"/>
                  </w:rPr>
                </w:pPr>
              </w:p>
              <w:p w14:paraId="3DBA59B4" w14:textId="77777777" w:rsidR="007727AC" w:rsidRDefault="007727AC" w:rsidP="0022560A">
                <w:pPr>
                  <w:jc w:val="center"/>
                  <w:rPr>
                    <w:szCs w:val="20"/>
                    <w:lang w:val="en-US"/>
                  </w:rPr>
                </w:pPr>
              </w:p>
              <w:p w14:paraId="31102ED3" w14:textId="77777777" w:rsidR="007727AC" w:rsidRPr="00CE69EB" w:rsidRDefault="00000000" w:rsidP="0022560A">
                <w:pPr>
                  <w:jc w:val="center"/>
                  <w:rPr>
                    <w:szCs w:val="20"/>
                    <w:lang w:val="en-US"/>
                  </w:rPr>
                </w:pPr>
                <w:r>
                  <w:rPr>
                    <w:szCs w:val="20"/>
                    <w:lang w:val="en-US"/>
                  </w:rPr>
                  <w:t>20/04/2022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4E125B9" w14:textId="77777777" w:rsidR="000A39DB" w:rsidRPr="00CE69EB" w:rsidRDefault="000A39DB" w:rsidP="000A39DB">
                <w:pPr>
                  <w:rPr>
                    <w:szCs w:val="20"/>
                    <w:lang w:val="en-US"/>
                  </w:rPr>
                </w:pPr>
              </w:p>
              <w:p w14:paraId="5C711893" w14:textId="77777777" w:rsidR="00CE69EB" w:rsidRPr="00CE69EB" w:rsidRDefault="00000000" w:rsidP="00CE69EB">
                <w:pPr>
                  <w:rPr>
                    <w:szCs w:val="20"/>
                    <w:lang w:val="en-US"/>
                  </w:rPr>
                </w:pPr>
                <w:r w:rsidRPr="00CE69EB">
                  <w:rPr>
                    <w:szCs w:val="20"/>
                    <w:lang w:val="en-US"/>
                  </w:rPr>
                  <w:t xml:space="preserve">Requirement for 3 identifiers to be checked prior to speaking to a patient.  Requirement for the TFP Unified Embryo Transfer Consent to be completed by the patient prior to ET (TFP1-CON-EMB-0003) added.  </w:t>
                </w:r>
              </w:p>
              <w:p w14:paraId="79C8AE98" w14:textId="77777777" w:rsidR="00CE69EB" w:rsidRPr="00CE69EB" w:rsidRDefault="00CE69EB" w:rsidP="00CE69EB">
                <w:pPr>
                  <w:rPr>
                    <w:szCs w:val="20"/>
                    <w:lang w:val="en-US"/>
                  </w:rPr>
                </w:pPr>
              </w:p>
              <w:p w14:paraId="22DEEC57" w14:textId="77777777" w:rsidR="00AA7A98" w:rsidRDefault="00000000" w:rsidP="00CE69EB">
                <w:pPr>
                  <w:rPr>
                    <w:szCs w:val="20"/>
                    <w:lang w:val="en-US"/>
                  </w:rPr>
                </w:pPr>
                <w:r w:rsidRPr="00CE69EB">
                  <w:rPr>
                    <w:szCs w:val="20"/>
                    <w:lang w:val="en-US"/>
                  </w:rPr>
                  <w:t xml:space="preserve">When discussing oocyte/embryo/blastocyst survival post thaw with patients, </w:t>
                </w:r>
                <w:r>
                  <w:rPr>
                    <w:szCs w:val="20"/>
                    <w:lang w:val="en-US"/>
                  </w:rPr>
                  <w:t>embryologist must distinguish between those that have</w:t>
                </w:r>
                <w:r w:rsidRPr="00CE69EB">
                  <w:rPr>
                    <w:szCs w:val="20"/>
                    <w:lang w:val="en-US"/>
                  </w:rPr>
                  <w:t xml:space="preserve"> ‘not survived’ and</w:t>
                </w:r>
                <w:r>
                  <w:rPr>
                    <w:szCs w:val="20"/>
                    <w:lang w:val="en-US"/>
                  </w:rPr>
                  <w:t xml:space="preserve"> those that are </w:t>
                </w:r>
                <w:r w:rsidRPr="00CE69EB">
                  <w:rPr>
                    <w:szCs w:val="20"/>
                    <w:lang w:val="en-US"/>
                  </w:rPr>
                  <w:t>‘not recovered from the device’.</w:t>
                </w:r>
              </w:p>
              <w:p w14:paraId="5D1D8777" w14:textId="77777777" w:rsidR="0022560A" w:rsidRDefault="0022560A" w:rsidP="00CE69EB">
                <w:pPr>
                  <w:rPr>
                    <w:szCs w:val="20"/>
                    <w:lang w:val="en-US"/>
                  </w:rPr>
                </w:pPr>
              </w:p>
              <w:p w14:paraId="50E2D378" w14:textId="77777777" w:rsidR="009C3EA8" w:rsidRPr="00C33F8A" w:rsidRDefault="00000000" w:rsidP="00C57A19">
                <w:pPr>
                  <w:rPr>
                    <w:szCs w:val="20"/>
                    <w:lang w:val="en-US"/>
                  </w:rPr>
                </w:pPr>
                <w:r w:rsidRPr="00C33F8A">
                  <w:rPr>
                    <w:szCs w:val="20"/>
                    <w:lang w:val="en-US"/>
                  </w:rPr>
                  <w:t>Requirement for a pre thaw call to take place 24-48 hours prior to thaw of oocytes/embryos</w:t>
                </w:r>
                <w:r w:rsidR="007727AC" w:rsidRPr="00C33F8A">
                  <w:rPr>
                    <w:szCs w:val="20"/>
                    <w:lang w:val="en-US"/>
                  </w:rPr>
                  <w:t xml:space="preserve"> added.  Checks to be undertaken during call listed.</w:t>
                </w:r>
              </w:p>
              <w:p w14:paraId="28D78A5F" w14:textId="77777777" w:rsidR="009C3EA8" w:rsidRPr="00C33F8A" w:rsidRDefault="009C3EA8" w:rsidP="00C57A19">
                <w:pPr>
                  <w:rPr>
                    <w:szCs w:val="20"/>
                    <w:lang w:val="en-US"/>
                  </w:rPr>
                </w:pPr>
              </w:p>
              <w:p w14:paraId="6FE427F0" w14:textId="77777777" w:rsidR="009C3EA8" w:rsidRPr="00C33F8A" w:rsidRDefault="00000000" w:rsidP="00C57A19">
                <w:pPr>
                  <w:rPr>
                    <w:rFonts w:cstheme="minorHAnsi"/>
                  </w:rPr>
                </w:pPr>
                <w:r w:rsidRPr="00C33F8A">
                  <w:rPr>
                    <w:szCs w:val="20"/>
                    <w:lang w:val="en-US"/>
                  </w:rPr>
                  <w:t xml:space="preserve">Requirement for all patients using donor sperm to complete a </w:t>
                </w:r>
                <w:r w:rsidRPr="00C33F8A">
                  <w:rPr>
                    <w:rFonts w:cstheme="minorHAnsi"/>
                  </w:rPr>
                  <w:t xml:space="preserve">the </w:t>
                </w:r>
                <w:r w:rsidRPr="00C33F8A">
                  <w:rPr>
                    <w:rFonts w:cstheme="minorHAnsi"/>
                    <w:b/>
                    <w:bCs/>
                    <w:color w:val="660045" w:themeColor="accent2"/>
                  </w:rPr>
                  <w:t>TFP Donor Matching Consent (TFP1-CON-AND-0005)</w:t>
                </w:r>
                <w:r w:rsidR="00C57A19" w:rsidRPr="00C33F8A">
                  <w:rPr>
                    <w:rFonts w:cstheme="minorHAnsi"/>
                    <w:b/>
                    <w:bCs/>
                    <w:color w:val="660045" w:themeColor="accent2"/>
                  </w:rPr>
                  <w:t xml:space="preserve"> </w:t>
                </w:r>
                <w:r w:rsidR="00C57A19" w:rsidRPr="00C33F8A">
                  <w:rPr>
                    <w:rFonts w:cstheme="minorHAnsi"/>
                  </w:rPr>
                  <w:t xml:space="preserve">prior to use in treatment.  </w:t>
                </w:r>
              </w:p>
              <w:p w14:paraId="1EDD22B1" w14:textId="77777777" w:rsidR="009C3EA8" w:rsidRPr="00C33F8A" w:rsidRDefault="009C3EA8" w:rsidP="00C57A19">
                <w:pPr>
                  <w:rPr>
                    <w:rFonts w:cstheme="minorHAnsi"/>
                  </w:rPr>
                </w:pPr>
              </w:p>
              <w:p w14:paraId="2488A78F" w14:textId="77777777" w:rsidR="00C57A19" w:rsidRPr="00C33F8A" w:rsidRDefault="00000000" w:rsidP="00C57A19">
                <w:pPr>
                  <w:rPr>
                    <w:rFonts w:cstheme="minorHAnsi"/>
                  </w:rPr>
                </w:pPr>
                <w:r w:rsidRPr="00C33F8A">
                  <w:rPr>
                    <w:rFonts w:cstheme="minorHAnsi"/>
                  </w:rPr>
                  <w:t>Requirement for all patients having fresh IVF/ICSI to be sent</w:t>
                </w:r>
                <w:r w:rsidR="009C3EA8" w:rsidRPr="00C33F8A">
                  <w:rPr>
                    <w:rFonts w:cstheme="minorHAnsi"/>
                  </w:rPr>
                  <w:t>/given</w:t>
                </w:r>
                <w:r w:rsidRPr="00C33F8A">
                  <w:rPr>
                    <w:rFonts w:cstheme="minorHAnsi"/>
                  </w:rPr>
                  <w:t xml:space="preserve"> the </w:t>
                </w:r>
                <w:r w:rsidRPr="00C33F8A">
                  <w:rPr>
                    <w:rFonts w:cstheme="minorHAnsi"/>
                    <w:b/>
                    <w:bCs/>
                    <w:color w:val="660045" w:themeColor="accent2"/>
                  </w:rPr>
                  <w:t>TFP Patient Guide to Embryology (TFP1-INF-EMB-0001)</w:t>
                </w:r>
                <w:r w:rsidRPr="00C33F8A">
                  <w:rPr>
                    <w:rFonts w:cstheme="minorHAnsi"/>
                    <w:color w:val="660045" w:themeColor="accent2"/>
                  </w:rPr>
                  <w:t xml:space="preserve"> </w:t>
                </w:r>
                <w:r w:rsidRPr="00C33F8A">
                  <w:rPr>
                    <w:rFonts w:cstheme="minorHAnsi"/>
                  </w:rPr>
                  <w:t xml:space="preserve">either just before TVOR or on the day of TVOR.  </w:t>
                </w:r>
              </w:p>
              <w:p w14:paraId="2990E8D3" w14:textId="77777777" w:rsidR="00220F3F" w:rsidRPr="00C33F8A" w:rsidRDefault="00220F3F" w:rsidP="00C57A19">
                <w:pPr>
                  <w:rPr>
                    <w:rFonts w:cstheme="minorHAnsi"/>
                  </w:rPr>
                </w:pPr>
              </w:p>
              <w:p w14:paraId="3740B241" w14:textId="77777777" w:rsidR="00220F3F" w:rsidRDefault="00000000" w:rsidP="00C57A19">
                <w:pPr>
                  <w:rPr>
                    <w:rFonts w:cstheme="minorHAnsi"/>
                  </w:rPr>
                </w:pPr>
                <w:r w:rsidRPr="00C33F8A">
                  <w:rPr>
                    <w:rFonts w:cstheme="minorHAnsi"/>
                  </w:rPr>
                  <w:t xml:space="preserve">Requirement to record key communication steps in a progress note or in the </w:t>
                </w:r>
                <w:r w:rsidR="00C33F8A" w:rsidRPr="00C33F8A">
                  <w:rPr>
                    <w:rFonts w:cstheme="minorHAnsi"/>
                  </w:rPr>
                  <w:t>patient’s</w:t>
                </w:r>
                <w:r w:rsidRPr="00C33F8A">
                  <w:rPr>
                    <w:rFonts w:cstheme="minorHAnsi"/>
                  </w:rPr>
                  <w:t xml:space="preserve"> laboratory notes.</w:t>
                </w:r>
              </w:p>
              <w:p w14:paraId="48034C04" w14:textId="77777777" w:rsidR="0022560A" w:rsidRPr="00CE69EB" w:rsidRDefault="0022560A" w:rsidP="00CE69EB">
                <w:pPr>
                  <w:rPr>
                    <w:szCs w:val="20"/>
                    <w:lang w:val="en-US"/>
                  </w:rPr>
                </w:pPr>
              </w:p>
            </w:tc>
          </w:tr>
          <w:tr w:rsidR="00CD0A70" w14:paraId="6909961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E09E78A" w14:textId="77777777" w:rsidR="00965182" w:rsidRPr="00965182" w:rsidRDefault="00965182" w:rsidP="0022560A">
                <w:pPr>
                  <w:rPr>
                    <w:bCs/>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D044F74" w14:textId="77777777" w:rsidR="00AA7A98" w:rsidRPr="00AF18B4" w:rsidRDefault="00AA7A98" w:rsidP="0022560A">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504825B" w14:textId="77777777" w:rsidR="00AA7A98" w:rsidRPr="001F56AF" w:rsidRDefault="00AA7A98" w:rsidP="00AA7A98">
                <w:pPr>
                  <w:rPr>
                    <w:lang w:val="en-US"/>
                  </w:rPr>
                </w:pPr>
              </w:p>
            </w:tc>
          </w:tr>
          <w:tr w:rsidR="00CD0A70" w14:paraId="0A5E010F"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FCF5FDF"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19DC959"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D424547" w14:textId="77777777" w:rsidR="00AA7A98" w:rsidRDefault="00AA7A98" w:rsidP="00AA7A98">
                <w:pPr>
                  <w:rPr>
                    <w:lang w:val="en-US"/>
                  </w:rPr>
                </w:pPr>
              </w:p>
              <w:p w14:paraId="5268AEDA" w14:textId="77777777" w:rsidR="00AA7A98" w:rsidRPr="001F56AF" w:rsidRDefault="00AA7A98" w:rsidP="00AA7A98">
                <w:pPr>
                  <w:rPr>
                    <w:lang w:val="en-US"/>
                  </w:rPr>
                </w:pPr>
              </w:p>
              <w:p w14:paraId="1508B6EB" w14:textId="77777777" w:rsidR="00AA7A98" w:rsidRPr="001F56AF" w:rsidRDefault="00AA7A98" w:rsidP="00AA7A98">
                <w:pPr>
                  <w:rPr>
                    <w:lang w:val="en-US"/>
                  </w:rPr>
                </w:pPr>
              </w:p>
            </w:tc>
          </w:tr>
          <w:tr w:rsidR="00CD0A70" w14:paraId="37DC53A1"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35B4BF4"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07DAF9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0C75AC1" w14:textId="77777777" w:rsidR="00AA7A98" w:rsidRPr="001F56AF" w:rsidRDefault="00AA7A98" w:rsidP="00AA7A98">
                <w:pPr>
                  <w:rPr>
                    <w:lang w:val="en-US"/>
                  </w:rPr>
                </w:pPr>
              </w:p>
              <w:p w14:paraId="1AF1587C" w14:textId="77777777" w:rsidR="00AA7A98" w:rsidRPr="001F56AF" w:rsidRDefault="00AA7A98" w:rsidP="00AA7A98">
                <w:pPr>
                  <w:rPr>
                    <w:lang w:val="en-US"/>
                  </w:rPr>
                </w:pPr>
              </w:p>
            </w:tc>
          </w:tr>
          <w:tr w:rsidR="00CD0A70" w14:paraId="7C0B9CB7"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A812560"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7839E3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3F5911EC" w14:textId="77777777" w:rsidR="00AA7A98" w:rsidRDefault="00AA7A98" w:rsidP="00AA7A98">
                <w:pPr>
                  <w:rPr>
                    <w:b/>
                    <w:highlight w:val="yellow"/>
                    <w:lang w:val="en-US"/>
                  </w:rPr>
                </w:pPr>
              </w:p>
              <w:p w14:paraId="57116D30" w14:textId="77777777" w:rsidR="00AA7A98" w:rsidRDefault="00AA7A98" w:rsidP="00AA7A98">
                <w:pPr>
                  <w:rPr>
                    <w:b/>
                    <w:highlight w:val="yellow"/>
                    <w:lang w:val="en-US"/>
                  </w:rPr>
                </w:pPr>
              </w:p>
              <w:p w14:paraId="5296BE33" w14:textId="77777777" w:rsidR="00AA7A98" w:rsidRPr="00AF18B4" w:rsidRDefault="00AA7A98" w:rsidP="00AA7A98">
                <w:pPr>
                  <w:rPr>
                    <w:b/>
                    <w:highlight w:val="yellow"/>
                    <w:lang w:val="en-US"/>
                  </w:rPr>
                </w:pPr>
              </w:p>
            </w:tc>
          </w:tr>
          <w:tr w:rsidR="00CD0A70" w14:paraId="1950FEF1"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48811CA"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31F4F38"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32EF334" w14:textId="77777777" w:rsidR="00AA7A98" w:rsidRDefault="00AA7A98" w:rsidP="00AA7A98">
                <w:pPr>
                  <w:rPr>
                    <w:b/>
                    <w:highlight w:val="yellow"/>
                    <w:lang w:val="en-US"/>
                  </w:rPr>
                </w:pPr>
              </w:p>
              <w:p w14:paraId="6B350641" w14:textId="77777777" w:rsidR="00AA7A98" w:rsidRDefault="00AA7A98" w:rsidP="00AA7A98">
                <w:pPr>
                  <w:rPr>
                    <w:b/>
                    <w:highlight w:val="yellow"/>
                    <w:lang w:val="en-US"/>
                  </w:rPr>
                </w:pPr>
              </w:p>
              <w:p w14:paraId="6C3DC8E6" w14:textId="77777777" w:rsidR="00AA7A98" w:rsidRPr="00AF18B4" w:rsidRDefault="00AA7A98" w:rsidP="00AA7A98">
                <w:pPr>
                  <w:rPr>
                    <w:b/>
                    <w:highlight w:val="yellow"/>
                    <w:lang w:val="en-US"/>
                  </w:rPr>
                </w:pPr>
              </w:p>
            </w:tc>
          </w:tr>
          <w:tr w:rsidR="00CD0A70" w14:paraId="604F31F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3511FD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A4069F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42D9B78" w14:textId="77777777" w:rsidR="00ED4B96" w:rsidRDefault="00ED4B96" w:rsidP="00AA7A98">
                <w:pPr>
                  <w:rPr>
                    <w:b/>
                    <w:highlight w:val="yellow"/>
                    <w:lang w:val="en-US"/>
                  </w:rPr>
                </w:pPr>
              </w:p>
              <w:p w14:paraId="24B21EAA" w14:textId="77777777" w:rsidR="00ED4B96" w:rsidRPr="00AF18B4" w:rsidRDefault="00ED4B96" w:rsidP="00AA7A98">
                <w:pPr>
                  <w:rPr>
                    <w:b/>
                    <w:highlight w:val="yellow"/>
                    <w:lang w:val="en-US"/>
                  </w:rPr>
                </w:pPr>
              </w:p>
            </w:tc>
          </w:tr>
          <w:tr w:rsidR="00CD0A70" w14:paraId="54B9141F"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93C4172" w14:textId="77777777" w:rsidR="00ED4B96" w:rsidRPr="00AF18B4" w:rsidRDefault="00ED4B96" w:rsidP="005D7765">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7A78A27"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16BEEE7" w14:textId="77777777" w:rsidR="00ED4B96" w:rsidRPr="00AF18B4" w:rsidRDefault="00ED4B96" w:rsidP="00AA7A98">
                <w:pPr>
                  <w:rPr>
                    <w:b/>
                    <w:highlight w:val="yellow"/>
                    <w:lang w:val="en-US"/>
                  </w:rPr>
                </w:pPr>
              </w:p>
            </w:tc>
          </w:tr>
          <w:tr w:rsidR="00CD0A70" w14:paraId="41328536"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B45BB02" w14:textId="77777777" w:rsidR="00ED4B96" w:rsidRPr="00AF18B4" w:rsidRDefault="00ED4B96" w:rsidP="005D7765">
                <w:pP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D241C16"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D56421A" w14:textId="77777777" w:rsidR="00ED4B96" w:rsidRPr="00AF18B4" w:rsidRDefault="00ED4B96" w:rsidP="00AA7A98">
                <w:pPr>
                  <w:rPr>
                    <w:b/>
                    <w:highlight w:val="yellow"/>
                    <w:lang w:val="en-US"/>
                  </w:rPr>
                </w:pPr>
              </w:p>
            </w:tc>
          </w:tr>
          <w:tr w:rsidR="00CD0A70" w14:paraId="6A4140D7"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4A2D3113" w14:textId="77777777" w:rsidR="00ED4B96" w:rsidRPr="00AF18B4" w:rsidRDefault="00ED4B96" w:rsidP="00652C82">
                <w:pP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42C0722E" w14:textId="77777777" w:rsidR="00ED4B96" w:rsidRPr="00AF18B4" w:rsidRDefault="00ED4B96" w:rsidP="005D7765">
                <w:pP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6BE9251A" w14:textId="77777777" w:rsidR="00ED4B96" w:rsidRPr="00AF18B4" w:rsidRDefault="00ED4B96" w:rsidP="00AA7A98">
                <w:pPr>
                  <w:rPr>
                    <w:b/>
                    <w:highlight w:val="yellow"/>
                    <w:lang w:val="en-US"/>
                  </w:rPr>
                </w:pPr>
              </w:p>
            </w:tc>
          </w:tr>
        </w:tbl>
        <w:p w14:paraId="6461759C" w14:textId="77777777" w:rsidR="00362131" w:rsidRDefault="00362131">
          <w:pPr>
            <w:jc w:val="left"/>
            <w:rPr>
              <w:rFonts w:asciiTheme="majorHAnsi" w:eastAsiaTheme="majorEastAsia" w:hAnsiTheme="majorHAnsi" w:cstheme="majorBidi"/>
              <w:b/>
              <w:iCs/>
              <w:color w:val="803359" w:themeColor="accent1" w:themeShade="BF"/>
              <w:sz w:val="28"/>
              <w:highlight w:val="lightGray"/>
            </w:rPr>
          </w:pPr>
        </w:p>
        <w:p w14:paraId="09E9C508" w14:textId="77777777" w:rsidR="006A14BC" w:rsidRPr="00275D44" w:rsidRDefault="00000000" w:rsidP="00275D44">
          <w:pPr>
            <w:pStyle w:val="Heading4"/>
            <w:numPr>
              <w:ilvl w:val="0"/>
              <w:numId w:val="35"/>
            </w:numPr>
          </w:pPr>
          <w:r w:rsidRPr="00275D44">
            <w:lastRenderedPageBreak/>
            <w:t xml:space="preserve">Purpose </w:t>
          </w:r>
        </w:p>
        <w:p w14:paraId="683871D6" w14:textId="77777777" w:rsidR="005A2A5F" w:rsidRDefault="00000000" w:rsidP="00CE69EB">
          <w:pPr>
            <w:ind w:left="680"/>
            <w:rPr>
              <w:rFonts w:cstheme="minorHAnsi"/>
            </w:rPr>
          </w:pPr>
          <w:r w:rsidRPr="008A0A9C">
            <w:rPr>
              <w:rFonts w:cstheme="minorHAnsi"/>
            </w:rPr>
            <w:t>To describe the information provided to patients at different points in their treatment journey</w:t>
          </w:r>
          <w:r w:rsidRPr="00CE69EB">
            <w:rPr>
              <w:rFonts w:cstheme="minorHAnsi"/>
            </w:rPr>
            <w:t>. The laboratory team communicate with patients at various stages of their treatment cycle.  It is essential that accurate information is provided to patients and that this is given in a clear and concise manner that patients can understand.</w:t>
          </w:r>
        </w:p>
        <w:p w14:paraId="587405D8" w14:textId="77777777" w:rsidR="001C6EC4" w:rsidRPr="00EC718B" w:rsidRDefault="001C6EC4" w:rsidP="00ED4B96">
          <w:pPr>
            <w:rPr>
              <w:rFonts w:cstheme="minorHAnsi"/>
            </w:rPr>
          </w:pPr>
        </w:p>
        <w:p w14:paraId="761106E8" w14:textId="77777777" w:rsidR="00275D44" w:rsidRPr="00275D44" w:rsidRDefault="00000000" w:rsidP="00275D44">
          <w:pPr>
            <w:pStyle w:val="Heading4"/>
            <w:numPr>
              <w:ilvl w:val="0"/>
              <w:numId w:val="35"/>
            </w:numPr>
          </w:pPr>
          <w:r w:rsidRPr="00275D44">
            <w:t xml:space="preserve">Scope  </w:t>
          </w:r>
        </w:p>
        <w:p w14:paraId="0642F183" w14:textId="77777777" w:rsidR="005A2A5F" w:rsidRDefault="00000000" w:rsidP="00CE69EB">
          <w:pPr>
            <w:ind w:left="680"/>
          </w:pPr>
          <w:r w:rsidRPr="008A0A9C">
            <w:t>Applicable to all laboratory staff deemed competent to provide laboratory information to patients.</w:t>
          </w:r>
        </w:p>
        <w:p w14:paraId="5137F28D" w14:textId="51879AF0" w:rsidR="008A0A9C" w:rsidRDefault="0067266F" w:rsidP="0067266F">
          <w:pPr>
            <w:ind w:left="680"/>
          </w:pPr>
          <w:r>
            <w:tab/>
          </w:r>
          <w:r>
            <w:t>Gamete/embryo donation and surrogacy are prohibited in Kuwait, as such any references to this are not applicable to clinics in Kuwait.</w:t>
          </w:r>
        </w:p>
        <w:p w14:paraId="5A4FC187" w14:textId="77777777" w:rsidR="0067266F" w:rsidRDefault="0067266F" w:rsidP="0067266F">
          <w:pPr>
            <w:ind w:left="680"/>
          </w:pPr>
        </w:p>
        <w:p w14:paraId="6A60DB65" w14:textId="77777777" w:rsidR="00263D55" w:rsidRPr="00263D55" w:rsidRDefault="00000000" w:rsidP="00263D55">
          <w:pPr>
            <w:pStyle w:val="Heading4"/>
            <w:numPr>
              <w:ilvl w:val="0"/>
              <w:numId w:val="35"/>
            </w:numPr>
          </w:pPr>
          <w:r w:rsidRPr="00275D44">
            <w:t>Definitions</w:t>
          </w:r>
        </w:p>
        <w:p w14:paraId="20CD992B" w14:textId="77777777" w:rsidR="008A0A9C" w:rsidRPr="008A0A9C" w:rsidRDefault="00000000" w:rsidP="00CE69EB">
          <w:pPr>
            <w:pStyle w:val="NormalIndent"/>
            <w:ind w:left="0" w:firstLine="680"/>
            <w:rPr>
              <w:rFonts w:asciiTheme="minorHAnsi" w:hAnsiTheme="minorHAnsi" w:cstheme="minorHAnsi"/>
              <w:sz w:val="22"/>
              <w:lang w:val="en-GB"/>
            </w:rPr>
          </w:pPr>
          <w:r w:rsidRPr="008A0A9C">
            <w:rPr>
              <w:rFonts w:asciiTheme="minorHAnsi" w:hAnsiTheme="minorHAnsi" w:cstheme="minorHAnsi"/>
              <w:sz w:val="22"/>
              <w:lang w:val="en-GB"/>
            </w:rPr>
            <w:t>eSET</w:t>
          </w:r>
          <w:r w:rsidRPr="008A0A9C">
            <w:rPr>
              <w:rFonts w:asciiTheme="minorHAnsi" w:hAnsiTheme="minorHAnsi" w:cstheme="minorHAnsi"/>
              <w:sz w:val="22"/>
              <w:lang w:val="en-GB"/>
            </w:rPr>
            <w:tab/>
          </w:r>
          <w:r w:rsidRPr="008A0A9C">
            <w:rPr>
              <w:rFonts w:asciiTheme="minorHAnsi" w:hAnsiTheme="minorHAnsi" w:cstheme="minorHAnsi"/>
              <w:sz w:val="22"/>
              <w:lang w:val="en-GB"/>
            </w:rPr>
            <w:tab/>
            <w:t>Elective Single Embryo Transfer</w:t>
          </w:r>
        </w:p>
        <w:p w14:paraId="0A79DA8B" w14:textId="77777777" w:rsidR="008A0A9C" w:rsidRPr="008A0A9C" w:rsidRDefault="00000000" w:rsidP="00CE69EB">
          <w:pPr>
            <w:pStyle w:val="NormalIndent"/>
            <w:ind w:left="0" w:firstLine="680"/>
            <w:rPr>
              <w:rFonts w:asciiTheme="minorHAnsi" w:hAnsiTheme="minorHAnsi" w:cstheme="minorHAnsi"/>
              <w:sz w:val="22"/>
              <w:lang w:val="en-GB"/>
            </w:rPr>
          </w:pPr>
          <w:r w:rsidRPr="008A0A9C">
            <w:rPr>
              <w:rFonts w:asciiTheme="minorHAnsi" w:hAnsiTheme="minorHAnsi" w:cstheme="minorHAnsi"/>
              <w:sz w:val="22"/>
              <w:lang w:val="en-GB"/>
            </w:rPr>
            <w:t>TL</w:t>
          </w:r>
          <w:r w:rsidRPr="008A0A9C">
            <w:rPr>
              <w:rFonts w:asciiTheme="minorHAnsi" w:hAnsiTheme="minorHAnsi" w:cstheme="minorHAnsi"/>
              <w:sz w:val="22"/>
              <w:lang w:val="en-GB"/>
            </w:rPr>
            <w:tab/>
          </w:r>
          <w:r w:rsidRPr="008A0A9C">
            <w:rPr>
              <w:rFonts w:asciiTheme="minorHAnsi" w:hAnsiTheme="minorHAnsi" w:cstheme="minorHAnsi"/>
              <w:sz w:val="22"/>
              <w:lang w:val="en-GB"/>
            </w:rPr>
            <w:tab/>
            <w:t>Time lapse</w:t>
          </w:r>
        </w:p>
        <w:p w14:paraId="7FC1CAC1" w14:textId="77777777" w:rsidR="008A0A9C" w:rsidRPr="008A0A9C" w:rsidRDefault="00000000" w:rsidP="00CE69EB">
          <w:pPr>
            <w:pStyle w:val="NormalIndent"/>
            <w:ind w:left="0" w:firstLine="680"/>
            <w:rPr>
              <w:rFonts w:asciiTheme="minorHAnsi" w:hAnsiTheme="minorHAnsi" w:cstheme="minorHAnsi"/>
              <w:sz w:val="22"/>
              <w:lang w:val="en-GB"/>
            </w:rPr>
          </w:pPr>
          <w:r w:rsidRPr="008A0A9C">
            <w:rPr>
              <w:rFonts w:asciiTheme="minorHAnsi" w:hAnsiTheme="minorHAnsi" w:cstheme="minorHAnsi"/>
              <w:sz w:val="22"/>
              <w:lang w:val="en-GB"/>
            </w:rPr>
            <w:t>AH</w:t>
          </w:r>
          <w:r w:rsidRPr="008A0A9C">
            <w:rPr>
              <w:rFonts w:asciiTheme="minorHAnsi" w:hAnsiTheme="minorHAnsi" w:cstheme="minorHAnsi"/>
              <w:sz w:val="22"/>
              <w:lang w:val="en-GB"/>
            </w:rPr>
            <w:tab/>
          </w:r>
          <w:r w:rsidRPr="008A0A9C">
            <w:rPr>
              <w:rFonts w:asciiTheme="minorHAnsi" w:hAnsiTheme="minorHAnsi" w:cstheme="minorHAnsi"/>
              <w:sz w:val="22"/>
              <w:lang w:val="en-GB"/>
            </w:rPr>
            <w:tab/>
            <w:t>Assisted Hatching</w:t>
          </w:r>
        </w:p>
        <w:p w14:paraId="488C3A29" w14:textId="77777777" w:rsidR="008A0A9C" w:rsidRPr="008A0A9C" w:rsidRDefault="00000000" w:rsidP="00CE69EB">
          <w:pPr>
            <w:pStyle w:val="NormalIndent"/>
            <w:ind w:left="0" w:firstLine="680"/>
            <w:rPr>
              <w:rFonts w:asciiTheme="minorHAnsi" w:hAnsiTheme="minorHAnsi" w:cstheme="minorHAnsi"/>
              <w:sz w:val="22"/>
              <w:lang w:val="en-GB"/>
            </w:rPr>
          </w:pPr>
          <w:r w:rsidRPr="008A0A9C">
            <w:rPr>
              <w:rFonts w:asciiTheme="minorHAnsi" w:hAnsiTheme="minorHAnsi" w:cstheme="minorHAnsi"/>
              <w:sz w:val="22"/>
              <w:lang w:val="en-GB"/>
            </w:rPr>
            <w:t>GP</w:t>
          </w:r>
          <w:r w:rsidRPr="008A0A9C">
            <w:rPr>
              <w:rFonts w:asciiTheme="minorHAnsi" w:hAnsiTheme="minorHAnsi" w:cstheme="minorHAnsi"/>
              <w:sz w:val="22"/>
              <w:lang w:val="en-GB"/>
            </w:rPr>
            <w:tab/>
          </w:r>
          <w:r w:rsidRPr="008A0A9C">
            <w:rPr>
              <w:rFonts w:asciiTheme="minorHAnsi" w:hAnsiTheme="minorHAnsi" w:cstheme="minorHAnsi"/>
              <w:sz w:val="22"/>
              <w:lang w:val="en-GB"/>
            </w:rPr>
            <w:tab/>
            <w:t>General Practitioner</w:t>
          </w:r>
        </w:p>
        <w:p w14:paraId="46A00E09" w14:textId="77777777" w:rsidR="008A0A9C" w:rsidRPr="008A0A9C" w:rsidRDefault="00000000" w:rsidP="00CE69EB">
          <w:pPr>
            <w:pStyle w:val="NormalIndent"/>
            <w:ind w:left="0" w:firstLine="680"/>
            <w:rPr>
              <w:rFonts w:asciiTheme="minorHAnsi" w:hAnsiTheme="minorHAnsi" w:cstheme="minorHAnsi"/>
              <w:sz w:val="22"/>
              <w:lang w:val="en-GB"/>
            </w:rPr>
          </w:pPr>
          <w:r w:rsidRPr="008A0A9C">
            <w:rPr>
              <w:rFonts w:asciiTheme="minorHAnsi" w:hAnsiTheme="minorHAnsi" w:cstheme="minorHAnsi"/>
              <w:sz w:val="22"/>
              <w:lang w:val="en-GB"/>
            </w:rPr>
            <w:t>FER</w:t>
          </w:r>
          <w:r w:rsidRPr="008A0A9C">
            <w:rPr>
              <w:rFonts w:asciiTheme="minorHAnsi" w:hAnsiTheme="minorHAnsi" w:cstheme="minorHAnsi"/>
              <w:sz w:val="22"/>
              <w:lang w:val="en-GB"/>
            </w:rPr>
            <w:tab/>
          </w:r>
          <w:r w:rsidRPr="008A0A9C">
            <w:rPr>
              <w:rFonts w:asciiTheme="minorHAnsi" w:hAnsiTheme="minorHAnsi" w:cstheme="minorHAnsi"/>
              <w:sz w:val="22"/>
              <w:lang w:val="en-GB"/>
            </w:rPr>
            <w:tab/>
            <w:t>Frozen Embryo Replacement</w:t>
          </w:r>
        </w:p>
        <w:p w14:paraId="054752A1" w14:textId="77777777" w:rsidR="008A0A9C" w:rsidRPr="008A0A9C" w:rsidRDefault="00000000" w:rsidP="00CE69EB">
          <w:pPr>
            <w:pStyle w:val="NormalIndent"/>
            <w:ind w:left="0" w:firstLine="680"/>
            <w:rPr>
              <w:rFonts w:asciiTheme="minorHAnsi" w:hAnsiTheme="minorHAnsi" w:cstheme="minorHAnsi"/>
              <w:sz w:val="22"/>
              <w:lang w:val="en-GB"/>
            </w:rPr>
          </w:pPr>
          <w:r w:rsidRPr="008A0A9C">
            <w:rPr>
              <w:rFonts w:asciiTheme="minorHAnsi" w:hAnsiTheme="minorHAnsi" w:cstheme="minorHAnsi"/>
              <w:sz w:val="22"/>
              <w:lang w:val="en-GB"/>
            </w:rPr>
            <w:t>PGT</w:t>
          </w:r>
          <w:r w:rsidRPr="008A0A9C">
            <w:rPr>
              <w:rFonts w:asciiTheme="minorHAnsi" w:hAnsiTheme="minorHAnsi" w:cstheme="minorHAnsi"/>
              <w:sz w:val="22"/>
              <w:lang w:val="en-GB"/>
            </w:rPr>
            <w:tab/>
          </w:r>
          <w:r w:rsidRPr="008A0A9C">
            <w:rPr>
              <w:rFonts w:asciiTheme="minorHAnsi" w:hAnsiTheme="minorHAnsi" w:cstheme="minorHAnsi"/>
              <w:sz w:val="22"/>
              <w:lang w:val="en-GB"/>
            </w:rPr>
            <w:tab/>
            <w:t>Pre Implantation Genetic Testing</w:t>
          </w:r>
        </w:p>
        <w:p w14:paraId="1C39986C" w14:textId="77777777" w:rsidR="008F3AAA" w:rsidRPr="005A2A5F" w:rsidRDefault="00000000" w:rsidP="004001BB">
          <w:pPr>
            <w:rPr>
              <w:rFonts w:cstheme="minorHAnsi"/>
            </w:rPr>
          </w:pPr>
          <w:r w:rsidRPr="005A2A5F">
            <w:rPr>
              <w:rFonts w:cstheme="minorHAnsi"/>
            </w:rPr>
            <w:t xml:space="preserve"> </w:t>
          </w:r>
        </w:p>
        <w:p w14:paraId="689927F8" w14:textId="77777777" w:rsidR="006A14BC" w:rsidRPr="00275D44" w:rsidRDefault="00000000" w:rsidP="00263D55">
          <w:pPr>
            <w:pStyle w:val="Heading4"/>
            <w:numPr>
              <w:ilvl w:val="0"/>
              <w:numId w:val="35"/>
            </w:numPr>
          </w:pPr>
          <w:r w:rsidRPr="00275D44">
            <w:t xml:space="preserve">Responsibilities  </w:t>
          </w:r>
        </w:p>
        <w:p w14:paraId="569F52E6" w14:textId="77777777" w:rsidR="006A14BC" w:rsidRDefault="00000000" w:rsidP="000A39DB">
          <w:pPr>
            <w:pStyle w:val="ListParagraph"/>
            <w:numPr>
              <w:ilvl w:val="6"/>
              <w:numId w:val="17"/>
            </w:numPr>
            <w:spacing w:after="40"/>
          </w:pPr>
          <w:r w:rsidRPr="00ED4B96">
            <w:rPr>
              <w:rStyle w:val="Heading5Char"/>
            </w:rPr>
            <w:t>General Manager</w:t>
          </w:r>
          <w:r>
            <w:t xml:space="preserve"> </w:t>
          </w:r>
        </w:p>
        <w:p w14:paraId="393C1A6C" w14:textId="77777777" w:rsidR="006A14BC" w:rsidRDefault="00000000" w:rsidP="00CE69EB">
          <w:pPr>
            <w:ind w:firstLine="720"/>
          </w:pPr>
          <w:r>
            <w:t>The General Manager (GM) is accountable for the implementation of this clinic-wide process</w:t>
          </w:r>
          <w:r w:rsidR="008C70AB">
            <w:t>.</w:t>
          </w:r>
        </w:p>
        <w:p w14:paraId="51CE650B" w14:textId="77777777" w:rsidR="006A14BC" w:rsidRPr="000A39DB" w:rsidRDefault="00000000" w:rsidP="00CE69EB">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76073F98" w14:textId="77777777" w:rsidR="00EC718B" w:rsidRDefault="00000000" w:rsidP="00CE69EB">
          <w:pPr>
            <w:pStyle w:val="ListParagraph"/>
            <w:spacing w:after="40"/>
            <w:ind w:left="709"/>
          </w:pPr>
          <w:r w:rsidRPr="00EC718B">
            <w:t>The Laboratory Lead is responsible for ensuring that current practice is line with this SOP, all staff have been trained appropriately and signed off competent to enable them to work safely and ensure patients safety at all times. The Laboratory Lead is also responsible for ensuring that all non-compliance with this SOP, or incidents occurring are properly investigated and any corrective action taken. They are also responsible for auditing compliance to this SOP.</w:t>
          </w:r>
        </w:p>
        <w:p w14:paraId="0F1F99F1" w14:textId="77777777" w:rsidR="000A39DB" w:rsidRDefault="00000000" w:rsidP="00CE69EB">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4A615F6F" w14:textId="77777777" w:rsidR="008F3AAA" w:rsidRDefault="00000000" w:rsidP="00CE69EB">
          <w:pPr>
            <w:pStyle w:val="ListParagraph"/>
            <w:spacing w:after="40"/>
            <w:ind w:left="709"/>
          </w:pPr>
          <w:r w:rsidRPr="008F3AAA">
            <w:t>The Quality Manager is responsible for ensuring that all staff are aware of and comply with the requirements specified in this document.</w:t>
          </w:r>
          <w:r>
            <w:t xml:space="preserve"> </w:t>
          </w:r>
          <w:r w:rsidRPr="008F3AAA">
            <w:t>The QM is also responsible for ensuring all non-compliance with this SOP, or incidents occurring are properly investigated and any corrective action taken is recorded on QPulse.</w:t>
          </w:r>
        </w:p>
        <w:p w14:paraId="1496F799" w14:textId="77777777" w:rsidR="000A39DB" w:rsidRDefault="00000000" w:rsidP="00CE69EB">
          <w:pPr>
            <w:pStyle w:val="ListParagraph"/>
            <w:numPr>
              <w:ilvl w:val="6"/>
              <w:numId w:val="17"/>
            </w:numPr>
            <w:spacing w:after="40"/>
          </w:pPr>
          <w:r>
            <w:rPr>
              <w:rStyle w:val="Heading5Char"/>
            </w:rPr>
            <w:t xml:space="preserve">All Staff </w:t>
          </w:r>
        </w:p>
        <w:p w14:paraId="7EA56CFD" w14:textId="77777777" w:rsidR="006A14BC" w:rsidRDefault="00000000" w:rsidP="00CE69EB">
          <w:pPr>
            <w:ind w:left="680"/>
          </w:pPr>
          <w:r w:rsidRPr="008F3AAA">
            <w:t>A</w:t>
          </w:r>
          <w:r>
            <w:t>ll staff a</w:t>
          </w:r>
          <w:r w:rsidRPr="008F3AAA">
            <w:t>re responsible for following the process laid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 up the outcome of any reported incidents/non-conformities.</w:t>
          </w:r>
        </w:p>
        <w:p w14:paraId="2B531FE5" w14:textId="77777777" w:rsidR="00EC718B" w:rsidRDefault="00EC718B" w:rsidP="008F3AAA">
          <w:pPr>
            <w:ind w:left="680"/>
            <w:jc w:val="left"/>
          </w:pPr>
        </w:p>
        <w:p w14:paraId="2EFB62F1" w14:textId="77777777" w:rsidR="004001BB" w:rsidRDefault="004001BB" w:rsidP="00220F3F">
          <w:pPr>
            <w:jc w:val="left"/>
          </w:pPr>
        </w:p>
        <w:p w14:paraId="7D0F8DB7" w14:textId="77777777" w:rsidR="005A2A5F" w:rsidRPr="00EC718B" w:rsidRDefault="00000000" w:rsidP="005A2A5F">
          <w:pPr>
            <w:pStyle w:val="Heading4"/>
            <w:numPr>
              <w:ilvl w:val="0"/>
              <w:numId w:val="35"/>
            </w:numPr>
          </w:pPr>
          <w:r>
            <w:lastRenderedPageBreak/>
            <w:t xml:space="preserve">Procedure  </w:t>
          </w:r>
        </w:p>
        <w:p w14:paraId="58BCA156" w14:textId="77777777" w:rsidR="00D91B07" w:rsidRDefault="00000000" w:rsidP="00A33007">
          <w:pPr>
            <w:pStyle w:val="Heading5"/>
          </w:pPr>
          <w:r>
            <w:t>5.1</w:t>
          </w:r>
          <w:r>
            <w:tab/>
          </w:r>
          <w:r w:rsidR="008A0A9C">
            <w:t xml:space="preserve">Patient Communication </w:t>
          </w:r>
          <w:r>
            <w:t>Overview</w:t>
          </w:r>
        </w:p>
        <w:p w14:paraId="578643D2" w14:textId="77777777" w:rsidR="00A33007" w:rsidRPr="00A33007" w:rsidRDefault="00000000" w:rsidP="00A33007">
          <w:pPr>
            <w:ind w:left="720"/>
            <w:rPr>
              <w:rFonts w:cstheme="minorHAnsi"/>
            </w:rPr>
          </w:pPr>
          <w:r w:rsidRPr="00A33007">
            <w:rPr>
              <w:rFonts w:cstheme="minorHAnsi"/>
            </w:rPr>
            <w:t>Prior to providing any information to a patient(s) regarding their treatment, the patient’s identity must be ‘positively’ confirmed using three identifiers.   Request their full name and date of birth plus the first line of their address/telephone number</w:t>
          </w:r>
          <w:r>
            <w:rPr>
              <w:rFonts w:cstheme="minorHAnsi"/>
            </w:rPr>
            <w:t>/</w:t>
          </w:r>
          <w:r w:rsidRPr="00A33007">
            <w:rPr>
              <w:rFonts w:cstheme="minorHAnsi"/>
            </w:rPr>
            <w:t>postcode</w:t>
          </w:r>
          <w:r>
            <w:rPr>
              <w:rFonts w:cstheme="minorHAnsi"/>
            </w:rPr>
            <w:t xml:space="preserve"> or </w:t>
          </w:r>
          <w:r w:rsidR="007A68A4">
            <w:rPr>
              <w:rFonts w:cstheme="minorHAnsi"/>
            </w:rPr>
            <w:t>partner’s</w:t>
          </w:r>
          <w:r>
            <w:rPr>
              <w:rFonts w:cstheme="minorHAnsi"/>
            </w:rPr>
            <w:t xml:space="preserve"> full name</w:t>
          </w:r>
          <w:r w:rsidRPr="00A33007">
            <w:rPr>
              <w:rFonts w:cstheme="minorHAnsi"/>
            </w:rPr>
            <w:t>.  Cross reference this to the patient’s laboratory record/Ideas file to ensure it is correct before providing any information.</w:t>
          </w:r>
        </w:p>
        <w:p w14:paraId="54E4B87D" w14:textId="77777777" w:rsidR="00A33007" w:rsidRPr="00A33007" w:rsidRDefault="00000000" w:rsidP="00A33007">
          <w:pPr>
            <w:ind w:left="720"/>
            <w:rPr>
              <w:rFonts w:cstheme="minorHAnsi"/>
            </w:rPr>
          </w:pPr>
          <w:r w:rsidRPr="00A33007">
            <w:rPr>
              <w:rFonts w:cstheme="minorHAnsi"/>
            </w:rPr>
            <w:t>Laboratory information should be delivered clearly, accurately and with empathy.</w:t>
          </w:r>
        </w:p>
        <w:p w14:paraId="65866E25" w14:textId="77777777" w:rsidR="00A33007" w:rsidRPr="00A33007" w:rsidRDefault="00000000" w:rsidP="00A33007">
          <w:pPr>
            <w:ind w:left="720"/>
            <w:rPr>
              <w:rFonts w:cstheme="minorHAnsi"/>
            </w:rPr>
          </w:pPr>
          <w:r w:rsidRPr="00A33007">
            <w:rPr>
              <w:rFonts w:cstheme="minorHAnsi"/>
            </w:rPr>
            <w:t xml:space="preserve">In the event that there is ‘bad news’, take care to deliver the information sensitively and allow the patient to ask questions. Remind the patient that we provide a counselling service and offer a review appointment if the patient wishes.  Alternatively, the patient may prefer to call back at a later point when they feel ready to speak.  </w:t>
          </w:r>
        </w:p>
        <w:p w14:paraId="713C805E" w14:textId="77777777" w:rsidR="00A33007" w:rsidRPr="00A33007" w:rsidRDefault="00000000" w:rsidP="00A33007">
          <w:pPr>
            <w:ind w:left="720"/>
            <w:rPr>
              <w:rFonts w:cstheme="minorHAnsi"/>
            </w:rPr>
          </w:pPr>
          <w:r w:rsidRPr="00A33007">
            <w:rPr>
              <w:rFonts w:cstheme="minorHAnsi"/>
            </w:rPr>
            <w:t>Details of the information provided to patients must be recorded in the patient’s laboratory notes or on the patients IDEAs file as a progress note</w:t>
          </w:r>
          <w:r>
            <w:rPr>
              <w:rFonts w:cstheme="minorHAnsi"/>
            </w:rPr>
            <w:t>.</w:t>
          </w:r>
        </w:p>
        <w:p w14:paraId="39158AD0" w14:textId="77777777" w:rsidR="00A33007" w:rsidRDefault="00000000" w:rsidP="00A33007">
          <w:pPr>
            <w:ind w:left="720"/>
            <w:rPr>
              <w:rFonts w:cstheme="minorHAnsi"/>
            </w:rPr>
          </w:pPr>
          <w:r w:rsidRPr="00A33007">
            <w:rPr>
              <w:rFonts w:cstheme="minorHAnsi"/>
            </w:rPr>
            <w:t>If a patient’s treatment plan is changed, for example from IVF to ICSI, the rationale for this decision must be clearly documented in a progress note within the patients IDEAs record.</w:t>
          </w:r>
        </w:p>
        <w:p w14:paraId="0A7B205D" w14:textId="77777777" w:rsidR="00403A6F" w:rsidRPr="00766C76" w:rsidRDefault="00000000" w:rsidP="00A33007">
          <w:pPr>
            <w:ind w:left="720"/>
            <w:rPr>
              <w:rFonts w:cstheme="minorHAnsi"/>
            </w:rPr>
          </w:pPr>
          <w:r w:rsidRPr="00766C76">
            <w:rPr>
              <w:rFonts w:cstheme="minorHAnsi"/>
            </w:rPr>
            <w:t xml:space="preserve">Each patient having a fresh IVF/ICSI cycle should be provided with the </w:t>
          </w:r>
          <w:r w:rsidR="0006183C" w:rsidRPr="00766C76">
            <w:rPr>
              <w:rFonts w:cstheme="minorHAnsi"/>
              <w:b/>
              <w:bCs/>
              <w:color w:val="660045" w:themeColor="accent2"/>
            </w:rPr>
            <w:t>TFP Patient Guide to Embryology (TFP1-INF-EMB-0001)</w:t>
          </w:r>
          <w:r w:rsidR="00083C3E" w:rsidRPr="00766C76">
            <w:rPr>
              <w:rFonts w:cstheme="minorHAnsi"/>
              <w:color w:val="660045" w:themeColor="accent2"/>
            </w:rPr>
            <w:t xml:space="preserve"> </w:t>
          </w:r>
          <w:r w:rsidR="00083C3E" w:rsidRPr="00766C76">
            <w:rPr>
              <w:rFonts w:cstheme="minorHAnsi"/>
            </w:rPr>
            <w:t xml:space="preserve">either just before TVOR or on the day of TVOR.  </w:t>
          </w:r>
        </w:p>
        <w:p w14:paraId="3095383F" w14:textId="77777777" w:rsidR="00083C3E" w:rsidRPr="00766C76" w:rsidRDefault="00000000" w:rsidP="00A33007">
          <w:pPr>
            <w:ind w:left="720"/>
            <w:rPr>
              <w:rFonts w:cstheme="minorHAnsi"/>
            </w:rPr>
          </w:pPr>
          <w:r w:rsidRPr="00766C76">
            <w:rPr>
              <w:rFonts w:cstheme="minorHAnsi"/>
            </w:rPr>
            <w:t xml:space="preserve">Each patient using donor sperm must complete the </w:t>
          </w:r>
          <w:r w:rsidR="00347A54" w:rsidRPr="00766C76">
            <w:rPr>
              <w:rFonts w:cstheme="minorHAnsi"/>
              <w:b/>
              <w:bCs/>
              <w:color w:val="660045" w:themeColor="accent2"/>
            </w:rPr>
            <w:t>TFP Donor Matching Consent</w:t>
          </w:r>
          <w:r w:rsidR="001D549C" w:rsidRPr="00766C76">
            <w:rPr>
              <w:rFonts w:cstheme="minorHAnsi"/>
              <w:b/>
              <w:bCs/>
              <w:color w:val="660045" w:themeColor="accent2"/>
            </w:rPr>
            <w:t xml:space="preserve"> (TFP1-CON-AND-0005)</w:t>
          </w:r>
          <w:r w:rsidR="00F74652" w:rsidRPr="00766C76">
            <w:rPr>
              <w:rFonts w:cstheme="minorHAnsi"/>
              <w:b/>
              <w:bCs/>
              <w:color w:val="660045" w:themeColor="accent2"/>
            </w:rPr>
            <w:t xml:space="preserve"> </w:t>
          </w:r>
          <w:r w:rsidR="00F74652" w:rsidRPr="00766C76">
            <w:rPr>
              <w:rFonts w:cstheme="minorHAnsi"/>
            </w:rPr>
            <w:t>prior to use in treatment.</w:t>
          </w:r>
          <w:r w:rsidR="00C2668C" w:rsidRPr="00766C76">
            <w:rPr>
              <w:rFonts w:cstheme="minorHAnsi"/>
            </w:rPr>
            <w:t xml:space="preserve">  The consent must then be checked by a second witness to ensure the donor code/alias, characteristics and the office only section checks are complete and correct.</w:t>
          </w:r>
        </w:p>
        <w:p w14:paraId="679BA605" w14:textId="77777777" w:rsidR="00A33007" w:rsidRPr="00766C76" w:rsidRDefault="00000000" w:rsidP="00A33007">
          <w:pPr>
            <w:ind w:left="720"/>
            <w:rPr>
              <w:rFonts w:cstheme="minorHAnsi"/>
            </w:rPr>
          </w:pPr>
          <w:r w:rsidRPr="00766C76">
            <w:rPr>
              <w:rFonts w:cstheme="minorHAnsi"/>
            </w:rPr>
            <w:t>At embryo transfer</w:t>
          </w:r>
          <w:r w:rsidR="00DF0946" w:rsidRPr="00766C76">
            <w:rPr>
              <w:rFonts w:cstheme="minorHAnsi"/>
            </w:rPr>
            <w:t xml:space="preserve"> (fresh and frozen)</w:t>
          </w:r>
          <w:r w:rsidRPr="00766C76">
            <w:rPr>
              <w:rFonts w:cstheme="minorHAnsi"/>
            </w:rPr>
            <w:t xml:space="preserve"> the patient must sign for the actual number of embryos that are being transferred.  This must be captured using the </w:t>
          </w:r>
          <w:r w:rsidRPr="00766C76">
            <w:rPr>
              <w:rFonts w:cstheme="minorHAnsi"/>
              <w:b/>
              <w:bCs/>
              <w:color w:val="660045" w:themeColor="accent2"/>
            </w:rPr>
            <w:t>TFP Unified Embryo Transfer Consent (TFP1-CON-EMB-0003)</w:t>
          </w:r>
          <w:r w:rsidR="00DF0946" w:rsidRPr="00766C76">
            <w:rPr>
              <w:rFonts w:cstheme="minorHAnsi"/>
            </w:rPr>
            <w:t>.</w:t>
          </w:r>
        </w:p>
        <w:p w14:paraId="593D058D" w14:textId="77777777" w:rsidR="00A33007" w:rsidRPr="00766C76" w:rsidRDefault="00000000" w:rsidP="00A33007">
          <w:pPr>
            <w:ind w:left="720"/>
            <w:rPr>
              <w:rFonts w:cstheme="minorHAnsi"/>
            </w:rPr>
          </w:pPr>
          <w:r w:rsidRPr="00766C76">
            <w:rPr>
              <w:rFonts w:cstheme="minorHAnsi"/>
            </w:rPr>
            <w:t>Below is a summary of the key stages at which laboratory information is given to patients and what information should be provided as standard.</w:t>
          </w:r>
        </w:p>
        <w:p w14:paraId="150AD61B" w14:textId="77777777" w:rsidR="00C2470E" w:rsidRPr="00A33007" w:rsidRDefault="00000000" w:rsidP="00A33007">
          <w:pPr>
            <w:ind w:left="720"/>
            <w:rPr>
              <w:rFonts w:cstheme="minorHAnsi"/>
            </w:rPr>
          </w:pPr>
          <w:r w:rsidRPr="00766C76">
            <w:rPr>
              <w:rFonts w:cstheme="minorHAnsi"/>
            </w:rPr>
            <w:t>Verbal information provided to patients can also be followed up with a portal message</w:t>
          </w:r>
          <w:r w:rsidR="00004209" w:rsidRPr="00766C76">
            <w:rPr>
              <w:rFonts w:cstheme="minorHAnsi"/>
            </w:rPr>
            <w:t xml:space="preserve"> to ensure the patient has understood the information correctly.</w:t>
          </w:r>
        </w:p>
        <w:p w14:paraId="5BC48227" w14:textId="77777777" w:rsidR="007D329D" w:rsidRPr="00A33007" w:rsidRDefault="00000000" w:rsidP="00A33007">
          <w:pPr>
            <w:ind w:left="720"/>
            <w:rPr>
              <w:rFonts w:cstheme="minorHAnsi"/>
              <w:bCs/>
              <w:u w:val="single"/>
            </w:rPr>
          </w:pPr>
          <w:r w:rsidRPr="00A33007">
            <w:rPr>
              <w:rFonts w:cstheme="minorHAnsi"/>
              <w:bCs/>
              <w:u w:val="single"/>
            </w:rPr>
            <w:t xml:space="preserve">Table 1: Summary of time points information is communicated to patients and what     information should be </w:t>
          </w:r>
          <w:r>
            <w:rPr>
              <w:rFonts w:cstheme="minorHAnsi"/>
              <w:bCs/>
              <w:u w:val="single"/>
            </w:rPr>
            <w:t>provided.</w:t>
          </w:r>
        </w:p>
        <w:p w14:paraId="1CC202CA" w14:textId="77777777" w:rsidR="007D329D" w:rsidRDefault="007D329D" w:rsidP="007D329D">
          <w:pPr>
            <w:rPr>
              <w:rFonts w:ascii="Verdana" w:hAnsi="Verdana"/>
              <w:b/>
              <w:color w:val="565E61"/>
            </w:rPr>
          </w:pPr>
        </w:p>
        <w:tbl>
          <w:tblPr>
            <w:tblStyle w:val="TableGrid"/>
            <w:tblW w:w="9355" w:type="dxa"/>
            <w:tblInd w:w="279" w:type="dxa"/>
            <w:tblLook w:val="04A0" w:firstRow="1" w:lastRow="0" w:firstColumn="1" w:lastColumn="0" w:noHBand="0" w:noVBand="1"/>
          </w:tblPr>
          <w:tblGrid>
            <w:gridCol w:w="3206"/>
            <w:gridCol w:w="6149"/>
          </w:tblGrid>
          <w:tr w:rsidR="00CD0A70" w14:paraId="30DA8A82" w14:textId="77777777" w:rsidTr="007D329D">
            <w:tc>
              <w:tcPr>
                <w:tcW w:w="3206" w:type="dxa"/>
                <w:shd w:val="clear" w:color="auto" w:fill="245980" w:themeFill="text1"/>
              </w:tcPr>
              <w:p w14:paraId="59F1B315" w14:textId="77777777" w:rsidR="007D329D" w:rsidRPr="007D329D" w:rsidRDefault="00000000" w:rsidP="00F3277E">
                <w:pPr>
                  <w:jc w:val="center"/>
                  <w:rPr>
                    <w:rFonts w:cstheme="minorHAnsi"/>
                    <w:b/>
                    <w:color w:val="FFFFFF" w:themeColor="background1"/>
                  </w:rPr>
                </w:pPr>
                <w:r w:rsidRPr="007D329D">
                  <w:rPr>
                    <w:rFonts w:cstheme="minorHAnsi"/>
                    <w:b/>
                    <w:color w:val="FFFFFF" w:themeColor="background1"/>
                  </w:rPr>
                  <w:t>Process/Time Point</w:t>
                </w:r>
              </w:p>
              <w:p w14:paraId="28701335" w14:textId="77777777" w:rsidR="007D329D" w:rsidRPr="007D329D" w:rsidRDefault="007D329D" w:rsidP="00F3277E">
                <w:pPr>
                  <w:rPr>
                    <w:rFonts w:cstheme="minorHAnsi"/>
                    <w:color w:val="FFFFFF" w:themeColor="background1"/>
                  </w:rPr>
                </w:pPr>
              </w:p>
            </w:tc>
            <w:tc>
              <w:tcPr>
                <w:tcW w:w="6149" w:type="dxa"/>
                <w:shd w:val="clear" w:color="auto" w:fill="245980" w:themeFill="text1"/>
              </w:tcPr>
              <w:p w14:paraId="6E9DA547" w14:textId="77777777" w:rsidR="007D329D" w:rsidRPr="007D329D" w:rsidRDefault="00000000" w:rsidP="00F3277E">
                <w:pPr>
                  <w:jc w:val="center"/>
                  <w:rPr>
                    <w:rFonts w:cstheme="minorHAnsi"/>
                    <w:b/>
                    <w:color w:val="FFFFFF" w:themeColor="background1"/>
                  </w:rPr>
                </w:pPr>
                <w:r w:rsidRPr="007D329D">
                  <w:rPr>
                    <w:rFonts w:cstheme="minorHAnsi"/>
                    <w:b/>
                    <w:color w:val="FFFFFF" w:themeColor="background1"/>
                  </w:rPr>
                  <w:t>Information provided</w:t>
                </w:r>
              </w:p>
            </w:tc>
          </w:tr>
          <w:tr w:rsidR="00CD0A70" w14:paraId="6A2291C0" w14:textId="77777777" w:rsidTr="00A33007">
            <w:trPr>
              <w:trHeight w:val="1260"/>
            </w:trPr>
            <w:tc>
              <w:tcPr>
                <w:tcW w:w="3206" w:type="dxa"/>
              </w:tcPr>
              <w:p w14:paraId="4B005E7D" w14:textId="77777777" w:rsidR="007D329D" w:rsidRPr="007D329D" w:rsidRDefault="007D329D" w:rsidP="007D329D">
                <w:pPr>
                  <w:jc w:val="left"/>
                  <w:rPr>
                    <w:rFonts w:cstheme="minorHAnsi"/>
                    <w:b/>
                  </w:rPr>
                </w:pPr>
              </w:p>
              <w:p w14:paraId="6835C344" w14:textId="77777777" w:rsidR="007D329D" w:rsidRPr="007D329D" w:rsidRDefault="00000000" w:rsidP="007D329D">
                <w:pPr>
                  <w:jc w:val="left"/>
                  <w:rPr>
                    <w:rFonts w:cstheme="minorHAnsi"/>
                    <w:b/>
                  </w:rPr>
                </w:pPr>
                <w:r w:rsidRPr="007D329D">
                  <w:rPr>
                    <w:rFonts w:cstheme="minorHAnsi"/>
                    <w:b/>
                  </w:rPr>
                  <w:t>Post TVOR/Semen Prep (information may be provided by the nursing</w:t>
                </w:r>
                <w:r w:rsidR="00A33007">
                  <w:rPr>
                    <w:rFonts w:cstheme="minorHAnsi"/>
                    <w:b/>
                  </w:rPr>
                  <w:t>/clinical</w:t>
                </w:r>
                <w:r w:rsidRPr="007D329D">
                  <w:rPr>
                    <w:rFonts w:cstheme="minorHAnsi"/>
                    <w:b/>
                  </w:rPr>
                  <w:t xml:space="preserve"> team in some clinics)</w:t>
                </w:r>
              </w:p>
              <w:p w14:paraId="7190EA15" w14:textId="77777777" w:rsidR="007D329D" w:rsidRPr="007D329D" w:rsidRDefault="007D329D" w:rsidP="007D329D">
                <w:pPr>
                  <w:jc w:val="left"/>
                  <w:rPr>
                    <w:rFonts w:cstheme="minorHAnsi"/>
                    <w:b/>
                  </w:rPr>
                </w:pPr>
              </w:p>
              <w:p w14:paraId="5F71146C" w14:textId="77777777" w:rsidR="00220F3F" w:rsidRPr="00766C76" w:rsidRDefault="00000000" w:rsidP="00220F3F">
                <w:pPr>
                  <w:jc w:val="left"/>
                  <w:rPr>
                    <w:rFonts w:cstheme="minorHAnsi"/>
                    <w:b/>
                    <w:i/>
                    <w:iCs/>
                    <w:color w:val="660045" w:themeColor="accent2"/>
                  </w:rPr>
                </w:pPr>
                <w:r w:rsidRPr="00766C76">
                  <w:rPr>
                    <w:rFonts w:cstheme="minorHAnsi"/>
                    <w:b/>
                    <w:i/>
                    <w:iCs/>
                    <w:color w:val="660045" w:themeColor="accent2"/>
                  </w:rPr>
                  <w:lastRenderedPageBreak/>
                  <w:t>Document in the laboratory/clinical notes or in a progress note</w:t>
                </w:r>
              </w:p>
              <w:p w14:paraId="1029698D" w14:textId="77777777" w:rsidR="007D329D" w:rsidRPr="007D329D" w:rsidRDefault="007D329D" w:rsidP="00F3277E">
                <w:pPr>
                  <w:rPr>
                    <w:rFonts w:cstheme="minorHAnsi"/>
                    <w:b/>
                  </w:rPr>
                </w:pPr>
              </w:p>
            </w:tc>
            <w:tc>
              <w:tcPr>
                <w:tcW w:w="6149" w:type="dxa"/>
              </w:tcPr>
              <w:p w14:paraId="1FC2F26F" w14:textId="77777777" w:rsidR="007D329D" w:rsidRPr="007D329D" w:rsidRDefault="00000000" w:rsidP="006064AF">
                <w:pPr>
                  <w:pStyle w:val="ListParagraph"/>
                  <w:numPr>
                    <w:ilvl w:val="0"/>
                    <w:numId w:val="46"/>
                  </w:numPr>
                  <w:jc w:val="left"/>
                  <w:rPr>
                    <w:rFonts w:cstheme="minorHAnsi"/>
                  </w:rPr>
                </w:pPr>
                <w:r w:rsidRPr="007D329D">
                  <w:rPr>
                    <w:rFonts w:cstheme="minorHAnsi"/>
                  </w:rPr>
                  <w:lastRenderedPageBreak/>
                  <w:t xml:space="preserve">No. of </w:t>
                </w:r>
                <w:r w:rsidR="00945FB1">
                  <w:rPr>
                    <w:rFonts w:cstheme="minorHAnsi"/>
                  </w:rPr>
                  <w:t>o</w:t>
                </w:r>
                <w:r w:rsidRPr="007D329D">
                  <w:rPr>
                    <w:rFonts w:cstheme="minorHAnsi"/>
                  </w:rPr>
                  <w:t xml:space="preserve">ocytes </w:t>
                </w:r>
                <w:r w:rsidR="00945FB1">
                  <w:rPr>
                    <w:rFonts w:cstheme="minorHAnsi"/>
                  </w:rPr>
                  <w:t>c</w:t>
                </w:r>
                <w:r w:rsidRPr="007D329D">
                  <w:rPr>
                    <w:rFonts w:cstheme="minorHAnsi"/>
                  </w:rPr>
                  <w:t>ollected/</w:t>
                </w:r>
                <w:r w:rsidR="00945FB1">
                  <w:rPr>
                    <w:rFonts w:cstheme="minorHAnsi"/>
                  </w:rPr>
                  <w:t>a</w:t>
                </w:r>
                <w:r w:rsidRPr="007D329D">
                  <w:rPr>
                    <w:rFonts w:cstheme="minorHAnsi"/>
                  </w:rPr>
                  <w:t>llocated</w:t>
                </w:r>
              </w:p>
              <w:p w14:paraId="14DB463F"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Description of </w:t>
                </w:r>
                <w:r w:rsidR="00945FB1">
                  <w:rPr>
                    <w:rFonts w:cstheme="minorHAnsi"/>
                  </w:rPr>
                  <w:t>s</w:t>
                </w:r>
                <w:r w:rsidRPr="007D329D">
                  <w:rPr>
                    <w:rFonts w:cstheme="minorHAnsi"/>
                  </w:rPr>
                  <w:t xml:space="preserve">emen </w:t>
                </w:r>
                <w:r w:rsidR="00945FB1">
                  <w:rPr>
                    <w:rFonts w:cstheme="minorHAnsi"/>
                  </w:rPr>
                  <w:t>p</w:t>
                </w:r>
                <w:r w:rsidRPr="007D329D">
                  <w:rPr>
                    <w:rFonts w:cstheme="minorHAnsi"/>
                  </w:rPr>
                  <w:t>arameters</w:t>
                </w:r>
              </w:p>
              <w:p w14:paraId="3B22A206"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Recommended </w:t>
                </w:r>
                <w:r w:rsidR="00945FB1">
                  <w:rPr>
                    <w:rFonts w:cstheme="minorHAnsi"/>
                  </w:rPr>
                  <w:t>t</w:t>
                </w:r>
                <w:r w:rsidRPr="007D329D">
                  <w:rPr>
                    <w:rFonts w:cstheme="minorHAnsi"/>
                  </w:rPr>
                  <w:t xml:space="preserve">reatment </w:t>
                </w:r>
                <w:r w:rsidR="00945FB1">
                  <w:rPr>
                    <w:rFonts w:cstheme="minorHAnsi"/>
                  </w:rPr>
                  <w:t>t</w:t>
                </w:r>
                <w:r w:rsidRPr="007D329D">
                  <w:rPr>
                    <w:rFonts w:cstheme="minorHAnsi"/>
                  </w:rPr>
                  <w:t>ype &amp;</w:t>
                </w:r>
                <w:r w:rsidR="00945FB1">
                  <w:rPr>
                    <w:rFonts w:cstheme="minorHAnsi"/>
                  </w:rPr>
                  <w:t xml:space="preserve"> r</w:t>
                </w:r>
                <w:r w:rsidRPr="007D329D">
                  <w:rPr>
                    <w:rFonts w:cstheme="minorHAnsi"/>
                  </w:rPr>
                  <w:t>ationale</w:t>
                </w:r>
              </w:p>
              <w:p w14:paraId="3AAE906E"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Average </w:t>
                </w:r>
                <w:r w:rsidR="00945FB1">
                  <w:rPr>
                    <w:rFonts w:cstheme="minorHAnsi"/>
                  </w:rPr>
                  <w:t>m</w:t>
                </w:r>
                <w:r w:rsidRPr="007D329D">
                  <w:rPr>
                    <w:rFonts w:cstheme="minorHAnsi"/>
                  </w:rPr>
                  <w:t xml:space="preserve">aturity </w:t>
                </w:r>
                <w:r w:rsidR="00945FB1">
                  <w:rPr>
                    <w:rFonts w:cstheme="minorHAnsi"/>
                  </w:rPr>
                  <w:t>r</w:t>
                </w:r>
                <w:r w:rsidRPr="007D329D">
                  <w:rPr>
                    <w:rFonts w:cstheme="minorHAnsi"/>
                  </w:rPr>
                  <w:t>ates</w:t>
                </w:r>
              </w:p>
              <w:p w14:paraId="55E7940A"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Average </w:t>
                </w:r>
                <w:r w:rsidR="00945FB1">
                  <w:rPr>
                    <w:rFonts w:cstheme="minorHAnsi"/>
                  </w:rPr>
                  <w:t>f</w:t>
                </w:r>
                <w:r w:rsidRPr="007D329D">
                  <w:rPr>
                    <w:rFonts w:cstheme="minorHAnsi"/>
                  </w:rPr>
                  <w:t xml:space="preserve">ertilisation </w:t>
                </w:r>
                <w:r w:rsidR="00945FB1">
                  <w:rPr>
                    <w:rFonts w:cstheme="minorHAnsi"/>
                  </w:rPr>
                  <w:t>r</w:t>
                </w:r>
                <w:r w:rsidRPr="007D329D">
                  <w:rPr>
                    <w:rFonts w:cstheme="minorHAnsi"/>
                  </w:rPr>
                  <w:t>ates</w:t>
                </w:r>
              </w:p>
              <w:p w14:paraId="302739CC"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Average % </w:t>
                </w:r>
                <w:r w:rsidR="00945FB1">
                  <w:rPr>
                    <w:rFonts w:cstheme="minorHAnsi"/>
                  </w:rPr>
                  <w:t>e</w:t>
                </w:r>
                <w:r w:rsidRPr="007D329D">
                  <w:rPr>
                    <w:rFonts w:cstheme="minorHAnsi"/>
                  </w:rPr>
                  <w:t xml:space="preserve">mbryos </w:t>
                </w:r>
                <w:r w:rsidR="00945FB1">
                  <w:rPr>
                    <w:rFonts w:cstheme="minorHAnsi"/>
                  </w:rPr>
                  <w:t>r</w:t>
                </w:r>
                <w:r w:rsidRPr="007D329D">
                  <w:rPr>
                    <w:rFonts w:cstheme="minorHAnsi"/>
                  </w:rPr>
                  <w:t xml:space="preserve">eaching Grade A-F on </w:t>
                </w:r>
                <w:r w:rsidR="00945FB1">
                  <w:rPr>
                    <w:rFonts w:cstheme="minorHAnsi"/>
                  </w:rPr>
                  <w:t>d</w:t>
                </w:r>
                <w:r w:rsidRPr="007D329D">
                  <w:rPr>
                    <w:rFonts w:cstheme="minorHAnsi"/>
                  </w:rPr>
                  <w:t>ay 5</w:t>
                </w:r>
              </w:p>
              <w:p w14:paraId="6BE10BBE"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Risk of </w:t>
                </w:r>
                <w:r w:rsidR="00945FB1">
                  <w:rPr>
                    <w:rFonts w:cstheme="minorHAnsi"/>
                  </w:rPr>
                  <w:t>f</w:t>
                </w:r>
                <w:r w:rsidRPr="007D329D">
                  <w:rPr>
                    <w:rFonts w:cstheme="minorHAnsi"/>
                  </w:rPr>
                  <w:t xml:space="preserve">ailed </w:t>
                </w:r>
                <w:r w:rsidR="00945FB1">
                  <w:rPr>
                    <w:rFonts w:cstheme="minorHAnsi"/>
                  </w:rPr>
                  <w:t>f</w:t>
                </w:r>
                <w:r w:rsidRPr="007D329D">
                  <w:rPr>
                    <w:rFonts w:cstheme="minorHAnsi"/>
                  </w:rPr>
                  <w:t>ertilisation/</w:t>
                </w:r>
                <w:r w:rsidR="00945FB1">
                  <w:rPr>
                    <w:rFonts w:cstheme="minorHAnsi"/>
                  </w:rPr>
                  <w:t>f</w:t>
                </w:r>
                <w:r w:rsidRPr="007D329D">
                  <w:rPr>
                    <w:rFonts w:cstheme="minorHAnsi"/>
                  </w:rPr>
                  <w:t xml:space="preserve">ailed Day 5 </w:t>
                </w:r>
                <w:r w:rsidR="00945FB1">
                  <w:rPr>
                    <w:rFonts w:cstheme="minorHAnsi"/>
                  </w:rPr>
                  <w:t>d</w:t>
                </w:r>
                <w:r w:rsidRPr="007D329D">
                  <w:rPr>
                    <w:rFonts w:cstheme="minorHAnsi"/>
                  </w:rPr>
                  <w:t>evelopment</w:t>
                </w:r>
              </w:p>
              <w:p w14:paraId="338C608D" w14:textId="77777777" w:rsidR="007D329D" w:rsidRPr="007D329D" w:rsidRDefault="00000000" w:rsidP="006064AF">
                <w:pPr>
                  <w:pStyle w:val="ListParagraph"/>
                  <w:numPr>
                    <w:ilvl w:val="0"/>
                    <w:numId w:val="46"/>
                  </w:numPr>
                  <w:jc w:val="left"/>
                  <w:rPr>
                    <w:rFonts w:cstheme="minorHAnsi"/>
                  </w:rPr>
                </w:pPr>
                <w:r w:rsidRPr="007D329D">
                  <w:rPr>
                    <w:rFonts w:cstheme="minorHAnsi"/>
                  </w:rPr>
                  <w:lastRenderedPageBreak/>
                  <w:t xml:space="preserve">Discuss any </w:t>
                </w:r>
                <w:r w:rsidR="00945FB1">
                  <w:rPr>
                    <w:rFonts w:cstheme="minorHAnsi"/>
                  </w:rPr>
                  <w:t>m</w:t>
                </w:r>
                <w:r w:rsidRPr="007D329D">
                  <w:rPr>
                    <w:rFonts w:cstheme="minorHAnsi"/>
                  </w:rPr>
                  <w:t xml:space="preserve">odifying </w:t>
                </w:r>
                <w:r w:rsidR="00945FB1">
                  <w:rPr>
                    <w:rFonts w:cstheme="minorHAnsi"/>
                  </w:rPr>
                  <w:t>f</w:t>
                </w:r>
                <w:r w:rsidRPr="007D329D">
                  <w:rPr>
                    <w:rFonts w:cstheme="minorHAnsi"/>
                  </w:rPr>
                  <w:t xml:space="preserve">actors to </w:t>
                </w:r>
                <w:r w:rsidR="00945FB1">
                  <w:rPr>
                    <w:rFonts w:cstheme="minorHAnsi"/>
                  </w:rPr>
                  <w:t>a</w:t>
                </w:r>
                <w:r w:rsidRPr="007D329D">
                  <w:rPr>
                    <w:rFonts w:cstheme="minorHAnsi"/>
                  </w:rPr>
                  <w:t xml:space="preserve">verages above ie. Risk of </w:t>
                </w:r>
                <w:r w:rsidR="00945FB1">
                  <w:rPr>
                    <w:rFonts w:cstheme="minorHAnsi"/>
                  </w:rPr>
                  <w:t>f</w:t>
                </w:r>
                <w:r w:rsidRPr="007D329D">
                  <w:rPr>
                    <w:rFonts w:cstheme="minorHAnsi"/>
                  </w:rPr>
                  <w:t>ailed fert with low egg yield</w:t>
                </w:r>
              </w:p>
              <w:p w14:paraId="2B60C3B0"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Confirm whether ET or </w:t>
                </w:r>
                <w:r w:rsidR="00945FB1">
                  <w:rPr>
                    <w:rFonts w:cstheme="minorHAnsi"/>
                  </w:rPr>
                  <w:t>f</w:t>
                </w:r>
                <w:r w:rsidRPr="007D329D">
                  <w:rPr>
                    <w:rFonts w:cstheme="minorHAnsi"/>
                  </w:rPr>
                  <w:t xml:space="preserve">reeze </w:t>
                </w:r>
                <w:r w:rsidR="00945FB1">
                  <w:rPr>
                    <w:rFonts w:cstheme="minorHAnsi"/>
                  </w:rPr>
                  <w:t>a</w:t>
                </w:r>
                <w:r w:rsidRPr="007D329D">
                  <w:rPr>
                    <w:rFonts w:cstheme="minorHAnsi"/>
                  </w:rPr>
                  <w:t>ll is planned</w:t>
                </w:r>
              </w:p>
              <w:p w14:paraId="3A3FEED6" w14:textId="77777777" w:rsidR="007D329D" w:rsidRPr="007D329D" w:rsidRDefault="00000000" w:rsidP="006064AF">
                <w:pPr>
                  <w:pStyle w:val="ListParagraph"/>
                  <w:numPr>
                    <w:ilvl w:val="0"/>
                    <w:numId w:val="46"/>
                  </w:numPr>
                  <w:jc w:val="left"/>
                  <w:rPr>
                    <w:rFonts w:cstheme="minorHAnsi"/>
                  </w:rPr>
                </w:pPr>
                <w:r w:rsidRPr="007D329D">
                  <w:rPr>
                    <w:rFonts w:cstheme="minorHAnsi"/>
                  </w:rPr>
                  <w:t>Discuss PGT process and potential outcomes</w:t>
                </w:r>
              </w:p>
              <w:p w14:paraId="41BA4E8D"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Discus preferred No. of </w:t>
                </w:r>
                <w:r w:rsidR="00945FB1">
                  <w:rPr>
                    <w:rFonts w:cstheme="minorHAnsi"/>
                  </w:rPr>
                  <w:t>e</w:t>
                </w:r>
                <w:r w:rsidRPr="007D329D">
                  <w:rPr>
                    <w:rFonts w:cstheme="minorHAnsi"/>
                  </w:rPr>
                  <w:t xml:space="preserve">mbryos for </w:t>
                </w:r>
                <w:r w:rsidR="00945FB1">
                  <w:rPr>
                    <w:rFonts w:cstheme="minorHAnsi"/>
                  </w:rPr>
                  <w:t>e</w:t>
                </w:r>
                <w:r w:rsidRPr="007D329D">
                  <w:rPr>
                    <w:rFonts w:cstheme="minorHAnsi"/>
                  </w:rPr>
                  <w:t xml:space="preserve">mbryo </w:t>
                </w:r>
                <w:r w:rsidR="00945FB1">
                  <w:rPr>
                    <w:rFonts w:cstheme="minorHAnsi"/>
                  </w:rPr>
                  <w:t>t</w:t>
                </w:r>
                <w:r w:rsidRPr="007D329D">
                  <w:rPr>
                    <w:rFonts w:cstheme="minorHAnsi"/>
                  </w:rPr>
                  <w:t>ransfer</w:t>
                </w:r>
              </w:p>
              <w:p w14:paraId="236443A7"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Discuss </w:t>
                </w:r>
                <w:r w:rsidR="00945FB1">
                  <w:rPr>
                    <w:rFonts w:cstheme="minorHAnsi"/>
                  </w:rPr>
                  <w:t>l</w:t>
                </w:r>
                <w:r w:rsidRPr="007D329D">
                  <w:rPr>
                    <w:rFonts w:cstheme="minorHAnsi"/>
                  </w:rPr>
                  <w:t>ocal eSET policy and NHS funding stipulations if applicable</w:t>
                </w:r>
              </w:p>
              <w:p w14:paraId="58841BA2"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 of Patients that have </w:t>
                </w:r>
                <w:r w:rsidR="00945FB1">
                  <w:rPr>
                    <w:rFonts w:cstheme="minorHAnsi"/>
                  </w:rPr>
                  <w:t>s</w:t>
                </w:r>
                <w:r w:rsidRPr="007D329D">
                  <w:rPr>
                    <w:rFonts w:cstheme="minorHAnsi"/>
                  </w:rPr>
                  <w:t xml:space="preserve">urplus </w:t>
                </w:r>
                <w:r w:rsidR="00945FB1">
                  <w:rPr>
                    <w:rFonts w:cstheme="minorHAnsi"/>
                  </w:rPr>
                  <w:t>e</w:t>
                </w:r>
                <w:r w:rsidRPr="007D329D">
                  <w:rPr>
                    <w:rFonts w:cstheme="minorHAnsi"/>
                  </w:rPr>
                  <w:t xml:space="preserve">mbryos </w:t>
                </w:r>
                <w:r w:rsidR="00945FB1">
                  <w:rPr>
                    <w:rFonts w:cstheme="minorHAnsi"/>
                  </w:rPr>
                  <w:t>f</w:t>
                </w:r>
                <w:r w:rsidRPr="007D329D">
                  <w:rPr>
                    <w:rFonts w:cstheme="minorHAnsi"/>
                  </w:rPr>
                  <w:t>rozen</w:t>
                </w:r>
              </w:p>
              <w:p w14:paraId="5F24F802"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Confirm </w:t>
                </w:r>
                <w:r w:rsidR="00945FB1">
                  <w:rPr>
                    <w:rFonts w:cstheme="minorHAnsi"/>
                  </w:rPr>
                  <w:t xml:space="preserve">which add-ons will be used i.e </w:t>
                </w:r>
                <w:r w:rsidRPr="007D329D">
                  <w:rPr>
                    <w:rFonts w:cstheme="minorHAnsi"/>
                  </w:rPr>
                  <w:t>TL/Glue/AH</w:t>
                </w:r>
              </w:p>
              <w:p w14:paraId="284B3C9F" w14:textId="77777777" w:rsidR="007D329D" w:rsidRPr="007D329D" w:rsidRDefault="00000000" w:rsidP="006064AF">
                <w:pPr>
                  <w:pStyle w:val="ListParagraph"/>
                  <w:numPr>
                    <w:ilvl w:val="0"/>
                    <w:numId w:val="46"/>
                  </w:numPr>
                  <w:jc w:val="left"/>
                  <w:rPr>
                    <w:rFonts w:cstheme="minorHAnsi"/>
                  </w:rPr>
                </w:pPr>
                <w:r w:rsidRPr="007D329D">
                  <w:rPr>
                    <w:rFonts w:cstheme="minorHAnsi"/>
                  </w:rPr>
                  <w:t>Confirm time/preferred contact number for the fertilisation check call</w:t>
                </w:r>
              </w:p>
              <w:p w14:paraId="696155B5"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Confirmation of Progesterone start date &amp; </w:t>
                </w:r>
                <w:r w:rsidR="00945FB1">
                  <w:rPr>
                    <w:rFonts w:cstheme="minorHAnsi"/>
                  </w:rPr>
                  <w:t>i</w:t>
                </w:r>
                <w:r w:rsidRPr="007D329D">
                  <w:rPr>
                    <w:rFonts w:cstheme="minorHAnsi"/>
                  </w:rPr>
                  <w:t>nstructions (optional)</w:t>
                </w:r>
              </w:p>
              <w:p w14:paraId="5621F890" w14:textId="77777777" w:rsidR="007D329D" w:rsidRDefault="00000000" w:rsidP="006064AF">
                <w:pPr>
                  <w:pStyle w:val="ListParagraph"/>
                  <w:numPr>
                    <w:ilvl w:val="0"/>
                    <w:numId w:val="46"/>
                  </w:numPr>
                  <w:jc w:val="left"/>
                  <w:rPr>
                    <w:rFonts w:cstheme="minorHAnsi"/>
                  </w:rPr>
                </w:pPr>
                <w:r w:rsidRPr="007D329D">
                  <w:rPr>
                    <w:rFonts w:cstheme="minorHAnsi"/>
                  </w:rPr>
                  <w:t>Ask the patient if they have any questions or are unsure about any of information provided</w:t>
                </w:r>
              </w:p>
              <w:p w14:paraId="70499728" w14:textId="77777777" w:rsidR="00931DF0" w:rsidRPr="007D329D" w:rsidRDefault="00000000" w:rsidP="006064AF">
                <w:pPr>
                  <w:pStyle w:val="ListParagraph"/>
                  <w:numPr>
                    <w:ilvl w:val="0"/>
                    <w:numId w:val="46"/>
                  </w:numPr>
                  <w:jc w:val="left"/>
                  <w:rPr>
                    <w:rFonts w:cstheme="minorHAnsi"/>
                  </w:rPr>
                </w:pPr>
                <w:r>
                  <w:rPr>
                    <w:rFonts w:cstheme="minorHAnsi"/>
                  </w:rPr>
                  <w:t xml:space="preserve">Provide the </w:t>
                </w:r>
                <w:r w:rsidRPr="00DF0946">
                  <w:rPr>
                    <w:rFonts w:cstheme="minorHAnsi"/>
                    <w:b/>
                    <w:bCs/>
                    <w:color w:val="660045" w:themeColor="accent2"/>
                  </w:rPr>
                  <w:t>TFP Patient Guide to Embryology (TFP1-INF-EMB-0001)</w:t>
                </w:r>
                <w:r>
                  <w:rPr>
                    <w:rFonts w:cstheme="minorHAnsi"/>
                    <w:b/>
                    <w:bCs/>
                    <w:color w:val="660045" w:themeColor="accent2"/>
                  </w:rPr>
                  <w:t xml:space="preserve"> </w:t>
                </w:r>
                <w:r w:rsidRPr="007B53FD">
                  <w:rPr>
                    <w:rFonts w:cstheme="minorHAnsi"/>
                  </w:rPr>
                  <w:t>if not alread</w:t>
                </w:r>
                <w:r w:rsidR="007B53FD" w:rsidRPr="007B53FD">
                  <w:rPr>
                    <w:rFonts w:cstheme="minorHAnsi"/>
                  </w:rPr>
                  <w:t>y given to the patient</w:t>
                </w:r>
              </w:p>
              <w:p w14:paraId="5238DA7B" w14:textId="77777777" w:rsidR="007D329D" w:rsidRPr="007D329D" w:rsidRDefault="007D329D" w:rsidP="006064AF">
                <w:pPr>
                  <w:jc w:val="left"/>
                  <w:rPr>
                    <w:rFonts w:cstheme="minorHAnsi"/>
                  </w:rPr>
                </w:pPr>
              </w:p>
            </w:tc>
          </w:tr>
          <w:tr w:rsidR="00CD0A70" w14:paraId="4B7BABDB" w14:textId="77777777" w:rsidTr="00F3277E">
            <w:tc>
              <w:tcPr>
                <w:tcW w:w="3206" w:type="dxa"/>
              </w:tcPr>
              <w:p w14:paraId="4B3E5043" w14:textId="77777777" w:rsidR="007D329D" w:rsidRPr="007D329D" w:rsidRDefault="007D329D" w:rsidP="00F3277E">
                <w:pPr>
                  <w:rPr>
                    <w:rFonts w:cstheme="minorHAnsi"/>
                    <w:b/>
                  </w:rPr>
                </w:pPr>
              </w:p>
              <w:p w14:paraId="3099E831" w14:textId="77777777" w:rsidR="007D329D" w:rsidRPr="007D329D" w:rsidRDefault="00000000" w:rsidP="00F3277E">
                <w:pPr>
                  <w:rPr>
                    <w:rFonts w:cstheme="minorHAnsi"/>
                    <w:b/>
                  </w:rPr>
                </w:pPr>
                <w:r w:rsidRPr="007D329D">
                  <w:rPr>
                    <w:rFonts w:cstheme="minorHAnsi"/>
                    <w:b/>
                  </w:rPr>
                  <w:t>Fertilisation Check</w:t>
                </w:r>
              </w:p>
              <w:p w14:paraId="1B6D6F14" w14:textId="77777777" w:rsidR="007D329D" w:rsidRPr="007D329D" w:rsidRDefault="007D329D" w:rsidP="00F3277E">
                <w:pPr>
                  <w:rPr>
                    <w:rFonts w:cstheme="minorHAnsi"/>
                    <w:b/>
                  </w:rPr>
                </w:pPr>
              </w:p>
              <w:p w14:paraId="504B0C7C" w14:textId="77777777" w:rsidR="007D329D" w:rsidRPr="007D329D" w:rsidRDefault="007D329D" w:rsidP="00F3277E">
                <w:pPr>
                  <w:rPr>
                    <w:rFonts w:cstheme="minorHAnsi"/>
                    <w:b/>
                  </w:rPr>
                </w:pPr>
              </w:p>
              <w:p w14:paraId="6A2AD00E" w14:textId="77777777" w:rsidR="00220F3F" w:rsidRPr="00766C76" w:rsidRDefault="00000000" w:rsidP="00220F3F">
                <w:pPr>
                  <w:jc w:val="left"/>
                  <w:rPr>
                    <w:rFonts w:cstheme="minorHAnsi"/>
                    <w:b/>
                    <w:i/>
                    <w:iCs/>
                    <w:color w:val="660045" w:themeColor="accent2"/>
                  </w:rPr>
                </w:pPr>
                <w:r w:rsidRPr="00766C76">
                  <w:rPr>
                    <w:rFonts w:cstheme="minorHAnsi"/>
                    <w:b/>
                    <w:i/>
                    <w:iCs/>
                    <w:color w:val="660045" w:themeColor="accent2"/>
                  </w:rPr>
                  <w:t>Document in the laboratory notes or in a progress note</w:t>
                </w:r>
              </w:p>
              <w:p w14:paraId="077C8F38" w14:textId="77777777" w:rsidR="007D329D" w:rsidRPr="007D329D" w:rsidRDefault="007D329D" w:rsidP="00F3277E">
                <w:pPr>
                  <w:rPr>
                    <w:rFonts w:cstheme="minorHAnsi"/>
                    <w:b/>
                  </w:rPr>
                </w:pPr>
              </w:p>
              <w:p w14:paraId="508EFA8F" w14:textId="77777777" w:rsidR="007D329D" w:rsidRPr="007D329D" w:rsidRDefault="007D329D" w:rsidP="00F3277E">
                <w:pPr>
                  <w:rPr>
                    <w:rFonts w:cstheme="minorHAnsi"/>
                    <w:b/>
                  </w:rPr>
                </w:pPr>
              </w:p>
            </w:tc>
            <w:tc>
              <w:tcPr>
                <w:tcW w:w="6149" w:type="dxa"/>
              </w:tcPr>
              <w:p w14:paraId="182F2807"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Number of </w:t>
                </w:r>
                <w:r w:rsidR="00945FB1">
                  <w:rPr>
                    <w:rFonts w:cstheme="minorHAnsi"/>
                  </w:rPr>
                  <w:t>m</w:t>
                </w:r>
                <w:r w:rsidRPr="007D329D">
                  <w:rPr>
                    <w:rFonts w:cstheme="minorHAnsi"/>
                  </w:rPr>
                  <w:t xml:space="preserve">ature </w:t>
                </w:r>
                <w:r w:rsidR="00945FB1">
                  <w:rPr>
                    <w:rFonts w:cstheme="minorHAnsi"/>
                  </w:rPr>
                  <w:t>o</w:t>
                </w:r>
                <w:r w:rsidRPr="007D329D">
                  <w:rPr>
                    <w:rFonts w:cstheme="minorHAnsi"/>
                  </w:rPr>
                  <w:t>ocytes</w:t>
                </w:r>
              </w:p>
              <w:p w14:paraId="641F537B"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Number </w:t>
                </w:r>
                <w:r w:rsidR="00945FB1">
                  <w:rPr>
                    <w:rFonts w:cstheme="minorHAnsi"/>
                  </w:rPr>
                  <w:t>o</w:t>
                </w:r>
                <w:r w:rsidRPr="007D329D">
                  <w:rPr>
                    <w:rFonts w:cstheme="minorHAnsi"/>
                  </w:rPr>
                  <w:t xml:space="preserve">ocytes </w:t>
                </w:r>
                <w:r w:rsidR="00945FB1">
                  <w:rPr>
                    <w:rFonts w:cstheme="minorHAnsi"/>
                  </w:rPr>
                  <w:t>f</w:t>
                </w:r>
                <w:r w:rsidRPr="007D329D">
                  <w:rPr>
                    <w:rFonts w:cstheme="minorHAnsi"/>
                  </w:rPr>
                  <w:t>ertilised</w:t>
                </w:r>
              </w:p>
              <w:p w14:paraId="20D285B4"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Explanation </w:t>
                </w:r>
                <w:r w:rsidR="00945FB1">
                  <w:rPr>
                    <w:rFonts w:cstheme="minorHAnsi"/>
                  </w:rPr>
                  <w:t>w</w:t>
                </w:r>
                <w:r w:rsidRPr="007D329D">
                  <w:rPr>
                    <w:rFonts w:cstheme="minorHAnsi"/>
                  </w:rPr>
                  <w:t xml:space="preserve">hether </w:t>
                </w:r>
                <w:r w:rsidR="00945FB1">
                  <w:rPr>
                    <w:rFonts w:cstheme="minorHAnsi"/>
                  </w:rPr>
                  <w:t>f</w:t>
                </w:r>
                <w:r w:rsidRPr="007D329D">
                  <w:rPr>
                    <w:rFonts w:cstheme="minorHAnsi"/>
                  </w:rPr>
                  <w:t xml:space="preserve">ertilisation </w:t>
                </w:r>
                <w:r w:rsidR="00945FB1">
                  <w:rPr>
                    <w:rFonts w:cstheme="minorHAnsi"/>
                  </w:rPr>
                  <w:t>r</w:t>
                </w:r>
                <w:r w:rsidRPr="007D329D">
                  <w:rPr>
                    <w:rFonts w:cstheme="minorHAnsi"/>
                  </w:rPr>
                  <w:t xml:space="preserve">ate is </w:t>
                </w:r>
                <w:r w:rsidR="00945FB1">
                  <w:rPr>
                    <w:rFonts w:cstheme="minorHAnsi"/>
                  </w:rPr>
                  <w:t>a</w:t>
                </w:r>
                <w:r w:rsidRPr="007D329D">
                  <w:rPr>
                    <w:rFonts w:cstheme="minorHAnsi"/>
                  </w:rPr>
                  <w:t>verage/</w:t>
                </w:r>
                <w:r w:rsidR="00945FB1">
                  <w:rPr>
                    <w:rFonts w:cstheme="minorHAnsi"/>
                  </w:rPr>
                  <w:t>b</w:t>
                </w:r>
                <w:r w:rsidRPr="007D329D">
                  <w:rPr>
                    <w:rFonts w:cstheme="minorHAnsi"/>
                  </w:rPr>
                  <w:t>elow average</w:t>
                </w:r>
              </w:p>
              <w:p w14:paraId="47601312"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Confirm </w:t>
                </w:r>
                <w:r w:rsidR="00945FB1">
                  <w:rPr>
                    <w:rFonts w:cstheme="minorHAnsi"/>
                  </w:rPr>
                  <w:t>p</w:t>
                </w:r>
                <w:r w:rsidRPr="007D329D">
                  <w:rPr>
                    <w:rFonts w:cstheme="minorHAnsi"/>
                  </w:rPr>
                  <w:t xml:space="preserve">lanned </w:t>
                </w:r>
                <w:r w:rsidR="00945FB1">
                  <w:rPr>
                    <w:rFonts w:cstheme="minorHAnsi"/>
                  </w:rPr>
                  <w:t>d</w:t>
                </w:r>
                <w:r w:rsidRPr="007D329D">
                  <w:rPr>
                    <w:rFonts w:cstheme="minorHAnsi"/>
                  </w:rPr>
                  <w:t>ay for ET</w:t>
                </w:r>
              </w:p>
              <w:p w14:paraId="4BC87AB8" w14:textId="77777777" w:rsidR="007D329D" w:rsidRPr="007D329D" w:rsidRDefault="00000000" w:rsidP="006064AF">
                <w:pPr>
                  <w:pStyle w:val="ListParagraph"/>
                  <w:numPr>
                    <w:ilvl w:val="0"/>
                    <w:numId w:val="46"/>
                  </w:numPr>
                  <w:jc w:val="left"/>
                  <w:rPr>
                    <w:rFonts w:cstheme="minorHAnsi"/>
                  </w:rPr>
                </w:pPr>
                <w:r>
                  <w:rPr>
                    <w:rFonts w:cstheme="minorHAnsi"/>
                  </w:rPr>
                  <w:t>Explain r</w:t>
                </w:r>
                <w:r w:rsidRPr="007D329D">
                  <w:rPr>
                    <w:rFonts w:cstheme="minorHAnsi"/>
                  </w:rPr>
                  <w:t xml:space="preserve">isk of </w:t>
                </w:r>
                <w:r>
                  <w:rPr>
                    <w:rFonts w:cstheme="minorHAnsi"/>
                  </w:rPr>
                  <w:t>f</w:t>
                </w:r>
                <w:r w:rsidRPr="007D329D">
                  <w:rPr>
                    <w:rFonts w:cstheme="minorHAnsi"/>
                  </w:rPr>
                  <w:t xml:space="preserve">ailed Day 5 </w:t>
                </w:r>
                <w:r>
                  <w:rPr>
                    <w:rFonts w:cstheme="minorHAnsi"/>
                  </w:rPr>
                  <w:t>d</w:t>
                </w:r>
                <w:r w:rsidRPr="007D329D">
                  <w:rPr>
                    <w:rFonts w:cstheme="minorHAnsi"/>
                  </w:rPr>
                  <w:t>evelopment</w:t>
                </w:r>
              </w:p>
              <w:p w14:paraId="6518D53C" w14:textId="77777777" w:rsidR="007D329D" w:rsidRPr="007D329D" w:rsidRDefault="00000000" w:rsidP="006064AF">
                <w:pPr>
                  <w:pStyle w:val="ListParagraph"/>
                  <w:numPr>
                    <w:ilvl w:val="0"/>
                    <w:numId w:val="46"/>
                  </w:numPr>
                  <w:jc w:val="left"/>
                  <w:rPr>
                    <w:rFonts w:cstheme="minorHAnsi"/>
                  </w:rPr>
                </w:pPr>
                <w:r w:rsidRPr="007D329D">
                  <w:rPr>
                    <w:rFonts w:cstheme="minorHAnsi"/>
                  </w:rPr>
                  <w:t xml:space="preserve">Discuss any </w:t>
                </w:r>
                <w:r w:rsidR="00945FB1">
                  <w:rPr>
                    <w:rFonts w:cstheme="minorHAnsi"/>
                  </w:rPr>
                  <w:t>m</w:t>
                </w:r>
                <w:r w:rsidRPr="007D329D">
                  <w:rPr>
                    <w:rFonts w:cstheme="minorHAnsi"/>
                  </w:rPr>
                  <w:t xml:space="preserve">odifying </w:t>
                </w:r>
                <w:r w:rsidR="00945FB1">
                  <w:rPr>
                    <w:rFonts w:cstheme="minorHAnsi"/>
                  </w:rPr>
                  <w:t>f</w:t>
                </w:r>
                <w:r w:rsidRPr="007D329D">
                  <w:rPr>
                    <w:rFonts w:cstheme="minorHAnsi"/>
                  </w:rPr>
                  <w:t xml:space="preserve">actors to </w:t>
                </w:r>
                <w:r w:rsidR="00945FB1">
                  <w:rPr>
                    <w:rFonts w:cstheme="minorHAnsi"/>
                  </w:rPr>
                  <w:t>a</w:t>
                </w:r>
                <w:r w:rsidRPr="007D329D">
                  <w:rPr>
                    <w:rFonts w:cstheme="minorHAnsi"/>
                  </w:rPr>
                  <w:t>verages above ie. Increased risk of failed day 5 development if low number of fertilised oocytes</w:t>
                </w:r>
              </w:p>
              <w:p w14:paraId="04B94A53" w14:textId="77777777" w:rsidR="007D329D" w:rsidRPr="007D329D" w:rsidRDefault="00000000" w:rsidP="006064AF">
                <w:pPr>
                  <w:pStyle w:val="ListParagraph"/>
                  <w:numPr>
                    <w:ilvl w:val="0"/>
                    <w:numId w:val="46"/>
                  </w:numPr>
                  <w:jc w:val="left"/>
                  <w:rPr>
                    <w:rFonts w:cstheme="minorHAnsi"/>
                  </w:rPr>
                </w:pPr>
                <w:r>
                  <w:rPr>
                    <w:rFonts w:cstheme="minorHAnsi"/>
                  </w:rPr>
                  <w:t>Confirm n</w:t>
                </w:r>
                <w:r w:rsidRPr="007D329D">
                  <w:rPr>
                    <w:rFonts w:cstheme="minorHAnsi"/>
                  </w:rPr>
                  <w:t xml:space="preserve">ext </w:t>
                </w:r>
                <w:r>
                  <w:rPr>
                    <w:rFonts w:cstheme="minorHAnsi"/>
                  </w:rPr>
                  <w:t>c</w:t>
                </w:r>
                <w:r w:rsidRPr="007D329D">
                  <w:rPr>
                    <w:rFonts w:cstheme="minorHAnsi"/>
                  </w:rPr>
                  <w:t xml:space="preserve">ommunication </w:t>
                </w:r>
                <w:r>
                  <w:rPr>
                    <w:rFonts w:cstheme="minorHAnsi"/>
                  </w:rPr>
                  <w:t>d</w:t>
                </w:r>
                <w:r w:rsidRPr="007D329D">
                  <w:rPr>
                    <w:rFonts w:cstheme="minorHAnsi"/>
                  </w:rPr>
                  <w:t xml:space="preserve">ate from </w:t>
                </w:r>
                <w:r>
                  <w:rPr>
                    <w:rFonts w:cstheme="minorHAnsi"/>
                  </w:rPr>
                  <w:t>l</w:t>
                </w:r>
                <w:r w:rsidRPr="007D329D">
                  <w:rPr>
                    <w:rFonts w:cstheme="minorHAnsi"/>
                  </w:rPr>
                  <w:t xml:space="preserve">aboratory </w:t>
                </w:r>
                <w:r>
                  <w:rPr>
                    <w:rFonts w:cstheme="minorHAnsi"/>
                  </w:rPr>
                  <w:t>t</w:t>
                </w:r>
                <w:r w:rsidRPr="007D329D">
                  <w:rPr>
                    <w:rFonts w:cstheme="minorHAnsi"/>
                  </w:rPr>
                  <w:t>eam</w:t>
                </w:r>
              </w:p>
              <w:p w14:paraId="5364F85D" w14:textId="77777777" w:rsidR="007D329D" w:rsidRPr="007D329D" w:rsidRDefault="00000000" w:rsidP="006064AF">
                <w:pPr>
                  <w:pStyle w:val="ListParagraph"/>
                  <w:numPr>
                    <w:ilvl w:val="0"/>
                    <w:numId w:val="46"/>
                  </w:numPr>
                  <w:jc w:val="left"/>
                  <w:rPr>
                    <w:rFonts w:cstheme="minorHAnsi"/>
                  </w:rPr>
                </w:pPr>
                <w:r w:rsidRPr="007D329D">
                  <w:rPr>
                    <w:rFonts w:cstheme="minorHAnsi"/>
                  </w:rPr>
                  <w:t>Confirmation of Progesterone start date &amp; Instructions (optional)</w:t>
                </w:r>
              </w:p>
              <w:p w14:paraId="6398FA0D" w14:textId="77777777" w:rsidR="007D329D" w:rsidRDefault="00000000" w:rsidP="006064AF">
                <w:pPr>
                  <w:pStyle w:val="ListParagraph"/>
                  <w:numPr>
                    <w:ilvl w:val="0"/>
                    <w:numId w:val="46"/>
                  </w:numPr>
                  <w:jc w:val="left"/>
                  <w:rPr>
                    <w:rFonts w:cstheme="minorHAnsi"/>
                  </w:rPr>
                </w:pPr>
                <w:r w:rsidRPr="007D329D">
                  <w:rPr>
                    <w:rFonts w:cstheme="minorHAnsi"/>
                  </w:rPr>
                  <w:t>Ask the patient if they have any questions or are unsure about any of information provided</w:t>
                </w:r>
              </w:p>
              <w:p w14:paraId="7EBD9EA2" w14:textId="77777777" w:rsidR="007D329D" w:rsidRPr="007D329D" w:rsidRDefault="007D329D" w:rsidP="00945FB1">
                <w:pPr>
                  <w:pStyle w:val="ListParagraph"/>
                  <w:jc w:val="left"/>
                  <w:rPr>
                    <w:rFonts w:cstheme="minorHAnsi"/>
                  </w:rPr>
                </w:pPr>
              </w:p>
            </w:tc>
          </w:tr>
          <w:tr w:rsidR="00CD0A70" w14:paraId="22B20020" w14:textId="77777777" w:rsidTr="00F3277E">
            <w:tc>
              <w:tcPr>
                <w:tcW w:w="3206" w:type="dxa"/>
              </w:tcPr>
              <w:p w14:paraId="627CC5E6" w14:textId="77777777" w:rsidR="007D329D" w:rsidRPr="007D329D" w:rsidRDefault="007D329D" w:rsidP="00F3277E">
                <w:pPr>
                  <w:rPr>
                    <w:rFonts w:cstheme="minorHAnsi"/>
                    <w:b/>
                  </w:rPr>
                </w:pPr>
              </w:p>
              <w:p w14:paraId="67C1047C" w14:textId="77777777" w:rsidR="007D329D" w:rsidRPr="007D329D" w:rsidRDefault="00000000" w:rsidP="00F3277E">
                <w:pPr>
                  <w:rPr>
                    <w:rFonts w:cstheme="minorHAnsi"/>
                    <w:b/>
                  </w:rPr>
                </w:pPr>
                <w:r w:rsidRPr="007D329D">
                  <w:rPr>
                    <w:rFonts w:cstheme="minorHAnsi"/>
                    <w:b/>
                  </w:rPr>
                  <w:t>Failed Fertilisation</w:t>
                </w:r>
              </w:p>
              <w:p w14:paraId="72D5F384" w14:textId="77777777" w:rsidR="007D329D" w:rsidRPr="007D329D" w:rsidRDefault="007D329D" w:rsidP="00F3277E">
                <w:pPr>
                  <w:rPr>
                    <w:rFonts w:cstheme="minorHAnsi"/>
                    <w:b/>
                  </w:rPr>
                </w:pPr>
              </w:p>
              <w:p w14:paraId="14EC136E" w14:textId="77777777" w:rsidR="00220F3F" w:rsidRPr="00766C76" w:rsidRDefault="00000000" w:rsidP="00220F3F">
                <w:pPr>
                  <w:jc w:val="left"/>
                  <w:rPr>
                    <w:rFonts w:cstheme="minorHAnsi"/>
                    <w:b/>
                    <w:i/>
                    <w:iCs/>
                    <w:color w:val="660045" w:themeColor="accent2"/>
                  </w:rPr>
                </w:pPr>
                <w:r w:rsidRPr="00766C76">
                  <w:rPr>
                    <w:rFonts w:cstheme="minorHAnsi"/>
                    <w:b/>
                    <w:i/>
                    <w:iCs/>
                    <w:color w:val="660045" w:themeColor="accent2"/>
                  </w:rPr>
                  <w:t>Document in the laboratory notes or in a progress note</w:t>
                </w:r>
              </w:p>
              <w:p w14:paraId="3FB21BD5" w14:textId="77777777" w:rsidR="007D329D" w:rsidRPr="007D329D" w:rsidRDefault="007D329D" w:rsidP="00F3277E">
                <w:pPr>
                  <w:rPr>
                    <w:rFonts w:cstheme="minorHAnsi"/>
                    <w:b/>
                  </w:rPr>
                </w:pPr>
              </w:p>
            </w:tc>
            <w:tc>
              <w:tcPr>
                <w:tcW w:w="6149" w:type="dxa"/>
              </w:tcPr>
              <w:p w14:paraId="2EE28F0D"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Number of </w:t>
                </w:r>
                <w:r w:rsidR="00945FB1">
                  <w:rPr>
                    <w:rFonts w:cstheme="minorHAnsi"/>
                  </w:rPr>
                  <w:t>m</w:t>
                </w:r>
                <w:r w:rsidRPr="007D329D">
                  <w:rPr>
                    <w:rFonts w:cstheme="minorHAnsi"/>
                  </w:rPr>
                  <w:t xml:space="preserve">ature </w:t>
                </w:r>
                <w:r w:rsidR="00945FB1">
                  <w:rPr>
                    <w:rFonts w:cstheme="minorHAnsi"/>
                  </w:rPr>
                  <w:t>o</w:t>
                </w:r>
                <w:r w:rsidRPr="007D329D">
                  <w:rPr>
                    <w:rFonts w:cstheme="minorHAnsi"/>
                  </w:rPr>
                  <w:t>ocytes</w:t>
                </w:r>
              </w:p>
              <w:p w14:paraId="4496A2F0" w14:textId="77777777" w:rsidR="007D329D" w:rsidRPr="007D329D" w:rsidRDefault="00000000" w:rsidP="006064AF">
                <w:pPr>
                  <w:pStyle w:val="ListParagraph"/>
                  <w:numPr>
                    <w:ilvl w:val="0"/>
                    <w:numId w:val="47"/>
                  </w:numPr>
                  <w:jc w:val="left"/>
                  <w:rPr>
                    <w:rFonts w:cstheme="minorHAnsi"/>
                  </w:rPr>
                </w:pPr>
                <w:r w:rsidRPr="007D329D">
                  <w:rPr>
                    <w:rFonts w:cstheme="minorHAnsi"/>
                  </w:rPr>
                  <w:t>Confirm no oocytes have fertilised</w:t>
                </w:r>
              </w:p>
              <w:p w14:paraId="61F5BA63" w14:textId="77777777" w:rsidR="007D329D" w:rsidRPr="007D329D" w:rsidRDefault="00000000" w:rsidP="006064AF">
                <w:pPr>
                  <w:pStyle w:val="ListParagraph"/>
                  <w:numPr>
                    <w:ilvl w:val="0"/>
                    <w:numId w:val="47"/>
                  </w:numPr>
                  <w:jc w:val="left"/>
                  <w:rPr>
                    <w:rFonts w:cstheme="minorHAnsi"/>
                  </w:rPr>
                </w:pPr>
                <w:r w:rsidRPr="007D329D">
                  <w:rPr>
                    <w:rFonts w:cstheme="minorHAnsi"/>
                  </w:rPr>
                  <w:t>If possible, explain likely cause, egg/sperm issue</w:t>
                </w:r>
              </w:p>
              <w:p w14:paraId="2AFC42B4"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Confirm </w:t>
                </w:r>
                <w:r w:rsidR="00945FB1">
                  <w:rPr>
                    <w:rFonts w:cstheme="minorHAnsi"/>
                  </w:rPr>
                  <w:t>o</w:t>
                </w:r>
                <w:r w:rsidRPr="007D329D">
                  <w:rPr>
                    <w:rFonts w:cstheme="minorHAnsi"/>
                  </w:rPr>
                  <w:t>ocytes will be re-checked and any change will be communicated</w:t>
                </w:r>
              </w:p>
              <w:p w14:paraId="2A97CBF5" w14:textId="77777777" w:rsidR="007D329D" w:rsidRPr="007D329D" w:rsidRDefault="00000000" w:rsidP="006064AF">
                <w:pPr>
                  <w:pStyle w:val="ListParagraph"/>
                  <w:numPr>
                    <w:ilvl w:val="0"/>
                    <w:numId w:val="47"/>
                  </w:numPr>
                  <w:jc w:val="left"/>
                  <w:rPr>
                    <w:rFonts w:cstheme="minorHAnsi"/>
                  </w:rPr>
                </w:pPr>
                <w:r w:rsidRPr="007D329D">
                  <w:rPr>
                    <w:rFonts w:cstheme="minorHAnsi"/>
                  </w:rPr>
                  <w:t>Offer counselling</w:t>
                </w:r>
              </w:p>
              <w:p w14:paraId="1C78444E"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Offer a </w:t>
                </w:r>
                <w:r w:rsidR="00945FB1">
                  <w:rPr>
                    <w:rFonts w:cstheme="minorHAnsi"/>
                  </w:rPr>
                  <w:t>r</w:t>
                </w:r>
                <w:r w:rsidRPr="007D329D">
                  <w:rPr>
                    <w:rFonts w:cstheme="minorHAnsi"/>
                  </w:rPr>
                  <w:t xml:space="preserve">eview </w:t>
                </w:r>
                <w:r w:rsidR="00945FB1">
                  <w:rPr>
                    <w:rFonts w:cstheme="minorHAnsi"/>
                  </w:rPr>
                  <w:t>a</w:t>
                </w:r>
                <w:r w:rsidRPr="007D329D">
                  <w:rPr>
                    <w:rFonts w:cstheme="minorHAnsi"/>
                  </w:rPr>
                  <w:t>ppointment with a doctor</w:t>
                </w:r>
              </w:p>
              <w:p w14:paraId="4CE1370E" w14:textId="77777777" w:rsidR="007D329D" w:rsidRPr="007D329D" w:rsidRDefault="00000000" w:rsidP="006064AF">
                <w:pPr>
                  <w:pStyle w:val="ListParagraph"/>
                  <w:numPr>
                    <w:ilvl w:val="0"/>
                    <w:numId w:val="47"/>
                  </w:numPr>
                  <w:jc w:val="left"/>
                  <w:rPr>
                    <w:rFonts w:cstheme="minorHAnsi"/>
                  </w:rPr>
                </w:pPr>
                <w:r w:rsidRPr="007D329D">
                  <w:rPr>
                    <w:rFonts w:cstheme="minorHAnsi"/>
                  </w:rPr>
                  <w:t>Ask the patient if they have any questions or are unsure about any of information provided</w:t>
                </w:r>
              </w:p>
              <w:p w14:paraId="770A024D" w14:textId="77777777" w:rsidR="007D329D" w:rsidRPr="007D329D" w:rsidRDefault="00000000" w:rsidP="006064AF">
                <w:pPr>
                  <w:pStyle w:val="ListParagraph"/>
                  <w:numPr>
                    <w:ilvl w:val="0"/>
                    <w:numId w:val="47"/>
                  </w:numPr>
                  <w:jc w:val="left"/>
                  <w:rPr>
                    <w:rFonts w:cstheme="minorHAnsi"/>
                  </w:rPr>
                </w:pPr>
                <w:r w:rsidRPr="007D329D">
                  <w:rPr>
                    <w:rFonts w:cstheme="minorHAnsi"/>
                  </w:rPr>
                  <w:t>Arrange support call with member of nursing team 2-3 days’ time (optional)</w:t>
                </w:r>
              </w:p>
              <w:p w14:paraId="56074B98" w14:textId="77777777" w:rsidR="007D329D" w:rsidRPr="007D329D" w:rsidRDefault="00000000" w:rsidP="006064AF">
                <w:pPr>
                  <w:pStyle w:val="ListParagraph"/>
                  <w:numPr>
                    <w:ilvl w:val="0"/>
                    <w:numId w:val="47"/>
                  </w:numPr>
                  <w:jc w:val="left"/>
                  <w:rPr>
                    <w:rFonts w:cstheme="minorHAnsi"/>
                  </w:rPr>
                </w:pPr>
                <w:r w:rsidRPr="007D329D">
                  <w:rPr>
                    <w:rFonts w:cstheme="minorHAnsi"/>
                  </w:rPr>
                  <w:t>Send out patient information leaflet (optional)</w:t>
                </w:r>
              </w:p>
              <w:p w14:paraId="70EBD75D" w14:textId="77777777" w:rsidR="007D329D" w:rsidRPr="007D329D" w:rsidRDefault="007D329D" w:rsidP="006064AF">
                <w:pPr>
                  <w:jc w:val="left"/>
                  <w:rPr>
                    <w:rFonts w:cstheme="minorHAnsi"/>
                  </w:rPr>
                </w:pPr>
              </w:p>
            </w:tc>
          </w:tr>
          <w:tr w:rsidR="00CD0A70" w14:paraId="0F2FDE34" w14:textId="77777777" w:rsidTr="00F3277E">
            <w:tc>
              <w:tcPr>
                <w:tcW w:w="3206" w:type="dxa"/>
              </w:tcPr>
              <w:p w14:paraId="21BB907C" w14:textId="77777777" w:rsidR="007D329D" w:rsidRPr="007D329D" w:rsidRDefault="007D329D" w:rsidP="00F3277E">
                <w:pPr>
                  <w:rPr>
                    <w:rFonts w:cstheme="minorHAnsi"/>
                    <w:b/>
                  </w:rPr>
                </w:pPr>
              </w:p>
              <w:p w14:paraId="33A2BC1D" w14:textId="77777777" w:rsidR="007D329D" w:rsidRPr="007D329D" w:rsidRDefault="00000000" w:rsidP="00F3277E">
                <w:pPr>
                  <w:rPr>
                    <w:rFonts w:cstheme="minorHAnsi"/>
                    <w:b/>
                  </w:rPr>
                </w:pPr>
                <w:r w:rsidRPr="007D329D">
                  <w:rPr>
                    <w:rFonts w:cstheme="minorHAnsi"/>
                    <w:b/>
                  </w:rPr>
                  <w:t>Embryo Development Update</w:t>
                </w:r>
              </w:p>
              <w:p w14:paraId="051780ED" w14:textId="77777777" w:rsidR="007D329D" w:rsidRPr="007D329D" w:rsidRDefault="007D329D" w:rsidP="00F3277E">
                <w:pPr>
                  <w:rPr>
                    <w:rFonts w:cstheme="minorHAnsi"/>
                    <w:b/>
                  </w:rPr>
                </w:pPr>
              </w:p>
              <w:p w14:paraId="71B9B626" w14:textId="77777777" w:rsidR="00051D1E" w:rsidRPr="00766C76" w:rsidRDefault="00000000" w:rsidP="00051D1E">
                <w:pPr>
                  <w:jc w:val="left"/>
                  <w:rPr>
                    <w:rFonts w:cstheme="minorHAnsi"/>
                    <w:b/>
                    <w:i/>
                    <w:iCs/>
                    <w:color w:val="660045" w:themeColor="accent2"/>
                  </w:rPr>
                </w:pPr>
                <w:r w:rsidRPr="00766C76">
                  <w:rPr>
                    <w:rFonts w:cstheme="minorHAnsi"/>
                    <w:b/>
                    <w:i/>
                    <w:iCs/>
                    <w:color w:val="660045" w:themeColor="accent2"/>
                  </w:rPr>
                  <w:t>Document in the laboratory notes or in a progress note/portal message</w:t>
                </w:r>
              </w:p>
              <w:p w14:paraId="7C8DB687" w14:textId="77777777" w:rsidR="007D329D" w:rsidRPr="007D329D" w:rsidRDefault="007D329D" w:rsidP="00F3277E">
                <w:pPr>
                  <w:rPr>
                    <w:rFonts w:cstheme="minorHAnsi"/>
                    <w:b/>
                  </w:rPr>
                </w:pPr>
              </w:p>
            </w:tc>
            <w:tc>
              <w:tcPr>
                <w:tcW w:w="6149" w:type="dxa"/>
              </w:tcPr>
              <w:p w14:paraId="63A05A71" w14:textId="77777777" w:rsidR="007D329D" w:rsidRPr="007D329D" w:rsidRDefault="00000000" w:rsidP="006064AF">
                <w:pPr>
                  <w:pStyle w:val="ListParagraph"/>
                  <w:numPr>
                    <w:ilvl w:val="0"/>
                    <w:numId w:val="48"/>
                  </w:numPr>
                  <w:jc w:val="left"/>
                  <w:rPr>
                    <w:rFonts w:cstheme="minorHAnsi"/>
                  </w:rPr>
                </w:pPr>
                <w:r w:rsidRPr="007D329D">
                  <w:rPr>
                    <w:rFonts w:cstheme="minorHAnsi"/>
                  </w:rPr>
                  <w:t xml:space="preserve">Confirm </w:t>
                </w:r>
                <w:r w:rsidR="00945FB1">
                  <w:rPr>
                    <w:rFonts w:cstheme="minorHAnsi"/>
                  </w:rPr>
                  <w:t>d</w:t>
                </w:r>
                <w:r w:rsidRPr="007D329D">
                  <w:rPr>
                    <w:rFonts w:cstheme="minorHAnsi"/>
                  </w:rPr>
                  <w:t xml:space="preserve">ay of </w:t>
                </w:r>
                <w:r w:rsidR="00945FB1">
                  <w:rPr>
                    <w:rFonts w:cstheme="minorHAnsi"/>
                  </w:rPr>
                  <w:t>c</w:t>
                </w:r>
                <w:r w:rsidRPr="007D329D">
                  <w:rPr>
                    <w:rFonts w:cstheme="minorHAnsi"/>
                  </w:rPr>
                  <w:t xml:space="preserve">ulture </w:t>
                </w:r>
              </w:p>
              <w:p w14:paraId="19BA9591" w14:textId="77777777" w:rsidR="007D329D" w:rsidRPr="007D329D" w:rsidRDefault="00000000" w:rsidP="006064AF">
                <w:pPr>
                  <w:pStyle w:val="ListParagraph"/>
                  <w:numPr>
                    <w:ilvl w:val="0"/>
                    <w:numId w:val="48"/>
                  </w:numPr>
                  <w:jc w:val="left"/>
                  <w:rPr>
                    <w:rFonts w:cstheme="minorHAnsi"/>
                  </w:rPr>
                </w:pPr>
                <w:r w:rsidRPr="007D329D">
                  <w:rPr>
                    <w:rFonts w:cstheme="minorHAnsi"/>
                  </w:rPr>
                  <w:t xml:space="preserve">Confirm </w:t>
                </w:r>
                <w:r w:rsidR="00945FB1">
                  <w:rPr>
                    <w:rFonts w:cstheme="minorHAnsi"/>
                  </w:rPr>
                  <w:t>n</w:t>
                </w:r>
                <w:r w:rsidRPr="007D329D">
                  <w:rPr>
                    <w:rFonts w:cstheme="minorHAnsi"/>
                  </w:rPr>
                  <w:t xml:space="preserve">umber of </w:t>
                </w:r>
                <w:r w:rsidR="00945FB1">
                  <w:rPr>
                    <w:rFonts w:cstheme="minorHAnsi"/>
                  </w:rPr>
                  <w:t>e</w:t>
                </w:r>
                <w:r w:rsidRPr="007D329D">
                  <w:rPr>
                    <w:rFonts w:cstheme="minorHAnsi"/>
                  </w:rPr>
                  <w:t>mbryos that are at the correct stage of development</w:t>
                </w:r>
              </w:p>
              <w:p w14:paraId="2608A076" w14:textId="77777777" w:rsidR="007D329D" w:rsidRPr="007D329D" w:rsidRDefault="00000000" w:rsidP="006064AF">
                <w:pPr>
                  <w:pStyle w:val="ListParagraph"/>
                  <w:numPr>
                    <w:ilvl w:val="0"/>
                    <w:numId w:val="48"/>
                  </w:numPr>
                  <w:jc w:val="left"/>
                  <w:rPr>
                    <w:rFonts w:cstheme="minorHAnsi"/>
                  </w:rPr>
                </w:pPr>
                <w:r w:rsidRPr="007D329D">
                  <w:rPr>
                    <w:rFonts w:cstheme="minorHAnsi"/>
                  </w:rPr>
                  <w:t xml:space="preserve">Provide </w:t>
                </w:r>
                <w:r w:rsidR="00945FB1">
                  <w:rPr>
                    <w:rFonts w:cstheme="minorHAnsi"/>
                  </w:rPr>
                  <w:t>i</w:t>
                </w:r>
                <w:r w:rsidRPr="007D329D">
                  <w:rPr>
                    <w:rFonts w:cstheme="minorHAnsi"/>
                  </w:rPr>
                  <w:t xml:space="preserve">ndication of </w:t>
                </w:r>
                <w:r w:rsidR="00945FB1">
                  <w:rPr>
                    <w:rFonts w:cstheme="minorHAnsi"/>
                  </w:rPr>
                  <w:t>e</w:t>
                </w:r>
                <w:r w:rsidRPr="007D329D">
                  <w:rPr>
                    <w:rFonts w:cstheme="minorHAnsi"/>
                  </w:rPr>
                  <w:t xml:space="preserve">mbryo </w:t>
                </w:r>
                <w:r w:rsidR="00945FB1">
                  <w:rPr>
                    <w:rFonts w:cstheme="minorHAnsi"/>
                  </w:rPr>
                  <w:t>q</w:t>
                </w:r>
                <w:r w:rsidRPr="007D329D">
                  <w:rPr>
                    <w:rFonts w:cstheme="minorHAnsi"/>
                  </w:rPr>
                  <w:t>uality</w:t>
                </w:r>
              </w:p>
              <w:p w14:paraId="34009EF7" w14:textId="77777777" w:rsidR="007D329D" w:rsidRPr="007D329D" w:rsidRDefault="00000000" w:rsidP="006064AF">
                <w:pPr>
                  <w:pStyle w:val="ListParagraph"/>
                  <w:numPr>
                    <w:ilvl w:val="0"/>
                    <w:numId w:val="46"/>
                  </w:numPr>
                  <w:jc w:val="left"/>
                  <w:rPr>
                    <w:rFonts w:cstheme="minorHAnsi"/>
                  </w:rPr>
                </w:pPr>
                <w:r w:rsidRPr="007D329D">
                  <w:rPr>
                    <w:rFonts w:cstheme="minorHAnsi"/>
                  </w:rPr>
                  <w:t>Ask the patient if they have any questions or are unsure about any of information provided</w:t>
                </w:r>
              </w:p>
              <w:p w14:paraId="16DF4A3E" w14:textId="77777777" w:rsidR="007D329D" w:rsidRPr="00004209" w:rsidRDefault="00000000" w:rsidP="006064AF">
                <w:pPr>
                  <w:pStyle w:val="ListParagraph"/>
                  <w:numPr>
                    <w:ilvl w:val="0"/>
                    <w:numId w:val="46"/>
                  </w:numPr>
                  <w:jc w:val="left"/>
                  <w:rPr>
                    <w:rFonts w:cstheme="minorHAnsi"/>
                  </w:rPr>
                </w:pPr>
                <w:r w:rsidRPr="007D329D">
                  <w:rPr>
                    <w:rFonts w:cstheme="minorHAnsi"/>
                  </w:rPr>
                  <w:t>Arrange further embryo development update if required</w:t>
                </w:r>
              </w:p>
            </w:tc>
          </w:tr>
          <w:tr w:rsidR="00CD0A70" w14:paraId="215D43C5" w14:textId="77777777" w:rsidTr="00F3277E">
            <w:tc>
              <w:tcPr>
                <w:tcW w:w="3206" w:type="dxa"/>
              </w:tcPr>
              <w:p w14:paraId="3A6C34C7" w14:textId="77777777" w:rsidR="007D329D" w:rsidRPr="007D329D" w:rsidRDefault="007D329D" w:rsidP="00F3277E">
                <w:pPr>
                  <w:rPr>
                    <w:rFonts w:cstheme="minorHAnsi"/>
                    <w:b/>
                  </w:rPr>
                </w:pPr>
              </w:p>
              <w:p w14:paraId="64317F7F" w14:textId="77777777" w:rsidR="007D329D" w:rsidRPr="007D329D" w:rsidRDefault="00000000" w:rsidP="00F3277E">
                <w:pPr>
                  <w:rPr>
                    <w:rFonts w:cstheme="minorHAnsi"/>
                    <w:b/>
                  </w:rPr>
                </w:pPr>
                <w:r w:rsidRPr="007D329D">
                  <w:rPr>
                    <w:rFonts w:cstheme="minorHAnsi"/>
                    <w:b/>
                  </w:rPr>
                  <w:t>Embryo Transfer Instructions</w:t>
                </w:r>
              </w:p>
              <w:p w14:paraId="59F516BC" w14:textId="77777777" w:rsidR="007D329D" w:rsidRPr="007D329D" w:rsidRDefault="007D329D" w:rsidP="00F3277E">
                <w:pPr>
                  <w:rPr>
                    <w:rFonts w:cstheme="minorHAnsi"/>
                    <w:b/>
                  </w:rPr>
                </w:pPr>
              </w:p>
              <w:p w14:paraId="2A75FDD8" w14:textId="77777777" w:rsidR="007D329D" w:rsidRPr="00197DD9" w:rsidRDefault="00000000" w:rsidP="00F3277E">
                <w:pPr>
                  <w:rPr>
                    <w:rFonts w:cstheme="minorHAnsi"/>
                    <w:b/>
                    <w:i/>
                    <w:iCs/>
                    <w:color w:val="660045" w:themeColor="accent2"/>
                  </w:rPr>
                </w:pPr>
                <w:r w:rsidRPr="00766C76">
                  <w:rPr>
                    <w:rFonts w:cstheme="minorHAnsi"/>
                    <w:b/>
                    <w:i/>
                    <w:iCs/>
                    <w:color w:val="660045" w:themeColor="accent2"/>
                  </w:rPr>
                  <w:t xml:space="preserve">Instructions </w:t>
                </w:r>
                <w:r w:rsidR="00824765" w:rsidRPr="00766C76">
                  <w:rPr>
                    <w:rFonts w:cstheme="minorHAnsi"/>
                    <w:b/>
                    <w:i/>
                    <w:iCs/>
                    <w:color w:val="660045" w:themeColor="accent2"/>
                  </w:rPr>
                  <w:t xml:space="preserve">for embryo transfer </w:t>
                </w:r>
                <w:r w:rsidRPr="00766C76">
                  <w:rPr>
                    <w:rFonts w:cstheme="minorHAnsi"/>
                    <w:b/>
                    <w:i/>
                    <w:iCs/>
                    <w:color w:val="660045" w:themeColor="accent2"/>
                  </w:rPr>
                  <w:t>can be confirmed via a portal message</w:t>
                </w:r>
              </w:p>
              <w:p w14:paraId="0B980F41" w14:textId="77777777" w:rsidR="007D329D" w:rsidRPr="007D329D" w:rsidRDefault="007D329D" w:rsidP="00F3277E">
                <w:pPr>
                  <w:rPr>
                    <w:rFonts w:cstheme="minorHAnsi"/>
                    <w:b/>
                  </w:rPr>
                </w:pPr>
              </w:p>
            </w:tc>
            <w:tc>
              <w:tcPr>
                <w:tcW w:w="6149" w:type="dxa"/>
              </w:tcPr>
              <w:p w14:paraId="638DE489" w14:textId="77777777" w:rsidR="007D329D" w:rsidRPr="007D329D" w:rsidRDefault="00000000" w:rsidP="006064AF">
                <w:pPr>
                  <w:pStyle w:val="ListParagraph"/>
                  <w:numPr>
                    <w:ilvl w:val="0"/>
                    <w:numId w:val="48"/>
                  </w:numPr>
                  <w:jc w:val="left"/>
                  <w:rPr>
                    <w:rFonts w:cstheme="minorHAnsi"/>
                  </w:rPr>
                </w:pPr>
                <w:r w:rsidRPr="007D329D">
                  <w:rPr>
                    <w:rFonts w:cstheme="minorHAnsi"/>
                  </w:rPr>
                  <w:t>Day/time of the embryo transfer</w:t>
                </w:r>
              </w:p>
              <w:p w14:paraId="55855740" w14:textId="77777777" w:rsidR="007D329D" w:rsidRPr="007D329D" w:rsidRDefault="00000000" w:rsidP="006064AF">
                <w:pPr>
                  <w:pStyle w:val="ListParagraph"/>
                  <w:numPr>
                    <w:ilvl w:val="0"/>
                    <w:numId w:val="48"/>
                  </w:numPr>
                  <w:jc w:val="left"/>
                  <w:rPr>
                    <w:rFonts w:cstheme="minorHAnsi"/>
                  </w:rPr>
                </w:pPr>
                <w:r w:rsidRPr="007D329D">
                  <w:rPr>
                    <w:rFonts w:cstheme="minorHAnsi"/>
                  </w:rPr>
                  <w:t>Arrival time at the clinic</w:t>
                </w:r>
              </w:p>
              <w:p w14:paraId="77711946"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whether bladder should be full/empty</w:t>
                </w:r>
              </w:p>
              <w:p w14:paraId="48E38944"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Progesterone Instructions</w:t>
                </w:r>
              </w:p>
              <w:p w14:paraId="5C15D2D6"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instructions in terms of make-up/perfumed products</w:t>
                </w:r>
              </w:p>
              <w:p w14:paraId="4C46537A" w14:textId="77777777" w:rsidR="007D329D" w:rsidRPr="007D329D" w:rsidRDefault="00000000" w:rsidP="006064AF">
                <w:pPr>
                  <w:pStyle w:val="ListParagraph"/>
                  <w:numPr>
                    <w:ilvl w:val="0"/>
                    <w:numId w:val="48"/>
                  </w:numPr>
                  <w:jc w:val="left"/>
                  <w:rPr>
                    <w:rFonts w:cstheme="minorHAnsi"/>
                  </w:rPr>
                </w:pPr>
                <w:r w:rsidRPr="007D329D">
                  <w:rPr>
                    <w:rFonts w:cstheme="minorHAnsi"/>
                  </w:rPr>
                  <w:t>Make arrangements to call the patient in the morning if high risk of cancellation</w:t>
                </w:r>
              </w:p>
              <w:p w14:paraId="40FD5333" w14:textId="77777777" w:rsidR="007D329D" w:rsidRPr="007D329D" w:rsidRDefault="00000000" w:rsidP="006064AF">
                <w:pPr>
                  <w:pStyle w:val="ListParagraph"/>
                  <w:numPr>
                    <w:ilvl w:val="0"/>
                    <w:numId w:val="48"/>
                  </w:numPr>
                  <w:jc w:val="left"/>
                  <w:rPr>
                    <w:rFonts w:cstheme="minorHAnsi"/>
                  </w:rPr>
                </w:pPr>
                <w:r w:rsidRPr="007D329D">
                  <w:rPr>
                    <w:rFonts w:cstheme="minorHAnsi"/>
                  </w:rPr>
                  <w:t>Ask the patient if they have any questions or are unsure about any of information provided</w:t>
                </w:r>
              </w:p>
              <w:p w14:paraId="516DAA3C" w14:textId="77777777" w:rsidR="007D329D" w:rsidRPr="007D329D" w:rsidRDefault="00000000" w:rsidP="006064AF">
                <w:pPr>
                  <w:pStyle w:val="ListParagraph"/>
                  <w:numPr>
                    <w:ilvl w:val="0"/>
                    <w:numId w:val="48"/>
                  </w:numPr>
                  <w:jc w:val="left"/>
                  <w:rPr>
                    <w:rFonts w:cstheme="minorHAnsi"/>
                  </w:rPr>
                </w:pPr>
                <w:r w:rsidRPr="007D329D">
                  <w:rPr>
                    <w:rFonts w:cstheme="minorHAnsi"/>
                  </w:rPr>
                  <w:t>If freeze all is planned, confirm time/preferred contact to notify how many embryos are suitable for freezing</w:t>
                </w:r>
              </w:p>
              <w:p w14:paraId="7728B069" w14:textId="77777777" w:rsidR="007D329D" w:rsidRPr="007D329D" w:rsidRDefault="00000000" w:rsidP="006064AF">
                <w:pPr>
                  <w:pStyle w:val="ListParagraph"/>
                  <w:numPr>
                    <w:ilvl w:val="0"/>
                    <w:numId w:val="48"/>
                  </w:numPr>
                  <w:jc w:val="left"/>
                  <w:rPr>
                    <w:rFonts w:cstheme="minorHAnsi"/>
                  </w:rPr>
                </w:pPr>
                <w:r w:rsidRPr="007D329D">
                  <w:rPr>
                    <w:rFonts w:cstheme="minorHAnsi"/>
                  </w:rPr>
                  <w:t>If ET with sedation, confirm sedation instructions (optional)</w:t>
                </w:r>
              </w:p>
              <w:p w14:paraId="6F04AC92" w14:textId="77777777" w:rsidR="007D329D" w:rsidRPr="007D329D" w:rsidRDefault="007D329D" w:rsidP="006064AF">
                <w:pPr>
                  <w:jc w:val="left"/>
                  <w:rPr>
                    <w:rFonts w:cstheme="minorHAnsi"/>
                  </w:rPr>
                </w:pPr>
              </w:p>
            </w:tc>
          </w:tr>
          <w:tr w:rsidR="00CD0A70" w14:paraId="5C30638B" w14:textId="77777777" w:rsidTr="00F3277E">
            <w:tc>
              <w:tcPr>
                <w:tcW w:w="3206" w:type="dxa"/>
              </w:tcPr>
              <w:p w14:paraId="11FD913E" w14:textId="77777777" w:rsidR="007D329D" w:rsidRPr="007D329D" w:rsidRDefault="007D329D" w:rsidP="00F3277E">
                <w:pPr>
                  <w:rPr>
                    <w:rFonts w:cstheme="minorHAnsi"/>
                    <w:b/>
                  </w:rPr>
                </w:pPr>
              </w:p>
              <w:p w14:paraId="47B9C599" w14:textId="77777777" w:rsidR="007D329D" w:rsidRPr="007D329D" w:rsidRDefault="00000000" w:rsidP="006E6D22">
                <w:pPr>
                  <w:jc w:val="left"/>
                  <w:rPr>
                    <w:rFonts w:cstheme="minorHAnsi"/>
                    <w:b/>
                  </w:rPr>
                </w:pPr>
                <w:r>
                  <w:rPr>
                    <w:rFonts w:cstheme="minorHAnsi"/>
                    <w:b/>
                  </w:rPr>
                  <w:t xml:space="preserve">Fresh </w:t>
                </w:r>
                <w:r w:rsidR="00652C82" w:rsidRPr="007D329D">
                  <w:rPr>
                    <w:rFonts w:cstheme="minorHAnsi"/>
                    <w:b/>
                  </w:rPr>
                  <w:t>Embryo Transfer Procedure</w:t>
                </w:r>
              </w:p>
            </w:tc>
            <w:tc>
              <w:tcPr>
                <w:tcW w:w="6149" w:type="dxa"/>
              </w:tcPr>
              <w:p w14:paraId="3CDE62C3"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the stage/grade of the embryos</w:t>
                </w:r>
              </w:p>
              <w:p w14:paraId="3A7FA70F" w14:textId="77777777" w:rsidR="007D329D" w:rsidRPr="007D329D" w:rsidRDefault="00000000" w:rsidP="006064AF">
                <w:pPr>
                  <w:pStyle w:val="ListParagraph"/>
                  <w:numPr>
                    <w:ilvl w:val="0"/>
                    <w:numId w:val="48"/>
                  </w:numPr>
                  <w:jc w:val="left"/>
                  <w:rPr>
                    <w:rFonts w:cstheme="minorHAnsi"/>
                  </w:rPr>
                </w:pPr>
                <w:r w:rsidRPr="007D329D">
                  <w:rPr>
                    <w:rFonts w:cstheme="minorHAnsi"/>
                  </w:rPr>
                  <w:t>Identify whether the patients meets eSET criteria</w:t>
                </w:r>
              </w:p>
              <w:p w14:paraId="4E38CA95" w14:textId="77777777" w:rsidR="007D329D" w:rsidRPr="00945FB1" w:rsidRDefault="00000000" w:rsidP="00945FB1">
                <w:pPr>
                  <w:ind w:left="720"/>
                  <w:rPr>
                    <w:rFonts w:cstheme="minorHAnsi"/>
                  </w:rPr>
                </w:pPr>
                <w:r w:rsidRPr="007D329D">
                  <w:rPr>
                    <w:rFonts w:cstheme="minorHAnsi"/>
                  </w:rPr>
                  <w:t xml:space="preserve">Confirm the number of embryos for transfer and ask the patient to complete the </w:t>
                </w:r>
                <w:r w:rsidR="00945FB1" w:rsidRPr="004945C2">
                  <w:rPr>
                    <w:rFonts w:cstheme="minorHAnsi"/>
                    <w:b/>
                    <w:bCs/>
                    <w:color w:val="660045" w:themeColor="accent2"/>
                  </w:rPr>
                  <w:t>TFP Unified Embryo Transfer Consent (TFP1-CON-EMB-0003)</w:t>
                </w:r>
                <w:r w:rsidR="00945FB1" w:rsidRPr="00A33007">
                  <w:rPr>
                    <w:rFonts w:cstheme="minorHAnsi"/>
                  </w:rPr>
                  <w:t>.</w:t>
                </w:r>
              </w:p>
              <w:p w14:paraId="73C091B0" w14:textId="77777777" w:rsidR="007D329D" w:rsidRPr="007D329D" w:rsidRDefault="00000000" w:rsidP="006064AF">
                <w:pPr>
                  <w:pStyle w:val="ListParagraph"/>
                  <w:numPr>
                    <w:ilvl w:val="0"/>
                    <w:numId w:val="48"/>
                  </w:numPr>
                  <w:jc w:val="left"/>
                  <w:rPr>
                    <w:rFonts w:cstheme="minorHAnsi"/>
                  </w:rPr>
                </w:pPr>
                <w:r w:rsidRPr="007D329D">
                  <w:rPr>
                    <w:rFonts w:cstheme="minorHAnsi"/>
                  </w:rPr>
                  <w:t>If wish to opt out of eSET, document reason why</w:t>
                </w:r>
              </w:p>
              <w:p w14:paraId="3DA20BCB" w14:textId="77777777" w:rsidR="007D329D" w:rsidRPr="007D329D" w:rsidRDefault="00000000" w:rsidP="006064AF">
                <w:pPr>
                  <w:pStyle w:val="ListParagraph"/>
                  <w:numPr>
                    <w:ilvl w:val="0"/>
                    <w:numId w:val="48"/>
                  </w:numPr>
                  <w:jc w:val="left"/>
                  <w:rPr>
                    <w:rFonts w:cstheme="minorHAnsi"/>
                  </w:rPr>
                </w:pPr>
                <w:r w:rsidRPr="007D329D">
                  <w:rPr>
                    <w:rFonts w:cstheme="minorHAnsi"/>
                  </w:rPr>
                  <w:t xml:space="preserve">Confirm whether any embryos are suitable for </w:t>
                </w:r>
                <w:r w:rsidR="00945FB1">
                  <w:rPr>
                    <w:rFonts w:cstheme="minorHAnsi"/>
                  </w:rPr>
                  <w:t>freezing</w:t>
                </w:r>
              </w:p>
              <w:p w14:paraId="0CAB3228"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whether any embryos will be cultured until day 6 and be re-assessed</w:t>
                </w:r>
              </w:p>
              <w:p w14:paraId="1EAFDFFB" w14:textId="77777777" w:rsidR="007D329D" w:rsidRPr="007D329D" w:rsidRDefault="007D329D" w:rsidP="006064AF">
                <w:pPr>
                  <w:pStyle w:val="ListParagraph"/>
                  <w:jc w:val="left"/>
                  <w:rPr>
                    <w:rFonts w:cstheme="minorHAnsi"/>
                  </w:rPr>
                </w:pPr>
              </w:p>
            </w:tc>
          </w:tr>
          <w:tr w:rsidR="00CD0A70" w14:paraId="0E13E720" w14:textId="77777777" w:rsidTr="00F3277E">
            <w:tc>
              <w:tcPr>
                <w:tcW w:w="3206" w:type="dxa"/>
              </w:tcPr>
              <w:p w14:paraId="4767B0A6" w14:textId="77777777" w:rsidR="007D329D" w:rsidRPr="007D329D" w:rsidRDefault="007D329D" w:rsidP="00F3277E">
                <w:pPr>
                  <w:rPr>
                    <w:rFonts w:cstheme="minorHAnsi"/>
                    <w:b/>
                  </w:rPr>
                </w:pPr>
              </w:p>
              <w:p w14:paraId="6FF0B262" w14:textId="77777777" w:rsidR="007D329D" w:rsidRPr="007D329D" w:rsidRDefault="00000000" w:rsidP="00F3277E">
                <w:pPr>
                  <w:rPr>
                    <w:rFonts w:cstheme="minorHAnsi"/>
                    <w:b/>
                  </w:rPr>
                </w:pPr>
                <w:r w:rsidRPr="007D329D">
                  <w:rPr>
                    <w:rFonts w:cstheme="minorHAnsi"/>
                    <w:b/>
                  </w:rPr>
                  <w:t>Failed Day 5</w:t>
                </w:r>
                <w:r w:rsidR="00945FB1">
                  <w:rPr>
                    <w:rFonts w:cstheme="minorHAnsi"/>
                    <w:b/>
                  </w:rPr>
                  <w:t>/6</w:t>
                </w:r>
                <w:r w:rsidRPr="007D329D">
                  <w:rPr>
                    <w:rFonts w:cstheme="minorHAnsi"/>
                    <w:b/>
                  </w:rPr>
                  <w:t xml:space="preserve"> Development</w:t>
                </w:r>
              </w:p>
              <w:p w14:paraId="7FF850E2" w14:textId="77777777" w:rsidR="007D329D" w:rsidRDefault="007D329D" w:rsidP="00F3277E">
                <w:pPr>
                  <w:rPr>
                    <w:rFonts w:cstheme="minorHAnsi"/>
                    <w:b/>
                  </w:rPr>
                </w:pPr>
              </w:p>
              <w:p w14:paraId="7443F4E5" w14:textId="77777777" w:rsidR="004762A9" w:rsidRPr="00766C76" w:rsidRDefault="00000000" w:rsidP="004762A9">
                <w:pPr>
                  <w:jc w:val="left"/>
                  <w:rPr>
                    <w:rFonts w:cstheme="minorHAnsi"/>
                    <w:b/>
                    <w:i/>
                    <w:iCs/>
                    <w:color w:val="660045" w:themeColor="accent2"/>
                  </w:rPr>
                </w:pPr>
                <w:r w:rsidRPr="00766C76">
                  <w:rPr>
                    <w:rFonts w:cstheme="minorHAnsi"/>
                    <w:b/>
                    <w:i/>
                    <w:iCs/>
                    <w:color w:val="660045" w:themeColor="accent2"/>
                  </w:rPr>
                  <w:t>Document in the laboratory notes or in a progress note</w:t>
                </w:r>
              </w:p>
              <w:p w14:paraId="6E16ECB3" w14:textId="77777777" w:rsidR="00327793" w:rsidRPr="007D329D" w:rsidRDefault="00327793" w:rsidP="00146973">
                <w:pPr>
                  <w:jc w:val="left"/>
                  <w:rPr>
                    <w:rFonts w:cstheme="minorHAnsi"/>
                    <w:b/>
                  </w:rPr>
                </w:pPr>
              </w:p>
            </w:tc>
            <w:tc>
              <w:tcPr>
                <w:tcW w:w="6149" w:type="dxa"/>
              </w:tcPr>
              <w:p w14:paraId="00838472" w14:textId="77777777" w:rsidR="007D329D" w:rsidRPr="007D329D" w:rsidRDefault="00000000" w:rsidP="006064AF">
                <w:pPr>
                  <w:pStyle w:val="ListParagraph"/>
                  <w:numPr>
                    <w:ilvl w:val="0"/>
                    <w:numId w:val="47"/>
                  </w:numPr>
                  <w:jc w:val="left"/>
                  <w:rPr>
                    <w:rFonts w:cstheme="minorHAnsi"/>
                  </w:rPr>
                </w:pPr>
                <w:r w:rsidRPr="007D329D">
                  <w:rPr>
                    <w:rFonts w:cstheme="minorHAnsi"/>
                  </w:rPr>
                  <w:t>Confirm no embryos are suitable for embryo transfer</w:t>
                </w:r>
              </w:p>
              <w:p w14:paraId="507CAECD" w14:textId="77777777" w:rsidR="007D329D" w:rsidRPr="007D329D" w:rsidRDefault="00000000" w:rsidP="006064AF">
                <w:pPr>
                  <w:pStyle w:val="ListParagraph"/>
                  <w:numPr>
                    <w:ilvl w:val="0"/>
                    <w:numId w:val="47"/>
                  </w:numPr>
                  <w:jc w:val="left"/>
                  <w:rPr>
                    <w:rFonts w:cstheme="minorHAnsi"/>
                  </w:rPr>
                </w:pPr>
                <w:r w:rsidRPr="007D329D">
                  <w:rPr>
                    <w:rFonts w:cstheme="minorHAnsi"/>
                  </w:rPr>
                  <w:t xml:space="preserve">Confirm whether embryos will be cultured </w:t>
                </w:r>
                <w:r w:rsidR="00945FB1">
                  <w:rPr>
                    <w:rFonts w:cstheme="minorHAnsi"/>
                  </w:rPr>
                  <w:t>further</w:t>
                </w:r>
                <w:r w:rsidRPr="007D329D">
                  <w:rPr>
                    <w:rFonts w:cstheme="minorHAnsi"/>
                  </w:rPr>
                  <w:t xml:space="preserve"> and re-checked</w:t>
                </w:r>
              </w:p>
              <w:p w14:paraId="5A4AE0D0" w14:textId="77777777" w:rsidR="007D329D" w:rsidRPr="007D329D" w:rsidRDefault="00000000" w:rsidP="006064AF">
                <w:pPr>
                  <w:pStyle w:val="ListParagraph"/>
                  <w:numPr>
                    <w:ilvl w:val="0"/>
                    <w:numId w:val="47"/>
                  </w:numPr>
                  <w:jc w:val="left"/>
                  <w:rPr>
                    <w:rFonts w:cstheme="minorHAnsi"/>
                  </w:rPr>
                </w:pPr>
                <w:r w:rsidRPr="007D329D">
                  <w:rPr>
                    <w:rFonts w:cstheme="minorHAnsi"/>
                  </w:rPr>
                  <w:t>Offer counselling</w:t>
                </w:r>
              </w:p>
              <w:p w14:paraId="059F77EA" w14:textId="77777777" w:rsidR="007D329D" w:rsidRPr="007D329D" w:rsidRDefault="00000000" w:rsidP="006064AF">
                <w:pPr>
                  <w:pStyle w:val="ListParagraph"/>
                  <w:numPr>
                    <w:ilvl w:val="0"/>
                    <w:numId w:val="47"/>
                  </w:numPr>
                  <w:jc w:val="left"/>
                  <w:rPr>
                    <w:rFonts w:cstheme="minorHAnsi"/>
                  </w:rPr>
                </w:pPr>
                <w:r w:rsidRPr="007D329D">
                  <w:rPr>
                    <w:rFonts w:cstheme="minorHAnsi"/>
                  </w:rPr>
                  <w:t>Offer a Review Appointment with a doctor</w:t>
                </w:r>
              </w:p>
              <w:p w14:paraId="51C7F225" w14:textId="77777777" w:rsidR="007D329D" w:rsidRPr="007D329D" w:rsidRDefault="00000000" w:rsidP="006064AF">
                <w:pPr>
                  <w:pStyle w:val="ListParagraph"/>
                  <w:numPr>
                    <w:ilvl w:val="0"/>
                    <w:numId w:val="47"/>
                  </w:numPr>
                  <w:jc w:val="left"/>
                  <w:rPr>
                    <w:rFonts w:cstheme="minorHAnsi"/>
                  </w:rPr>
                </w:pPr>
                <w:r w:rsidRPr="007D329D">
                  <w:rPr>
                    <w:rFonts w:cstheme="minorHAnsi"/>
                  </w:rPr>
                  <w:t>Ask the patient if they have any questions or are unsure about any of information provided</w:t>
                </w:r>
              </w:p>
              <w:p w14:paraId="7EA160BC" w14:textId="77777777" w:rsidR="007D329D" w:rsidRPr="007D329D" w:rsidRDefault="00000000" w:rsidP="006064AF">
                <w:pPr>
                  <w:pStyle w:val="ListParagraph"/>
                  <w:numPr>
                    <w:ilvl w:val="0"/>
                    <w:numId w:val="47"/>
                  </w:numPr>
                  <w:jc w:val="left"/>
                  <w:rPr>
                    <w:rFonts w:cstheme="minorHAnsi"/>
                  </w:rPr>
                </w:pPr>
                <w:r w:rsidRPr="007D329D">
                  <w:rPr>
                    <w:rFonts w:cstheme="minorHAnsi"/>
                  </w:rPr>
                  <w:t>Arrange support call with member of nursing team 2-3 days’ time (optional)</w:t>
                </w:r>
              </w:p>
              <w:p w14:paraId="100910B3" w14:textId="77777777" w:rsidR="007D329D" w:rsidRPr="007D329D" w:rsidRDefault="00000000" w:rsidP="006064AF">
                <w:pPr>
                  <w:pStyle w:val="ListParagraph"/>
                  <w:numPr>
                    <w:ilvl w:val="0"/>
                    <w:numId w:val="47"/>
                  </w:numPr>
                  <w:jc w:val="left"/>
                  <w:rPr>
                    <w:rFonts w:cstheme="minorHAnsi"/>
                  </w:rPr>
                </w:pPr>
                <w:r w:rsidRPr="007D329D">
                  <w:rPr>
                    <w:rFonts w:cstheme="minorHAnsi"/>
                  </w:rPr>
                  <w:t>Send out patient information leaflet (optional)</w:t>
                </w:r>
              </w:p>
              <w:p w14:paraId="46D25501" w14:textId="77777777" w:rsidR="007D329D" w:rsidRPr="007D329D" w:rsidRDefault="007D329D" w:rsidP="006064AF">
                <w:pPr>
                  <w:jc w:val="left"/>
                  <w:rPr>
                    <w:rFonts w:cstheme="minorHAnsi"/>
                  </w:rPr>
                </w:pPr>
              </w:p>
            </w:tc>
          </w:tr>
          <w:tr w:rsidR="00CD0A70" w14:paraId="149A44A0" w14:textId="77777777" w:rsidTr="00F3277E">
            <w:trPr>
              <w:trHeight w:val="1128"/>
            </w:trPr>
            <w:tc>
              <w:tcPr>
                <w:tcW w:w="3206" w:type="dxa"/>
              </w:tcPr>
              <w:p w14:paraId="2C966F59" w14:textId="77777777" w:rsidR="007D329D" w:rsidRPr="007D329D" w:rsidRDefault="007D329D" w:rsidP="007D329D">
                <w:pPr>
                  <w:jc w:val="left"/>
                  <w:rPr>
                    <w:rFonts w:cstheme="minorHAnsi"/>
                    <w:b/>
                  </w:rPr>
                </w:pPr>
              </w:p>
              <w:p w14:paraId="223A7011" w14:textId="77777777" w:rsidR="007D329D" w:rsidRPr="007D329D" w:rsidRDefault="00000000" w:rsidP="007D329D">
                <w:pPr>
                  <w:jc w:val="left"/>
                  <w:rPr>
                    <w:rFonts w:cstheme="minorHAnsi"/>
                    <w:b/>
                  </w:rPr>
                </w:pPr>
                <w:r w:rsidRPr="007D329D">
                  <w:rPr>
                    <w:rFonts w:cstheme="minorHAnsi"/>
                    <w:b/>
                  </w:rPr>
                  <w:t xml:space="preserve">Day </w:t>
                </w:r>
                <w:r w:rsidR="007A68A4">
                  <w:rPr>
                    <w:rFonts w:cstheme="minorHAnsi"/>
                    <w:b/>
                  </w:rPr>
                  <w:t>5/</w:t>
                </w:r>
                <w:r w:rsidRPr="007D329D">
                  <w:rPr>
                    <w:rFonts w:cstheme="minorHAnsi"/>
                    <w:b/>
                  </w:rPr>
                  <w:t>6</w:t>
                </w:r>
                <w:r w:rsidR="00A33007">
                  <w:rPr>
                    <w:rFonts w:cstheme="minorHAnsi"/>
                    <w:b/>
                  </w:rPr>
                  <w:t>/7</w:t>
                </w:r>
                <w:r w:rsidRPr="007D329D">
                  <w:rPr>
                    <w:rFonts w:cstheme="minorHAnsi"/>
                    <w:b/>
                  </w:rPr>
                  <w:t xml:space="preserve"> Update</w:t>
                </w:r>
              </w:p>
              <w:p w14:paraId="36EA01A3" w14:textId="77777777" w:rsidR="007D329D" w:rsidRPr="007D329D" w:rsidRDefault="007D329D" w:rsidP="007D329D">
                <w:pPr>
                  <w:jc w:val="left"/>
                  <w:rPr>
                    <w:rFonts w:cstheme="minorHAnsi"/>
                    <w:b/>
                  </w:rPr>
                </w:pPr>
              </w:p>
              <w:p w14:paraId="4A4D8C4D" w14:textId="77777777" w:rsidR="004762A9" w:rsidRPr="00766C76" w:rsidRDefault="00000000" w:rsidP="004762A9">
                <w:pPr>
                  <w:jc w:val="left"/>
                  <w:rPr>
                    <w:rFonts w:cstheme="minorHAnsi"/>
                    <w:b/>
                    <w:i/>
                    <w:iCs/>
                    <w:color w:val="660045" w:themeColor="accent2"/>
                  </w:rPr>
                </w:pPr>
                <w:r w:rsidRPr="00766C76">
                  <w:rPr>
                    <w:rFonts w:cstheme="minorHAnsi"/>
                    <w:b/>
                    <w:i/>
                    <w:iCs/>
                    <w:color w:val="660045" w:themeColor="accent2"/>
                  </w:rPr>
                  <w:t>Document in the laboratory notes or in a progress note</w:t>
                </w:r>
              </w:p>
              <w:p w14:paraId="1C0C47C2" w14:textId="77777777" w:rsidR="00327793" w:rsidRPr="00093BA8" w:rsidRDefault="00327793" w:rsidP="00146973">
                <w:pPr>
                  <w:jc w:val="left"/>
                  <w:rPr>
                    <w:rFonts w:cstheme="minorHAnsi"/>
                    <w:b/>
                    <w:color w:val="660045" w:themeColor="accent2"/>
                  </w:rPr>
                </w:pPr>
              </w:p>
            </w:tc>
            <w:tc>
              <w:tcPr>
                <w:tcW w:w="6149" w:type="dxa"/>
              </w:tcPr>
              <w:p w14:paraId="1E299287"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the stage/grade of the embryos</w:t>
                </w:r>
              </w:p>
              <w:p w14:paraId="3BE70F99" w14:textId="77777777" w:rsidR="007D329D" w:rsidRPr="007D329D" w:rsidRDefault="00000000" w:rsidP="006064AF">
                <w:pPr>
                  <w:pStyle w:val="ListParagraph"/>
                  <w:numPr>
                    <w:ilvl w:val="0"/>
                    <w:numId w:val="48"/>
                  </w:numPr>
                  <w:jc w:val="left"/>
                  <w:rPr>
                    <w:rFonts w:cstheme="minorHAnsi"/>
                  </w:rPr>
                </w:pPr>
                <w:r w:rsidRPr="007D329D">
                  <w:rPr>
                    <w:rFonts w:cstheme="minorHAnsi"/>
                  </w:rPr>
                  <w:t xml:space="preserve">Confirm whether any embryos are suitable for </w:t>
                </w:r>
                <w:r w:rsidR="007A68A4">
                  <w:rPr>
                    <w:rFonts w:cstheme="minorHAnsi"/>
                  </w:rPr>
                  <w:t>freezing</w:t>
                </w:r>
              </w:p>
              <w:p w14:paraId="2A4E3028" w14:textId="77777777" w:rsidR="007D329D" w:rsidRPr="001C6EC4" w:rsidRDefault="00000000" w:rsidP="001C6EC4">
                <w:pPr>
                  <w:pStyle w:val="ListParagraph"/>
                  <w:numPr>
                    <w:ilvl w:val="0"/>
                    <w:numId w:val="48"/>
                  </w:numPr>
                  <w:jc w:val="left"/>
                  <w:rPr>
                    <w:rFonts w:cstheme="minorHAnsi"/>
                  </w:rPr>
                </w:pPr>
                <w:r w:rsidRPr="007D329D">
                  <w:rPr>
                    <w:rFonts w:cstheme="minorHAnsi"/>
                  </w:rPr>
                  <w:t xml:space="preserve">Confirm whether embryos will be cultured to day </w:t>
                </w:r>
                <w:r w:rsidR="007A68A4">
                  <w:rPr>
                    <w:rFonts w:cstheme="minorHAnsi"/>
                  </w:rPr>
                  <w:t>6/</w:t>
                </w:r>
                <w:r w:rsidRPr="007D329D">
                  <w:rPr>
                    <w:rFonts w:cstheme="minorHAnsi"/>
                  </w:rPr>
                  <w:t>7 and re-checked (optional)</w:t>
                </w:r>
              </w:p>
            </w:tc>
          </w:tr>
          <w:tr w:rsidR="00CD0A70" w14:paraId="20CD8E35" w14:textId="77777777" w:rsidTr="00F3277E">
            <w:tc>
              <w:tcPr>
                <w:tcW w:w="3206" w:type="dxa"/>
              </w:tcPr>
              <w:p w14:paraId="7D477CA5" w14:textId="77777777" w:rsidR="007D329D" w:rsidRPr="00766C76" w:rsidRDefault="007D329D" w:rsidP="007D329D">
                <w:pPr>
                  <w:jc w:val="left"/>
                  <w:rPr>
                    <w:rFonts w:cstheme="minorHAnsi"/>
                    <w:b/>
                  </w:rPr>
                </w:pPr>
              </w:p>
              <w:p w14:paraId="3A85D3EE" w14:textId="77777777" w:rsidR="007D329D" w:rsidRPr="00766C76" w:rsidRDefault="00000000" w:rsidP="007D329D">
                <w:pPr>
                  <w:jc w:val="left"/>
                  <w:rPr>
                    <w:rFonts w:cstheme="minorHAnsi"/>
                    <w:b/>
                  </w:rPr>
                </w:pPr>
                <w:r w:rsidRPr="00766C76">
                  <w:rPr>
                    <w:rFonts w:cstheme="minorHAnsi"/>
                    <w:b/>
                  </w:rPr>
                  <w:t>Pre-</w:t>
                </w:r>
                <w:r w:rsidR="007E1EB5" w:rsidRPr="00766C76">
                  <w:rPr>
                    <w:rFonts w:cstheme="minorHAnsi"/>
                    <w:b/>
                  </w:rPr>
                  <w:t>Oocyte/</w:t>
                </w:r>
                <w:r w:rsidRPr="00766C76">
                  <w:rPr>
                    <w:rFonts w:cstheme="minorHAnsi"/>
                    <w:b/>
                  </w:rPr>
                  <w:t xml:space="preserve">Embryo Thaw Planning </w:t>
                </w:r>
                <w:r w:rsidR="00AE07A2" w:rsidRPr="00766C76">
                  <w:rPr>
                    <w:rFonts w:cstheme="minorHAnsi"/>
                    <w:b/>
                  </w:rPr>
                  <w:t>Call</w:t>
                </w:r>
                <w:r w:rsidR="0022560A" w:rsidRPr="00766C76">
                  <w:rPr>
                    <w:rFonts w:cstheme="minorHAnsi"/>
                    <w:b/>
                  </w:rPr>
                  <w:t xml:space="preserve"> (24-48 hrs prior to planned thaw date)</w:t>
                </w:r>
              </w:p>
              <w:p w14:paraId="3B203365" w14:textId="77777777" w:rsidR="007D329D" w:rsidRPr="00766C76" w:rsidRDefault="007D329D" w:rsidP="007D329D">
                <w:pPr>
                  <w:jc w:val="left"/>
                  <w:rPr>
                    <w:rFonts w:cstheme="minorHAnsi"/>
                    <w:b/>
                  </w:rPr>
                </w:pPr>
              </w:p>
              <w:p w14:paraId="5D606CAD" w14:textId="77777777" w:rsidR="007D329D" w:rsidRPr="00766C76" w:rsidRDefault="00000000" w:rsidP="007D329D">
                <w:pPr>
                  <w:jc w:val="left"/>
                  <w:rPr>
                    <w:rFonts w:cstheme="minorHAnsi"/>
                    <w:b/>
                    <w:i/>
                    <w:iCs/>
                    <w:color w:val="660045" w:themeColor="accent2"/>
                  </w:rPr>
                </w:pPr>
                <w:r w:rsidRPr="00766C76">
                  <w:rPr>
                    <w:rFonts w:cstheme="minorHAnsi"/>
                    <w:b/>
                    <w:i/>
                    <w:iCs/>
                    <w:color w:val="660045" w:themeColor="accent2"/>
                  </w:rPr>
                  <w:t>Document in the laboratory notes or in a progress note</w:t>
                </w:r>
              </w:p>
              <w:p w14:paraId="57361185" w14:textId="77777777" w:rsidR="007D329D" w:rsidRPr="00766C76" w:rsidRDefault="007D329D" w:rsidP="007D329D">
                <w:pPr>
                  <w:jc w:val="left"/>
                  <w:rPr>
                    <w:rFonts w:cstheme="minorHAnsi"/>
                    <w:b/>
                  </w:rPr>
                </w:pPr>
              </w:p>
              <w:p w14:paraId="504B1201" w14:textId="77777777" w:rsidR="00824765" w:rsidRPr="00766C76" w:rsidRDefault="00000000" w:rsidP="00824765">
                <w:pPr>
                  <w:rPr>
                    <w:rFonts w:cstheme="minorHAnsi"/>
                    <w:b/>
                    <w:i/>
                    <w:iCs/>
                    <w:color w:val="660045" w:themeColor="accent2"/>
                  </w:rPr>
                </w:pPr>
                <w:r w:rsidRPr="00766C76">
                  <w:rPr>
                    <w:rFonts w:cstheme="minorHAnsi"/>
                    <w:b/>
                    <w:i/>
                    <w:iCs/>
                    <w:color w:val="660045" w:themeColor="accent2"/>
                  </w:rPr>
                  <w:lastRenderedPageBreak/>
                  <w:t>Instructions for embryo transfer can be confirmed via a portal message</w:t>
                </w:r>
              </w:p>
              <w:p w14:paraId="6AFE7F69" w14:textId="77777777" w:rsidR="00824765" w:rsidRPr="00766C76" w:rsidRDefault="00824765" w:rsidP="007D329D">
                <w:pPr>
                  <w:jc w:val="left"/>
                  <w:rPr>
                    <w:rFonts w:cstheme="minorHAnsi"/>
                    <w:b/>
                  </w:rPr>
                </w:pPr>
              </w:p>
            </w:tc>
            <w:tc>
              <w:tcPr>
                <w:tcW w:w="6149" w:type="dxa"/>
              </w:tcPr>
              <w:p w14:paraId="406AD130" w14:textId="77777777" w:rsidR="00D760BB" w:rsidRPr="00766C76" w:rsidRDefault="00000000" w:rsidP="00F076CD">
                <w:pPr>
                  <w:jc w:val="left"/>
                  <w:rPr>
                    <w:rFonts w:cstheme="minorHAnsi"/>
                  </w:rPr>
                </w:pPr>
                <w:r w:rsidRPr="00766C76">
                  <w:rPr>
                    <w:rFonts w:cstheme="minorHAnsi"/>
                  </w:rPr>
                  <w:lastRenderedPageBreak/>
                  <w:t xml:space="preserve">Prior to the call, check the patients thaw has </w:t>
                </w:r>
                <w:r w:rsidR="00F076CD" w:rsidRPr="00766C76">
                  <w:rPr>
                    <w:rFonts w:cstheme="minorHAnsi"/>
                  </w:rPr>
                  <w:t>been</w:t>
                </w:r>
                <w:r w:rsidRPr="00766C76">
                  <w:rPr>
                    <w:rFonts w:cstheme="minorHAnsi"/>
                  </w:rPr>
                  <w:t xml:space="preserve"> scheduled on the correct date in their cycle (post LH surge or start of progesterone)</w:t>
                </w:r>
              </w:p>
              <w:p w14:paraId="5CE7E398" w14:textId="77777777" w:rsidR="007D329D" w:rsidRPr="00766C76" w:rsidRDefault="00000000" w:rsidP="006064AF">
                <w:pPr>
                  <w:pStyle w:val="ListParagraph"/>
                  <w:numPr>
                    <w:ilvl w:val="0"/>
                    <w:numId w:val="47"/>
                  </w:numPr>
                  <w:jc w:val="left"/>
                  <w:rPr>
                    <w:rFonts w:cstheme="minorHAnsi"/>
                  </w:rPr>
                </w:pPr>
                <w:r w:rsidRPr="00766C76">
                  <w:rPr>
                    <w:rFonts w:cstheme="minorHAnsi"/>
                  </w:rPr>
                  <w:t xml:space="preserve">Confirm number of </w:t>
                </w:r>
                <w:r w:rsidR="001B765A" w:rsidRPr="00766C76">
                  <w:rPr>
                    <w:rFonts w:cstheme="minorHAnsi"/>
                  </w:rPr>
                  <w:t>oocytes/</w:t>
                </w:r>
                <w:r w:rsidRPr="00766C76">
                  <w:rPr>
                    <w:rFonts w:cstheme="minorHAnsi"/>
                  </w:rPr>
                  <w:t>embryos in storage</w:t>
                </w:r>
              </w:p>
              <w:p w14:paraId="47133129" w14:textId="77777777" w:rsidR="007E1EB5" w:rsidRPr="00766C76" w:rsidRDefault="00000000" w:rsidP="006064AF">
                <w:pPr>
                  <w:pStyle w:val="ListParagraph"/>
                  <w:numPr>
                    <w:ilvl w:val="0"/>
                    <w:numId w:val="47"/>
                  </w:numPr>
                  <w:jc w:val="left"/>
                  <w:rPr>
                    <w:rFonts w:cstheme="minorHAnsi"/>
                  </w:rPr>
                </w:pPr>
                <w:r w:rsidRPr="00766C76">
                  <w:rPr>
                    <w:rFonts w:cstheme="minorHAnsi"/>
                  </w:rPr>
                  <w:t xml:space="preserve">Confirm the day of the thaw and </w:t>
                </w:r>
                <w:r w:rsidR="001B765A" w:rsidRPr="00766C76">
                  <w:rPr>
                    <w:rFonts w:cstheme="minorHAnsi"/>
                  </w:rPr>
                  <w:t xml:space="preserve">planned </w:t>
                </w:r>
                <w:r w:rsidRPr="00766C76">
                  <w:rPr>
                    <w:rFonts w:cstheme="minorHAnsi"/>
                  </w:rPr>
                  <w:t>embryo transfer</w:t>
                </w:r>
                <w:r w:rsidR="001B765A" w:rsidRPr="00766C76">
                  <w:rPr>
                    <w:rFonts w:cstheme="minorHAnsi"/>
                  </w:rPr>
                  <w:t xml:space="preserve"> day and date</w:t>
                </w:r>
              </w:p>
              <w:p w14:paraId="4651BDCC" w14:textId="77777777" w:rsidR="004E3675" w:rsidRPr="00766C76" w:rsidRDefault="00000000" w:rsidP="006064AF">
                <w:pPr>
                  <w:pStyle w:val="ListParagraph"/>
                  <w:numPr>
                    <w:ilvl w:val="0"/>
                    <w:numId w:val="47"/>
                  </w:numPr>
                  <w:jc w:val="left"/>
                  <w:rPr>
                    <w:rFonts w:cstheme="minorHAnsi"/>
                  </w:rPr>
                </w:pPr>
                <w:r w:rsidRPr="00766C76">
                  <w:rPr>
                    <w:rFonts w:cstheme="minorHAnsi"/>
                  </w:rPr>
                  <w:t xml:space="preserve">Ask the patient to positively confirm how many </w:t>
                </w:r>
                <w:r w:rsidR="00C93F75" w:rsidRPr="00766C76">
                  <w:rPr>
                    <w:rFonts w:cstheme="minorHAnsi"/>
                  </w:rPr>
                  <w:t>oocytes/</w:t>
                </w:r>
                <w:r w:rsidRPr="00766C76">
                  <w:rPr>
                    <w:rFonts w:cstheme="minorHAnsi"/>
                  </w:rPr>
                  <w:t>embryos they wish to thaw and transfer</w:t>
                </w:r>
                <w:r w:rsidR="006177C0" w:rsidRPr="00766C76">
                  <w:rPr>
                    <w:rFonts w:cstheme="minorHAnsi"/>
                  </w:rPr>
                  <w:t xml:space="preserve"> </w:t>
                </w:r>
                <w:r w:rsidR="0058389D" w:rsidRPr="00766C76">
                  <w:rPr>
                    <w:rFonts w:cstheme="minorHAnsi"/>
                  </w:rPr>
                  <w:t xml:space="preserve"> and cross reference this to the consent form</w:t>
                </w:r>
              </w:p>
              <w:p w14:paraId="48EB1506" w14:textId="77777777" w:rsidR="00F93195" w:rsidRPr="00766C76" w:rsidRDefault="00000000" w:rsidP="006064AF">
                <w:pPr>
                  <w:pStyle w:val="ListParagraph"/>
                  <w:numPr>
                    <w:ilvl w:val="0"/>
                    <w:numId w:val="47"/>
                  </w:numPr>
                  <w:jc w:val="left"/>
                  <w:rPr>
                    <w:rFonts w:cstheme="minorHAnsi"/>
                  </w:rPr>
                </w:pPr>
                <w:r w:rsidRPr="00766C76">
                  <w:rPr>
                    <w:rFonts w:cstheme="minorHAnsi"/>
                  </w:rPr>
                  <w:lastRenderedPageBreak/>
                  <w:t>I</w:t>
                </w:r>
                <w:r w:rsidR="006177C0" w:rsidRPr="00766C76">
                  <w:rPr>
                    <w:rFonts w:cstheme="minorHAnsi"/>
                  </w:rPr>
                  <w:t>f the patient wishes to have DET but meets eSET, explain the local eSET policy</w:t>
                </w:r>
              </w:p>
              <w:p w14:paraId="7D925FD1" w14:textId="77777777" w:rsidR="00260AAB" w:rsidRPr="00766C76" w:rsidRDefault="00000000" w:rsidP="006064AF">
                <w:pPr>
                  <w:pStyle w:val="ListParagraph"/>
                  <w:numPr>
                    <w:ilvl w:val="0"/>
                    <w:numId w:val="47"/>
                  </w:numPr>
                  <w:jc w:val="left"/>
                  <w:rPr>
                    <w:rFonts w:cstheme="minorHAnsi"/>
                  </w:rPr>
                </w:pPr>
                <w:r w:rsidRPr="00766C76">
                  <w:rPr>
                    <w:rFonts w:cstheme="minorHAnsi"/>
                  </w:rPr>
                  <w:t>Confirm the stage/grade/ploidy status of the embryos to be thawed</w:t>
                </w:r>
              </w:p>
              <w:p w14:paraId="7372D08E" w14:textId="77777777" w:rsidR="007E1EB5" w:rsidRPr="00766C76" w:rsidRDefault="00000000" w:rsidP="007E1EB5">
                <w:pPr>
                  <w:pStyle w:val="ListParagraph"/>
                  <w:numPr>
                    <w:ilvl w:val="0"/>
                    <w:numId w:val="47"/>
                  </w:numPr>
                  <w:jc w:val="left"/>
                  <w:rPr>
                    <w:rFonts w:cstheme="minorHAnsi"/>
                  </w:rPr>
                </w:pPr>
                <w:r w:rsidRPr="00766C76">
                  <w:rPr>
                    <w:rFonts w:cstheme="minorHAnsi"/>
                  </w:rPr>
                  <w:t xml:space="preserve">If patient is using HRT/progesterone, check the medication has been taken in line with the </w:t>
                </w:r>
                <w:r w:rsidR="004E3675" w:rsidRPr="00766C76">
                  <w:rPr>
                    <w:rFonts w:cstheme="minorHAnsi"/>
                  </w:rPr>
                  <w:t>patient’s</w:t>
                </w:r>
                <w:r w:rsidRPr="00766C76">
                  <w:rPr>
                    <w:rFonts w:cstheme="minorHAnsi"/>
                  </w:rPr>
                  <w:t xml:space="preserve"> protoco</w:t>
                </w:r>
                <w:r w:rsidR="000F11FA" w:rsidRPr="00766C76">
                  <w:rPr>
                    <w:rFonts w:cstheme="minorHAnsi"/>
                  </w:rPr>
                  <w:t>l</w:t>
                </w:r>
              </w:p>
              <w:p w14:paraId="16B7CCB4" w14:textId="77777777" w:rsidR="007A68A4" w:rsidRPr="00766C76" w:rsidRDefault="00000000" w:rsidP="007A68A4">
                <w:pPr>
                  <w:pStyle w:val="ListParagraph"/>
                  <w:numPr>
                    <w:ilvl w:val="0"/>
                    <w:numId w:val="46"/>
                  </w:numPr>
                  <w:jc w:val="left"/>
                  <w:rPr>
                    <w:rFonts w:cstheme="minorHAnsi"/>
                  </w:rPr>
                </w:pPr>
                <w:r w:rsidRPr="00766C76">
                  <w:rPr>
                    <w:rFonts w:cstheme="minorHAnsi"/>
                  </w:rPr>
                  <w:t>Confirm which add-ons will be used i.e TL/Glue/AH</w:t>
                </w:r>
              </w:p>
              <w:p w14:paraId="2434C546" w14:textId="77777777" w:rsidR="00742CD5" w:rsidRPr="00766C76" w:rsidRDefault="00000000" w:rsidP="007A68A4">
                <w:pPr>
                  <w:pStyle w:val="ListParagraph"/>
                  <w:numPr>
                    <w:ilvl w:val="0"/>
                    <w:numId w:val="46"/>
                  </w:numPr>
                  <w:jc w:val="left"/>
                  <w:rPr>
                    <w:rFonts w:cstheme="minorHAnsi"/>
                  </w:rPr>
                </w:pPr>
                <w:r w:rsidRPr="00766C76">
                  <w:rPr>
                    <w:rFonts w:cstheme="minorHAnsi"/>
                  </w:rPr>
                  <w:t xml:space="preserve">Check that the patient is well and </w:t>
                </w:r>
                <w:r w:rsidR="002544F5" w:rsidRPr="00766C76">
                  <w:rPr>
                    <w:rFonts w:cstheme="minorHAnsi"/>
                  </w:rPr>
                  <w:t>they are able to proceed with the tra</w:t>
                </w:r>
                <w:r w:rsidR="00766C76">
                  <w:rPr>
                    <w:rFonts w:cstheme="minorHAnsi"/>
                  </w:rPr>
                  <w:t>n</w:t>
                </w:r>
                <w:r w:rsidR="002544F5" w:rsidRPr="00766C76">
                  <w:rPr>
                    <w:rFonts w:cstheme="minorHAnsi"/>
                  </w:rPr>
                  <w:t>sfer</w:t>
                </w:r>
              </w:p>
              <w:p w14:paraId="1780C488" w14:textId="77777777" w:rsidR="007D329D" w:rsidRPr="00766C76" w:rsidRDefault="00000000" w:rsidP="006064AF">
                <w:pPr>
                  <w:pStyle w:val="ListParagraph"/>
                  <w:numPr>
                    <w:ilvl w:val="0"/>
                    <w:numId w:val="47"/>
                  </w:numPr>
                  <w:jc w:val="left"/>
                  <w:rPr>
                    <w:rFonts w:cstheme="minorHAnsi"/>
                  </w:rPr>
                </w:pPr>
                <w:r w:rsidRPr="00766C76">
                  <w:rPr>
                    <w:rFonts w:cstheme="minorHAnsi"/>
                  </w:rPr>
                  <w:t xml:space="preserve">Confirm </w:t>
                </w:r>
                <w:r w:rsidR="004D720A" w:rsidRPr="00766C76">
                  <w:rPr>
                    <w:rFonts w:cstheme="minorHAnsi"/>
                  </w:rPr>
                  <w:t>the time and instructions for the embryo transfer</w:t>
                </w:r>
              </w:p>
              <w:p w14:paraId="42004E6D" w14:textId="77777777" w:rsidR="007D329D" w:rsidRPr="00766C76" w:rsidRDefault="00000000" w:rsidP="006064AF">
                <w:pPr>
                  <w:pStyle w:val="ListParagraph"/>
                  <w:numPr>
                    <w:ilvl w:val="0"/>
                    <w:numId w:val="47"/>
                  </w:numPr>
                  <w:jc w:val="left"/>
                  <w:rPr>
                    <w:rFonts w:cstheme="minorHAnsi"/>
                  </w:rPr>
                </w:pPr>
                <w:r w:rsidRPr="00766C76">
                  <w:rPr>
                    <w:rFonts w:cstheme="minorHAnsi"/>
                  </w:rPr>
                  <w:t>If ET with sedation, confirm sedation instructions (optional)</w:t>
                </w:r>
              </w:p>
            </w:tc>
          </w:tr>
          <w:tr w:rsidR="00CD0A70" w14:paraId="5D87E134" w14:textId="77777777" w:rsidTr="00F3277E">
            <w:tc>
              <w:tcPr>
                <w:tcW w:w="3206" w:type="dxa"/>
              </w:tcPr>
              <w:p w14:paraId="08D53C3B" w14:textId="77777777" w:rsidR="007D329D" w:rsidRPr="007D329D" w:rsidRDefault="007D329D" w:rsidP="007D329D">
                <w:pPr>
                  <w:jc w:val="left"/>
                  <w:rPr>
                    <w:rFonts w:cstheme="minorHAnsi"/>
                    <w:b/>
                  </w:rPr>
                </w:pPr>
              </w:p>
              <w:p w14:paraId="77746704" w14:textId="77777777" w:rsidR="007D329D" w:rsidRPr="007D329D" w:rsidRDefault="00000000" w:rsidP="007D329D">
                <w:pPr>
                  <w:jc w:val="left"/>
                  <w:rPr>
                    <w:rFonts w:cstheme="minorHAnsi"/>
                    <w:b/>
                  </w:rPr>
                </w:pPr>
                <w:r>
                  <w:rPr>
                    <w:rFonts w:cstheme="minorHAnsi"/>
                    <w:b/>
                  </w:rPr>
                  <w:t>Frozen Embryo Transfer Procedure</w:t>
                </w:r>
              </w:p>
              <w:p w14:paraId="47A0FE83" w14:textId="77777777" w:rsidR="007D329D" w:rsidRPr="007D329D" w:rsidRDefault="007D329D" w:rsidP="007D329D">
                <w:pPr>
                  <w:jc w:val="left"/>
                  <w:rPr>
                    <w:rFonts w:cstheme="minorHAnsi"/>
                    <w:b/>
                  </w:rPr>
                </w:pPr>
              </w:p>
              <w:p w14:paraId="0650BD63" w14:textId="77777777" w:rsidR="007D329D" w:rsidRPr="007D329D" w:rsidRDefault="007D329D" w:rsidP="007D329D">
                <w:pPr>
                  <w:jc w:val="left"/>
                  <w:rPr>
                    <w:rFonts w:cstheme="minorHAnsi"/>
                    <w:b/>
                  </w:rPr>
                </w:pPr>
              </w:p>
              <w:p w14:paraId="627E319D" w14:textId="77777777" w:rsidR="007D329D" w:rsidRPr="007D329D" w:rsidRDefault="007D329D" w:rsidP="007D329D">
                <w:pPr>
                  <w:jc w:val="left"/>
                  <w:rPr>
                    <w:rFonts w:cstheme="minorHAnsi"/>
                    <w:b/>
                  </w:rPr>
                </w:pPr>
              </w:p>
              <w:p w14:paraId="1E424C26" w14:textId="77777777" w:rsidR="007D329D" w:rsidRPr="007D329D" w:rsidRDefault="007D329D" w:rsidP="007D329D">
                <w:pPr>
                  <w:jc w:val="left"/>
                  <w:rPr>
                    <w:rFonts w:cstheme="minorHAnsi"/>
                    <w:b/>
                  </w:rPr>
                </w:pPr>
              </w:p>
              <w:p w14:paraId="707007CC" w14:textId="77777777" w:rsidR="007D329D" w:rsidRPr="007D329D" w:rsidRDefault="007D329D" w:rsidP="007D329D">
                <w:pPr>
                  <w:jc w:val="left"/>
                  <w:rPr>
                    <w:rFonts w:cstheme="minorHAnsi"/>
                    <w:b/>
                  </w:rPr>
                </w:pPr>
              </w:p>
              <w:p w14:paraId="14E80D94" w14:textId="77777777" w:rsidR="007D329D" w:rsidRPr="007D329D" w:rsidRDefault="007D329D" w:rsidP="007D329D">
                <w:pPr>
                  <w:jc w:val="left"/>
                  <w:rPr>
                    <w:rFonts w:cstheme="minorHAnsi"/>
                    <w:b/>
                  </w:rPr>
                </w:pPr>
              </w:p>
            </w:tc>
            <w:tc>
              <w:tcPr>
                <w:tcW w:w="6149" w:type="dxa"/>
              </w:tcPr>
              <w:p w14:paraId="255DB2F8" w14:textId="77777777" w:rsidR="007D329D" w:rsidRDefault="00000000" w:rsidP="00E00D6A">
                <w:pPr>
                  <w:pStyle w:val="ListParagraph"/>
                  <w:numPr>
                    <w:ilvl w:val="0"/>
                    <w:numId w:val="48"/>
                  </w:numPr>
                  <w:jc w:val="left"/>
                  <w:rPr>
                    <w:rFonts w:cstheme="minorHAnsi"/>
                  </w:rPr>
                </w:pPr>
                <w:r>
                  <w:rPr>
                    <w:rFonts w:cstheme="minorHAnsi"/>
                  </w:rPr>
                  <w:t>Confirm the n</w:t>
                </w:r>
                <w:r w:rsidR="00652C82" w:rsidRPr="007D329D">
                  <w:rPr>
                    <w:rFonts w:cstheme="minorHAnsi"/>
                  </w:rPr>
                  <w:t>umber of</w:t>
                </w:r>
                <w:r w:rsidR="007A68A4">
                  <w:rPr>
                    <w:rFonts w:cstheme="minorHAnsi"/>
                  </w:rPr>
                  <w:t xml:space="preserve"> </w:t>
                </w:r>
                <w:r w:rsidR="00652C82" w:rsidRPr="007D329D">
                  <w:rPr>
                    <w:rFonts w:cstheme="minorHAnsi"/>
                  </w:rPr>
                  <w:t>embryos thawed</w:t>
                </w:r>
                <w:r w:rsidR="00E00D6A">
                  <w:rPr>
                    <w:rFonts w:cstheme="minorHAnsi"/>
                  </w:rPr>
                  <w:t xml:space="preserve"> and survived</w:t>
                </w:r>
              </w:p>
              <w:p w14:paraId="16A7A385" w14:textId="77777777" w:rsidR="007A68A4" w:rsidRDefault="00000000" w:rsidP="006064AF">
                <w:pPr>
                  <w:pStyle w:val="ListParagraph"/>
                  <w:numPr>
                    <w:ilvl w:val="0"/>
                    <w:numId w:val="48"/>
                  </w:numPr>
                  <w:jc w:val="left"/>
                  <w:rPr>
                    <w:rFonts w:cstheme="minorHAnsi"/>
                  </w:rPr>
                </w:pPr>
                <w:r>
                  <w:rPr>
                    <w:rFonts w:cstheme="minorHAnsi"/>
                  </w:rPr>
                  <w:t>Confirm the f</w:t>
                </w:r>
                <w:r w:rsidR="00E00D6A">
                  <w:rPr>
                    <w:rFonts w:cstheme="minorHAnsi"/>
                  </w:rPr>
                  <w:t>ate</w:t>
                </w:r>
                <w:r w:rsidR="00652C82">
                  <w:rPr>
                    <w:rFonts w:cstheme="minorHAnsi"/>
                  </w:rPr>
                  <w:t xml:space="preserve"> of embryos did not survive </w:t>
                </w:r>
                <w:r w:rsidR="00652C82" w:rsidRPr="007D329D">
                  <w:rPr>
                    <w:rFonts w:cstheme="minorHAnsi"/>
                  </w:rPr>
                  <w:t>i.e. cells not survived, not recovered from device</w:t>
                </w:r>
                <w:r w:rsidR="00652C82">
                  <w:rPr>
                    <w:rFonts w:cstheme="minorHAnsi"/>
                  </w:rPr>
                  <w:t>, fractured zona</w:t>
                </w:r>
              </w:p>
              <w:p w14:paraId="3838ED79" w14:textId="77777777" w:rsidR="00582AF3" w:rsidRPr="00B90A78" w:rsidRDefault="00000000" w:rsidP="00B90A78">
                <w:pPr>
                  <w:pStyle w:val="ListParagraph"/>
                  <w:numPr>
                    <w:ilvl w:val="0"/>
                    <w:numId w:val="48"/>
                  </w:numPr>
                  <w:jc w:val="left"/>
                  <w:rPr>
                    <w:rFonts w:cstheme="minorHAnsi"/>
                  </w:rPr>
                </w:pPr>
                <w:r>
                  <w:rPr>
                    <w:rFonts w:cstheme="minorHAnsi"/>
                  </w:rPr>
                  <w:t>Confirm the number of embryos that remain in storage</w:t>
                </w:r>
              </w:p>
              <w:p w14:paraId="7AFB11B9" w14:textId="77777777" w:rsidR="00E00D6A" w:rsidRPr="007D329D" w:rsidRDefault="00000000" w:rsidP="00E00D6A">
                <w:pPr>
                  <w:pStyle w:val="ListParagraph"/>
                  <w:numPr>
                    <w:ilvl w:val="0"/>
                    <w:numId w:val="48"/>
                  </w:numPr>
                  <w:jc w:val="left"/>
                  <w:rPr>
                    <w:rFonts w:cstheme="minorHAnsi"/>
                  </w:rPr>
                </w:pPr>
                <w:r w:rsidRPr="007D329D">
                  <w:rPr>
                    <w:rFonts w:cstheme="minorHAnsi"/>
                  </w:rPr>
                  <w:t>Identify whether the patients meets eSET criteria</w:t>
                </w:r>
              </w:p>
              <w:p w14:paraId="0CE3CD16" w14:textId="77777777" w:rsidR="00E00D6A" w:rsidRPr="00945FB1" w:rsidRDefault="00000000" w:rsidP="00E00D6A">
                <w:pPr>
                  <w:ind w:left="720"/>
                  <w:rPr>
                    <w:rFonts w:cstheme="minorHAnsi"/>
                  </w:rPr>
                </w:pPr>
                <w:r w:rsidRPr="007D329D">
                  <w:rPr>
                    <w:rFonts w:cstheme="minorHAnsi"/>
                  </w:rPr>
                  <w:t xml:space="preserve">Confirm the number of embryos for transfer and ask the patient to complete the </w:t>
                </w:r>
                <w:r w:rsidRPr="004945C2">
                  <w:rPr>
                    <w:rFonts w:cstheme="minorHAnsi"/>
                    <w:b/>
                    <w:bCs/>
                    <w:color w:val="660045" w:themeColor="accent2"/>
                  </w:rPr>
                  <w:t>TFP Unified Embryo Transfer Consent (TFP1-CON-EMB-0003)</w:t>
                </w:r>
                <w:r w:rsidRPr="00A33007">
                  <w:rPr>
                    <w:rFonts w:cstheme="minorHAnsi"/>
                  </w:rPr>
                  <w:t>.</w:t>
                </w:r>
              </w:p>
              <w:p w14:paraId="1A3F879B" w14:textId="77777777" w:rsidR="00E00D6A" w:rsidRPr="00C25F68" w:rsidRDefault="00000000" w:rsidP="00C25F68">
                <w:pPr>
                  <w:pStyle w:val="ListParagraph"/>
                  <w:numPr>
                    <w:ilvl w:val="0"/>
                    <w:numId w:val="48"/>
                  </w:numPr>
                  <w:jc w:val="left"/>
                  <w:rPr>
                    <w:rFonts w:cstheme="minorHAnsi"/>
                  </w:rPr>
                </w:pPr>
                <w:r w:rsidRPr="007D329D">
                  <w:rPr>
                    <w:rFonts w:cstheme="minorHAnsi"/>
                  </w:rPr>
                  <w:t>If wish to opt out of eSET, document reason why</w:t>
                </w:r>
              </w:p>
              <w:p w14:paraId="12420B25" w14:textId="77777777" w:rsidR="007D329D" w:rsidRPr="00B90A78" w:rsidRDefault="00000000" w:rsidP="00B90A78">
                <w:pPr>
                  <w:pStyle w:val="ListParagraph"/>
                  <w:numPr>
                    <w:ilvl w:val="0"/>
                    <w:numId w:val="48"/>
                  </w:numPr>
                  <w:jc w:val="left"/>
                  <w:rPr>
                    <w:rFonts w:cstheme="minorHAnsi"/>
                  </w:rPr>
                </w:pPr>
                <w:r>
                  <w:rPr>
                    <w:rFonts w:cstheme="minorHAnsi"/>
                  </w:rPr>
                  <w:t>If applicable, c</w:t>
                </w:r>
                <w:r w:rsidR="00E00D6A" w:rsidRPr="007D329D">
                  <w:rPr>
                    <w:rFonts w:cstheme="minorHAnsi"/>
                  </w:rPr>
                  <w:t>onfirm whether any embryos will be cultured until day 6 and be re-assessed</w:t>
                </w:r>
              </w:p>
              <w:p w14:paraId="0AB24903" w14:textId="77777777" w:rsidR="007D329D" w:rsidRDefault="00000000" w:rsidP="006064AF">
                <w:pPr>
                  <w:pStyle w:val="ListParagraph"/>
                  <w:numPr>
                    <w:ilvl w:val="0"/>
                    <w:numId w:val="48"/>
                  </w:numPr>
                  <w:jc w:val="left"/>
                  <w:rPr>
                    <w:rFonts w:cstheme="minorHAnsi"/>
                  </w:rPr>
                </w:pPr>
                <w:r w:rsidRPr="007D329D">
                  <w:rPr>
                    <w:rFonts w:cstheme="minorHAnsi"/>
                  </w:rPr>
                  <w:t>If the event of failed thaw and no further embryos available, offer counselling + a review appointment.  Arrange a support call with the nursing team in 2-3 days’ time</w:t>
                </w:r>
              </w:p>
              <w:p w14:paraId="74A79EE6" w14:textId="77777777" w:rsidR="007D329D" w:rsidRPr="007D329D" w:rsidRDefault="007D329D" w:rsidP="006064AF">
                <w:pPr>
                  <w:pStyle w:val="ListParagraph"/>
                  <w:jc w:val="left"/>
                  <w:rPr>
                    <w:rFonts w:cstheme="minorHAnsi"/>
                  </w:rPr>
                </w:pPr>
              </w:p>
            </w:tc>
          </w:tr>
          <w:tr w:rsidR="00CD0A70" w14:paraId="32D325DB" w14:textId="77777777" w:rsidTr="00F3277E">
            <w:tc>
              <w:tcPr>
                <w:tcW w:w="3206" w:type="dxa"/>
              </w:tcPr>
              <w:p w14:paraId="40D76746" w14:textId="77777777" w:rsidR="005341CA" w:rsidRPr="008D174E" w:rsidRDefault="00000000" w:rsidP="007D329D">
                <w:pPr>
                  <w:jc w:val="left"/>
                  <w:rPr>
                    <w:rFonts w:cstheme="minorHAnsi"/>
                    <w:b/>
                  </w:rPr>
                </w:pPr>
                <w:r w:rsidRPr="008D174E">
                  <w:rPr>
                    <w:rFonts w:cstheme="minorHAnsi"/>
                    <w:b/>
                  </w:rPr>
                  <w:t>Failed Thaw</w:t>
                </w:r>
              </w:p>
              <w:p w14:paraId="22A1CB0A" w14:textId="77777777" w:rsidR="000C7EDF" w:rsidRPr="008D174E" w:rsidRDefault="000C7EDF" w:rsidP="007D329D">
                <w:pPr>
                  <w:jc w:val="left"/>
                  <w:rPr>
                    <w:rFonts w:cstheme="minorHAnsi"/>
                    <w:b/>
                  </w:rPr>
                </w:pPr>
              </w:p>
              <w:p w14:paraId="33F6F39C" w14:textId="77777777" w:rsidR="000C7EDF" w:rsidRPr="008D174E" w:rsidRDefault="00000000" w:rsidP="000C7EDF">
                <w:pPr>
                  <w:jc w:val="left"/>
                  <w:rPr>
                    <w:rFonts w:cstheme="minorHAnsi"/>
                    <w:b/>
                    <w:i/>
                    <w:iCs/>
                    <w:color w:val="660045" w:themeColor="accent2"/>
                  </w:rPr>
                </w:pPr>
                <w:r w:rsidRPr="008D174E">
                  <w:rPr>
                    <w:rFonts w:cstheme="minorHAnsi"/>
                    <w:b/>
                    <w:i/>
                    <w:iCs/>
                    <w:color w:val="660045" w:themeColor="accent2"/>
                  </w:rPr>
                  <w:t>Document in the laboratory notes or in a progress note</w:t>
                </w:r>
              </w:p>
              <w:p w14:paraId="23EC6B42" w14:textId="77777777" w:rsidR="000C7EDF" w:rsidRPr="008D174E" w:rsidRDefault="000C7EDF" w:rsidP="007D329D">
                <w:pPr>
                  <w:jc w:val="left"/>
                  <w:rPr>
                    <w:rFonts w:cstheme="minorHAnsi"/>
                    <w:b/>
                  </w:rPr>
                </w:pPr>
              </w:p>
            </w:tc>
            <w:tc>
              <w:tcPr>
                <w:tcW w:w="6149" w:type="dxa"/>
              </w:tcPr>
              <w:p w14:paraId="3FDB96AC" w14:textId="77777777" w:rsidR="005341CA" w:rsidRDefault="00000000" w:rsidP="00AF3489">
                <w:pPr>
                  <w:pStyle w:val="ListParagraph"/>
                  <w:numPr>
                    <w:ilvl w:val="0"/>
                    <w:numId w:val="48"/>
                  </w:numPr>
                  <w:jc w:val="left"/>
                  <w:rPr>
                    <w:rFonts w:cstheme="minorHAnsi"/>
                  </w:rPr>
                </w:pPr>
                <w:r>
                  <w:rPr>
                    <w:rFonts w:cstheme="minorHAnsi"/>
                  </w:rPr>
                  <w:t>Confirm the number of oocytes/embryos thawed and that none have survived</w:t>
                </w:r>
              </w:p>
              <w:p w14:paraId="66301A33" w14:textId="77777777" w:rsidR="002167D2" w:rsidRDefault="00000000" w:rsidP="00AF3489">
                <w:pPr>
                  <w:pStyle w:val="ListParagraph"/>
                  <w:numPr>
                    <w:ilvl w:val="0"/>
                    <w:numId w:val="48"/>
                  </w:numPr>
                  <w:jc w:val="left"/>
                  <w:rPr>
                    <w:rFonts w:cstheme="minorHAnsi"/>
                  </w:rPr>
                </w:pPr>
                <w:r>
                  <w:rPr>
                    <w:rFonts w:cstheme="minorHAnsi"/>
                  </w:rPr>
                  <w:t xml:space="preserve">If possible, explain the likely cause </w:t>
                </w:r>
                <w:r w:rsidR="00AF3489">
                  <w:rPr>
                    <w:rFonts w:cstheme="minorHAnsi"/>
                  </w:rPr>
                  <w:t>i.e.</w:t>
                </w:r>
                <w:r>
                  <w:rPr>
                    <w:rFonts w:cstheme="minorHAnsi"/>
                  </w:rPr>
                  <w:t xml:space="preserve"> cells did not survive, not recovered from device, fractured zona</w:t>
                </w:r>
              </w:p>
              <w:p w14:paraId="5E6A0EF0" w14:textId="77777777" w:rsidR="00AF3489" w:rsidRPr="007D329D" w:rsidRDefault="00000000" w:rsidP="00AF3489">
                <w:pPr>
                  <w:pStyle w:val="ListParagraph"/>
                  <w:numPr>
                    <w:ilvl w:val="0"/>
                    <w:numId w:val="48"/>
                  </w:numPr>
                  <w:jc w:val="left"/>
                  <w:rPr>
                    <w:rFonts w:cstheme="minorHAnsi"/>
                  </w:rPr>
                </w:pPr>
                <w:r w:rsidRPr="007D329D">
                  <w:rPr>
                    <w:rFonts w:cstheme="minorHAnsi"/>
                  </w:rPr>
                  <w:t>Offer counselling</w:t>
                </w:r>
              </w:p>
              <w:p w14:paraId="25CBE30F" w14:textId="77777777" w:rsidR="00AF3489" w:rsidRPr="007D329D" w:rsidRDefault="00000000" w:rsidP="00AF3489">
                <w:pPr>
                  <w:pStyle w:val="ListParagraph"/>
                  <w:numPr>
                    <w:ilvl w:val="0"/>
                    <w:numId w:val="48"/>
                  </w:numPr>
                  <w:jc w:val="left"/>
                  <w:rPr>
                    <w:rFonts w:cstheme="minorHAnsi"/>
                  </w:rPr>
                </w:pPr>
                <w:r w:rsidRPr="007D329D">
                  <w:rPr>
                    <w:rFonts w:cstheme="minorHAnsi"/>
                  </w:rPr>
                  <w:t xml:space="preserve">Offer a </w:t>
                </w:r>
                <w:r>
                  <w:rPr>
                    <w:rFonts w:cstheme="minorHAnsi"/>
                  </w:rPr>
                  <w:t>r</w:t>
                </w:r>
                <w:r w:rsidRPr="007D329D">
                  <w:rPr>
                    <w:rFonts w:cstheme="minorHAnsi"/>
                  </w:rPr>
                  <w:t xml:space="preserve">eview </w:t>
                </w:r>
                <w:r>
                  <w:rPr>
                    <w:rFonts w:cstheme="minorHAnsi"/>
                  </w:rPr>
                  <w:t>a</w:t>
                </w:r>
                <w:r w:rsidRPr="007D329D">
                  <w:rPr>
                    <w:rFonts w:cstheme="minorHAnsi"/>
                  </w:rPr>
                  <w:t>ppointment with a doctor</w:t>
                </w:r>
              </w:p>
              <w:p w14:paraId="19D27012" w14:textId="77777777" w:rsidR="00AF3489" w:rsidRPr="007D329D" w:rsidRDefault="00000000" w:rsidP="00AF3489">
                <w:pPr>
                  <w:pStyle w:val="ListParagraph"/>
                  <w:numPr>
                    <w:ilvl w:val="0"/>
                    <w:numId w:val="48"/>
                  </w:numPr>
                  <w:jc w:val="left"/>
                  <w:rPr>
                    <w:rFonts w:cstheme="minorHAnsi"/>
                  </w:rPr>
                </w:pPr>
                <w:r w:rsidRPr="007D329D">
                  <w:rPr>
                    <w:rFonts w:cstheme="minorHAnsi"/>
                  </w:rPr>
                  <w:t>Ask the patient if they have any questions or are unsure about any of information provided</w:t>
                </w:r>
              </w:p>
              <w:p w14:paraId="3922302A" w14:textId="77777777" w:rsidR="00AF3489" w:rsidRPr="007D329D" w:rsidRDefault="00000000" w:rsidP="00AF3489">
                <w:pPr>
                  <w:pStyle w:val="ListParagraph"/>
                  <w:numPr>
                    <w:ilvl w:val="0"/>
                    <w:numId w:val="48"/>
                  </w:numPr>
                  <w:jc w:val="left"/>
                  <w:rPr>
                    <w:rFonts w:cstheme="minorHAnsi"/>
                  </w:rPr>
                </w:pPr>
                <w:r w:rsidRPr="007D329D">
                  <w:rPr>
                    <w:rFonts w:cstheme="minorHAnsi"/>
                  </w:rPr>
                  <w:t>Arrange support call with member of nursing team 2-3 days’ time (optional)</w:t>
                </w:r>
              </w:p>
              <w:p w14:paraId="6F9E9BFD" w14:textId="77777777" w:rsidR="00A04663" w:rsidRDefault="00A04663" w:rsidP="00AF3489">
                <w:pPr>
                  <w:pStyle w:val="ListParagraph"/>
                  <w:numPr>
                    <w:ilvl w:val="0"/>
                    <w:numId w:val="48"/>
                  </w:numPr>
                  <w:jc w:val="left"/>
                  <w:rPr>
                    <w:rFonts w:cstheme="minorHAnsi"/>
                  </w:rPr>
                </w:pPr>
              </w:p>
            </w:tc>
          </w:tr>
          <w:tr w:rsidR="00CD0A70" w14:paraId="45DF941B" w14:textId="77777777" w:rsidTr="005B1EF5">
            <w:trPr>
              <w:trHeight w:val="1589"/>
            </w:trPr>
            <w:tc>
              <w:tcPr>
                <w:tcW w:w="3206" w:type="dxa"/>
              </w:tcPr>
              <w:p w14:paraId="69602097" w14:textId="77777777" w:rsidR="007D329D" w:rsidRPr="007D329D" w:rsidRDefault="007D329D" w:rsidP="007D329D">
                <w:pPr>
                  <w:jc w:val="left"/>
                  <w:rPr>
                    <w:rFonts w:cstheme="minorHAnsi"/>
                    <w:b/>
                  </w:rPr>
                </w:pPr>
              </w:p>
              <w:p w14:paraId="27CF3F7C" w14:textId="77777777" w:rsidR="007D329D" w:rsidRPr="007D329D" w:rsidRDefault="00000000" w:rsidP="007D329D">
                <w:pPr>
                  <w:jc w:val="left"/>
                  <w:rPr>
                    <w:rFonts w:cstheme="minorHAnsi"/>
                    <w:b/>
                  </w:rPr>
                </w:pPr>
                <w:r w:rsidRPr="007D329D">
                  <w:rPr>
                    <w:rFonts w:cstheme="minorHAnsi"/>
                    <w:b/>
                  </w:rPr>
                  <w:t>Semen Analysis Results (Including Genetic Tests)</w:t>
                </w:r>
              </w:p>
              <w:p w14:paraId="54C350D6" w14:textId="77777777" w:rsidR="007D329D" w:rsidRPr="007D329D" w:rsidRDefault="007D329D" w:rsidP="007D329D">
                <w:pPr>
                  <w:jc w:val="left"/>
                  <w:rPr>
                    <w:rFonts w:cstheme="minorHAnsi"/>
                    <w:b/>
                  </w:rPr>
                </w:pPr>
              </w:p>
              <w:p w14:paraId="640104F2" w14:textId="77777777" w:rsidR="00197DD9" w:rsidRPr="008D174E" w:rsidRDefault="00000000" w:rsidP="00197DD9">
                <w:pPr>
                  <w:jc w:val="left"/>
                  <w:rPr>
                    <w:rFonts w:cstheme="minorHAnsi"/>
                    <w:b/>
                    <w:i/>
                    <w:iCs/>
                    <w:color w:val="660045" w:themeColor="accent2"/>
                  </w:rPr>
                </w:pPr>
                <w:r w:rsidRPr="008D174E">
                  <w:rPr>
                    <w:rFonts w:cstheme="minorHAnsi"/>
                    <w:b/>
                    <w:i/>
                    <w:iCs/>
                    <w:color w:val="660045" w:themeColor="accent2"/>
                  </w:rPr>
                  <w:t>Document in the laboratory notes or in a progress note</w:t>
                </w:r>
              </w:p>
              <w:p w14:paraId="1627A4A3" w14:textId="77777777" w:rsidR="007D329D" w:rsidRPr="007D329D" w:rsidRDefault="007D329D" w:rsidP="007D329D">
                <w:pPr>
                  <w:jc w:val="left"/>
                  <w:rPr>
                    <w:rFonts w:cstheme="minorHAnsi"/>
                    <w:b/>
                  </w:rPr>
                </w:pPr>
              </w:p>
              <w:p w14:paraId="09E3CA33" w14:textId="77777777" w:rsidR="007D329D" w:rsidRPr="007D329D" w:rsidRDefault="007D329D" w:rsidP="007D329D">
                <w:pPr>
                  <w:jc w:val="left"/>
                  <w:rPr>
                    <w:rFonts w:cstheme="minorHAnsi"/>
                    <w:b/>
                  </w:rPr>
                </w:pPr>
              </w:p>
            </w:tc>
            <w:tc>
              <w:tcPr>
                <w:tcW w:w="6149" w:type="dxa"/>
              </w:tcPr>
              <w:p w14:paraId="02D0B6DC"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the value for each parameter and what the normal reference range is</w:t>
                </w:r>
              </w:p>
              <w:p w14:paraId="1C03CF78"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if appropriate, which parameters are suboptimal</w:t>
                </w:r>
              </w:p>
              <w:p w14:paraId="593AF541" w14:textId="77777777" w:rsidR="007D329D" w:rsidRPr="007D329D" w:rsidRDefault="00000000" w:rsidP="006064AF">
                <w:pPr>
                  <w:pStyle w:val="ListParagraph"/>
                  <w:numPr>
                    <w:ilvl w:val="0"/>
                    <w:numId w:val="48"/>
                  </w:numPr>
                  <w:jc w:val="left"/>
                  <w:rPr>
                    <w:rFonts w:cstheme="minorHAnsi"/>
                  </w:rPr>
                </w:pPr>
                <w:r w:rsidRPr="007D329D">
                  <w:rPr>
                    <w:rFonts w:cstheme="minorHAnsi"/>
                  </w:rPr>
                  <w:t>Confirm route for follow-up discussion either via Consultation within clinic or GP</w:t>
                </w:r>
              </w:p>
            </w:tc>
          </w:tr>
          <w:tr w:rsidR="00CD0A70" w14:paraId="0DA546BE" w14:textId="77777777" w:rsidTr="00AA137D">
            <w:trPr>
              <w:trHeight w:val="2400"/>
            </w:trPr>
            <w:tc>
              <w:tcPr>
                <w:tcW w:w="3206" w:type="dxa"/>
              </w:tcPr>
              <w:p w14:paraId="2D41B351" w14:textId="77777777" w:rsidR="007D329D" w:rsidRPr="007D329D" w:rsidRDefault="007D329D" w:rsidP="007D329D">
                <w:pPr>
                  <w:jc w:val="left"/>
                  <w:rPr>
                    <w:rFonts w:cstheme="minorHAnsi"/>
                    <w:b/>
                  </w:rPr>
                </w:pPr>
              </w:p>
              <w:p w14:paraId="4C88E64B" w14:textId="77777777" w:rsidR="007D329D" w:rsidRPr="007D329D" w:rsidRDefault="00000000" w:rsidP="007D329D">
                <w:pPr>
                  <w:jc w:val="left"/>
                  <w:rPr>
                    <w:rFonts w:cstheme="minorHAnsi"/>
                    <w:b/>
                  </w:rPr>
                </w:pPr>
                <w:r w:rsidRPr="007D329D">
                  <w:rPr>
                    <w:rFonts w:cstheme="minorHAnsi"/>
                    <w:b/>
                  </w:rPr>
                  <w:t>PGT Genetic Results</w:t>
                </w:r>
              </w:p>
              <w:p w14:paraId="3AF7AA1B" w14:textId="77777777" w:rsidR="007D329D" w:rsidRPr="007D329D" w:rsidRDefault="007D329D" w:rsidP="007D329D">
                <w:pPr>
                  <w:jc w:val="left"/>
                  <w:rPr>
                    <w:rFonts w:cstheme="minorHAnsi"/>
                    <w:b/>
                  </w:rPr>
                </w:pPr>
              </w:p>
              <w:p w14:paraId="4A45A600" w14:textId="77777777" w:rsidR="00197DD9" w:rsidRPr="008D174E" w:rsidRDefault="00000000" w:rsidP="00197DD9">
                <w:pPr>
                  <w:jc w:val="left"/>
                  <w:rPr>
                    <w:rFonts w:cstheme="minorHAnsi"/>
                    <w:b/>
                    <w:i/>
                    <w:iCs/>
                    <w:color w:val="660045" w:themeColor="accent2"/>
                  </w:rPr>
                </w:pPr>
                <w:r w:rsidRPr="008D174E">
                  <w:rPr>
                    <w:rFonts w:cstheme="minorHAnsi"/>
                    <w:b/>
                    <w:i/>
                    <w:iCs/>
                    <w:color w:val="660045" w:themeColor="accent2"/>
                  </w:rPr>
                  <w:t>Document in the laboratory notes or in a progress note</w:t>
                </w:r>
              </w:p>
              <w:p w14:paraId="6CFE1FD2" w14:textId="77777777" w:rsidR="007D329D" w:rsidRPr="007D329D" w:rsidRDefault="007D329D" w:rsidP="007D329D">
                <w:pPr>
                  <w:jc w:val="left"/>
                  <w:rPr>
                    <w:rFonts w:cstheme="minorHAnsi"/>
                    <w:b/>
                  </w:rPr>
                </w:pPr>
              </w:p>
              <w:p w14:paraId="6C17A29D" w14:textId="77777777" w:rsidR="007D329D" w:rsidRPr="007D329D" w:rsidRDefault="007D329D" w:rsidP="007D329D">
                <w:pPr>
                  <w:jc w:val="left"/>
                  <w:rPr>
                    <w:rFonts w:cstheme="minorHAnsi"/>
                    <w:b/>
                  </w:rPr>
                </w:pPr>
              </w:p>
              <w:p w14:paraId="61C64D74" w14:textId="77777777" w:rsidR="007D329D" w:rsidRPr="007D329D" w:rsidRDefault="007D329D" w:rsidP="007D329D">
                <w:pPr>
                  <w:jc w:val="left"/>
                  <w:rPr>
                    <w:rFonts w:cstheme="minorHAnsi"/>
                    <w:b/>
                  </w:rPr>
                </w:pPr>
              </w:p>
              <w:p w14:paraId="0F96550D" w14:textId="77777777" w:rsidR="007D329D" w:rsidRPr="007D329D" w:rsidRDefault="007D329D" w:rsidP="007D329D">
                <w:pPr>
                  <w:jc w:val="left"/>
                  <w:rPr>
                    <w:rFonts w:cstheme="minorHAnsi"/>
                    <w:b/>
                  </w:rPr>
                </w:pPr>
              </w:p>
            </w:tc>
            <w:tc>
              <w:tcPr>
                <w:tcW w:w="6149" w:type="dxa"/>
              </w:tcPr>
              <w:p w14:paraId="15499B82" w14:textId="77777777" w:rsidR="007D329D" w:rsidRPr="007D329D" w:rsidRDefault="007D329D" w:rsidP="006064AF">
                <w:pPr>
                  <w:jc w:val="left"/>
                  <w:rPr>
                    <w:rFonts w:cstheme="minorHAnsi"/>
                  </w:rPr>
                </w:pPr>
              </w:p>
              <w:p w14:paraId="43DF7E27" w14:textId="77777777" w:rsidR="007D329D" w:rsidRPr="007D329D" w:rsidRDefault="00000000" w:rsidP="006064AF">
                <w:pPr>
                  <w:pStyle w:val="ListParagraph"/>
                  <w:numPr>
                    <w:ilvl w:val="0"/>
                    <w:numId w:val="49"/>
                  </w:numPr>
                  <w:jc w:val="left"/>
                  <w:rPr>
                    <w:rFonts w:cstheme="minorHAnsi"/>
                  </w:rPr>
                </w:pPr>
                <w:r w:rsidRPr="007D329D">
                  <w:rPr>
                    <w:rFonts w:cstheme="minorHAnsi"/>
                  </w:rPr>
                  <w:t>Confirm the number of embryos tested</w:t>
                </w:r>
              </w:p>
              <w:p w14:paraId="6FF77349" w14:textId="77777777" w:rsidR="007D329D" w:rsidRPr="007D329D" w:rsidRDefault="00000000" w:rsidP="006064AF">
                <w:pPr>
                  <w:pStyle w:val="ListParagraph"/>
                  <w:numPr>
                    <w:ilvl w:val="0"/>
                    <w:numId w:val="49"/>
                  </w:numPr>
                  <w:jc w:val="left"/>
                  <w:rPr>
                    <w:rFonts w:cstheme="minorHAnsi"/>
                  </w:rPr>
                </w:pPr>
                <w:r w:rsidRPr="007D329D">
                  <w:rPr>
                    <w:rFonts w:cstheme="minorHAnsi"/>
                  </w:rPr>
                  <w:t xml:space="preserve">Confirm number of embryos that are </w:t>
                </w:r>
                <w:r w:rsidR="00A33007">
                  <w:rPr>
                    <w:rFonts w:cstheme="minorHAnsi"/>
                  </w:rPr>
                  <w:t>Normal</w:t>
                </w:r>
                <w:r w:rsidRPr="007D329D">
                  <w:rPr>
                    <w:rFonts w:cstheme="minorHAnsi"/>
                  </w:rPr>
                  <w:t>/</w:t>
                </w:r>
                <w:r w:rsidR="00A33007">
                  <w:rPr>
                    <w:rFonts w:cstheme="minorHAnsi"/>
                  </w:rPr>
                  <w:t>A</w:t>
                </w:r>
                <w:r w:rsidRPr="007D329D">
                  <w:rPr>
                    <w:rFonts w:cstheme="minorHAnsi"/>
                  </w:rPr>
                  <w:t>bnormal/Mosaic (optional)</w:t>
                </w:r>
              </w:p>
              <w:p w14:paraId="030E9E8D" w14:textId="77777777" w:rsidR="007D329D" w:rsidRPr="007D329D" w:rsidRDefault="00000000" w:rsidP="006064AF">
                <w:pPr>
                  <w:pStyle w:val="ListParagraph"/>
                  <w:numPr>
                    <w:ilvl w:val="0"/>
                    <w:numId w:val="49"/>
                  </w:numPr>
                  <w:jc w:val="left"/>
                  <w:rPr>
                    <w:rFonts w:cstheme="minorHAnsi"/>
                  </w:rPr>
                </w:pPr>
                <w:r w:rsidRPr="007D329D">
                  <w:rPr>
                    <w:rFonts w:cstheme="minorHAnsi"/>
                  </w:rPr>
                  <w:t>Refer patient to Nursing</w:t>
                </w:r>
                <w:r w:rsidR="00A33007">
                  <w:rPr>
                    <w:rFonts w:cstheme="minorHAnsi"/>
                  </w:rPr>
                  <w:t>/Patient Support</w:t>
                </w:r>
                <w:r w:rsidRPr="007D329D">
                  <w:rPr>
                    <w:rFonts w:cstheme="minorHAnsi"/>
                  </w:rPr>
                  <w:t xml:space="preserve"> team to plan FER or offer Consultation</w:t>
                </w:r>
              </w:p>
              <w:p w14:paraId="62E53168" w14:textId="77777777" w:rsidR="007D329D" w:rsidRPr="007D329D" w:rsidRDefault="00000000" w:rsidP="006064AF">
                <w:pPr>
                  <w:pStyle w:val="ListParagraph"/>
                  <w:numPr>
                    <w:ilvl w:val="0"/>
                    <w:numId w:val="49"/>
                  </w:numPr>
                  <w:jc w:val="left"/>
                  <w:rPr>
                    <w:rFonts w:cstheme="minorHAnsi"/>
                  </w:rPr>
                </w:pPr>
                <w:r w:rsidRPr="007D329D">
                  <w:rPr>
                    <w:rFonts w:cstheme="minorHAnsi"/>
                  </w:rPr>
                  <w:t>Refer patient for genetic counselling or support counselling (optional)</w:t>
                </w:r>
              </w:p>
            </w:tc>
          </w:tr>
        </w:tbl>
        <w:p w14:paraId="189796FB" w14:textId="77777777" w:rsidR="007D329D" w:rsidRPr="00D91B07" w:rsidRDefault="007D329D" w:rsidP="00D91B07"/>
        <w:p w14:paraId="0A87D841" w14:textId="77777777" w:rsidR="006A14BC" w:rsidRDefault="00000000" w:rsidP="00504413">
          <w:pPr>
            <w:pStyle w:val="Heading4"/>
            <w:numPr>
              <w:ilvl w:val="0"/>
              <w:numId w:val="35"/>
            </w:numPr>
          </w:pPr>
          <w:r>
            <w:t xml:space="preserve">Standards/Key Performance/Quality Indicators </w:t>
          </w:r>
        </w:p>
        <w:p w14:paraId="187FEA84" w14:textId="77777777" w:rsidR="0081669C" w:rsidRPr="0081669C" w:rsidRDefault="00000000" w:rsidP="00A33007">
          <w:pPr>
            <w:ind w:firstLine="680"/>
            <w:rPr>
              <w:rFonts w:cstheme="minorHAnsi"/>
            </w:rPr>
          </w:pPr>
          <w:r w:rsidRPr="0081669C">
            <w:rPr>
              <w:rFonts w:cstheme="minorHAnsi"/>
            </w:rPr>
            <w:t>Quality of Information Provision by Laboratory Team post TVOR and at Embryo Transfer</w:t>
          </w:r>
          <w:r w:rsidRPr="0081669C">
            <w:rPr>
              <w:rFonts w:cstheme="minorHAnsi"/>
            </w:rPr>
            <w:tab/>
          </w:r>
          <w:r w:rsidRPr="0081669C">
            <w:rPr>
              <w:rFonts w:cstheme="minorHAnsi"/>
            </w:rPr>
            <w:tab/>
          </w:r>
          <w:r w:rsidRPr="0081669C">
            <w:rPr>
              <w:rFonts w:cstheme="minorHAnsi"/>
            </w:rPr>
            <w:tab/>
          </w:r>
          <w:r w:rsidRPr="0081669C">
            <w:rPr>
              <w:rFonts w:cstheme="minorHAnsi"/>
            </w:rPr>
            <w:tab/>
            <w:t xml:space="preserve">                         </w:t>
          </w:r>
          <w:r w:rsidR="00A33007">
            <w:rPr>
              <w:rFonts w:cstheme="minorHAnsi"/>
            </w:rPr>
            <w:tab/>
          </w:r>
          <w:r w:rsidR="00A33007">
            <w:rPr>
              <w:rFonts w:cstheme="minorHAnsi"/>
            </w:rPr>
            <w:tab/>
          </w:r>
          <w:r w:rsidR="00A33007">
            <w:rPr>
              <w:rFonts w:cstheme="minorHAnsi"/>
            </w:rPr>
            <w:tab/>
          </w:r>
          <w:r w:rsidR="00A33007">
            <w:rPr>
              <w:rFonts w:cstheme="minorHAnsi"/>
            </w:rPr>
            <w:tab/>
          </w:r>
          <w:r w:rsidRPr="0081669C">
            <w:rPr>
              <w:rFonts w:cstheme="minorHAnsi"/>
            </w:rPr>
            <w:t xml:space="preserve">   ≥90% Rated Excellent/Good </w:t>
          </w:r>
        </w:p>
        <w:p w14:paraId="7E548691" w14:textId="77777777" w:rsidR="00A33007" w:rsidRPr="006064AF" w:rsidRDefault="00000000" w:rsidP="00A33007">
          <w:pPr>
            <w:pStyle w:val="Heading4"/>
            <w:numPr>
              <w:ilvl w:val="0"/>
              <w:numId w:val="35"/>
            </w:numPr>
          </w:pPr>
          <w:r>
            <w:t xml:space="preserve">Monitoring </w:t>
          </w:r>
        </w:p>
        <w:p w14:paraId="0BBB66DC" w14:textId="77777777" w:rsidR="00A33007" w:rsidRPr="006064AF" w:rsidRDefault="00000000" w:rsidP="00A33007">
          <w:pPr>
            <w:ind w:firstLine="680"/>
            <w:rPr>
              <w:rFonts w:cstheme="minorHAnsi"/>
            </w:rPr>
          </w:pPr>
          <w:r>
            <w:rPr>
              <w:rFonts w:cstheme="minorHAnsi"/>
            </w:rPr>
            <w:t>A TFP Laboratory Manager</w:t>
          </w:r>
          <w:r w:rsidRPr="006064AF">
            <w:rPr>
              <w:rFonts w:cstheme="minorHAnsi"/>
            </w:rPr>
            <w:t xml:space="preserve"> is re</w:t>
          </w:r>
          <w:r>
            <w:rPr>
              <w:rFonts w:cstheme="minorHAnsi"/>
            </w:rPr>
            <w:t>quired to</w:t>
          </w:r>
          <w:r w:rsidRPr="006064AF">
            <w:rPr>
              <w:rFonts w:cstheme="minorHAnsi"/>
            </w:rPr>
            <w:t xml:space="preserve"> audit this SOP at least once annually. </w:t>
          </w:r>
        </w:p>
        <w:p w14:paraId="2F65B4E7" w14:textId="77777777" w:rsidR="006A14BC" w:rsidRDefault="00000000" w:rsidP="006A14BC">
          <w:pPr>
            <w:jc w:val="left"/>
          </w:pPr>
        </w:p>
      </w:sdtContent>
    </w:sdt>
    <w:sectPr w:rsidR="006A14BC" w:rsidSect="00A33007">
      <w:headerReference w:type="first" r:id="rId18"/>
      <w:footerReference w:type="first" r:id="rId19"/>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B220C" w14:textId="77777777" w:rsidR="00B459AA" w:rsidRDefault="00B459AA">
      <w:pPr>
        <w:spacing w:after="0" w:line="240" w:lineRule="auto"/>
      </w:pPr>
      <w:r>
        <w:separator/>
      </w:r>
    </w:p>
  </w:endnote>
  <w:endnote w:type="continuationSeparator" w:id="0">
    <w:p w14:paraId="5F42C2D1" w14:textId="77777777" w:rsidR="00B459AA" w:rsidRDefault="00B4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6E17A" w14:textId="77777777" w:rsidR="00062F4E" w:rsidRDefault="0006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0D54D" w14:textId="77777777" w:rsidR="00945FB1" w:rsidRPr="00C305C6" w:rsidRDefault="00000000" w:rsidP="00945FB1">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403A6F">
      <w:rPr>
        <w:color w:val="808080" w:themeColor="background1" w:themeShade="80"/>
        <w:sz w:val="16"/>
      </w:rPr>
      <w:t>TFP1-SOP-EMB-0019</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403A6F">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403A6F">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403A6F">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8</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8</w:t>
    </w:r>
    <w:r w:rsidRPr="00D55E41">
      <w:rPr>
        <w:color w:val="808080" w:themeColor="background1" w:themeShade="80"/>
        <w:sz w:val="16"/>
      </w:rPr>
      <w:fldChar w:fldCharType="end"/>
    </w:r>
  </w:p>
  <w:p w14:paraId="3393AF75" w14:textId="77777777" w:rsidR="00945FB1" w:rsidRDefault="00945F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7E859" w14:textId="77777777" w:rsidR="00876C93"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403A6F">
      <w:rPr>
        <w:color w:val="808080" w:themeColor="background1" w:themeShade="80"/>
        <w:sz w:val="16"/>
      </w:rPr>
      <w:t>TFP1-SOP-EMB-0019</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403A6F">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403A6F">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403A6F">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8</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D36DC" w14:textId="77777777" w:rsidR="00876C93"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sidR="00403A6F">
      <w:rPr>
        <w:color w:val="808080" w:themeColor="background1" w:themeShade="80"/>
        <w:sz w:val="16"/>
      </w:rPr>
      <w:t>TFP1-SOP-EMB-0019</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sidR="00403A6F">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sidR="00403A6F">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sidR="00403A6F">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793AA" w14:textId="77777777" w:rsidR="00B459AA" w:rsidRDefault="00B459AA">
      <w:pPr>
        <w:spacing w:after="0" w:line="240" w:lineRule="auto"/>
      </w:pPr>
      <w:r>
        <w:separator/>
      </w:r>
    </w:p>
  </w:footnote>
  <w:footnote w:type="continuationSeparator" w:id="0">
    <w:p w14:paraId="7A26140A" w14:textId="77777777" w:rsidR="00B459AA" w:rsidRDefault="00B4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87B9" w14:textId="77777777" w:rsidR="00876C93" w:rsidRDefault="00000000">
    <w:pPr>
      <w:pStyle w:val="Header"/>
    </w:pPr>
    <w:r>
      <w:rPr>
        <w:noProof/>
      </w:rPr>
      <w:pict w14:anchorId="0519ED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7D79F" w14:textId="77777777" w:rsidR="00876C93" w:rsidRPr="00D5000B" w:rsidRDefault="00000000" w:rsidP="00D55E41">
    <w:pPr>
      <w:pStyle w:val="Heading3"/>
    </w:pPr>
    <w:r>
      <w:rPr>
        <w:noProof/>
      </w:rPr>
      <w:pict w14:anchorId="4ECBFE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652C82" w:rsidRPr="00D5000B">
      <w:rPr>
        <w:noProof/>
        <w:lang w:eastAsia="en-GB"/>
      </w:rPr>
      <w:drawing>
        <wp:anchor distT="0" distB="0" distL="114300" distR="114300" simplePos="0" relativeHeight="251658240" behindDoc="0" locked="0" layoutInCell="1" allowOverlap="1" wp14:anchorId="02E5699E" wp14:editId="361184C0">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590"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CE69EB">
      <w:t xml:space="preserve">Laboratory Patient Communication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3C15A" w14:textId="77777777" w:rsidR="00062F4E" w:rsidRDefault="00062F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0548A" w14:textId="77777777" w:rsidR="00876C93" w:rsidRDefault="00000000" w:rsidP="00D55E41">
    <w:pPr>
      <w:pStyle w:val="Heading3"/>
    </w:pPr>
    <w:r>
      <w:rPr>
        <w:noProof/>
      </w:rPr>
      <w:pict w14:anchorId="591E95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652C82" w:rsidRPr="00D5000B">
      <w:rPr>
        <w:noProof/>
        <w:lang w:eastAsia="en-GB"/>
      </w:rPr>
      <w:drawing>
        <wp:anchor distT="0" distB="0" distL="114300" distR="114300" simplePos="0" relativeHeight="251662336" behindDoc="0" locked="0" layoutInCell="1" allowOverlap="1" wp14:anchorId="056CEC65" wp14:editId="3EB59E3B">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97704"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B272FC">
      <w:fldChar w:fldCharType="begin"/>
    </w:r>
    <w:r w:rsidR="00652C82">
      <w:instrText xml:space="preserve"> DOCVARIABLE QPulse_DocTitle \* MERGEFORMAT </w:instrText>
    </w:r>
    <w:r w:rsidR="00B272FC">
      <w:fldChar w:fldCharType="separate"/>
    </w:r>
    <w:r w:rsidR="00403A6F">
      <w:t>TFP Laboratory Patient Communication</w:t>
    </w:r>
    <w:r w:rsidR="00B272FC">
      <w:fldChar w:fldCharType="end"/>
    </w:r>
    <w:r w:rsidR="00652C82" w:rsidRPr="00D5000B">
      <w:rPr>
        <w:noProof/>
        <w:sz w:val="32"/>
        <w:lang w:eastAsia="en-GB"/>
      </w:rPr>
      <w:drawing>
        <wp:anchor distT="0" distB="0" distL="114300" distR="114300" simplePos="0" relativeHeight="251661312" behindDoc="0" locked="0" layoutInCell="1" allowOverlap="1" wp14:anchorId="58841878" wp14:editId="5EABA808">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10242"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7C42524E">
      <w:start w:val="1"/>
      <w:numFmt w:val="decimal"/>
      <w:lvlText w:val="%1"/>
      <w:lvlJc w:val="left"/>
      <w:pPr>
        <w:ind w:left="720" w:hanging="360"/>
      </w:pPr>
      <w:rPr>
        <w:rFonts w:ascii="Calibri" w:hAnsi="Calibri" w:hint="default"/>
        <w:b/>
        <w:i w:val="0"/>
        <w:color w:val="803359" w:themeColor="accent1" w:themeShade="BF"/>
        <w:sz w:val="32"/>
      </w:rPr>
    </w:lvl>
    <w:lvl w:ilvl="1" w:tplc="10BC3914" w:tentative="1">
      <w:start w:val="1"/>
      <w:numFmt w:val="lowerLetter"/>
      <w:lvlText w:val="%2."/>
      <w:lvlJc w:val="left"/>
      <w:pPr>
        <w:ind w:left="1440" w:hanging="360"/>
      </w:pPr>
    </w:lvl>
    <w:lvl w:ilvl="2" w:tplc="34BA1D46" w:tentative="1">
      <w:start w:val="1"/>
      <w:numFmt w:val="lowerRoman"/>
      <w:lvlText w:val="%3."/>
      <w:lvlJc w:val="right"/>
      <w:pPr>
        <w:ind w:left="2160" w:hanging="180"/>
      </w:pPr>
    </w:lvl>
    <w:lvl w:ilvl="3" w:tplc="6F6E5A00" w:tentative="1">
      <w:start w:val="1"/>
      <w:numFmt w:val="decimal"/>
      <w:lvlText w:val="%4."/>
      <w:lvlJc w:val="left"/>
      <w:pPr>
        <w:ind w:left="2880" w:hanging="360"/>
      </w:pPr>
    </w:lvl>
    <w:lvl w:ilvl="4" w:tplc="0BFAD4F0" w:tentative="1">
      <w:start w:val="1"/>
      <w:numFmt w:val="lowerLetter"/>
      <w:lvlText w:val="%5."/>
      <w:lvlJc w:val="left"/>
      <w:pPr>
        <w:ind w:left="3600" w:hanging="360"/>
      </w:pPr>
    </w:lvl>
    <w:lvl w:ilvl="5" w:tplc="949A79B2" w:tentative="1">
      <w:start w:val="1"/>
      <w:numFmt w:val="lowerRoman"/>
      <w:lvlText w:val="%6."/>
      <w:lvlJc w:val="right"/>
      <w:pPr>
        <w:ind w:left="4320" w:hanging="180"/>
      </w:pPr>
    </w:lvl>
    <w:lvl w:ilvl="6" w:tplc="480EB830" w:tentative="1">
      <w:start w:val="1"/>
      <w:numFmt w:val="decimal"/>
      <w:lvlText w:val="%7."/>
      <w:lvlJc w:val="left"/>
      <w:pPr>
        <w:ind w:left="5040" w:hanging="360"/>
      </w:pPr>
    </w:lvl>
    <w:lvl w:ilvl="7" w:tplc="A2E0F5A4" w:tentative="1">
      <w:start w:val="1"/>
      <w:numFmt w:val="lowerLetter"/>
      <w:lvlText w:val="%8."/>
      <w:lvlJc w:val="left"/>
      <w:pPr>
        <w:ind w:left="5760" w:hanging="360"/>
      </w:pPr>
    </w:lvl>
    <w:lvl w:ilvl="8" w:tplc="2F7C26D8" w:tentative="1">
      <w:start w:val="1"/>
      <w:numFmt w:val="lowerRoman"/>
      <w:lvlText w:val="%9."/>
      <w:lvlJc w:val="right"/>
      <w:pPr>
        <w:ind w:left="6480" w:hanging="180"/>
      </w:pPr>
    </w:lvl>
  </w:abstractNum>
  <w:abstractNum w:abstractNumId="2" w15:restartNumberingAfterBreak="0">
    <w:nsid w:val="073F303C"/>
    <w:multiLevelType w:val="hybridMultilevel"/>
    <w:tmpl w:val="5D96B448"/>
    <w:lvl w:ilvl="0" w:tplc="70CA8A4C">
      <w:start w:val="1"/>
      <w:numFmt w:val="bullet"/>
      <w:lvlText w:val=""/>
      <w:lvlJc w:val="left"/>
      <w:pPr>
        <w:ind w:left="720" w:hanging="360"/>
      </w:pPr>
      <w:rPr>
        <w:rFonts w:ascii="Wingdings" w:hAnsi="Wingdings" w:hint="default"/>
      </w:rPr>
    </w:lvl>
    <w:lvl w:ilvl="1" w:tplc="18DAE332" w:tentative="1">
      <w:start w:val="1"/>
      <w:numFmt w:val="bullet"/>
      <w:lvlText w:val="o"/>
      <w:lvlJc w:val="left"/>
      <w:pPr>
        <w:ind w:left="1440" w:hanging="360"/>
      </w:pPr>
      <w:rPr>
        <w:rFonts w:ascii="Courier New" w:hAnsi="Courier New" w:cs="Courier New" w:hint="default"/>
      </w:rPr>
    </w:lvl>
    <w:lvl w:ilvl="2" w:tplc="BBD0A0F0" w:tentative="1">
      <w:start w:val="1"/>
      <w:numFmt w:val="bullet"/>
      <w:lvlText w:val=""/>
      <w:lvlJc w:val="left"/>
      <w:pPr>
        <w:ind w:left="2160" w:hanging="360"/>
      </w:pPr>
      <w:rPr>
        <w:rFonts w:ascii="Wingdings" w:hAnsi="Wingdings" w:hint="default"/>
      </w:rPr>
    </w:lvl>
    <w:lvl w:ilvl="3" w:tplc="BBE837D4" w:tentative="1">
      <w:start w:val="1"/>
      <w:numFmt w:val="bullet"/>
      <w:lvlText w:val=""/>
      <w:lvlJc w:val="left"/>
      <w:pPr>
        <w:ind w:left="2880" w:hanging="360"/>
      </w:pPr>
      <w:rPr>
        <w:rFonts w:ascii="Symbol" w:hAnsi="Symbol" w:hint="default"/>
      </w:rPr>
    </w:lvl>
    <w:lvl w:ilvl="4" w:tplc="249032BA" w:tentative="1">
      <w:start w:val="1"/>
      <w:numFmt w:val="bullet"/>
      <w:lvlText w:val="o"/>
      <w:lvlJc w:val="left"/>
      <w:pPr>
        <w:ind w:left="3600" w:hanging="360"/>
      </w:pPr>
      <w:rPr>
        <w:rFonts w:ascii="Courier New" w:hAnsi="Courier New" w:cs="Courier New" w:hint="default"/>
      </w:rPr>
    </w:lvl>
    <w:lvl w:ilvl="5" w:tplc="69CAD804" w:tentative="1">
      <w:start w:val="1"/>
      <w:numFmt w:val="bullet"/>
      <w:lvlText w:val=""/>
      <w:lvlJc w:val="left"/>
      <w:pPr>
        <w:ind w:left="4320" w:hanging="360"/>
      </w:pPr>
      <w:rPr>
        <w:rFonts w:ascii="Wingdings" w:hAnsi="Wingdings" w:hint="default"/>
      </w:rPr>
    </w:lvl>
    <w:lvl w:ilvl="6" w:tplc="9F9CA70A" w:tentative="1">
      <w:start w:val="1"/>
      <w:numFmt w:val="bullet"/>
      <w:lvlText w:val=""/>
      <w:lvlJc w:val="left"/>
      <w:pPr>
        <w:ind w:left="5040" w:hanging="360"/>
      </w:pPr>
      <w:rPr>
        <w:rFonts w:ascii="Symbol" w:hAnsi="Symbol" w:hint="default"/>
      </w:rPr>
    </w:lvl>
    <w:lvl w:ilvl="7" w:tplc="D8222CBA" w:tentative="1">
      <w:start w:val="1"/>
      <w:numFmt w:val="bullet"/>
      <w:lvlText w:val="o"/>
      <w:lvlJc w:val="left"/>
      <w:pPr>
        <w:ind w:left="5760" w:hanging="360"/>
      </w:pPr>
      <w:rPr>
        <w:rFonts w:ascii="Courier New" w:hAnsi="Courier New" w:cs="Courier New" w:hint="default"/>
      </w:rPr>
    </w:lvl>
    <w:lvl w:ilvl="8" w:tplc="62469DB6" w:tentative="1">
      <w:start w:val="1"/>
      <w:numFmt w:val="bullet"/>
      <w:lvlText w:val=""/>
      <w:lvlJc w:val="left"/>
      <w:pPr>
        <w:ind w:left="6480" w:hanging="360"/>
      </w:pPr>
      <w:rPr>
        <w:rFonts w:ascii="Wingdings" w:hAnsi="Wingdings" w:hint="default"/>
      </w:rPr>
    </w:lvl>
  </w:abstractNum>
  <w:abstractNum w:abstractNumId="3" w15:restartNumberingAfterBreak="0">
    <w:nsid w:val="092B6AB1"/>
    <w:multiLevelType w:val="hybridMultilevel"/>
    <w:tmpl w:val="C814399C"/>
    <w:lvl w:ilvl="0" w:tplc="A18E4FE4">
      <w:start w:val="1"/>
      <w:numFmt w:val="decimal"/>
      <w:lvlText w:val="%1."/>
      <w:lvlJc w:val="left"/>
      <w:pPr>
        <w:ind w:left="720" w:hanging="360"/>
      </w:pPr>
    </w:lvl>
    <w:lvl w:ilvl="1" w:tplc="73CCDC06" w:tentative="1">
      <w:start w:val="1"/>
      <w:numFmt w:val="lowerLetter"/>
      <w:lvlText w:val="%2."/>
      <w:lvlJc w:val="left"/>
      <w:pPr>
        <w:ind w:left="1440" w:hanging="360"/>
      </w:pPr>
    </w:lvl>
    <w:lvl w:ilvl="2" w:tplc="5A781F62" w:tentative="1">
      <w:start w:val="1"/>
      <w:numFmt w:val="lowerRoman"/>
      <w:lvlText w:val="%3."/>
      <w:lvlJc w:val="right"/>
      <w:pPr>
        <w:ind w:left="2160" w:hanging="180"/>
      </w:pPr>
    </w:lvl>
    <w:lvl w:ilvl="3" w:tplc="494EA6E8" w:tentative="1">
      <w:start w:val="1"/>
      <w:numFmt w:val="decimal"/>
      <w:lvlText w:val="%4."/>
      <w:lvlJc w:val="left"/>
      <w:pPr>
        <w:ind w:left="2880" w:hanging="360"/>
      </w:pPr>
    </w:lvl>
    <w:lvl w:ilvl="4" w:tplc="8768308A" w:tentative="1">
      <w:start w:val="1"/>
      <w:numFmt w:val="lowerLetter"/>
      <w:lvlText w:val="%5."/>
      <w:lvlJc w:val="left"/>
      <w:pPr>
        <w:ind w:left="3600" w:hanging="360"/>
      </w:pPr>
    </w:lvl>
    <w:lvl w:ilvl="5" w:tplc="96BAC14C" w:tentative="1">
      <w:start w:val="1"/>
      <w:numFmt w:val="lowerRoman"/>
      <w:lvlText w:val="%6."/>
      <w:lvlJc w:val="right"/>
      <w:pPr>
        <w:ind w:left="4320" w:hanging="180"/>
      </w:pPr>
    </w:lvl>
    <w:lvl w:ilvl="6" w:tplc="17C8A5E0" w:tentative="1">
      <w:start w:val="1"/>
      <w:numFmt w:val="decimal"/>
      <w:lvlText w:val="%7."/>
      <w:lvlJc w:val="left"/>
      <w:pPr>
        <w:ind w:left="5040" w:hanging="360"/>
      </w:pPr>
    </w:lvl>
    <w:lvl w:ilvl="7" w:tplc="FAB6D5AA" w:tentative="1">
      <w:start w:val="1"/>
      <w:numFmt w:val="lowerLetter"/>
      <w:lvlText w:val="%8."/>
      <w:lvlJc w:val="left"/>
      <w:pPr>
        <w:ind w:left="5760" w:hanging="360"/>
      </w:pPr>
    </w:lvl>
    <w:lvl w:ilvl="8" w:tplc="9378FFCE" w:tentative="1">
      <w:start w:val="1"/>
      <w:numFmt w:val="lowerRoman"/>
      <w:lvlText w:val="%9."/>
      <w:lvlJc w:val="right"/>
      <w:pPr>
        <w:ind w:left="6480" w:hanging="180"/>
      </w:pPr>
    </w:lvl>
  </w:abstractNum>
  <w:abstractNum w:abstractNumId="4" w15:restartNumberingAfterBreak="0">
    <w:nsid w:val="09650BDE"/>
    <w:multiLevelType w:val="hybridMultilevel"/>
    <w:tmpl w:val="F72CE800"/>
    <w:lvl w:ilvl="0" w:tplc="BE52D682">
      <w:start w:val="1"/>
      <w:numFmt w:val="decimal"/>
      <w:lvlText w:val="%1"/>
      <w:lvlJc w:val="left"/>
      <w:pPr>
        <w:ind w:left="720" w:hanging="720"/>
      </w:pPr>
      <w:rPr>
        <w:rFonts w:ascii="Calibri" w:hAnsi="Calibri" w:hint="default"/>
        <w:b/>
        <w:i w:val="0"/>
        <w:color w:val="803359" w:themeColor="accent1" w:themeShade="BF"/>
        <w:sz w:val="32"/>
      </w:rPr>
    </w:lvl>
    <w:lvl w:ilvl="1" w:tplc="EF4AAB1C" w:tentative="1">
      <w:start w:val="1"/>
      <w:numFmt w:val="lowerLetter"/>
      <w:lvlText w:val="%2."/>
      <w:lvlJc w:val="left"/>
      <w:pPr>
        <w:ind w:left="1440" w:hanging="360"/>
      </w:pPr>
    </w:lvl>
    <w:lvl w:ilvl="2" w:tplc="DFF67D88" w:tentative="1">
      <w:start w:val="1"/>
      <w:numFmt w:val="lowerRoman"/>
      <w:lvlText w:val="%3."/>
      <w:lvlJc w:val="right"/>
      <w:pPr>
        <w:ind w:left="2160" w:hanging="180"/>
      </w:pPr>
    </w:lvl>
    <w:lvl w:ilvl="3" w:tplc="2A5C7876" w:tentative="1">
      <w:start w:val="1"/>
      <w:numFmt w:val="decimal"/>
      <w:lvlText w:val="%4."/>
      <w:lvlJc w:val="left"/>
      <w:pPr>
        <w:ind w:left="2880" w:hanging="360"/>
      </w:pPr>
    </w:lvl>
    <w:lvl w:ilvl="4" w:tplc="B434C86E" w:tentative="1">
      <w:start w:val="1"/>
      <w:numFmt w:val="lowerLetter"/>
      <w:lvlText w:val="%5."/>
      <w:lvlJc w:val="left"/>
      <w:pPr>
        <w:ind w:left="3600" w:hanging="360"/>
      </w:pPr>
    </w:lvl>
    <w:lvl w:ilvl="5" w:tplc="9A6CCFE6" w:tentative="1">
      <w:start w:val="1"/>
      <w:numFmt w:val="lowerRoman"/>
      <w:lvlText w:val="%6."/>
      <w:lvlJc w:val="right"/>
      <w:pPr>
        <w:ind w:left="4320" w:hanging="180"/>
      </w:pPr>
    </w:lvl>
    <w:lvl w:ilvl="6" w:tplc="38FA39F4" w:tentative="1">
      <w:start w:val="1"/>
      <w:numFmt w:val="decimal"/>
      <w:lvlText w:val="%7."/>
      <w:lvlJc w:val="left"/>
      <w:pPr>
        <w:ind w:left="5040" w:hanging="360"/>
      </w:pPr>
    </w:lvl>
    <w:lvl w:ilvl="7" w:tplc="B88ECDA2" w:tentative="1">
      <w:start w:val="1"/>
      <w:numFmt w:val="lowerLetter"/>
      <w:lvlText w:val="%8."/>
      <w:lvlJc w:val="left"/>
      <w:pPr>
        <w:ind w:left="5760" w:hanging="360"/>
      </w:pPr>
    </w:lvl>
    <w:lvl w:ilvl="8" w:tplc="5728EA1A" w:tentative="1">
      <w:start w:val="1"/>
      <w:numFmt w:val="lowerRoman"/>
      <w:lvlText w:val="%9."/>
      <w:lvlJc w:val="right"/>
      <w:pPr>
        <w:ind w:left="6480" w:hanging="180"/>
      </w:pPr>
    </w:lvl>
  </w:abstractNum>
  <w:abstractNum w:abstractNumId="5" w15:restartNumberingAfterBreak="0">
    <w:nsid w:val="0FC65E6D"/>
    <w:multiLevelType w:val="multilevel"/>
    <w:tmpl w:val="ECECCC34"/>
    <w:numStyleLink w:val="ONETFP"/>
  </w:abstractNum>
  <w:abstractNum w:abstractNumId="6" w15:restartNumberingAfterBreak="0">
    <w:nsid w:val="137C2E5E"/>
    <w:multiLevelType w:val="hybridMultilevel"/>
    <w:tmpl w:val="07DE4DEE"/>
    <w:lvl w:ilvl="0" w:tplc="1C66D536">
      <w:start w:val="1"/>
      <w:numFmt w:val="decimal"/>
      <w:lvlText w:val="%1"/>
      <w:lvlJc w:val="left"/>
      <w:pPr>
        <w:ind w:left="720" w:hanging="360"/>
      </w:pPr>
      <w:rPr>
        <w:rFonts w:ascii="Calibri" w:hAnsi="Calibri" w:hint="default"/>
        <w:b/>
        <w:i w:val="0"/>
        <w:color w:val="803359" w:themeColor="accent1" w:themeShade="BF"/>
        <w:sz w:val="32"/>
      </w:rPr>
    </w:lvl>
    <w:lvl w:ilvl="1" w:tplc="FAAE8482" w:tentative="1">
      <w:start w:val="1"/>
      <w:numFmt w:val="lowerLetter"/>
      <w:lvlText w:val="%2."/>
      <w:lvlJc w:val="left"/>
      <w:pPr>
        <w:ind w:left="1440" w:hanging="360"/>
      </w:pPr>
    </w:lvl>
    <w:lvl w:ilvl="2" w:tplc="CD2235FA" w:tentative="1">
      <w:start w:val="1"/>
      <w:numFmt w:val="lowerRoman"/>
      <w:lvlText w:val="%3."/>
      <w:lvlJc w:val="right"/>
      <w:pPr>
        <w:ind w:left="2160" w:hanging="180"/>
      </w:pPr>
    </w:lvl>
    <w:lvl w:ilvl="3" w:tplc="354C1272" w:tentative="1">
      <w:start w:val="1"/>
      <w:numFmt w:val="decimal"/>
      <w:lvlText w:val="%4."/>
      <w:lvlJc w:val="left"/>
      <w:pPr>
        <w:ind w:left="2880" w:hanging="360"/>
      </w:pPr>
    </w:lvl>
    <w:lvl w:ilvl="4" w:tplc="E23CAA0A" w:tentative="1">
      <w:start w:val="1"/>
      <w:numFmt w:val="lowerLetter"/>
      <w:lvlText w:val="%5."/>
      <w:lvlJc w:val="left"/>
      <w:pPr>
        <w:ind w:left="3600" w:hanging="360"/>
      </w:pPr>
    </w:lvl>
    <w:lvl w:ilvl="5" w:tplc="BA725822" w:tentative="1">
      <w:start w:val="1"/>
      <w:numFmt w:val="lowerRoman"/>
      <w:lvlText w:val="%6."/>
      <w:lvlJc w:val="right"/>
      <w:pPr>
        <w:ind w:left="4320" w:hanging="180"/>
      </w:pPr>
    </w:lvl>
    <w:lvl w:ilvl="6" w:tplc="72FC9C62" w:tentative="1">
      <w:start w:val="1"/>
      <w:numFmt w:val="decimal"/>
      <w:lvlText w:val="%7."/>
      <w:lvlJc w:val="left"/>
      <w:pPr>
        <w:ind w:left="5040" w:hanging="360"/>
      </w:pPr>
    </w:lvl>
    <w:lvl w:ilvl="7" w:tplc="D7C2C23C" w:tentative="1">
      <w:start w:val="1"/>
      <w:numFmt w:val="lowerLetter"/>
      <w:lvlText w:val="%8."/>
      <w:lvlJc w:val="left"/>
      <w:pPr>
        <w:ind w:left="5760" w:hanging="360"/>
      </w:pPr>
    </w:lvl>
    <w:lvl w:ilvl="8" w:tplc="F9561EBC" w:tentative="1">
      <w:start w:val="1"/>
      <w:numFmt w:val="lowerRoman"/>
      <w:lvlText w:val="%9."/>
      <w:lvlJc w:val="right"/>
      <w:pPr>
        <w:ind w:left="6480" w:hanging="180"/>
      </w:pPr>
    </w:lvl>
  </w:abstractNum>
  <w:abstractNum w:abstractNumId="7"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8"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9" w15:restartNumberingAfterBreak="0">
    <w:nsid w:val="196E3BC1"/>
    <w:multiLevelType w:val="multilevel"/>
    <w:tmpl w:val="ECECCC34"/>
    <w:numStyleLink w:val="ONETFP"/>
  </w:abstractNum>
  <w:abstractNum w:abstractNumId="10" w15:restartNumberingAfterBreak="0">
    <w:nsid w:val="1A740A74"/>
    <w:multiLevelType w:val="hybridMultilevel"/>
    <w:tmpl w:val="F188980A"/>
    <w:lvl w:ilvl="0" w:tplc="DA70B63A">
      <w:start w:val="1"/>
      <w:numFmt w:val="decimal"/>
      <w:lvlText w:val="%1)"/>
      <w:lvlJc w:val="left"/>
      <w:pPr>
        <w:ind w:left="720" w:hanging="360"/>
      </w:pPr>
      <w:rPr>
        <w:rFonts w:hint="default"/>
      </w:rPr>
    </w:lvl>
    <w:lvl w:ilvl="1" w:tplc="7020D4CA" w:tentative="1">
      <w:start w:val="1"/>
      <w:numFmt w:val="lowerLetter"/>
      <w:lvlText w:val="%2."/>
      <w:lvlJc w:val="left"/>
      <w:pPr>
        <w:ind w:left="1440" w:hanging="360"/>
      </w:pPr>
    </w:lvl>
    <w:lvl w:ilvl="2" w:tplc="01C2E232" w:tentative="1">
      <w:start w:val="1"/>
      <w:numFmt w:val="lowerRoman"/>
      <w:lvlText w:val="%3."/>
      <w:lvlJc w:val="right"/>
      <w:pPr>
        <w:ind w:left="2160" w:hanging="180"/>
      </w:pPr>
    </w:lvl>
    <w:lvl w:ilvl="3" w:tplc="569C0868" w:tentative="1">
      <w:start w:val="1"/>
      <w:numFmt w:val="decimal"/>
      <w:lvlText w:val="%4."/>
      <w:lvlJc w:val="left"/>
      <w:pPr>
        <w:ind w:left="2880" w:hanging="360"/>
      </w:pPr>
    </w:lvl>
    <w:lvl w:ilvl="4" w:tplc="E7C40DAA" w:tentative="1">
      <w:start w:val="1"/>
      <w:numFmt w:val="lowerLetter"/>
      <w:lvlText w:val="%5."/>
      <w:lvlJc w:val="left"/>
      <w:pPr>
        <w:ind w:left="3600" w:hanging="360"/>
      </w:pPr>
    </w:lvl>
    <w:lvl w:ilvl="5" w:tplc="79F66DAA" w:tentative="1">
      <w:start w:val="1"/>
      <w:numFmt w:val="lowerRoman"/>
      <w:lvlText w:val="%6."/>
      <w:lvlJc w:val="right"/>
      <w:pPr>
        <w:ind w:left="4320" w:hanging="180"/>
      </w:pPr>
    </w:lvl>
    <w:lvl w:ilvl="6" w:tplc="8C9224CC" w:tentative="1">
      <w:start w:val="1"/>
      <w:numFmt w:val="decimal"/>
      <w:lvlText w:val="%7."/>
      <w:lvlJc w:val="left"/>
      <w:pPr>
        <w:ind w:left="5040" w:hanging="360"/>
      </w:pPr>
    </w:lvl>
    <w:lvl w:ilvl="7" w:tplc="19264514" w:tentative="1">
      <w:start w:val="1"/>
      <w:numFmt w:val="lowerLetter"/>
      <w:lvlText w:val="%8."/>
      <w:lvlJc w:val="left"/>
      <w:pPr>
        <w:ind w:left="5760" w:hanging="360"/>
      </w:pPr>
    </w:lvl>
    <w:lvl w:ilvl="8" w:tplc="6ADE437A" w:tentative="1">
      <w:start w:val="1"/>
      <w:numFmt w:val="lowerRoman"/>
      <w:lvlText w:val="%9."/>
      <w:lvlJc w:val="right"/>
      <w:pPr>
        <w:ind w:left="6480" w:hanging="180"/>
      </w:pPr>
    </w:lvl>
  </w:abstractNum>
  <w:abstractNum w:abstractNumId="11"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D742FB4"/>
    <w:multiLevelType w:val="hybridMultilevel"/>
    <w:tmpl w:val="5B5E8EEA"/>
    <w:lvl w:ilvl="0" w:tplc="0E4E31AC">
      <w:start w:val="1"/>
      <w:numFmt w:val="bullet"/>
      <w:lvlText w:val=""/>
      <w:lvlJc w:val="left"/>
      <w:pPr>
        <w:ind w:left="1440" w:hanging="360"/>
      </w:pPr>
      <w:rPr>
        <w:rFonts w:ascii="Symbol" w:hAnsi="Symbol" w:hint="default"/>
      </w:rPr>
    </w:lvl>
    <w:lvl w:ilvl="1" w:tplc="03C4D26C" w:tentative="1">
      <w:start w:val="1"/>
      <w:numFmt w:val="bullet"/>
      <w:lvlText w:val="o"/>
      <w:lvlJc w:val="left"/>
      <w:pPr>
        <w:ind w:left="2160" w:hanging="360"/>
      </w:pPr>
      <w:rPr>
        <w:rFonts w:ascii="Courier New" w:hAnsi="Courier New" w:cs="Courier New" w:hint="default"/>
      </w:rPr>
    </w:lvl>
    <w:lvl w:ilvl="2" w:tplc="23CE0474" w:tentative="1">
      <w:start w:val="1"/>
      <w:numFmt w:val="bullet"/>
      <w:lvlText w:val=""/>
      <w:lvlJc w:val="left"/>
      <w:pPr>
        <w:ind w:left="2880" w:hanging="360"/>
      </w:pPr>
      <w:rPr>
        <w:rFonts w:ascii="Wingdings" w:hAnsi="Wingdings" w:hint="default"/>
      </w:rPr>
    </w:lvl>
    <w:lvl w:ilvl="3" w:tplc="22BCE344" w:tentative="1">
      <w:start w:val="1"/>
      <w:numFmt w:val="bullet"/>
      <w:lvlText w:val=""/>
      <w:lvlJc w:val="left"/>
      <w:pPr>
        <w:ind w:left="3600" w:hanging="360"/>
      </w:pPr>
      <w:rPr>
        <w:rFonts w:ascii="Symbol" w:hAnsi="Symbol" w:hint="default"/>
      </w:rPr>
    </w:lvl>
    <w:lvl w:ilvl="4" w:tplc="4ECE848E" w:tentative="1">
      <w:start w:val="1"/>
      <w:numFmt w:val="bullet"/>
      <w:lvlText w:val="o"/>
      <w:lvlJc w:val="left"/>
      <w:pPr>
        <w:ind w:left="4320" w:hanging="360"/>
      </w:pPr>
      <w:rPr>
        <w:rFonts w:ascii="Courier New" w:hAnsi="Courier New" w:cs="Courier New" w:hint="default"/>
      </w:rPr>
    </w:lvl>
    <w:lvl w:ilvl="5" w:tplc="E4089D0C" w:tentative="1">
      <w:start w:val="1"/>
      <w:numFmt w:val="bullet"/>
      <w:lvlText w:val=""/>
      <w:lvlJc w:val="left"/>
      <w:pPr>
        <w:ind w:left="5040" w:hanging="360"/>
      </w:pPr>
      <w:rPr>
        <w:rFonts w:ascii="Wingdings" w:hAnsi="Wingdings" w:hint="default"/>
      </w:rPr>
    </w:lvl>
    <w:lvl w:ilvl="6" w:tplc="6472C21A" w:tentative="1">
      <w:start w:val="1"/>
      <w:numFmt w:val="bullet"/>
      <w:lvlText w:val=""/>
      <w:lvlJc w:val="left"/>
      <w:pPr>
        <w:ind w:left="5760" w:hanging="360"/>
      </w:pPr>
      <w:rPr>
        <w:rFonts w:ascii="Symbol" w:hAnsi="Symbol" w:hint="default"/>
      </w:rPr>
    </w:lvl>
    <w:lvl w:ilvl="7" w:tplc="1BA84486" w:tentative="1">
      <w:start w:val="1"/>
      <w:numFmt w:val="bullet"/>
      <w:lvlText w:val="o"/>
      <w:lvlJc w:val="left"/>
      <w:pPr>
        <w:ind w:left="6480" w:hanging="360"/>
      </w:pPr>
      <w:rPr>
        <w:rFonts w:ascii="Courier New" w:hAnsi="Courier New" w:cs="Courier New" w:hint="default"/>
      </w:rPr>
    </w:lvl>
    <w:lvl w:ilvl="8" w:tplc="262CF122" w:tentative="1">
      <w:start w:val="1"/>
      <w:numFmt w:val="bullet"/>
      <w:lvlText w:val=""/>
      <w:lvlJc w:val="left"/>
      <w:pPr>
        <w:ind w:left="7200" w:hanging="360"/>
      </w:pPr>
      <w:rPr>
        <w:rFonts w:ascii="Wingdings" w:hAnsi="Wingdings" w:hint="default"/>
      </w:rPr>
    </w:lvl>
  </w:abstractNum>
  <w:abstractNum w:abstractNumId="13" w15:restartNumberingAfterBreak="0">
    <w:nsid w:val="1FC57815"/>
    <w:multiLevelType w:val="hybridMultilevel"/>
    <w:tmpl w:val="333CDD8C"/>
    <w:lvl w:ilvl="0" w:tplc="15EC5924">
      <w:start w:val="1"/>
      <w:numFmt w:val="bullet"/>
      <w:lvlText w:val=""/>
      <w:lvlJc w:val="left"/>
      <w:pPr>
        <w:ind w:left="720" w:hanging="360"/>
      </w:pPr>
      <w:rPr>
        <w:rFonts w:ascii="Wingdings" w:hAnsi="Wingdings" w:hint="default"/>
      </w:rPr>
    </w:lvl>
    <w:lvl w:ilvl="1" w:tplc="4E22C4FC" w:tentative="1">
      <w:start w:val="1"/>
      <w:numFmt w:val="lowerLetter"/>
      <w:lvlText w:val="%2."/>
      <w:lvlJc w:val="left"/>
      <w:pPr>
        <w:ind w:left="1440" w:hanging="360"/>
      </w:pPr>
    </w:lvl>
    <w:lvl w:ilvl="2" w:tplc="6BE46998" w:tentative="1">
      <w:start w:val="1"/>
      <w:numFmt w:val="lowerRoman"/>
      <w:lvlText w:val="%3."/>
      <w:lvlJc w:val="right"/>
      <w:pPr>
        <w:ind w:left="2160" w:hanging="180"/>
      </w:pPr>
    </w:lvl>
    <w:lvl w:ilvl="3" w:tplc="7C24F2AE" w:tentative="1">
      <w:start w:val="1"/>
      <w:numFmt w:val="decimal"/>
      <w:lvlText w:val="%4."/>
      <w:lvlJc w:val="left"/>
      <w:pPr>
        <w:ind w:left="2880" w:hanging="360"/>
      </w:pPr>
    </w:lvl>
    <w:lvl w:ilvl="4" w:tplc="9E6C1CA0" w:tentative="1">
      <w:start w:val="1"/>
      <w:numFmt w:val="lowerLetter"/>
      <w:lvlText w:val="%5."/>
      <w:lvlJc w:val="left"/>
      <w:pPr>
        <w:ind w:left="3600" w:hanging="360"/>
      </w:pPr>
    </w:lvl>
    <w:lvl w:ilvl="5" w:tplc="7A0A77CE" w:tentative="1">
      <w:start w:val="1"/>
      <w:numFmt w:val="lowerRoman"/>
      <w:lvlText w:val="%6."/>
      <w:lvlJc w:val="right"/>
      <w:pPr>
        <w:ind w:left="4320" w:hanging="180"/>
      </w:pPr>
    </w:lvl>
    <w:lvl w:ilvl="6" w:tplc="8EBC48BE" w:tentative="1">
      <w:start w:val="1"/>
      <w:numFmt w:val="decimal"/>
      <w:lvlText w:val="%7."/>
      <w:lvlJc w:val="left"/>
      <w:pPr>
        <w:ind w:left="5040" w:hanging="360"/>
      </w:pPr>
    </w:lvl>
    <w:lvl w:ilvl="7" w:tplc="2DD22FCC" w:tentative="1">
      <w:start w:val="1"/>
      <w:numFmt w:val="lowerLetter"/>
      <w:lvlText w:val="%8."/>
      <w:lvlJc w:val="left"/>
      <w:pPr>
        <w:ind w:left="5760" w:hanging="360"/>
      </w:pPr>
    </w:lvl>
    <w:lvl w:ilvl="8" w:tplc="24C4EB4E" w:tentative="1">
      <w:start w:val="1"/>
      <w:numFmt w:val="lowerRoman"/>
      <w:lvlText w:val="%9."/>
      <w:lvlJc w:val="right"/>
      <w:pPr>
        <w:ind w:left="6480" w:hanging="180"/>
      </w:pPr>
    </w:lvl>
  </w:abstractNum>
  <w:abstractNum w:abstractNumId="14" w15:restartNumberingAfterBreak="0">
    <w:nsid w:val="1FC87950"/>
    <w:multiLevelType w:val="hybridMultilevel"/>
    <w:tmpl w:val="7D025902"/>
    <w:lvl w:ilvl="0" w:tplc="40D46332">
      <w:start w:val="1"/>
      <w:numFmt w:val="decimal"/>
      <w:lvlText w:val="%1."/>
      <w:lvlJc w:val="left"/>
      <w:pPr>
        <w:ind w:left="720" w:hanging="360"/>
      </w:pPr>
    </w:lvl>
    <w:lvl w:ilvl="1" w:tplc="0CF8E712" w:tentative="1">
      <w:start w:val="1"/>
      <w:numFmt w:val="lowerLetter"/>
      <w:lvlText w:val="%2."/>
      <w:lvlJc w:val="left"/>
      <w:pPr>
        <w:ind w:left="1440" w:hanging="360"/>
      </w:pPr>
    </w:lvl>
    <w:lvl w:ilvl="2" w:tplc="44DC32DA" w:tentative="1">
      <w:start w:val="1"/>
      <w:numFmt w:val="lowerRoman"/>
      <w:lvlText w:val="%3."/>
      <w:lvlJc w:val="right"/>
      <w:pPr>
        <w:ind w:left="2160" w:hanging="180"/>
      </w:pPr>
    </w:lvl>
    <w:lvl w:ilvl="3" w:tplc="35240460" w:tentative="1">
      <w:start w:val="1"/>
      <w:numFmt w:val="decimal"/>
      <w:lvlText w:val="%4."/>
      <w:lvlJc w:val="left"/>
      <w:pPr>
        <w:ind w:left="2880" w:hanging="360"/>
      </w:pPr>
    </w:lvl>
    <w:lvl w:ilvl="4" w:tplc="523ADC0E" w:tentative="1">
      <w:start w:val="1"/>
      <w:numFmt w:val="lowerLetter"/>
      <w:lvlText w:val="%5."/>
      <w:lvlJc w:val="left"/>
      <w:pPr>
        <w:ind w:left="3600" w:hanging="360"/>
      </w:pPr>
    </w:lvl>
    <w:lvl w:ilvl="5" w:tplc="C55265D0" w:tentative="1">
      <w:start w:val="1"/>
      <w:numFmt w:val="lowerRoman"/>
      <w:lvlText w:val="%6."/>
      <w:lvlJc w:val="right"/>
      <w:pPr>
        <w:ind w:left="4320" w:hanging="180"/>
      </w:pPr>
    </w:lvl>
    <w:lvl w:ilvl="6" w:tplc="6950BF4E" w:tentative="1">
      <w:start w:val="1"/>
      <w:numFmt w:val="decimal"/>
      <w:lvlText w:val="%7."/>
      <w:lvlJc w:val="left"/>
      <w:pPr>
        <w:ind w:left="5040" w:hanging="360"/>
      </w:pPr>
    </w:lvl>
    <w:lvl w:ilvl="7" w:tplc="A1EEACBA" w:tentative="1">
      <w:start w:val="1"/>
      <w:numFmt w:val="lowerLetter"/>
      <w:lvlText w:val="%8."/>
      <w:lvlJc w:val="left"/>
      <w:pPr>
        <w:ind w:left="5760" w:hanging="360"/>
      </w:pPr>
    </w:lvl>
    <w:lvl w:ilvl="8" w:tplc="E6ACD2B4" w:tentative="1">
      <w:start w:val="1"/>
      <w:numFmt w:val="lowerRoman"/>
      <w:lvlText w:val="%9."/>
      <w:lvlJc w:val="right"/>
      <w:pPr>
        <w:ind w:left="6480" w:hanging="180"/>
      </w:pPr>
    </w:lvl>
  </w:abstractNum>
  <w:abstractNum w:abstractNumId="15" w15:restartNumberingAfterBreak="0">
    <w:nsid w:val="20743277"/>
    <w:multiLevelType w:val="hybridMultilevel"/>
    <w:tmpl w:val="55423A1E"/>
    <w:lvl w:ilvl="0" w:tplc="9080E8B0">
      <w:start w:val="1"/>
      <w:numFmt w:val="bullet"/>
      <w:lvlText w:val=""/>
      <w:lvlJc w:val="left"/>
      <w:pPr>
        <w:ind w:left="720" w:hanging="360"/>
      </w:pPr>
      <w:rPr>
        <w:rFonts w:ascii="Wingdings" w:hAnsi="Wingdings" w:hint="default"/>
      </w:rPr>
    </w:lvl>
    <w:lvl w:ilvl="1" w:tplc="6E3099B6" w:tentative="1">
      <w:start w:val="1"/>
      <w:numFmt w:val="lowerLetter"/>
      <w:lvlText w:val="%2."/>
      <w:lvlJc w:val="left"/>
      <w:pPr>
        <w:ind w:left="1440" w:hanging="360"/>
      </w:pPr>
    </w:lvl>
    <w:lvl w:ilvl="2" w:tplc="449C9E74" w:tentative="1">
      <w:start w:val="1"/>
      <w:numFmt w:val="lowerRoman"/>
      <w:lvlText w:val="%3."/>
      <w:lvlJc w:val="right"/>
      <w:pPr>
        <w:ind w:left="2160" w:hanging="180"/>
      </w:pPr>
    </w:lvl>
    <w:lvl w:ilvl="3" w:tplc="4B962824" w:tentative="1">
      <w:start w:val="1"/>
      <w:numFmt w:val="decimal"/>
      <w:lvlText w:val="%4."/>
      <w:lvlJc w:val="left"/>
      <w:pPr>
        <w:ind w:left="2880" w:hanging="360"/>
      </w:pPr>
    </w:lvl>
    <w:lvl w:ilvl="4" w:tplc="52248F8C" w:tentative="1">
      <w:start w:val="1"/>
      <w:numFmt w:val="lowerLetter"/>
      <w:lvlText w:val="%5."/>
      <w:lvlJc w:val="left"/>
      <w:pPr>
        <w:ind w:left="3600" w:hanging="360"/>
      </w:pPr>
    </w:lvl>
    <w:lvl w:ilvl="5" w:tplc="76924FCE" w:tentative="1">
      <w:start w:val="1"/>
      <w:numFmt w:val="lowerRoman"/>
      <w:lvlText w:val="%6."/>
      <w:lvlJc w:val="right"/>
      <w:pPr>
        <w:ind w:left="4320" w:hanging="180"/>
      </w:pPr>
    </w:lvl>
    <w:lvl w:ilvl="6" w:tplc="167AC306" w:tentative="1">
      <w:start w:val="1"/>
      <w:numFmt w:val="decimal"/>
      <w:lvlText w:val="%7."/>
      <w:lvlJc w:val="left"/>
      <w:pPr>
        <w:ind w:left="5040" w:hanging="360"/>
      </w:pPr>
    </w:lvl>
    <w:lvl w:ilvl="7" w:tplc="63F2D192" w:tentative="1">
      <w:start w:val="1"/>
      <w:numFmt w:val="lowerLetter"/>
      <w:lvlText w:val="%8."/>
      <w:lvlJc w:val="left"/>
      <w:pPr>
        <w:ind w:left="5760" w:hanging="360"/>
      </w:pPr>
    </w:lvl>
    <w:lvl w:ilvl="8" w:tplc="763C6F80" w:tentative="1">
      <w:start w:val="1"/>
      <w:numFmt w:val="lowerRoman"/>
      <w:lvlText w:val="%9."/>
      <w:lvlJc w:val="right"/>
      <w:pPr>
        <w:ind w:left="6480" w:hanging="180"/>
      </w:pPr>
    </w:lvl>
  </w:abstractNum>
  <w:abstractNum w:abstractNumId="16" w15:restartNumberingAfterBreak="0">
    <w:nsid w:val="208D075F"/>
    <w:multiLevelType w:val="multilevel"/>
    <w:tmpl w:val="ECECCC34"/>
    <w:numStyleLink w:val="ONETFP"/>
  </w:abstractNum>
  <w:abstractNum w:abstractNumId="17" w15:restartNumberingAfterBreak="0">
    <w:nsid w:val="23B918F9"/>
    <w:multiLevelType w:val="hybridMultilevel"/>
    <w:tmpl w:val="A0B83F46"/>
    <w:lvl w:ilvl="0" w:tplc="5D9A55FC">
      <w:start w:val="1"/>
      <w:numFmt w:val="bullet"/>
      <w:lvlText w:val=""/>
      <w:lvlJc w:val="left"/>
      <w:pPr>
        <w:ind w:left="720" w:hanging="360"/>
      </w:pPr>
      <w:rPr>
        <w:rFonts w:ascii="Symbol" w:hAnsi="Symbol" w:hint="default"/>
      </w:rPr>
    </w:lvl>
    <w:lvl w:ilvl="1" w:tplc="181072DC" w:tentative="1">
      <w:start w:val="1"/>
      <w:numFmt w:val="bullet"/>
      <w:lvlText w:val="o"/>
      <w:lvlJc w:val="left"/>
      <w:pPr>
        <w:ind w:left="1440" w:hanging="360"/>
      </w:pPr>
      <w:rPr>
        <w:rFonts w:ascii="Courier New" w:hAnsi="Courier New" w:cs="Courier New" w:hint="default"/>
      </w:rPr>
    </w:lvl>
    <w:lvl w:ilvl="2" w:tplc="E4287A60" w:tentative="1">
      <w:start w:val="1"/>
      <w:numFmt w:val="bullet"/>
      <w:lvlText w:val=""/>
      <w:lvlJc w:val="left"/>
      <w:pPr>
        <w:ind w:left="2160" w:hanging="360"/>
      </w:pPr>
      <w:rPr>
        <w:rFonts w:ascii="Wingdings" w:hAnsi="Wingdings" w:hint="default"/>
      </w:rPr>
    </w:lvl>
    <w:lvl w:ilvl="3" w:tplc="3FBA40D8" w:tentative="1">
      <w:start w:val="1"/>
      <w:numFmt w:val="bullet"/>
      <w:lvlText w:val=""/>
      <w:lvlJc w:val="left"/>
      <w:pPr>
        <w:ind w:left="2880" w:hanging="360"/>
      </w:pPr>
      <w:rPr>
        <w:rFonts w:ascii="Symbol" w:hAnsi="Symbol" w:hint="default"/>
      </w:rPr>
    </w:lvl>
    <w:lvl w:ilvl="4" w:tplc="1902BA9E" w:tentative="1">
      <w:start w:val="1"/>
      <w:numFmt w:val="bullet"/>
      <w:lvlText w:val="o"/>
      <w:lvlJc w:val="left"/>
      <w:pPr>
        <w:ind w:left="3600" w:hanging="360"/>
      </w:pPr>
      <w:rPr>
        <w:rFonts w:ascii="Courier New" w:hAnsi="Courier New" w:cs="Courier New" w:hint="default"/>
      </w:rPr>
    </w:lvl>
    <w:lvl w:ilvl="5" w:tplc="DDEC3F28" w:tentative="1">
      <w:start w:val="1"/>
      <w:numFmt w:val="bullet"/>
      <w:lvlText w:val=""/>
      <w:lvlJc w:val="left"/>
      <w:pPr>
        <w:ind w:left="4320" w:hanging="360"/>
      </w:pPr>
      <w:rPr>
        <w:rFonts w:ascii="Wingdings" w:hAnsi="Wingdings" w:hint="default"/>
      </w:rPr>
    </w:lvl>
    <w:lvl w:ilvl="6" w:tplc="50FC6D28" w:tentative="1">
      <w:start w:val="1"/>
      <w:numFmt w:val="bullet"/>
      <w:lvlText w:val=""/>
      <w:lvlJc w:val="left"/>
      <w:pPr>
        <w:ind w:left="5040" w:hanging="360"/>
      </w:pPr>
      <w:rPr>
        <w:rFonts w:ascii="Symbol" w:hAnsi="Symbol" w:hint="default"/>
      </w:rPr>
    </w:lvl>
    <w:lvl w:ilvl="7" w:tplc="34A4CDC4" w:tentative="1">
      <w:start w:val="1"/>
      <w:numFmt w:val="bullet"/>
      <w:lvlText w:val="o"/>
      <w:lvlJc w:val="left"/>
      <w:pPr>
        <w:ind w:left="5760" w:hanging="360"/>
      </w:pPr>
      <w:rPr>
        <w:rFonts w:ascii="Courier New" w:hAnsi="Courier New" w:cs="Courier New" w:hint="default"/>
      </w:rPr>
    </w:lvl>
    <w:lvl w:ilvl="8" w:tplc="52CAA804" w:tentative="1">
      <w:start w:val="1"/>
      <w:numFmt w:val="bullet"/>
      <w:lvlText w:val=""/>
      <w:lvlJc w:val="left"/>
      <w:pPr>
        <w:ind w:left="6480" w:hanging="360"/>
      </w:pPr>
      <w:rPr>
        <w:rFonts w:ascii="Wingdings" w:hAnsi="Wingdings" w:hint="default"/>
      </w:rPr>
    </w:lvl>
  </w:abstractNum>
  <w:abstractNum w:abstractNumId="18"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9" w15:restartNumberingAfterBreak="0">
    <w:nsid w:val="24CF5FE0"/>
    <w:multiLevelType w:val="multilevel"/>
    <w:tmpl w:val="ECECCC34"/>
    <w:numStyleLink w:val="ONETFP"/>
  </w:abstractNum>
  <w:abstractNum w:abstractNumId="20" w15:restartNumberingAfterBreak="0">
    <w:nsid w:val="26287A03"/>
    <w:multiLevelType w:val="hybridMultilevel"/>
    <w:tmpl w:val="227684A6"/>
    <w:lvl w:ilvl="0" w:tplc="69FC78A0">
      <w:start w:val="1"/>
      <w:numFmt w:val="bullet"/>
      <w:lvlText w:val=""/>
      <w:lvlJc w:val="left"/>
      <w:pPr>
        <w:ind w:left="1440" w:hanging="360"/>
      </w:pPr>
      <w:rPr>
        <w:rFonts w:ascii="Symbol" w:hAnsi="Symbol" w:hint="default"/>
      </w:rPr>
    </w:lvl>
    <w:lvl w:ilvl="1" w:tplc="F91E7E60" w:tentative="1">
      <w:start w:val="1"/>
      <w:numFmt w:val="bullet"/>
      <w:lvlText w:val="o"/>
      <w:lvlJc w:val="left"/>
      <w:pPr>
        <w:ind w:left="2160" w:hanging="360"/>
      </w:pPr>
      <w:rPr>
        <w:rFonts w:ascii="Courier New" w:hAnsi="Courier New" w:cs="Courier New" w:hint="default"/>
      </w:rPr>
    </w:lvl>
    <w:lvl w:ilvl="2" w:tplc="CD2461B8" w:tentative="1">
      <w:start w:val="1"/>
      <w:numFmt w:val="bullet"/>
      <w:lvlText w:val=""/>
      <w:lvlJc w:val="left"/>
      <w:pPr>
        <w:ind w:left="2880" w:hanging="360"/>
      </w:pPr>
      <w:rPr>
        <w:rFonts w:ascii="Wingdings" w:hAnsi="Wingdings" w:hint="default"/>
      </w:rPr>
    </w:lvl>
    <w:lvl w:ilvl="3" w:tplc="5AFC1104" w:tentative="1">
      <w:start w:val="1"/>
      <w:numFmt w:val="bullet"/>
      <w:lvlText w:val=""/>
      <w:lvlJc w:val="left"/>
      <w:pPr>
        <w:ind w:left="3600" w:hanging="360"/>
      </w:pPr>
      <w:rPr>
        <w:rFonts w:ascii="Symbol" w:hAnsi="Symbol" w:hint="default"/>
      </w:rPr>
    </w:lvl>
    <w:lvl w:ilvl="4" w:tplc="0608BC3E" w:tentative="1">
      <w:start w:val="1"/>
      <w:numFmt w:val="bullet"/>
      <w:lvlText w:val="o"/>
      <w:lvlJc w:val="left"/>
      <w:pPr>
        <w:ind w:left="4320" w:hanging="360"/>
      </w:pPr>
      <w:rPr>
        <w:rFonts w:ascii="Courier New" w:hAnsi="Courier New" w:cs="Courier New" w:hint="default"/>
      </w:rPr>
    </w:lvl>
    <w:lvl w:ilvl="5" w:tplc="244E079E" w:tentative="1">
      <w:start w:val="1"/>
      <w:numFmt w:val="bullet"/>
      <w:lvlText w:val=""/>
      <w:lvlJc w:val="left"/>
      <w:pPr>
        <w:ind w:left="5040" w:hanging="360"/>
      </w:pPr>
      <w:rPr>
        <w:rFonts w:ascii="Wingdings" w:hAnsi="Wingdings" w:hint="default"/>
      </w:rPr>
    </w:lvl>
    <w:lvl w:ilvl="6" w:tplc="86562CCC" w:tentative="1">
      <w:start w:val="1"/>
      <w:numFmt w:val="bullet"/>
      <w:lvlText w:val=""/>
      <w:lvlJc w:val="left"/>
      <w:pPr>
        <w:ind w:left="5760" w:hanging="360"/>
      </w:pPr>
      <w:rPr>
        <w:rFonts w:ascii="Symbol" w:hAnsi="Symbol" w:hint="default"/>
      </w:rPr>
    </w:lvl>
    <w:lvl w:ilvl="7" w:tplc="0C9E890E" w:tentative="1">
      <w:start w:val="1"/>
      <w:numFmt w:val="bullet"/>
      <w:lvlText w:val="o"/>
      <w:lvlJc w:val="left"/>
      <w:pPr>
        <w:ind w:left="6480" w:hanging="360"/>
      </w:pPr>
      <w:rPr>
        <w:rFonts w:ascii="Courier New" w:hAnsi="Courier New" w:cs="Courier New" w:hint="default"/>
      </w:rPr>
    </w:lvl>
    <w:lvl w:ilvl="8" w:tplc="5238889C" w:tentative="1">
      <w:start w:val="1"/>
      <w:numFmt w:val="bullet"/>
      <w:lvlText w:val=""/>
      <w:lvlJc w:val="left"/>
      <w:pPr>
        <w:ind w:left="7200" w:hanging="360"/>
      </w:pPr>
      <w:rPr>
        <w:rFonts w:ascii="Wingdings" w:hAnsi="Wingdings" w:hint="default"/>
      </w:rPr>
    </w:lvl>
  </w:abstractNum>
  <w:abstractNum w:abstractNumId="21" w15:restartNumberingAfterBreak="0">
    <w:nsid w:val="2A0E17A3"/>
    <w:multiLevelType w:val="multilevel"/>
    <w:tmpl w:val="ECECCC34"/>
    <w:numStyleLink w:val="ONETFP"/>
  </w:abstractNum>
  <w:abstractNum w:abstractNumId="22" w15:restartNumberingAfterBreak="0">
    <w:nsid w:val="2D4E5504"/>
    <w:multiLevelType w:val="multilevel"/>
    <w:tmpl w:val="ECECCC34"/>
    <w:numStyleLink w:val="ONETFP"/>
  </w:abstractNum>
  <w:abstractNum w:abstractNumId="23" w15:restartNumberingAfterBreak="0">
    <w:nsid w:val="2E397C41"/>
    <w:multiLevelType w:val="hybridMultilevel"/>
    <w:tmpl w:val="55EA466E"/>
    <w:lvl w:ilvl="0" w:tplc="31306EE8">
      <w:start w:val="1"/>
      <w:numFmt w:val="decimal"/>
      <w:lvlText w:val="%1."/>
      <w:lvlJc w:val="left"/>
      <w:pPr>
        <w:ind w:left="720" w:hanging="360"/>
      </w:pPr>
      <w:rPr>
        <w:rFonts w:hint="default"/>
      </w:rPr>
    </w:lvl>
    <w:lvl w:ilvl="1" w:tplc="530A281C" w:tentative="1">
      <w:start w:val="1"/>
      <w:numFmt w:val="lowerLetter"/>
      <w:lvlText w:val="%2."/>
      <w:lvlJc w:val="left"/>
      <w:pPr>
        <w:ind w:left="1440" w:hanging="360"/>
      </w:pPr>
    </w:lvl>
    <w:lvl w:ilvl="2" w:tplc="FD925932" w:tentative="1">
      <w:start w:val="1"/>
      <w:numFmt w:val="lowerRoman"/>
      <w:lvlText w:val="%3."/>
      <w:lvlJc w:val="right"/>
      <w:pPr>
        <w:ind w:left="2160" w:hanging="180"/>
      </w:pPr>
    </w:lvl>
    <w:lvl w:ilvl="3" w:tplc="49BE5DB6" w:tentative="1">
      <w:start w:val="1"/>
      <w:numFmt w:val="decimal"/>
      <w:lvlText w:val="%4."/>
      <w:lvlJc w:val="left"/>
      <w:pPr>
        <w:ind w:left="2880" w:hanging="360"/>
      </w:pPr>
    </w:lvl>
    <w:lvl w:ilvl="4" w:tplc="6E7C27AC" w:tentative="1">
      <w:start w:val="1"/>
      <w:numFmt w:val="lowerLetter"/>
      <w:lvlText w:val="%5."/>
      <w:lvlJc w:val="left"/>
      <w:pPr>
        <w:ind w:left="3600" w:hanging="360"/>
      </w:pPr>
    </w:lvl>
    <w:lvl w:ilvl="5" w:tplc="68BC66AC" w:tentative="1">
      <w:start w:val="1"/>
      <w:numFmt w:val="lowerRoman"/>
      <w:lvlText w:val="%6."/>
      <w:lvlJc w:val="right"/>
      <w:pPr>
        <w:ind w:left="4320" w:hanging="180"/>
      </w:pPr>
    </w:lvl>
    <w:lvl w:ilvl="6" w:tplc="654222DC" w:tentative="1">
      <w:start w:val="1"/>
      <w:numFmt w:val="decimal"/>
      <w:lvlText w:val="%7."/>
      <w:lvlJc w:val="left"/>
      <w:pPr>
        <w:ind w:left="5040" w:hanging="360"/>
      </w:pPr>
    </w:lvl>
    <w:lvl w:ilvl="7" w:tplc="AD58816C" w:tentative="1">
      <w:start w:val="1"/>
      <w:numFmt w:val="lowerLetter"/>
      <w:lvlText w:val="%8."/>
      <w:lvlJc w:val="left"/>
      <w:pPr>
        <w:ind w:left="5760" w:hanging="360"/>
      </w:pPr>
    </w:lvl>
    <w:lvl w:ilvl="8" w:tplc="6BCE3B08" w:tentative="1">
      <w:start w:val="1"/>
      <w:numFmt w:val="lowerRoman"/>
      <w:lvlText w:val="%9."/>
      <w:lvlJc w:val="right"/>
      <w:pPr>
        <w:ind w:left="6480" w:hanging="180"/>
      </w:pPr>
    </w:lvl>
  </w:abstractNum>
  <w:abstractNum w:abstractNumId="24"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6" w15:restartNumberingAfterBreak="0">
    <w:nsid w:val="34E906D9"/>
    <w:multiLevelType w:val="hybridMultilevel"/>
    <w:tmpl w:val="DA80E2CA"/>
    <w:lvl w:ilvl="0" w:tplc="02C6D076">
      <w:start w:val="1"/>
      <w:numFmt w:val="bullet"/>
      <w:lvlText w:val=""/>
      <w:lvlJc w:val="left"/>
      <w:pPr>
        <w:ind w:left="720" w:hanging="360"/>
      </w:pPr>
      <w:rPr>
        <w:rFonts w:ascii="Wingdings" w:hAnsi="Wingdings" w:hint="default"/>
      </w:rPr>
    </w:lvl>
    <w:lvl w:ilvl="1" w:tplc="FE581502" w:tentative="1">
      <w:start w:val="1"/>
      <w:numFmt w:val="bullet"/>
      <w:lvlText w:val="o"/>
      <w:lvlJc w:val="left"/>
      <w:pPr>
        <w:ind w:left="1440" w:hanging="360"/>
      </w:pPr>
      <w:rPr>
        <w:rFonts w:ascii="Courier New" w:hAnsi="Courier New" w:cs="Courier New" w:hint="default"/>
      </w:rPr>
    </w:lvl>
    <w:lvl w:ilvl="2" w:tplc="721ACB3E" w:tentative="1">
      <w:start w:val="1"/>
      <w:numFmt w:val="bullet"/>
      <w:lvlText w:val=""/>
      <w:lvlJc w:val="left"/>
      <w:pPr>
        <w:ind w:left="2160" w:hanging="360"/>
      </w:pPr>
      <w:rPr>
        <w:rFonts w:ascii="Wingdings" w:hAnsi="Wingdings" w:hint="default"/>
      </w:rPr>
    </w:lvl>
    <w:lvl w:ilvl="3" w:tplc="7CD68DE2" w:tentative="1">
      <w:start w:val="1"/>
      <w:numFmt w:val="bullet"/>
      <w:lvlText w:val=""/>
      <w:lvlJc w:val="left"/>
      <w:pPr>
        <w:ind w:left="2880" w:hanging="360"/>
      </w:pPr>
      <w:rPr>
        <w:rFonts w:ascii="Symbol" w:hAnsi="Symbol" w:hint="default"/>
      </w:rPr>
    </w:lvl>
    <w:lvl w:ilvl="4" w:tplc="B75CFB70" w:tentative="1">
      <w:start w:val="1"/>
      <w:numFmt w:val="bullet"/>
      <w:lvlText w:val="o"/>
      <w:lvlJc w:val="left"/>
      <w:pPr>
        <w:ind w:left="3600" w:hanging="360"/>
      </w:pPr>
      <w:rPr>
        <w:rFonts w:ascii="Courier New" w:hAnsi="Courier New" w:cs="Courier New" w:hint="default"/>
      </w:rPr>
    </w:lvl>
    <w:lvl w:ilvl="5" w:tplc="BEA8CF2E" w:tentative="1">
      <w:start w:val="1"/>
      <w:numFmt w:val="bullet"/>
      <w:lvlText w:val=""/>
      <w:lvlJc w:val="left"/>
      <w:pPr>
        <w:ind w:left="4320" w:hanging="360"/>
      </w:pPr>
      <w:rPr>
        <w:rFonts w:ascii="Wingdings" w:hAnsi="Wingdings" w:hint="default"/>
      </w:rPr>
    </w:lvl>
    <w:lvl w:ilvl="6" w:tplc="95A44E1E" w:tentative="1">
      <w:start w:val="1"/>
      <w:numFmt w:val="bullet"/>
      <w:lvlText w:val=""/>
      <w:lvlJc w:val="left"/>
      <w:pPr>
        <w:ind w:left="5040" w:hanging="360"/>
      </w:pPr>
      <w:rPr>
        <w:rFonts w:ascii="Symbol" w:hAnsi="Symbol" w:hint="default"/>
      </w:rPr>
    </w:lvl>
    <w:lvl w:ilvl="7" w:tplc="2D86BFFE" w:tentative="1">
      <w:start w:val="1"/>
      <w:numFmt w:val="bullet"/>
      <w:lvlText w:val="o"/>
      <w:lvlJc w:val="left"/>
      <w:pPr>
        <w:ind w:left="5760" w:hanging="360"/>
      </w:pPr>
      <w:rPr>
        <w:rFonts w:ascii="Courier New" w:hAnsi="Courier New" w:cs="Courier New" w:hint="default"/>
      </w:rPr>
    </w:lvl>
    <w:lvl w:ilvl="8" w:tplc="17125CA8" w:tentative="1">
      <w:start w:val="1"/>
      <w:numFmt w:val="bullet"/>
      <w:lvlText w:val=""/>
      <w:lvlJc w:val="left"/>
      <w:pPr>
        <w:ind w:left="6480" w:hanging="360"/>
      </w:pPr>
      <w:rPr>
        <w:rFonts w:ascii="Wingdings" w:hAnsi="Wingdings" w:hint="default"/>
      </w:rPr>
    </w:lvl>
  </w:abstractNum>
  <w:abstractNum w:abstractNumId="27" w15:restartNumberingAfterBreak="0">
    <w:nsid w:val="387B7FB9"/>
    <w:multiLevelType w:val="multilevel"/>
    <w:tmpl w:val="ECECCC34"/>
    <w:numStyleLink w:val="ONETFP"/>
  </w:abstractNum>
  <w:abstractNum w:abstractNumId="28" w15:restartNumberingAfterBreak="0">
    <w:nsid w:val="3F793B4A"/>
    <w:multiLevelType w:val="hybridMultilevel"/>
    <w:tmpl w:val="6BA63E06"/>
    <w:lvl w:ilvl="0" w:tplc="35A8DC28">
      <w:start w:val="1"/>
      <w:numFmt w:val="bullet"/>
      <w:lvlText w:val=""/>
      <w:lvlJc w:val="left"/>
      <w:pPr>
        <w:ind w:left="360" w:hanging="360"/>
      </w:pPr>
      <w:rPr>
        <w:rFonts w:ascii="Symbol" w:hAnsi="Symbol" w:hint="default"/>
      </w:rPr>
    </w:lvl>
    <w:lvl w:ilvl="1" w:tplc="7F0C724A" w:tentative="1">
      <w:start w:val="1"/>
      <w:numFmt w:val="bullet"/>
      <w:lvlText w:val="o"/>
      <w:lvlJc w:val="left"/>
      <w:pPr>
        <w:ind w:left="1080" w:hanging="360"/>
      </w:pPr>
      <w:rPr>
        <w:rFonts w:ascii="Courier New" w:hAnsi="Courier New" w:cs="Courier New" w:hint="default"/>
      </w:rPr>
    </w:lvl>
    <w:lvl w:ilvl="2" w:tplc="0246A5A0" w:tentative="1">
      <w:start w:val="1"/>
      <w:numFmt w:val="bullet"/>
      <w:lvlText w:val=""/>
      <w:lvlJc w:val="left"/>
      <w:pPr>
        <w:ind w:left="1800" w:hanging="360"/>
      </w:pPr>
      <w:rPr>
        <w:rFonts w:ascii="Wingdings" w:hAnsi="Wingdings" w:hint="default"/>
      </w:rPr>
    </w:lvl>
    <w:lvl w:ilvl="3" w:tplc="5F4C4872" w:tentative="1">
      <w:start w:val="1"/>
      <w:numFmt w:val="bullet"/>
      <w:lvlText w:val=""/>
      <w:lvlJc w:val="left"/>
      <w:pPr>
        <w:ind w:left="2520" w:hanging="360"/>
      </w:pPr>
      <w:rPr>
        <w:rFonts w:ascii="Symbol" w:hAnsi="Symbol" w:hint="default"/>
      </w:rPr>
    </w:lvl>
    <w:lvl w:ilvl="4" w:tplc="D4A2C866" w:tentative="1">
      <w:start w:val="1"/>
      <w:numFmt w:val="bullet"/>
      <w:lvlText w:val="o"/>
      <w:lvlJc w:val="left"/>
      <w:pPr>
        <w:ind w:left="3240" w:hanging="360"/>
      </w:pPr>
      <w:rPr>
        <w:rFonts w:ascii="Courier New" w:hAnsi="Courier New" w:cs="Courier New" w:hint="default"/>
      </w:rPr>
    </w:lvl>
    <w:lvl w:ilvl="5" w:tplc="6CCC5FD0" w:tentative="1">
      <w:start w:val="1"/>
      <w:numFmt w:val="bullet"/>
      <w:lvlText w:val=""/>
      <w:lvlJc w:val="left"/>
      <w:pPr>
        <w:ind w:left="3960" w:hanging="360"/>
      </w:pPr>
      <w:rPr>
        <w:rFonts w:ascii="Wingdings" w:hAnsi="Wingdings" w:hint="default"/>
      </w:rPr>
    </w:lvl>
    <w:lvl w:ilvl="6" w:tplc="0D526168" w:tentative="1">
      <w:start w:val="1"/>
      <w:numFmt w:val="bullet"/>
      <w:lvlText w:val=""/>
      <w:lvlJc w:val="left"/>
      <w:pPr>
        <w:ind w:left="4680" w:hanging="360"/>
      </w:pPr>
      <w:rPr>
        <w:rFonts w:ascii="Symbol" w:hAnsi="Symbol" w:hint="default"/>
      </w:rPr>
    </w:lvl>
    <w:lvl w:ilvl="7" w:tplc="4BC2D21E" w:tentative="1">
      <w:start w:val="1"/>
      <w:numFmt w:val="bullet"/>
      <w:lvlText w:val="o"/>
      <w:lvlJc w:val="left"/>
      <w:pPr>
        <w:ind w:left="5400" w:hanging="360"/>
      </w:pPr>
      <w:rPr>
        <w:rFonts w:ascii="Courier New" w:hAnsi="Courier New" w:cs="Courier New" w:hint="default"/>
      </w:rPr>
    </w:lvl>
    <w:lvl w:ilvl="8" w:tplc="6BA2AE3E" w:tentative="1">
      <w:start w:val="1"/>
      <w:numFmt w:val="bullet"/>
      <w:lvlText w:val=""/>
      <w:lvlJc w:val="left"/>
      <w:pPr>
        <w:ind w:left="6120" w:hanging="360"/>
      </w:pPr>
      <w:rPr>
        <w:rFonts w:ascii="Wingdings" w:hAnsi="Wingdings" w:hint="default"/>
      </w:rPr>
    </w:lvl>
  </w:abstractNum>
  <w:abstractNum w:abstractNumId="29" w15:restartNumberingAfterBreak="0">
    <w:nsid w:val="40E37543"/>
    <w:multiLevelType w:val="hybridMultilevel"/>
    <w:tmpl w:val="93802DE0"/>
    <w:lvl w:ilvl="0" w:tplc="CAE69718">
      <w:start w:val="1"/>
      <w:numFmt w:val="bullet"/>
      <w:lvlText w:val=""/>
      <w:lvlJc w:val="left"/>
      <w:pPr>
        <w:ind w:left="360" w:hanging="360"/>
      </w:pPr>
      <w:rPr>
        <w:rFonts w:ascii="Symbol" w:hAnsi="Symbol" w:hint="default"/>
      </w:rPr>
    </w:lvl>
    <w:lvl w:ilvl="1" w:tplc="F3164498" w:tentative="1">
      <w:start w:val="1"/>
      <w:numFmt w:val="bullet"/>
      <w:lvlText w:val="o"/>
      <w:lvlJc w:val="left"/>
      <w:pPr>
        <w:ind w:left="1080" w:hanging="360"/>
      </w:pPr>
      <w:rPr>
        <w:rFonts w:ascii="Courier New" w:hAnsi="Courier New" w:cs="Courier New" w:hint="default"/>
      </w:rPr>
    </w:lvl>
    <w:lvl w:ilvl="2" w:tplc="DD78E12E" w:tentative="1">
      <w:start w:val="1"/>
      <w:numFmt w:val="bullet"/>
      <w:lvlText w:val=""/>
      <w:lvlJc w:val="left"/>
      <w:pPr>
        <w:ind w:left="1800" w:hanging="360"/>
      </w:pPr>
      <w:rPr>
        <w:rFonts w:ascii="Wingdings" w:hAnsi="Wingdings" w:hint="default"/>
      </w:rPr>
    </w:lvl>
    <w:lvl w:ilvl="3" w:tplc="47A623CC" w:tentative="1">
      <w:start w:val="1"/>
      <w:numFmt w:val="bullet"/>
      <w:lvlText w:val=""/>
      <w:lvlJc w:val="left"/>
      <w:pPr>
        <w:ind w:left="2520" w:hanging="360"/>
      </w:pPr>
      <w:rPr>
        <w:rFonts w:ascii="Symbol" w:hAnsi="Symbol" w:hint="default"/>
      </w:rPr>
    </w:lvl>
    <w:lvl w:ilvl="4" w:tplc="CBAAD916" w:tentative="1">
      <w:start w:val="1"/>
      <w:numFmt w:val="bullet"/>
      <w:lvlText w:val="o"/>
      <w:lvlJc w:val="left"/>
      <w:pPr>
        <w:ind w:left="3240" w:hanging="360"/>
      </w:pPr>
      <w:rPr>
        <w:rFonts w:ascii="Courier New" w:hAnsi="Courier New" w:cs="Courier New" w:hint="default"/>
      </w:rPr>
    </w:lvl>
    <w:lvl w:ilvl="5" w:tplc="B79A04FE" w:tentative="1">
      <w:start w:val="1"/>
      <w:numFmt w:val="bullet"/>
      <w:lvlText w:val=""/>
      <w:lvlJc w:val="left"/>
      <w:pPr>
        <w:ind w:left="3960" w:hanging="360"/>
      </w:pPr>
      <w:rPr>
        <w:rFonts w:ascii="Wingdings" w:hAnsi="Wingdings" w:hint="default"/>
      </w:rPr>
    </w:lvl>
    <w:lvl w:ilvl="6" w:tplc="D3A038E4" w:tentative="1">
      <w:start w:val="1"/>
      <w:numFmt w:val="bullet"/>
      <w:lvlText w:val=""/>
      <w:lvlJc w:val="left"/>
      <w:pPr>
        <w:ind w:left="4680" w:hanging="360"/>
      </w:pPr>
      <w:rPr>
        <w:rFonts w:ascii="Symbol" w:hAnsi="Symbol" w:hint="default"/>
      </w:rPr>
    </w:lvl>
    <w:lvl w:ilvl="7" w:tplc="0F28C222" w:tentative="1">
      <w:start w:val="1"/>
      <w:numFmt w:val="bullet"/>
      <w:lvlText w:val="o"/>
      <w:lvlJc w:val="left"/>
      <w:pPr>
        <w:ind w:left="5400" w:hanging="360"/>
      </w:pPr>
      <w:rPr>
        <w:rFonts w:ascii="Courier New" w:hAnsi="Courier New" w:cs="Courier New" w:hint="default"/>
      </w:rPr>
    </w:lvl>
    <w:lvl w:ilvl="8" w:tplc="4B5A4F2A" w:tentative="1">
      <w:start w:val="1"/>
      <w:numFmt w:val="bullet"/>
      <w:lvlText w:val=""/>
      <w:lvlJc w:val="left"/>
      <w:pPr>
        <w:ind w:left="6120" w:hanging="360"/>
      </w:pPr>
      <w:rPr>
        <w:rFonts w:ascii="Wingdings" w:hAnsi="Wingdings" w:hint="default"/>
      </w:rPr>
    </w:lvl>
  </w:abstractNum>
  <w:abstractNum w:abstractNumId="30" w15:restartNumberingAfterBreak="0">
    <w:nsid w:val="415E6F0C"/>
    <w:multiLevelType w:val="multilevel"/>
    <w:tmpl w:val="ECECCC34"/>
    <w:numStyleLink w:val="ONETFP"/>
  </w:abstractNum>
  <w:abstractNum w:abstractNumId="31"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2" w15:restartNumberingAfterBreak="0">
    <w:nsid w:val="42C12CD9"/>
    <w:multiLevelType w:val="multilevel"/>
    <w:tmpl w:val="ECECCC34"/>
    <w:numStyleLink w:val="ONETFP"/>
  </w:abstractNum>
  <w:abstractNum w:abstractNumId="33"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4"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5" w15:restartNumberingAfterBreak="0">
    <w:nsid w:val="4CBC15E9"/>
    <w:multiLevelType w:val="hybridMultilevel"/>
    <w:tmpl w:val="09D8E500"/>
    <w:lvl w:ilvl="0" w:tplc="D09EF02A">
      <w:start w:val="1"/>
      <w:numFmt w:val="bullet"/>
      <w:lvlText w:val=""/>
      <w:lvlJc w:val="left"/>
      <w:pPr>
        <w:ind w:left="720" w:hanging="360"/>
      </w:pPr>
      <w:rPr>
        <w:rFonts w:ascii="Symbol" w:hAnsi="Symbol" w:hint="default"/>
      </w:rPr>
    </w:lvl>
    <w:lvl w:ilvl="1" w:tplc="148C9582" w:tentative="1">
      <w:start w:val="1"/>
      <w:numFmt w:val="bullet"/>
      <w:lvlText w:val="o"/>
      <w:lvlJc w:val="left"/>
      <w:pPr>
        <w:ind w:left="1440" w:hanging="360"/>
      </w:pPr>
      <w:rPr>
        <w:rFonts w:ascii="Courier New" w:hAnsi="Courier New" w:cs="Courier New" w:hint="default"/>
      </w:rPr>
    </w:lvl>
    <w:lvl w:ilvl="2" w:tplc="2082931E" w:tentative="1">
      <w:start w:val="1"/>
      <w:numFmt w:val="bullet"/>
      <w:lvlText w:val=""/>
      <w:lvlJc w:val="left"/>
      <w:pPr>
        <w:ind w:left="2160" w:hanging="360"/>
      </w:pPr>
      <w:rPr>
        <w:rFonts w:ascii="Wingdings" w:hAnsi="Wingdings" w:hint="default"/>
      </w:rPr>
    </w:lvl>
    <w:lvl w:ilvl="3" w:tplc="79CC1526" w:tentative="1">
      <w:start w:val="1"/>
      <w:numFmt w:val="bullet"/>
      <w:lvlText w:val=""/>
      <w:lvlJc w:val="left"/>
      <w:pPr>
        <w:ind w:left="2880" w:hanging="360"/>
      </w:pPr>
      <w:rPr>
        <w:rFonts w:ascii="Symbol" w:hAnsi="Symbol" w:hint="default"/>
      </w:rPr>
    </w:lvl>
    <w:lvl w:ilvl="4" w:tplc="99003A24" w:tentative="1">
      <w:start w:val="1"/>
      <w:numFmt w:val="bullet"/>
      <w:lvlText w:val="o"/>
      <w:lvlJc w:val="left"/>
      <w:pPr>
        <w:ind w:left="3600" w:hanging="360"/>
      </w:pPr>
      <w:rPr>
        <w:rFonts w:ascii="Courier New" w:hAnsi="Courier New" w:cs="Courier New" w:hint="default"/>
      </w:rPr>
    </w:lvl>
    <w:lvl w:ilvl="5" w:tplc="08701F72" w:tentative="1">
      <w:start w:val="1"/>
      <w:numFmt w:val="bullet"/>
      <w:lvlText w:val=""/>
      <w:lvlJc w:val="left"/>
      <w:pPr>
        <w:ind w:left="4320" w:hanging="360"/>
      </w:pPr>
      <w:rPr>
        <w:rFonts w:ascii="Wingdings" w:hAnsi="Wingdings" w:hint="default"/>
      </w:rPr>
    </w:lvl>
    <w:lvl w:ilvl="6" w:tplc="AA483AB6" w:tentative="1">
      <w:start w:val="1"/>
      <w:numFmt w:val="bullet"/>
      <w:lvlText w:val=""/>
      <w:lvlJc w:val="left"/>
      <w:pPr>
        <w:ind w:left="5040" w:hanging="360"/>
      </w:pPr>
      <w:rPr>
        <w:rFonts w:ascii="Symbol" w:hAnsi="Symbol" w:hint="default"/>
      </w:rPr>
    </w:lvl>
    <w:lvl w:ilvl="7" w:tplc="CEB8ECE2" w:tentative="1">
      <w:start w:val="1"/>
      <w:numFmt w:val="bullet"/>
      <w:lvlText w:val="o"/>
      <w:lvlJc w:val="left"/>
      <w:pPr>
        <w:ind w:left="5760" w:hanging="360"/>
      </w:pPr>
      <w:rPr>
        <w:rFonts w:ascii="Courier New" w:hAnsi="Courier New" w:cs="Courier New" w:hint="default"/>
      </w:rPr>
    </w:lvl>
    <w:lvl w:ilvl="8" w:tplc="634832B6" w:tentative="1">
      <w:start w:val="1"/>
      <w:numFmt w:val="bullet"/>
      <w:lvlText w:val=""/>
      <w:lvlJc w:val="left"/>
      <w:pPr>
        <w:ind w:left="6480" w:hanging="360"/>
      </w:pPr>
      <w:rPr>
        <w:rFonts w:ascii="Wingdings" w:hAnsi="Wingdings" w:hint="default"/>
      </w:rPr>
    </w:lvl>
  </w:abstractNum>
  <w:abstractNum w:abstractNumId="36" w15:restartNumberingAfterBreak="0">
    <w:nsid w:val="53290D46"/>
    <w:multiLevelType w:val="hybridMultilevel"/>
    <w:tmpl w:val="358476AC"/>
    <w:lvl w:ilvl="0" w:tplc="627A4410">
      <w:start w:val="1"/>
      <w:numFmt w:val="decimal"/>
      <w:lvlText w:val="%1."/>
      <w:lvlJc w:val="left"/>
      <w:pPr>
        <w:ind w:left="720" w:hanging="720"/>
      </w:pPr>
      <w:rPr>
        <w:rFonts w:hint="default"/>
      </w:rPr>
    </w:lvl>
    <w:lvl w:ilvl="1" w:tplc="AB6CC8F4" w:tentative="1">
      <w:start w:val="1"/>
      <w:numFmt w:val="lowerLetter"/>
      <w:lvlText w:val="%2."/>
      <w:lvlJc w:val="left"/>
      <w:pPr>
        <w:ind w:left="1080" w:hanging="360"/>
      </w:pPr>
    </w:lvl>
    <w:lvl w:ilvl="2" w:tplc="B0CC150A" w:tentative="1">
      <w:start w:val="1"/>
      <w:numFmt w:val="lowerRoman"/>
      <w:lvlText w:val="%3."/>
      <w:lvlJc w:val="right"/>
      <w:pPr>
        <w:ind w:left="1800" w:hanging="180"/>
      </w:pPr>
    </w:lvl>
    <w:lvl w:ilvl="3" w:tplc="724A0124" w:tentative="1">
      <w:start w:val="1"/>
      <w:numFmt w:val="decimal"/>
      <w:lvlText w:val="%4."/>
      <w:lvlJc w:val="left"/>
      <w:pPr>
        <w:ind w:left="2520" w:hanging="360"/>
      </w:pPr>
    </w:lvl>
    <w:lvl w:ilvl="4" w:tplc="0A268E96" w:tentative="1">
      <w:start w:val="1"/>
      <w:numFmt w:val="lowerLetter"/>
      <w:lvlText w:val="%5."/>
      <w:lvlJc w:val="left"/>
      <w:pPr>
        <w:ind w:left="3240" w:hanging="360"/>
      </w:pPr>
    </w:lvl>
    <w:lvl w:ilvl="5" w:tplc="ADA40028" w:tentative="1">
      <w:start w:val="1"/>
      <w:numFmt w:val="lowerRoman"/>
      <w:lvlText w:val="%6."/>
      <w:lvlJc w:val="right"/>
      <w:pPr>
        <w:ind w:left="3960" w:hanging="180"/>
      </w:pPr>
    </w:lvl>
    <w:lvl w:ilvl="6" w:tplc="3F5AC2E2" w:tentative="1">
      <w:start w:val="1"/>
      <w:numFmt w:val="decimal"/>
      <w:lvlText w:val="%7."/>
      <w:lvlJc w:val="left"/>
      <w:pPr>
        <w:ind w:left="4680" w:hanging="360"/>
      </w:pPr>
    </w:lvl>
    <w:lvl w:ilvl="7" w:tplc="D3DC188C" w:tentative="1">
      <w:start w:val="1"/>
      <w:numFmt w:val="lowerLetter"/>
      <w:lvlText w:val="%8."/>
      <w:lvlJc w:val="left"/>
      <w:pPr>
        <w:ind w:left="5400" w:hanging="360"/>
      </w:pPr>
    </w:lvl>
    <w:lvl w:ilvl="8" w:tplc="0EE83556" w:tentative="1">
      <w:start w:val="1"/>
      <w:numFmt w:val="lowerRoman"/>
      <w:lvlText w:val="%9."/>
      <w:lvlJc w:val="right"/>
      <w:pPr>
        <w:ind w:left="6120" w:hanging="180"/>
      </w:pPr>
    </w:lvl>
  </w:abstractNum>
  <w:abstractNum w:abstractNumId="37"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8" w15:restartNumberingAfterBreak="0">
    <w:nsid w:val="67B85044"/>
    <w:multiLevelType w:val="multilevel"/>
    <w:tmpl w:val="ECECCC34"/>
    <w:numStyleLink w:val="ONETFP"/>
  </w:abstractNum>
  <w:abstractNum w:abstractNumId="39"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2"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BE26525"/>
    <w:multiLevelType w:val="hybridMultilevel"/>
    <w:tmpl w:val="E4F88628"/>
    <w:lvl w:ilvl="0" w:tplc="C784B476">
      <w:start w:val="2"/>
      <w:numFmt w:val="bullet"/>
      <w:lvlText w:val="•"/>
      <w:lvlJc w:val="left"/>
      <w:pPr>
        <w:ind w:left="1080" w:hanging="720"/>
      </w:pPr>
      <w:rPr>
        <w:rFonts w:ascii="Calibri" w:eastAsiaTheme="minorHAnsi" w:hAnsi="Calibri" w:cs="Calibri" w:hint="default"/>
      </w:rPr>
    </w:lvl>
    <w:lvl w:ilvl="1" w:tplc="9E746DF4" w:tentative="1">
      <w:start w:val="1"/>
      <w:numFmt w:val="bullet"/>
      <w:lvlText w:val="o"/>
      <w:lvlJc w:val="left"/>
      <w:pPr>
        <w:ind w:left="1440" w:hanging="360"/>
      </w:pPr>
      <w:rPr>
        <w:rFonts w:ascii="Courier New" w:hAnsi="Courier New" w:cs="Courier New" w:hint="default"/>
      </w:rPr>
    </w:lvl>
    <w:lvl w:ilvl="2" w:tplc="9062834E" w:tentative="1">
      <w:start w:val="1"/>
      <w:numFmt w:val="bullet"/>
      <w:lvlText w:val=""/>
      <w:lvlJc w:val="left"/>
      <w:pPr>
        <w:ind w:left="2160" w:hanging="360"/>
      </w:pPr>
      <w:rPr>
        <w:rFonts w:ascii="Wingdings" w:hAnsi="Wingdings" w:hint="default"/>
      </w:rPr>
    </w:lvl>
    <w:lvl w:ilvl="3" w:tplc="C5F49E52" w:tentative="1">
      <w:start w:val="1"/>
      <w:numFmt w:val="bullet"/>
      <w:lvlText w:val=""/>
      <w:lvlJc w:val="left"/>
      <w:pPr>
        <w:ind w:left="2880" w:hanging="360"/>
      </w:pPr>
      <w:rPr>
        <w:rFonts w:ascii="Symbol" w:hAnsi="Symbol" w:hint="default"/>
      </w:rPr>
    </w:lvl>
    <w:lvl w:ilvl="4" w:tplc="42D68560" w:tentative="1">
      <w:start w:val="1"/>
      <w:numFmt w:val="bullet"/>
      <w:lvlText w:val="o"/>
      <w:lvlJc w:val="left"/>
      <w:pPr>
        <w:ind w:left="3600" w:hanging="360"/>
      </w:pPr>
      <w:rPr>
        <w:rFonts w:ascii="Courier New" w:hAnsi="Courier New" w:cs="Courier New" w:hint="default"/>
      </w:rPr>
    </w:lvl>
    <w:lvl w:ilvl="5" w:tplc="145A3C4E" w:tentative="1">
      <w:start w:val="1"/>
      <w:numFmt w:val="bullet"/>
      <w:lvlText w:val=""/>
      <w:lvlJc w:val="left"/>
      <w:pPr>
        <w:ind w:left="4320" w:hanging="360"/>
      </w:pPr>
      <w:rPr>
        <w:rFonts w:ascii="Wingdings" w:hAnsi="Wingdings" w:hint="default"/>
      </w:rPr>
    </w:lvl>
    <w:lvl w:ilvl="6" w:tplc="E26C0D7E" w:tentative="1">
      <w:start w:val="1"/>
      <w:numFmt w:val="bullet"/>
      <w:lvlText w:val=""/>
      <w:lvlJc w:val="left"/>
      <w:pPr>
        <w:ind w:left="5040" w:hanging="360"/>
      </w:pPr>
      <w:rPr>
        <w:rFonts w:ascii="Symbol" w:hAnsi="Symbol" w:hint="default"/>
      </w:rPr>
    </w:lvl>
    <w:lvl w:ilvl="7" w:tplc="F5708C28" w:tentative="1">
      <w:start w:val="1"/>
      <w:numFmt w:val="bullet"/>
      <w:lvlText w:val="o"/>
      <w:lvlJc w:val="left"/>
      <w:pPr>
        <w:ind w:left="5760" w:hanging="360"/>
      </w:pPr>
      <w:rPr>
        <w:rFonts w:ascii="Courier New" w:hAnsi="Courier New" w:cs="Courier New" w:hint="default"/>
      </w:rPr>
    </w:lvl>
    <w:lvl w:ilvl="8" w:tplc="8750A682" w:tentative="1">
      <w:start w:val="1"/>
      <w:numFmt w:val="bullet"/>
      <w:lvlText w:val=""/>
      <w:lvlJc w:val="left"/>
      <w:pPr>
        <w:ind w:left="6480" w:hanging="360"/>
      </w:pPr>
      <w:rPr>
        <w:rFonts w:ascii="Wingdings" w:hAnsi="Wingdings" w:hint="default"/>
      </w:rPr>
    </w:lvl>
  </w:abstractNum>
  <w:num w:numId="1" w16cid:durableId="124087299">
    <w:abstractNumId w:val="23"/>
  </w:num>
  <w:num w:numId="2" w16cid:durableId="1525438541">
    <w:abstractNumId w:val="33"/>
  </w:num>
  <w:num w:numId="3" w16cid:durableId="1385566031">
    <w:abstractNumId w:val="39"/>
  </w:num>
  <w:num w:numId="4" w16cid:durableId="1062750499">
    <w:abstractNumId w:val="40"/>
  </w:num>
  <w:num w:numId="5" w16cid:durableId="1535342051">
    <w:abstractNumId w:val="25"/>
  </w:num>
  <w:num w:numId="6" w16cid:durableId="2043020718">
    <w:abstractNumId w:val="11"/>
  </w:num>
  <w:num w:numId="7" w16cid:durableId="1353414237">
    <w:abstractNumId w:val="18"/>
  </w:num>
  <w:num w:numId="8" w16cid:durableId="498081482">
    <w:abstractNumId w:val="35"/>
  </w:num>
  <w:num w:numId="9" w16cid:durableId="2140226742">
    <w:abstractNumId w:val="17"/>
  </w:num>
  <w:num w:numId="10" w16cid:durableId="254751340">
    <w:abstractNumId w:val="1"/>
  </w:num>
  <w:num w:numId="11" w16cid:durableId="495220516">
    <w:abstractNumId w:val="10"/>
  </w:num>
  <w:num w:numId="12" w16cid:durableId="551700543">
    <w:abstractNumId w:val="3"/>
  </w:num>
  <w:num w:numId="13" w16cid:durableId="1754890156">
    <w:abstractNumId w:val="36"/>
  </w:num>
  <w:num w:numId="14" w16cid:durableId="575822533">
    <w:abstractNumId w:val="4"/>
  </w:num>
  <w:num w:numId="15" w16cid:durableId="205725459">
    <w:abstractNumId w:val="42"/>
  </w:num>
  <w:num w:numId="16" w16cid:durableId="2096196216">
    <w:abstractNumId w:val="24"/>
  </w:num>
  <w:num w:numId="17" w16cid:durableId="2072726778">
    <w:abstractNumId w:val="22"/>
  </w:num>
  <w:num w:numId="18" w16cid:durableId="1135299103">
    <w:abstractNumId w:val="8"/>
  </w:num>
  <w:num w:numId="19" w16cid:durableId="1306206844">
    <w:abstractNumId w:val="21"/>
  </w:num>
  <w:num w:numId="20" w16cid:durableId="1174567531">
    <w:abstractNumId w:val="16"/>
  </w:num>
  <w:num w:numId="21" w16cid:durableId="847332297">
    <w:abstractNumId w:val="38"/>
  </w:num>
  <w:num w:numId="22" w16cid:durableId="5715868">
    <w:abstractNumId w:val="29"/>
  </w:num>
  <w:num w:numId="23" w16cid:durableId="1556576377">
    <w:abstractNumId w:val="28"/>
  </w:num>
  <w:num w:numId="24" w16cid:durableId="1734115287">
    <w:abstractNumId w:val="30"/>
  </w:num>
  <w:num w:numId="25" w16cid:durableId="914782315">
    <w:abstractNumId w:val="32"/>
  </w:num>
  <w:num w:numId="26" w16cid:durableId="275991713">
    <w:abstractNumId w:val="27"/>
  </w:num>
  <w:num w:numId="27" w16cid:durableId="471794872">
    <w:abstractNumId w:val="7"/>
  </w:num>
  <w:num w:numId="28" w16cid:durableId="1542279424">
    <w:abstractNumId w:val="8"/>
  </w:num>
  <w:num w:numId="29" w16cid:durableId="129060528">
    <w:abstractNumId w:val="8"/>
  </w:num>
  <w:num w:numId="30" w16cid:durableId="107504838">
    <w:abstractNumId w:val="8"/>
  </w:num>
  <w:num w:numId="31" w16cid:durableId="621884512">
    <w:abstractNumId w:val="8"/>
  </w:num>
  <w:num w:numId="32" w16cid:durableId="746418441">
    <w:abstractNumId w:val="6"/>
  </w:num>
  <w:num w:numId="33" w16cid:durableId="297300481">
    <w:abstractNumId w:val="5"/>
  </w:num>
  <w:num w:numId="34" w16cid:durableId="1545212298">
    <w:abstractNumId w:val="19"/>
  </w:num>
  <w:num w:numId="35" w16cid:durableId="38750573">
    <w:abstractNumId w:val="37"/>
  </w:num>
  <w:num w:numId="36" w16cid:durableId="1756977444">
    <w:abstractNumId w:val="43"/>
  </w:num>
  <w:num w:numId="37" w16cid:durableId="907377763">
    <w:abstractNumId w:val="0"/>
  </w:num>
  <w:num w:numId="38" w16cid:durableId="1956327564">
    <w:abstractNumId w:val="31"/>
  </w:num>
  <w:num w:numId="39" w16cid:durableId="1835488907">
    <w:abstractNumId w:val="14"/>
  </w:num>
  <w:num w:numId="40" w16cid:durableId="2014525693">
    <w:abstractNumId w:val="9"/>
  </w:num>
  <w:num w:numId="41" w16cid:durableId="1772555155">
    <w:abstractNumId w:val="34"/>
  </w:num>
  <w:num w:numId="42" w16cid:durableId="944651816">
    <w:abstractNumId w:val="41"/>
  </w:num>
  <w:num w:numId="43" w16cid:durableId="1200777804">
    <w:abstractNumId w:val="8"/>
  </w:num>
  <w:num w:numId="44" w16cid:durableId="1040977522">
    <w:abstractNumId w:val="20"/>
  </w:num>
  <w:num w:numId="45" w16cid:durableId="142242019">
    <w:abstractNumId w:val="12"/>
  </w:num>
  <w:num w:numId="46" w16cid:durableId="49812551">
    <w:abstractNumId w:val="15"/>
  </w:num>
  <w:num w:numId="47" w16cid:durableId="706684433">
    <w:abstractNumId w:val="2"/>
  </w:num>
  <w:num w:numId="48" w16cid:durableId="1175850892">
    <w:abstractNumId w:val="13"/>
  </w:num>
  <w:num w:numId="49" w16cid:durableId="20748915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40:24"/>
    <w:docVar w:name="InternalQPulse_CurrentUserName" w:val="Zujovic, Lyndsey"/>
    <w:docVar w:name="InternalQPulse_DatabaseAlias" w:val="Live"/>
    <w:docVar w:name="InternalQPulse_DocActiveDate" w:val="21/04/2022"/>
    <w:docVar w:name="InternalQPulse_DocAuthor" w:val="Zujovic, Lyndsey"/>
    <w:docVar w:name="InternalQPulse_DocChangeDetails" w:val="Requirement for a pre thaw call to take place 24-48 hours prior to thaw of oocytes/embryos added.  Checks to be undertaken during call listed._x000d__x000a_Requirement for all patients using donor sperm to complete a the TFP Donor Matching Consent (TFP1-CON-AND-0005) prior to use in treatment.  Requirement for all patients having fresh IVF/ICSI to be sent/given the TFP Patient Guide to Embryology (TFP1-INF-EMB-0001) either just before TVOR or on the day of TVOR.  _x000d__x000a_Requirement to record key communication steps in a progress note or in the patient’s laboratory notes"/>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19"/>
    <w:docVar w:name="InternalQPulse_DocOwner" w:val="Zujovic, Lyndsey"/>
    <w:docVar w:name="InternalQPulse_DocReviewDate" w:val="21/04/2023"/>
    <w:docVar w:name="InternalQPulse_DocRevisionNumber" w:val="4"/>
    <w:docVar w:name="InternalQPulse_DocStatus" w:val="Active"/>
    <w:docVar w:name="InternalQPulse_DocTitle" w:val="TFP Laboratory Patient Communication"/>
    <w:docVar w:name="InternalQPulse_DocType" w:val="UK\TFP1 TFP UK\SOP\Embryology"/>
    <w:docVar w:name="InternalQPulse_LanguageID" w:val="0"/>
    <w:docVar w:name="QPulse_CurrentDateTime" w:val="15/03/2023 09:40:24"/>
    <w:docVar w:name="QPulse_CurrentUserName" w:val="Zujovic, Lyndsey"/>
    <w:docVar w:name="QPulse_DatabaseAlias" w:val="Live"/>
    <w:docVar w:name="QPulse_DocActiveDate" w:val="21/04/2022"/>
    <w:docVar w:name="QPulse_DocAuthor" w:val="Zujovic, Lyndsey"/>
    <w:docVar w:name="QPulse_DocChangeDetails" w:val="Requirement for a pre thaw call to take place 24-48 hours prior to thaw of oocytes/embryos added.  Checks to be undertaken during call listed._x000d__x000a_Requirement for all patients using donor sperm to complete a the TFP Donor Matching Consent (TFP1-CON-AND-0005) prior to use in treatment.  Requirement for all patients having fresh IVF/ICSI to be sent/given the TFP Patient Guide to Embryology (TFP1-INF-EMB-0001) either just before TVOR or on the day of TVOR.  _x000d__x000a_Requirement to record key communication steps in a progress note or in the patient’s laboratory notes"/>
    <w:docVar w:name="QPulse_DocLastReviewDate" w:val="&lt;QPulse_DocLastReviewDate&gt;"/>
    <w:docVar w:name="QPulse_DocLastReviewDetails" w:val="&lt;QPulse_DocLastReviewDetails&gt;"/>
    <w:docVar w:name="QPulse_DocLastReviewOwner" w:val="&lt;QPulse_DocLastReviewOwner&gt;"/>
    <w:docVar w:name="QPulse_DocNumber" w:val="TFP1-SOP-EMB-0019"/>
    <w:docVar w:name="QPulse_DocOwner" w:val="Zujovic, Lyndsey"/>
    <w:docVar w:name="QPulse_DocReviewDate" w:val="21/04/2023"/>
    <w:docVar w:name="QPulse_DocRevisionNumber" w:val="4"/>
    <w:docVar w:name="QPulse_DocStatus" w:val="Active"/>
    <w:docVar w:name="QPulse_DocTitle" w:val="TFP Laboratory Patient Communication"/>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555a148a-a86d-4f40-b9d1-01034f0b2fca"/>
  </w:docVars>
  <w:rsids>
    <w:rsidRoot w:val="00B272FC"/>
    <w:rsid w:val="00004209"/>
    <w:rsid w:val="000170D6"/>
    <w:rsid w:val="000231C3"/>
    <w:rsid w:val="00051D1E"/>
    <w:rsid w:val="000543FD"/>
    <w:rsid w:val="0006183C"/>
    <w:rsid w:val="00062F4E"/>
    <w:rsid w:val="00075D3C"/>
    <w:rsid w:val="00083C3E"/>
    <w:rsid w:val="00093BA8"/>
    <w:rsid w:val="000A2D43"/>
    <w:rsid w:val="000A39DB"/>
    <w:rsid w:val="000B5E3E"/>
    <w:rsid w:val="000C7EDF"/>
    <w:rsid w:val="000F11FA"/>
    <w:rsid w:val="000F5DBA"/>
    <w:rsid w:val="00146973"/>
    <w:rsid w:val="00197DD9"/>
    <w:rsid w:val="001A437B"/>
    <w:rsid w:val="001B5682"/>
    <w:rsid w:val="001B765A"/>
    <w:rsid w:val="001C6EC4"/>
    <w:rsid w:val="001D549C"/>
    <w:rsid w:val="001F56AF"/>
    <w:rsid w:val="00200D5B"/>
    <w:rsid w:val="002167D2"/>
    <w:rsid w:val="00220F3F"/>
    <w:rsid w:val="0022560A"/>
    <w:rsid w:val="00242DF5"/>
    <w:rsid w:val="002544F5"/>
    <w:rsid w:val="00260AAB"/>
    <w:rsid w:val="0026157D"/>
    <w:rsid w:val="00263D55"/>
    <w:rsid w:val="00264FE4"/>
    <w:rsid w:val="00275D44"/>
    <w:rsid w:val="0029513E"/>
    <w:rsid w:val="002B5203"/>
    <w:rsid w:val="002D19A7"/>
    <w:rsid w:val="002E0A5C"/>
    <w:rsid w:val="002E587C"/>
    <w:rsid w:val="002E7B20"/>
    <w:rsid w:val="00327793"/>
    <w:rsid w:val="00347A54"/>
    <w:rsid w:val="00362131"/>
    <w:rsid w:val="00375B28"/>
    <w:rsid w:val="003A6B14"/>
    <w:rsid w:val="003E62B2"/>
    <w:rsid w:val="004001BB"/>
    <w:rsid w:val="00403A6F"/>
    <w:rsid w:val="00407AA8"/>
    <w:rsid w:val="004164B7"/>
    <w:rsid w:val="00442861"/>
    <w:rsid w:val="004762A9"/>
    <w:rsid w:val="004915C5"/>
    <w:rsid w:val="004945C2"/>
    <w:rsid w:val="004D720A"/>
    <w:rsid w:val="004E3675"/>
    <w:rsid w:val="004E7F1C"/>
    <w:rsid w:val="004F2952"/>
    <w:rsid w:val="00504413"/>
    <w:rsid w:val="00513F46"/>
    <w:rsid w:val="005233EE"/>
    <w:rsid w:val="005341CA"/>
    <w:rsid w:val="00582AF3"/>
    <w:rsid w:val="0058389D"/>
    <w:rsid w:val="005A2A5F"/>
    <w:rsid w:val="005B1EF5"/>
    <w:rsid w:val="005D7765"/>
    <w:rsid w:val="005E195D"/>
    <w:rsid w:val="005E2119"/>
    <w:rsid w:val="006064AF"/>
    <w:rsid w:val="00613F9E"/>
    <w:rsid w:val="006177C0"/>
    <w:rsid w:val="00652C82"/>
    <w:rsid w:val="00656C1A"/>
    <w:rsid w:val="0067266F"/>
    <w:rsid w:val="00674C40"/>
    <w:rsid w:val="006A14BC"/>
    <w:rsid w:val="006D5FDB"/>
    <w:rsid w:val="006E529D"/>
    <w:rsid w:val="006E6D22"/>
    <w:rsid w:val="00717671"/>
    <w:rsid w:val="0073237A"/>
    <w:rsid w:val="00742CD5"/>
    <w:rsid w:val="00766C76"/>
    <w:rsid w:val="007727AC"/>
    <w:rsid w:val="00790C09"/>
    <w:rsid w:val="007A68A4"/>
    <w:rsid w:val="007B53FD"/>
    <w:rsid w:val="007D329D"/>
    <w:rsid w:val="007D3A63"/>
    <w:rsid w:val="007D4B1B"/>
    <w:rsid w:val="007E1EB5"/>
    <w:rsid w:val="00805255"/>
    <w:rsid w:val="0081669C"/>
    <w:rsid w:val="00824765"/>
    <w:rsid w:val="0083631A"/>
    <w:rsid w:val="0085148A"/>
    <w:rsid w:val="00855011"/>
    <w:rsid w:val="00876C93"/>
    <w:rsid w:val="0088329E"/>
    <w:rsid w:val="008A0A9C"/>
    <w:rsid w:val="008A77FD"/>
    <w:rsid w:val="008C0017"/>
    <w:rsid w:val="008C70AB"/>
    <w:rsid w:val="008D01E7"/>
    <w:rsid w:val="008D174E"/>
    <w:rsid w:val="008E4A8A"/>
    <w:rsid w:val="008F3A64"/>
    <w:rsid w:val="008F3AAA"/>
    <w:rsid w:val="00931DF0"/>
    <w:rsid w:val="009421BC"/>
    <w:rsid w:val="00945FB1"/>
    <w:rsid w:val="00965182"/>
    <w:rsid w:val="00971CDB"/>
    <w:rsid w:val="009A4E6B"/>
    <w:rsid w:val="009C3EA8"/>
    <w:rsid w:val="009D6C94"/>
    <w:rsid w:val="009E25EB"/>
    <w:rsid w:val="009E2F3A"/>
    <w:rsid w:val="009E41DC"/>
    <w:rsid w:val="009F0063"/>
    <w:rsid w:val="009F21DD"/>
    <w:rsid w:val="00A04663"/>
    <w:rsid w:val="00A33007"/>
    <w:rsid w:val="00A70237"/>
    <w:rsid w:val="00A814ED"/>
    <w:rsid w:val="00A862AC"/>
    <w:rsid w:val="00AA137D"/>
    <w:rsid w:val="00AA287C"/>
    <w:rsid w:val="00AA7A98"/>
    <w:rsid w:val="00AE07A2"/>
    <w:rsid w:val="00AF18B4"/>
    <w:rsid w:val="00AF3489"/>
    <w:rsid w:val="00B272FC"/>
    <w:rsid w:val="00B276F0"/>
    <w:rsid w:val="00B35553"/>
    <w:rsid w:val="00B4427D"/>
    <w:rsid w:val="00B459AA"/>
    <w:rsid w:val="00B63A11"/>
    <w:rsid w:val="00B70A4D"/>
    <w:rsid w:val="00B72106"/>
    <w:rsid w:val="00B85415"/>
    <w:rsid w:val="00B90A78"/>
    <w:rsid w:val="00C0015A"/>
    <w:rsid w:val="00C00531"/>
    <w:rsid w:val="00C101FD"/>
    <w:rsid w:val="00C2470E"/>
    <w:rsid w:val="00C25F68"/>
    <w:rsid w:val="00C2668C"/>
    <w:rsid w:val="00C305C6"/>
    <w:rsid w:val="00C33F8A"/>
    <w:rsid w:val="00C41FD4"/>
    <w:rsid w:val="00C427B6"/>
    <w:rsid w:val="00C5261E"/>
    <w:rsid w:val="00C57A19"/>
    <w:rsid w:val="00C7023E"/>
    <w:rsid w:val="00C93F75"/>
    <w:rsid w:val="00CA4EE1"/>
    <w:rsid w:val="00CD0A70"/>
    <w:rsid w:val="00CE69EB"/>
    <w:rsid w:val="00D32EF5"/>
    <w:rsid w:val="00D5000B"/>
    <w:rsid w:val="00D55E41"/>
    <w:rsid w:val="00D72B41"/>
    <w:rsid w:val="00D760BB"/>
    <w:rsid w:val="00D91B07"/>
    <w:rsid w:val="00D91C83"/>
    <w:rsid w:val="00DA3629"/>
    <w:rsid w:val="00DF0946"/>
    <w:rsid w:val="00E00D6A"/>
    <w:rsid w:val="00E21FC4"/>
    <w:rsid w:val="00E40A66"/>
    <w:rsid w:val="00E67847"/>
    <w:rsid w:val="00EA0583"/>
    <w:rsid w:val="00EA761F"/>
    <w:rsid w:val="00EC718B"/>
    <w:rsid w:val="00ED4B96"/>
    <w:rsid w:val="00EE3D5E"/>
    <w:rsid w:val="00EF3CCD"/>
    <w:rsid w:val="00F076CD"/>
    <w:rsid w:val="00F159F7"/>
    <w:rsid w:val="00F30D95"/>
    <w:rsid w:val="00F3277E"/>
    <w:rsid w:val="00F3597B"/>
    <w:rsid w:val="00F66B1B"/>
    <w:rsid w:val="00F74652"/>
    <w:rsid w:val="00F93195"/>
    <w:rsid w:val="00F9479B"/>
    <w:rsid w:val="00FA338A"/>
    <w:rsid w:val="00FA7188"/>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6E676336"/>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3.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BAC31A-E912-4735-B347-57AF51752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2</TotalTime>
  <Pages>8</Pages>
  <Words>2050</Words>
  <Characters>11690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4</cp:revision>
  <dcterms:created xsi:type="dcterms:W3CDTF">2023-03-15T09:40:00Z</dcterms:created>
  <dcterms:modified xsi:type="dcterms:W3CDTF">2023-03-15T09:42:00Z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