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FCC7" w14:textId="08EC086A" w:rsidR="001E4EEA" w:rsidRDefault="002E511F" w:rsidP="002E511F">
      <w:pPr>
        <w:spacing w:after="0"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F95730" wp14:editId="19B96C72">
                <wp:simplePos x="0" y="0"/>
                <wp:positionH relativeFrom="column">
                  <wp:posOffset>3509963</wp:posOffset>
                </wp:positionH>
                <wp:positionV relativeFrom="paragraph">
                  <wp:posOffset>5715</wp:posOffset>
                </wp:positionV>
                <wp:extent cx="1244009" cy="946298"/>
                <wp:effectExtent l="0" t="0" r="13335" b="25400"/>
                <wp:wrapNone/>
                <wp:docPr id="11008775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009" cy="946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558667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7B11F322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AA957C2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D98A9C8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74B644AE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6CFE3544" w14:textId="77777777" w:rsidR="00C8295B" w:rsidRDefault="00C829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F957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.4pt;margin-top:.45pt;width:97.95pt;height:7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" fillcolor="white [3201]" strokecolor="white [3212]" strokeweight=".5pt">
                <v:textbox>
                  <w:txbxContent>
                    <w:p w14:paraId="5B558667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7B11F322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AA957C2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D98A9C8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74B644AE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6CFE3544" w14:textId="77777777" w:rsidR="00C8295B" w:rsidRDefault="00C8295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E78DCC" wp14:editId="2F57B3E3">
                <wp:simplePos x="0" y="0"/>
                <wp:positionH relativeFrom="column">
                  <wp:posOffset>-104775</wp:posOffset>
                </wp:positionH>
                <wp:positionV relativeFrom="paragraph">
                  <wp:posOffset>29210</wp:posOffset>
                </wp:positionV>
                <wp:extent cx="2795270" cy="1095375"/>
                <wp:effectExtent l="0" t="0" r="24130" b="28575"/>
                <wp:wrapNone/>
                <wp:docPr id="973845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1EF76D" w14:textId="42345528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 xml:space="preserve">tient </w:t>
                            </w:r>
                            <w:r>
                              <w:t>name</w:t>
                            </w:r>
                          </w:p>
                          <w:p w14:paraId="5E06E99C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A3CFDC8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20E0C204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697FDD8E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69638313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  <w:p w14:paraId="545C54FC" w14:textId="77777777" w:rsidR="00C8295B" w:rsidRDefault="00C829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78DCC" id="Text Box 1" o:spid="_x0000_s1027" type="#_x0000_t202" style="position:absolute;margin-left:-8.25pt;margin-top:2.3pt;width:220.1pt;height:86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" fillcolor="white [3201]" strokecolor="white [3212]" strokeweight=".5pt">
                <v:textbox>
                  <w:txbxContent>
                    <w:p w14:paraId="2B1EF76D" w14:textId="42345528" w:rsidR="00C8295B" w:rsidRDefault="00C8295B" w:rsidP="00C8295B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 xml:space="preserve">tient </w:t>
                      </w:r>
                      <w:r>
                        <w:t>name</w:t>
                      </w:r>
                    </w:p>
                    <w:p w14:paraId="5E06E99C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A3CFDC8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20E0C204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697FDD8E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69638313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  <w:p w14:paraId="545C54FC" w14:textId="77777777" w:rsidR="00C8295B" w:rsidRDefault="00C8295B"/>
                  </w:txbxContent>
                </v:textbox>
              </v:shape>
            </w:pict>
          </mc:Fallback>
        </mc:AlternateContent>
      </w:r>
      <w:r w:rsidR="00C869F6"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4E01C06E" wp14:editId="31EB3198">
            <wp:simplePos x="0" y="0"/>
            <wp:positionH relativeFrom="page">
              <wp:posOffset>5815700</wp:posOffset>
            </wp:positionH>
            <wp:positionV relativeFrom="page">
              <wp:posOffset>276417</wp:posOffset>
            </wp:positionV>
            <wp:extent cx="1520456" cy="669851"/>
            <wp:effectExtent l="0" t="0" r="0" b="0"/>
            <wp:wrapSquare wrapText="bothSides"/>
            <wp:docPr id="116904405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9410D" w14:textId="32682A64" w:rsidR="00DB4AD9" w:rsidRDefault="00DB4AD9" w:rsidP="00DB4AD9">
      <w:r>
        <w:tab/>
      </w:r>
      <w:r>
        <w:tab/>
      </w:r>
    </w:p>
    <w:p w14:paraId="65EC85C6" w14:textId="65D06606" w:rsidR="00DB4AD9" w:rsidRDefault="00DB4AD9" w:rsidP="00D83AD2">
      <w:pPr>
        <w:tabs>
          <w:tab w:val="left" w:pos="2100"/>
        </w:tabs>
        <w:spacing w:after="0"/>
      </w:pPr>
      <w:r>
        <w:tab/>
      </w:r>
    </w:p>
    <w:p w14:paraId="3DD4DE0A" w14:textId="77777777" w:rsidR="00DB4AD9" w:rsidRDefault="00DB4AD9" w:rsidP="00AF3C22">
      <w:pPr>
        <w:spacing w:after="0" w:line="240" w:lineRule="auto"/>
      </w:pPr>
      <w:r>
        <w:tab/>
      </w:r>
    </w:p>
    <w:p w14:paraId="2A56E8B2" w14:textId="77777777" w:rsidR="00DB4AD9" w:rsidRDefault="00DB4AD9" w:rsidP="00AF3C22">
      <w:pPr>
        <w:spacing w:after="0" w:line="240" w:lineRule="auto"/>
      </w:pPr>
      <w:r>
        <w:tab/>
      </w:r>
    </w:p>
    <w:p w14:paraId="0ED52F83" w14:textId="1EB3A8AF" w:rsidR="00561195" w:rsidRDefault="00DB4AD9" w:rsidP="00AF3C22">
      <w:pPr>
        <w:spacing w:after="0" w:line="240" w:lineRule="auto"/>
      </w:pPr>
      <w:r>
        <w:tab/>
      </w:r>
    </w:p>
    <w:tbl>
      <w:tblPr>
        <w:tblStyle w:val="TableGrid"/>
        <w:tblpPr w:leftFromText="180" w:rightFromText="180" w:vertAnchor="text" w:horzAnchor="margin" w:tblpX="-304" w:tblpY="331"/>
        <w:tblW w:w="11052" w:type="dxa"/>
        <w:tblLayout w:type="fixed"/>
        <w:tblLook w:val="04A0" w:firstRow="1" w:lastRow="0" w:firstColumn="1" w:lastColumn="0" w:noHBand="0" w:noVBand="1"/>
      </w:tblPr>
      <w:tblGrid>
        <w:gridCol w:w="846"/>
        <w:gridCol w:w="565"/>
        <w:gridCol w:w="569"/>
        <w:gridCol w:w="563"/>
        <w:gridCol w:w="559"/>
        <w:gridCol w:w="575"/>
        <w:gridCol w:w="567"/>
        <w:gridCol w:w="874"/>
        <w:gridCol w:w="875"/>
        <w:gridCol w:w="875"/>
        <w:gridCol w:w="875"/>
        <w:gridCol w:w="875"/>
        <w:gridCol w:w="875"/>
        <w:gridCol w:w="1559"/>
      </w:tblGrid>
      <w:tr w:rsidR="00561195" w14:paraId="5C13EAC3" w14:textId="77777777" w:rsidTr="00B96423">
        <w:tc>
          <w:tcPr>
            <w:tcW w:w="11052" w:type="dxa"/>
            <w:gridSpan w:val="14"/>
            <w:shd w:val="clear" w:color="auto" w:fill="245980" w:themeFill="text1"/>
          </w:tcPr>
          <w:p w14:paraId="238C6538" w14:textId="7EE1BE3E" w:rsidR="00561195" w:rsidRPr="00DC22A3" w:rsidRDefault="00561195" w:rsidP="00AF3C22">
            <w:pPr>
              <w:rPr>
                <w:b/>
                <w:bCs/>
              </w:rPr>
            </w:pPr>
            <w:r w:rsidRPr="0017073B">
              <w:rPr>
                <w:b/>
                <w:bCs/>
                <w:color w:val="FFFFFF" w:themeColor="background1"/>
              </w:rPr>
              <w:t>Embryo Culture</w:t>
            </w:r>
            <w:r w:rsidR="002B6B81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1F1F0F" w14:paraId="54C9A10C" w14:textId="77777777" w:rsidTr="00E64330">
        <w:tc>
          <w:tcPr>
            <w:tcW w:w="846" w:type="dxa"/>
            <w:shd w:val="clear" w:color="auto" w:fill="91A3AC" w:themeFill="background2" w:themeFillShade="BF"/>
          </w:tcPr>
          <w:p w14:paraId="03221761" w14:textId="77777777" w:rsidR="001F1F0F" w:rsidRDefault="001F1F0F" w:rsidP="00AF3C22"/>
        </w:tc>
        <w:tc>
          <w:tcPr>
            <w:tcW w:w="3398" w:type="dxa"/>
            <w:gridSpan w:val="6"/>
            <w:shd w:val="clear" w:color="auto" w:fill="FFFFFF" w:themeFill="background1"/>
          </w:tcPr>
          <w:p w14:paraId="4A94238F" w14:textId="307F762B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 1</w:t>
            </w:r>
            <w:r>
              <w:rPr>
                <w:b/>
                <w:bCs/>
              </w:rPr>
              <w:t>:</w:t>
            </w:r>
          </w:p>
        </w:tc>
        <w:tc>
          <w:tcPr>
            <w:tcW w:w="1749" w:type="dxa"/>
            <w:gridSpan w:val="2"/>
            <w:shd w:val="clear" w:color="auto" w:fill="FFFFFF" w:themeFill="background1"/>
          </w:tcPr>
          <w:p w14:paraId="3024F14D" w14:textId="77777777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1449F456" w14:textId="77777777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4366681B" w14:textId="77777777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</w:tcPr>
          <w:p w14:paraId="4274015B" w14:textId="77777777" w:rsidR="001F1F0F" w:rsidRDefault="001F1F0F" w:rsidP="00AF3C22"/>
          <w:p w14:paraId="73589A9A" w14:textId="77777777" w:rsidR="001F1F0F" w:rsidRDefault="001F1F0F" w:rsidP="00AF3C22"/>
          <w:p w14:paraId="3251B296" w14:textId="77777777" w:rsidR="001F1F0F" w:rsidRDefault="001F1F0F" w:rsidP="00AF3C22"/>
          <w:p w14:paraId="5620F29C" w14:textId="77777777" w:rsidR="001F1F0F" w:rsidRDefault="001F1F0F" w:rsidP="00AF3C22"/>
          <w:p w14:paraId="5A98654E" w14:textId="77777777" w:rsidR="001F1F0F" w:rsidRDefault="001F1F0F" w:rsidP="00AF3C22"/>
          <w:p w14:paraId="16CEBDBB" w14:textId="77777777" w:rsidR="001F1F0F" w:rsidRDefault="001F1F0F" w:rsidP="00AF3C22"/>
          <w:p w14:paraId="10BAAD83" w14:textId="77777777" w:rsidR="001F1F0F" w:rsidRDefault="001F1F0F" w:rsidP="00AF3C22"/>
          <w:p w14:paraId="742F4727" w14:textId="146325AB" w:rsidR="001F1F0F" w:rsidRPr="001F1F0F" w:rsidRDefault="001F1F0F" w:rsidP="00AF3C22">
            <w:pPr>
              <w:jc w:val="center"/>
              <w:rPr>
                <w:b/>
                <w:bCs/>
              </w:rPr>
            </w:pPr>
            <w:r w:rsidRPr="001F1F0F">
              <w:rPr>
                <w:b/>
                <w:bCs/>
              </w:rPr>
              <w:t>FINAL FATE</w:t>
            </w:r>
          </w:p>
        </w:tc>
      </w:tr>
      <w:tr w:rsidR="001F1F0F" w14:paraId="577EF495" w14:textId="77777777" w:rsidTr="00E64330">
        <w:tc>
          <w:tcPr>
            <w:tcW w:w="846" w:type="dxa"/>
            <w:shd w:val="clear" w:color="auto" w:fill="91A3AC" w:themeFill="background2" w:themeFillShade="BF"/>
          </w:tcPr>
          <w:p w14:paraId="56342931" w14:textId="2553E3CF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Date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3ACEEE2C" w14:textId="77777777" w:rsidR="001F1F0F" w:rsidRDefault="001F1F0F" w:rsidP="00AF3C22"/>
        </w:tc>
        <w:tc>
          <w:tcPr>
            <w:tcW w:w="1749" w:type="dxa"/>
            <w:gridSpan w:val="2"/>
          </w:tcPr>
          <w:p w14:paraId="2F93D3D2" w14:textId="77777777" w:rsidR="001F1F0F" w:rsidRDefault="001F1F0F" w:rsidP="00AF3C22"/>
        </w:tc>
        <w:tc>
          <w:tcPr>
            <w:tcW w:w="1750" w:type="dxa"/>
            <w:gridSpan w:val="2"/>
          </w:tcPr>
          <w:p w14:paraId="5531DDDA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7788AF73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7518E7BB" w14:textId="13AA0B6E" w:rsidR="001F1F0F" w:rsidRDefault="001F1F0F" w:rsidP="00AF3C22"/>
        </w:tc>
      </w:tr>
      <w:tr w:rsidR="001F1F0F" w14:paraId="4E41EB22" w14:textId="77777777" w:rsidTr="00E64330">
        <w:tc>
          <w:tcPr>
            <w:tcW w:w="846" w:type="dxa"/>
            <w:shd w:val="clear" w:color="auto" w:fill="91A3AC" w:themeFill="background2" w:themeFillShade="BF"/>
          </w:tcPr>
          <w:p w14:paraId="3C79D783" w14:textId="1E574362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Time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540F4473" w14:textId="77777777" w:rsidR="001F1F0F" w:rsidRDefault="001F1F0F" w:rsidP="00AF3C22"/>
        </w:tc>
        <w:tc>
          <w:tcPr>
            <w:tcW w:w="1749" w:type="dxa"/>
            <w:gridSpan w:val="2"/>
          </w:tcPr>
          <w:p w14:paraId="68C1C378" w14:textId="77777777" w:rsidR="001F1F0F" w:rsidRDefault="001F1F0F" w:rsidP="00AF3C22"/>
        </w:tc>
        <w:tc>
          <w:tcPr>
            <w:tcW w:w="1750" w:type="dxa"/>
            <w:gridSpan w:val="2"/>
          </w:tcPr>
          <w:p w14:paraId="6C74CEAC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678D20EA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582994E5" w14:textId="6A1DA19D" w:rsidR="001F1F0F" w:rsidRDefault="001F1F0F" w:rsidP="00AF3C22"/>
        </w:tc>
      </w:tr>
      <w:tr w:rsidR="001F1F0F" w14:paraId="661A2AF7" w14:textId="77777777" w:rsidTr="00E64330">
        <w:tc>
          <w:tcPr>
            <w:tcW w:w="846" w:type="dxa"/>
            <w:shd w:val="clear" w:color="auto" w:fill="91A3AC" w:themeFill="background2" w:themeFillShade="BF"/>
          </w:tcPr>
          <w:p w14:paraId="51E65E4D" w14:textId="561DB74E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Op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57A8ED0A" w14:textId="77777777" w:rsidR="001F1F0F" w:rsidRDefault="001F1F0F" w:rsidP="00AF3C22"/>
        </w:tc>
        <w:tc>
          <w:tcPr>
            <w:tcW w:w="1749" w:type="dxa"/>
            <w:gridSpan w:val="2"/>
          </w:tcPr>
          <w:p w14:paraId="069A8848" w14:textId="77777777" w:rsidR="001F1F0F" w:rsidRDefault="001F1F0F" w:rsidP="00AF3C22"/>
        </w:tc>
        <w:tc>
          <w:tcPr>
            <w:tcW w:w="1750" w:type="dxa"/>
            <w:gridSpan w:val="2"/>
          </w:tcPr>
          <w:p w14:paraId="716AD7FE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473A85A5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2AED2110" w14:textId="21EA8261" w:rsidR="001F1F0F" w:rsidRDefault="001F1F0F" w:rsidP="00AF3C22"/>
        </w:tc>
      </w:tr>
      <w:tr w:rsidR="001F1F0F" w14:paraId="7DAFCCF1" w14:textId="77777777" w:rsidTr="00E64330">
        <w:tc>
          <w:tcPr>
            <w:tcW w:w="846" w:type="dxa"/>
            <w:shd w:val="clear" w:color="auto" w:fill="91A3AC" w:themeFill="background2" w:themeFillShade="BF"/>
          </w:tcPr>
          <w:p w14:paraId="14EF42DD" w14:textId="14C0CF82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No. Embs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7E4078F4" w14:textId="77777777" w:rsidR="001F1F0F" w:rsidRDefault="001F1F0F" w:rsidP="00AF3C22"/>
        </w:tc>
        <w:tc>
          <w:tcPr>
            <w:tcW w:w="1749" w:type="dxa"/>
            <w:gridSpan w:val="2"/>
          </w:tcPr>
          <w:p w14:paraId="0A6D11B2" w14:textId="77777777" w:rsidR="001F1F0F" w:rsidRDefault="001F1F0F" w:rsidP="00AF3C22"/>
        </w:tc>
        <w:tc>
          <w:tcPr>
            <w:tcW w:w="1750" w:type="dxa"/>
            <w:gridSpan w:val="2"/>
          </w:tcPr>
          <w:p w14:paraId="154C8041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2D42AF8B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32E105FF" w14:textId="4E3D453B" w:rsidR="001F1F0F" w:rsidRDefault="001F1F0F" w:rsidP="00AF3C22"/>
        </w:tc>
      </w:tr>
      <w:tr w:rsidR="003920B8" w14:paraId="51A62D47" w14:textId="77777777" w:rsidTr="00CD31A5">
        <w:trPr>
          <w:trHeight w:val="301"/>
        </w:trPr>
        <w:tc>
          <w:tcPr>
            <w:tcW w:w="846" w:type="dxa"/>
            <w:vMerge w:val="restart"/>
          </w:tcPr>
          <w:p w14:paraId="5C563A6D" w14:textId="77777777" w:rsidR="003920B8" w:rsidRPr="003920B8" w:rsidRDefault="003920B8" w:rsidP="003920B8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Egg</w:t>
            </w:r>
          </w:p>
          <w:p w14:paraId="730C519E" w14:textId="77777777" w:rsidR="003920B8" w:rsidRPr="003920B8" w:rsidRDefault="003920B8" w:rsidP="003920B8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65" w:type="dxa"/>
            <w:vMerge w:val="restart"/>
          </w:tcPr>
          <w:p w14:paraId="5562E56B" w14:textId="77777777" w:rsidR="003B4767" w:rsidRDefault="003B4767" w:rsidP="00CD31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</w:t>
            </w:r>
          </w:p>
          <w:p w14:paraId="3AA41B6D" w14:textId="6113F31F" w:rsidR="003920B8" w:rsidRPr="003B4767" w:rsidRDefault="002B6425" w:rsidP="00CD31A5">
            <w:pPr>
              <w:rPr>
                <w:sz w:val="18"/>
                <w:szCs w:val="18"/>
              </w:rPr>
            </w:pPr>
            <w:r w:rsidRPr="003B4767">
              <w:rPr>
                <w:sz w:val="18"/>
                <w:szCs w:val="18"/>
              </w:rPr>
              <w:t>Dish</w:t>
            </w:r>
            <w:r w:rsidR="00457739" w:rsidRPr="003B4767">
              <w:rPr>
                <w:sz w:val="18"/>
                <w:szCs w:val="18"/>
              </w:rPr>
              <w:t xml:space="preserve"> No.</w:t>
            </w:r>
          </w:p>
        </w:tc>
        <w:tc>
          <w:tcPr>
            <w:tcW w:w="569" w:type="dxa"/>
            <w:vMerge w:val="restart"/>
          </w:tcPr>
          <w:p w14:paraId="44BCF658" w14:textId="53034883" w:rsidR="003920B8" w:rsidRPr="001F1F0F" w:rsidRDefault="001F1F0F" w:rsidP="001F1F0F">
            <w:pPr>
              <w:jc w:val="left"/>
              <w:rPr>
                <w:sz w:val="18"/>
                <w:szCs w:val="18"/>
              </w:rPr>
            </w:pPr>
            <w:r w:rsidRPr="001F1F0F">
              <w:rPr>
                <w:sz w:val="18"/>
                <w:szCs w:val="18"/>
              </w:rPr>
              <w:t>Well No.</w:t>
            </w:r>
          </w:p>
        </w:tc>
        <w:tc>
          <w:tcPr>
            <w:tcW w:w="1122" w:type="dxa"/>
            <w:gridSpan w:val="2"/>
          </w:tcPr>
          <w:p w14:paraId="20436E54" w14:textId="277366BD" w:rsidR="003920B8" w:rsidRDefault="001F1F0F" w:rsidP="001F1F0F">
            <w:pPr>
              <w:jc w:val="center"/>
            </w:pPr>
            <w:r>
              <w:t xml:space="preserve">Initial </w:t>
            </w:r>
          </w:p>
        </w:tc>
        <w:tc>
          <w:tcPr>
            <w:tcW w:w="1142" w:type="dxa"/>
            <w:gridSpan w:val="2"/>
          </w:tcPr>
          <w:p w14:paraId="55EC569E" w14:textId="77777777" w:rsidR="003920B8" w:rsidRPr="00440284" w:rsidRDefault="003920B8" w:rsidP="001F1F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Recheck</w:t>
            </w:r>
          </w:p>
        </w:tc>
        <w:tc>
          <w:tcPr>
            <w:tcW w:w="874" w:type="dxa"/>
            <w:vMerge w:val="restart"/>
          </w:tcPr>
          <w:p w14:paraId="66C3DDE3" w14:textId="77777777" w:rsidR="003920B8" w:rsidRDefault="003920B8" w:rsidP="00D00B5B">
            <w:r>
              <w:t xml:space="preserve">Grade </w:t>
            </w:r>
          </w:p>
        </w:tc>
        <w:tc>
          <w:tcPr>
            <w:tcW w:w="875" w:type="dxa"/>
            <w:vMerge w:val="restart"/>
          </w:tcPr>
          <w:p w14:paraId="03243C4A" w14:textId="77777777" w:rsidR="003920B8" w:rsidRDefault="003920B8" w:rsidP="00D00B5B">
            <w:r>
              <w:t xml:space="preserve">IDA </w:t>
            </w:r>
          </w:p>
          <w:p w14:paraId="202988CC" w14:textId="77777777" w:rsidR="003920B8" w:rsidRDefault="003920B8" w:rsidP="00D00B5B">
            <w:r>
              <w:t>score</w:t>
            </w:r>
          </w:p>
        </w:tc>
        <w:tc>
          <w:tcPr>
            <w:tcW w:w="875" w:type="dxa"/>
            <w:vMerge w:val="restart"/>
          </w:tcPr>
          <w:p w14:paraId="7471D080" w14:textId="77777777" w:rsidR="003920B8" w:rsidRDefault="003920B8" w:rsidP="00D00B5B">
            <w:r w:rsidRPr="006D375D">
              <w:t>Grade</w:t>
            </w:r>
          </w:p>
        </w:tc>
        <w:tc>
          <w:tcPr>
            <w:tcW w:w="875" w:type="dxa"/>
            <w:vMerge w:val="restart"/>
          </w:tcPr>
          <w:p w14:paraId="4D58BFE7" w14:textId="77777777" w:rsidR="003920B8" w:rsidRDefault="003920B8" w:rsidP="00D00B5B">
            <w:r>
              <w:t xml:space="preserve">IDA </w:t>
            </w:r>
          </w:p>
          <w:p w14:paraId="60C6CF11" w14:textId="77777777" w:rsidR="003920B8" w:rsidRDefault="003920B8" w:rsidP="00D00B5B">
            <w:r>
              <w:t>score</w:t>
            </w:r>
          </w:p>
        </w:tc>
        <w:tc>
          <w:tcPr>
            <w:tcW w:w="875" w:type="dxa"/>
            <w:vMerge w:val="restart"/>
          </w:tcPr>
          <w:p w14:paraId="4602AA53" w14:textId="77777777" w:rsidR="003920B8" w:rsidRDefault="003920B8" w:rsidP="00D00B5B">
            <w:r>
              <w:t>Grade</w:t>
            </w:r>
          </w:p>
        </w:tc>
        <w:tc>
          <w:tcPr>
            <w:tcW w:w="875" w:type="dxa"/>
            <w:vMerge w:val="restart"/>
          </w:tcPr>
          <w:p w14:paraId="6F4D0240" w14:textId="77777777" w:rsidR="003920B8" w:rsidRDefault="003920B8" w:rsidP="00D00B5B">
            <w:r>
              <w:t xml:space="preserve">IDA </w:t>
            </w:r>
          </w:p>
          <w:p w14:paraId="785C31C1" w14:textId="77777777" w:rsidR="003920B8" w:rsidRDefault="003920B8" w:rsidP="00D00B5B">
            <w:r>
              <w:t>Score</w:t>
            </w:r>
          </w:p>
        </w:tc>
        <w:tc>
          <w:tcPr>
            <w:tcW w:w="1559" w:type="dxa"/>
            <w:vMerge/>
          </w:tcPr>
          <w:p w14:paraId="03EDB785" w14:textId="05342FF3" w:rsidR="003920B8" w:rsidRDefault="003920B8" w:rsidP="00D00B5B"/>
        </w:tc>
      </w:tr>
      <w:tr w:rsidR="003920B8" w14:paraId="3C73FED5" w14:textId="77777777" w:rsidTr="001F1F0F">
        <w:trPr>
          <w:trHeight w:val="415"/>
        </w:trPr>
        <w:tc>
          <w:tcPr>
            <w:tcW w:w="846" w:type="dxa"/>
            <w:vMerge/>
            <w:tcBorders>
              <w:bottom w:val="single" w:sz="4" w:space="0" w:color="auto"/>
            </w:tcBorders>
          </w:tcPr>
          <w:p w14:paraId="6F23CCF7" w14:textId="77777777" w:rsidR="003920B8" w:rsidRDefault="003920B8" w:rsidP="00D00B5B">
            <w:pPr>
              <w:rPr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B7B0735" w14:textId="77777777" w:rsidR="003920B8" w:rsidRDefault="003920B8" w:rsidP="00D00B5B">
            <w:pPr>
              <w:rPr>
                <w:sz w:val="20"/>
                <w:szCs w:val="20"/>
              </w:rPr>
            </w:pPr>
          </w:p>
        </w:tc>
        <w:tc>
          <w:tcPr>
            <w:tcW w:w="569" w:type="dxa"/>
            <w:vMerge/>
            <w:tcBorders>
              <w:bottom w:val="single" w:sz="4" w:space="0" w:color="auto"/>
            </w:tcBorders>
          </w:tcPr>
          <w:p w14:paraId="49D05040" w14:textId="77777777" w:rsidR="003920B8" w:rsidRPr="00D26E21" w:rsidRDefault="003920B8" w:rsidP="00D00B5B">
            <w:pPr>
              <w:rPr>
                <w:sz w:val="20"/>
                <w:szCs w:val="20"/>
              </w:rPr>
            </w:pP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57A3727A" w14:textId="77777777" w:rsidR="003920B8" w:rsidRDefault="003920B8" w:rsidP="00D00B5B">
            <w:r>
              <w:t>PN</w:t>
            </w: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346B9A3F" w14:textId="77777777" w:rsidR="003920B8" w:rsidRDefault="003920B8" w:rsidP="00D00B5B">
            <w:r>
              <w:t>PB</w:t>
            </w: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1F093A41" w14:textId="77777777" w:rsidR="003920B8" w:rsidRDefault="003920B8" w:rsidP="00D00B5B">
            <w:r w:rsidRPr="00DE2C5D">
              <w:t>PN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0CA183" w14:textId="77777777" w:rsidR="003920B8" w:rsidRDefault="003920B8" w:rsidP="00D00B5B">
            <w:r w:rsidRPr="00DE2C5D">
              <w:t>PB</w:t>
            </w:r>
          </w:p>
        </w:tc>
        <w:tc>
          <w:tcPr>
            <w:tcW w:w="874" w:type="dxa"/>
            <w:vMerge/>
            <w:tcBorders>
              <w:bottom w:val="single" w:sz="4" w:space="0" w:color="auto"/>
            </w:tcBorders>
          </w:tcPr>
          <w:p w14:paraId="3F9CE685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0144648C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37D1F560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0CBF254B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1C065CC7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3B22106A" w14:textId="77777777" w:rsidR="003920B8" w:rsidRDefault="003920B8" w:rsidP="00D00B5B"/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24DC8F59" w14:textId="77777777" w:rsidR="003920B8" w:rsidRDefault="003920B8" w:rsidP="00D00B5B"/>
        </w:tc>
      </w:tr>
      <w:tr w:rsidR="00561195" w14:paraId="0E724EF0" w14:textId="77777777" w:rsidTr="001F1F0F">
        <w:tc>
          <w:tcPr>
            <w:tcW w:w="846" w:type="dxa"/>
          </w:tcPr>
          <w:p w14:paraId="4903FF61" w14:textId="33A52C6A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3969097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0D9C591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4213B3A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8E0131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174A2CA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139F085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70EA72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82F3E9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80DBE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5811DD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5626A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B985B6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EF6D5BB" w14:textId="2A90C6EE" w:rsidR="00561195" w:rsidRPr="0074660F" w:rsidRDefault="00561195" w:rsidP="00FD35C2">
            <w:pPr>
              <w:spacing w:line="360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B599455" w14:textId="77777777" w:rsidTr="001F1F0F">
        <w:tc>
          <w:tcPr>
            <w:tcW w:w="846" w:type="dxa"/>
          </w:tcPr>
          <w:p w14:paraId="524B0528" w14:textId="62A5BB44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2311C3A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7B8C65C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5429DB1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4C6B9A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36CC18C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4EDF421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65F838B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EA57B3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D74843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A00CB1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B7BB8B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4697D3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2DF5D783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67EFFF1B" w14:textId="77777777" w:rsidTr="001F1F0F">
        <w:tc>
          <w:tcPr>
            <w:tcW w:w="846" w:type="dxa"/>
          </w:tcPr>
          <w:p w14:paraId="469C4F41" w14:textId="0B0E1AF7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75994A4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4C4561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4B26D22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2B59AF7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2AAD14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4CFE8C9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C640D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55DBB1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DEABC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470F65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CA83E6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D6ECF7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F1A886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6704378" w14:textId="77777777" w:rsidTr="001F1F0F">
        <w:tc>
          <w:tcPr>
            <w:tcW w:w="846" w:type="dxa"/>
          </w:tcPr>
          <w:p w14:paraId="7D1A9C6D" w14:textId="372D217D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00EFF7D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103987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51FE0C1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1A23A0E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63E13A9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5291061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20A4C2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BCA8B0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4435EE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79CD74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6FC89D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140503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B527C1D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6FA3D57" w14:textId="77777777" w:rsidTr="001F1F0F">
        <w:tc>
          <w:tcPr>
            <w:tcW w:w="846" w:type="dxa"/>
          </w:tcPr>
          <w:p w14:paraId="0BD931C2" w14:textId="596A953F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265686D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07EC1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79C9102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317DF98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8DA2A4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749499C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03DCDCD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B10BA5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BCA333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1C808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B7AAA6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BE9289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AC6C82D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1A3EC7C9" w14:textId="77777777" w:rsidTr="001F1F0F">
        <w:tc>
          <w:tcPr>
            <w:tcW w:w="846" w:type="dxa"/>
          </w:tcPr>
          <w:p w14:paraId="09100807" w14:textId="68EC6DBF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4710AAB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57214D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64960DD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B9EB2F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245C71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09F2965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A7E662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E223BF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262487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F83EF9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38BBB0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2925AA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53AC762F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59C0D7AF" w14:textId="77777777" w:rsidTr="001F1F0F">
        <w:tc>
          <w:tcPr>
            <w:tcW w:w="846" w:type="dxa"/>
          </w:tcPr>
          <w:p w14:paraId="75833445" w14:textId="513B2CC0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45793B7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56EC378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3F1A047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42A105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3CC19B8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A78F75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DB5A8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D04DC2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E7E4E0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E856E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FE8BD1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EAB994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824759C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8116CDA" w14:textId="77777777" w:rsidTr="001F1F0F">
        <w:tc>
          <w:tcPr>
            <w:tcW w:w="846" w:type="dxa"/>
          </w:tcPr>
          <w:p w14:paraId="561F31A2" w14:textId="66309EF5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05C0049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327E096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83B6C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ABA06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1D89021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2C22F73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473BDC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44FE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CE046E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30BE5A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A760F2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E315DE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56EC7355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2FEB7DAA" w14:textId="77777777" w:rsidTr="001F1F0F">
        <w:tc>
          <w:tcPr>
            <w:tcW w:w="846" w:type="dxa"/>
          </w:tcPr>
          <w:p w14:paraId="5F89D364" w14:textId="724F1BB4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457F884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489B192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0120CA7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203A37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0A24E6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2DA7236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000714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AAAF8D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C188D9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4FBF6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11E0C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8D66E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354B96F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7B1343D8" w14:textId="77777777" w:rsidTr="001F1F0F">
        <w:tc>
          <w:tcPr>
            <w:tcW w:w="846" w:type="dxa"/>
          </w:tcPr>
          <w:p w14:paraId="7840A6DD" w14:textId="2D48B153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634E70C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5348A1B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47097C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E7BDD9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0F11FC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7D5D16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7730F94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CD7276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510615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072C07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D4E4CC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FE3528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0EE17A0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2A53C1C1" w14:textId="77777777" w:rsidTr="001F1F0F">
        <w:trPr>
          <w:trHeight w:val="70"/>
        </w:trPr>
        <w:tc>
          <w:tcPr>
            <w:tcW w:w="846" w:type="dxa"/>
          </w:tcPr>
          <w:p w14:paraId="2D1EA57D" w14:textId="58C77A5E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0BBF752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4AFEB46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85BE60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8956C9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774D8D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8AEA79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0F60014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11DEE3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44788C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756C5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6E7B59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22CF82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1238DBC5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02BB7CC" w14:textId="77777777" w:rsidTr="001F1F0F">
        <w:tc>
          <w:tcPr>
            <w:tcW w:w="846" w:type="dxa"/>
          </w:tcPr>
          <w:p w14:paraId="6A3CC188" w14:textId="75739E11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37D975F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2C90673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3AD48FE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7A28D5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214B0A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EC8AD2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23A8D3B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ECF1D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A9D21F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92C528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465CF9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0D8CA1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7CCA03A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10F3F22" w14:textId="77777777" w:rsidTr="001F1F0F">
        <w:tc>
          <w:tcPr>
            <w:tcW w:w="846" w:type="dxa"/>
          </w:tcPr>
          <w:p w14:paraId="1836E813" w14:textId="33C8470E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0D71E80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5DE7D0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36F49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7F5F3E9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3F2239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7B4B485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12241E0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EA1EC1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4EBACA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04BBBF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476D43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DB801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371F265B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567B033F" w14:textId="77777777" w:rsidTr="001F1F0F">
        <w:tc>
          <w:tcPr>
            <w:tcW w:w="846" w:type="dxa"/>
          </w:tcPr>
          <w:p w14:paraId="00F5DF89" w14:textId="24940604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738D389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0BC232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340EF52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3CDFB79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6D927D8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27E5CEC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63A672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994529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A30EAE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1B18D5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3883D7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CABBA0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230D762B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76FA1A03" w14:textId="77777777" w:rsidTr="001F1F0F">
        <w:tc>
          <w:tcPr>
            <w:tcW w:w="846" w:type="dxa"/>
          </w:tcPr>
          <w:p w14:paraId="4838677F" w14:textId="62F98DDF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36E7444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133737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0DE293D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484EB4F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E81260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0B9B7F4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676F9AB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F9048D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D46FD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768B39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6BED6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23E08A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10DFDBA6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1ADB74C7" w14:textId="77777777" w:rsidTr="001F1F0F">
        <w:tc>
          <w:tcPr>
            <w:tcW w:w="846" w:type="dxa"/>
          </w:tcPr>
          <w:p w14:paraId="73C4D375" w14:textId="038F32A8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60F11EC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D3661B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4A50079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7B3F2E3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1DC434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3A0DD23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F4720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6BCDD9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68CEC4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751292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FA469F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18267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2BAFF2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D086D9B" w14:textId="77777777" w:rsidTr="001F1F0F">
        <w:tc>
          <w:tcPr>
            <w:tcW w:w="846" w:type="dxa"/>
          </w:tcPr>
          <w:p w14:paraId="701BC890" w14:textId="6B101127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74EA271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55EA4AB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184017B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DDB39F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E4AF10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C0D539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64D7F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6121D5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FFBF64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0240F2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2674E8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03D2DF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061A6103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22D153B5" w14:textId="77777777" w:rsidTr="001F1F0F">
        <w:tc>
          <w:tcPr>
            <w:tcW w:w="846" w:type="dxa"/>
          </w:tcPr>
          <w:p w14:paraId="0761B206" w14:textId="540C0ED9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49F7341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2B9570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1F0DAA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A53A3B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25BC26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3E0E9AF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15D03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85D122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58F5B2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7A7FAE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251115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B12EA8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FBC3886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51671D09" w14:textId="77777777" w:rsidTr="001F1F0F">
        <w:tc>
          <w:tcPr>
            <w:tcW w:w="846" w:type="dxa"/>
          </w:tcPr>
          <w:p w14:paraId="5385174D" w14:textId="106AADBB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33DBC8E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1B811C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5D8EC56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4938C10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2152595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F39A3E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1152FF6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81D351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38A73F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18ED46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F77EDF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6F1794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8C53AA1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BBBC567" w14:textId="77777777" w:rsidTr="001F1F0F">
        <w:tc>
          <w:tcPr>
            <w:tcW w:w="846" w:type="dxa"/>
          </w:tcPr>
          <w:p w14:paraId="7BD1C758" w14:textId="3F4B3BA0" w:rsidR="00561195" w:rsidRDefault="00561195" w:rsidP="00FD35C2">
            <w:pPr>
              <w:spacing w:line="360" w:lineRule="auto"/>
            </w:pPr>
          </w:p>
        </w:tc>
        <w:tc>
          <w:tcPr>
            <w:tcW w:w="565" w:type="dxa"/>
          </w:tcPr>
          <w:p w14:paraId="39D97C7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787F67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6606C68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2CFC56E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679EDEE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54D9BE2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4060922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3D457B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4359D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7EE2D3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74A7CF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FA9CB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FE19270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FD35C2" w14:paraId="1C078F03" w14:textId="77777777" w:rsidTr="00512A15">
        <w:tc>
          <w:tcPr>
            <w:tcW w:w="11052" w:type="dxa"/>
            <w:gridSpan w:val="14"/>
          </w:tcPr>
          <w:p w14:paraId="2E473667" w14:textId="7CFED5B8" w:rsidR="00FD35C2" w:rsidRDefault="00FD35C2" w:rsidP="00D00B5B">
            <w:r>
              <w:t>Comments:</w:t>
            </w:r>
          </w:p>
          <w:p w14:paraId="24CC8629" w14:textId="77777777" w:rsidR="00D83AD2" w:rsidRDefault="00D83AD2" w:rsidP="00D00B5B"/>
          <w:p w14:paraId="1B475385" w14:textId="77777777" w:rsidR="00D83AD2" w:rsidRDefault="00D83AD2" w:rsidP="00D00B5B"/>
          <w:p w14:paraId="3698B940" w14:textId="77777777" w:rsidR="00FD35C2" w:rsidRDefault="00FD35C2" w:rsidP="00D00B5B"/>
        </w:tc>
      </w:tr>
    </w:tbl>
    <w:p w14:paraId="5368B91E" w14:textId="3D9B6DEF" w:rsidR="00DB4AD9" w:rsidRDefault="00DB4AD9" w:rsidP="00DB4AD9"/>
    <w:p w14:paraId="6628F240" w14:textId="77777777" w:rsidR="00AD37ED" w:rsidRDefault="00AD37ED" w:rsidP="00AD37ED">
      <w:pPr>
        <w:shd w:val="clear" w:color="auto" w:fill="FFFFFF" w:themeFill="background1"/>
        <w:jc w:val="right"/>
      </w:pPr>
    </w:p>
    <w:p w14:paraId="5C11843D" w14:textId="172BEDAC" w:rsidR="00975A53" w:rsidRPr="00DB4AD9" w:rsidRDefault="00975A53" w:rsidP="00DB4AD9"/>
    <w:sectPr w:rsidR="00975A53" w:rsidRPr="00DB4AD9" w:rsidSect="00D41D0B">
      <w:headerReference w:type="default" r:id="rId10"/>
      <w:footerReference w:type="default" r:id="rId11"/>
      <w:pgSz w:w="11906" w:h="16838"/>
      <w:pgMar w:top="260" w:right="720" w:bottom="720" w:left="720" w:header="39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3A9C9" w14:textId="77777777" w:rsidR="00C10965" w:rsidRDefault="00C10965">
      <w:pPr>
        <w:spacing w:after="0" w:line="240" w:lineRule="auto"/>
      </w:pPr>
      <w:r>
        <w:separator/>
      </w:r>
    </w:p>
  </w:endnote>
  <w:endnote w:type="continuationSeparator" w:id="0">
    <w:p w14:paraId="7590EFEE" w14:textId="77777777" w:rsidR="00C10965" w:rsidRDefault="00C10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1021" w14:textId="77777777" w:rsidR="00FC34ED" w:rsidRDefault="00FC34ED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</w:t>
    </w:r>
    <w:proofErr w:type="spellStart"/>
    <w:r>
      <w:rPr>
        <w:color w:val="808080"/>
        <w:sz w:val="16"/>
      </w:rPr>
      <w:t>QPulse_DocNumber</w:t>
    </w:r>
    <w:proofErr w:type="spellEnd"/>
    <w:proofErr w:type="gramStart"/>
    <w:r>
      <w:rPr>
        <w:color w:val="808080"/>
        <w:sz w:val="16"/>
      </w:rPr>
      <w:t>&gt;  Revision</w:t>
    </w:r>
    <w:proofErr w:type="gramEnd"/>
    <w:r>
      <w:rPr>
        <w:color w:val="808080"/>
        <w:sz w:val="16"/>
      </w:rPr>
      <w:t>: &lt;</w:t>
    </w:r>
    <w:proofErr w:type="spellStart"/>
    <w:r>
      <w:rPr>
        <w:color w:val="808080"/>
        <w:sz w:val="16"/>
      </w:rPr>
      <w:t>QPulse_DocRevisionNumber</w:t>
    </w:r>
    <w:proofErr w:type="spellEnd"/>
    <w:r>
      <w:rPr>
        <w:color w:val="808080"/>
        <w:sz w:val="16"/>
      </w:rPr>
      <w:t>&gt;      Issued by: &lt;</w:t>
    </w:r>
    <w:proofErr w:type="spellStart"/>
    <w:r>
      <w:rPr>
        <w:color w:val="808080"/>
        <w:sz w:val="16"/>
      </w:rPr>
      <w:t>QPulse_DocOwner</w:t>
    </w:r>
    <w:proofErr w:type="spellEnd"/>
    <w:r>
      <w:rPr>
        <w:color w:val="808080"/>
        <w:sz w:val="16"/>
      </w:rPr>
      <w:t>&gt;      Revision Due: &lt;</w:t>
    </w:r>
    <w:proofErr w:type="spellStart"/>
    <w:r>
      <w:rPr>
        <w:color w:val="808080"/>
        <w:sz w:val="16"/>
      </w:rPr>
      <w:t>QPulse_DocReviewDate</w:t>
    </w:r>
    <w:proofErr w:type="spellEnd"/>
    <w:r>
      <w:rPr>
        <w:color w:val="808080"/>
        <w:sz w:val="16"/>
      </w:rPr>
      <w:t>&gt;</w:t>
    </w:r>
    <w:proofErr w:type="gramStart"/>
    <w:r>
      <w:rPr>
        <w:color w:val="808080"/>
        <w:sz w:val="16"/>
      </w:rPr>
      <w:tab/>
      <w:t xml:space="preserve">  Page</w:t>
    </w:r>
    <w:proofErr w:type="gramEnd"/>
    <w:r>
      <w:rPr>
        <w:color w:val="808080"/>
        <w:sz w:val="16"/>
      </w:rPr>
      <w:t xml:space="preserve">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9D48C" w14:textId="77777777" w:rsidR="00C10965" w:rsidRDefault="00C1096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64347F" w14:textId="77777777" w:rsidR="00C10965" w:rsidRDefault="00C10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101F" w14:textId="7533B132" w:rsidR="00FC34ED" w:rsidRDefault="002E511F" w:rsidP="003A10D2">
    <w:pPr>
      <w:pStyle w:val="Heading1"/>
      <w:spacing w:before="0"/>
    </w:pPr>
    <w:r>
      <w:t>Embryo Culture Continuation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72"/>
    <w:rsid w:val="00011551"/>
    <w:rsid w:val="0001362D"/>
    <w:rsid w:val="00020E44"/>
    <w:rsid w:val="00024B51"/>
    <w:rsid w:val="00024F04"/>
    <w:rsid w:val="000260AD"/>
    <w:rsid w:val="00027E4F"/>
    <w:rsid w:val="000338A0"/>
    <w:rsid w:val="00042CFA"/>
    <w:rsid w:val="00043038"/>
    <w:rsid w:val="00045A87"/>
    <w:rsid w:val="00070FC6"/>
    <w:rsid w:val="00074A11"/>
    <w:rsid w:val="00075FA3"/>
    <w:rsid w:val="00077D64"/>
    <w:rsid w:val="00082080"/>
    <w:rsid w:val="0009349B"/>
    <w:rsid w:val="00094E8F"/>
    <w:rsid w:val="00095209"/>
    <w:rsid w:val="00096618"/>
    <w:rsid w:val="000A0862"/>
    <w:rsid w:val="000A49F9"/>
    <w:rsid w:val="000A7387"/>
    <w:rsid w:val="000B2734"/>
    <w:rsid w:val="000B4540"/>
    <w:rsid w:val="000B7322"/>
    <w:rsid w:val="000D2A41"/>
    <w:rsid w:val="000D34C8"/>
    <w:rsid w:val="000E1124"/>
    <w:rsid w:val="000E1F6B"/>
    <w:rsid w:val="000E63AF"/>
    <w:rsid w:val="000F7744"/>
    <w:rsid w:val="001037AA"/>
    <w:rsid w:val="0011248E"/>
    <w:rsid w:val="0011338F"/>
    <w:rsid w:val="00120B48"/>
    <w:rsid w:val="001256A9"/>
    <w:rsid w:val="00133D62"/>
    <w:rsid w:val="00140724"/>
    <w:rsid w:val="0014341E"/>
    <w:rsid w:val="001700C6"/>
    <w:rsid w:val="001701AC"/>
    <w:rsid w:val="00177B0C"/>
    <w:rsid w:val="0018165E"/>
    <w:rsid w:val="001847CC"/>
    <w:rsid w:val="001B176A"/>
    <w:rsid w:val="001B60B6"/>
    <w:rsid w:val="001B64BE"/>
    <w:rsid w:val="001C37BF"/>
    <w:rsid w:val="001C4CD4"/>
    <w:rsid w:val="001C577C"/>
    <w:rsid w:val="001D0868"/>
    <w:rsid w:val="001E4EEA"/>
    <w:rsid w:val="001E5190"/>
    <w:rsid w:val="001F1F0F"/>
    <w:rsid w:val="001F6528"/>
    <w:rsid w:val="00201B5E"/>
    <w:rsid w:val="00203075"/>
    <w:rsid w:val="00203531"/>
    <w:rsid w:val="002123DE"/>
    <w:rsid w:val="00215D18"/>
    <w:rsid w:val="0022082C"/>
    <w:rsid w:val="002236A7"/>
    <w:rsid w:val="002242BB"/>
    <w:rsid w:val="00225398"/>
    <w:rsid w:val="00241158"/>
    <w:rsid w:val="0025021A"/>
    <w:rsid w:val="00255A7F"/>
    <w:rsid w:val="002578AF"/>
    <w:rsid w:val="00262B08"/>
    <w:rsid w:val="00262FFB"/>
    <w:rsid w:val="00263864"/>
    <w:rsid w:val="0029424B"/>
    <w:rsid w:val="002A446F"/>
    <w:rsid w:val="002A5F5E"/>
    <w:rsid w:val="002B2458"/>
    <w:rsid w:val="002B6425"/>
    <w:rsid w:val="002B6B81"/>
    <w:rsid w:val="002B7B08"/>
    <w:rsid w:val="002D3086"/>
    <w:rsid w:val="002D34AC"/>
    <w:rsid w:val="002E1C89"/>
    <w:rsid w:val="002E4588"/>
    <w:rsid w:val="002E511F"/>
    <w:rsid w:val="002F147B"/>
    <w:rsid w:val="00301846"/>
    <w:rsid w:val="00320F2B"/>
    <w:rsid w:val="0032578A"/>
    <w:rsid w:val="00327A5A"/>
    <w:rsid w:val="0033762C"/>
    <w:rsid w:val="003435F7"/>
    <w:rsid w:val="00346CFF"/>
    <w:rsid w:val="00360CC6"/>
    <w:rsid w:val="00361C86"/>
    <w:rsid w:val="003648D0"/>
    <w:rsid w:val="003709EC"/>
    <w:rsid w:val="00380EA6"/>
    <w:rsid w:val="00382D4D"/>
    <w:rsid w:val="00385E0E"/>
    <w:rsid w:val="003920B8"/>
    <w:rsid w:val="00395EC2"/>
    <w:rsid w:val="003A10D2"/>
    <w:rsid w:val="003A42D9"/>
    <w:rsid w:val="003B3E2C"/>
    <w:rsid w:val="003B42BE"/>
    <w:rsid w:val="003B4767"/>
    <w:rsid w:val="003C2F84"/>
    <w:rsid w:val="003C5DA5"/>
    <w:rsid w:val="003C7F88"/>
    <w:rsid w:val="003D02FD"/>
    <w:rsid w:val="003E67CC"/>
    <w:rsid w:val="003F5EC1"/>
    <w:rsid w:val="0040205F"/>
    <w:rsid w:val="00404690"/>
    <w:rsid w:val="004049A8"/>
    <w:rsid w:val="00412509"/>
    <w:rsid w:val="00415C02"/>
    <w:rsid w:val="00424651"/>
    <w:rsid w:val="0042531D"/>
    <w:rsid w:val="00425B59"/>
    <w:rsid w:val="004279D6"/>
    <w:rsid w:val="004343D7"/>
    <w:rsid w:val="004442D7"/>
    <w:rsid w:val="0044452F"/>
    <w:rsid w:val="00457739"/>
    <w:rsid w:val="0048373A"/>
    <w:rsid w:val="004862AC"/>
    <w:rsid w:val="00492951"/>
    <w:rsid w:val="004A01AD"/>
    <w:rsid w:val="004A5C81"/>
    <w:rsid w:val="004B0BD4"/>
    <w:rsid w:val="004C2A1E"/>
    <w:rsid w:val="004D3BAE"/>
    <w:rsid w:val="004E2C72"/>
    <w:rsid w:val="004E5D12"/>
    <w:rsid w:val="004F668F"/>
    <w:rsid w:val="00501952"/>
    <w:rsid w:val="00501AB2"/>
    <w:rsid w:val="00513BF8"/>
    <w:rsid w:val="00513C38"/>
    <w:rsid w:val="00516DFE"/>
    <w:rsid w:val="00517176"/>
    <w:rsid w:val="00517AB9"/>
    <w:rsid w:val="00522AAC"/>
    <w:rsid w:val="00525E9D"/>
    <w:rsid w:val="00545A58"/>
    <w:rsid w:val="00547342"/>
    <w:rsid w:val="00561195"/>
    <w:rsid w:val="00563AAA"/>
    <w:rsid w:val="00566154"/>
    <w:rsid w:val="0057229D"/>
    <w:rsid w:val="00580DDC"/>
    <w:rsid w:val="00593013"/>
    <w:rsid w:val="0059347E"/>
    <w:rsid w:val="005A4146"/>
    <w:rsid w:val="005A6677"/>
    <w:rsid w:val="005B0BAF"/>
    <w:rsid w:val="005D4A6D"/>
    <w:rsid w:val="005D56EA"/>
    <w:rsid w:val="005E2E53"/>
    <w:rsid w:val="005E4746"/>
    <w:rsid w:val="005F1A57"/>
    <w:rsid w:val="006057B1"/>
    <w:rsid w:val="00617780"/>
    <w:rsid w:val="00620ADE"/>
    <w:rsid w:val="00622B76"/>
    <w:rsid w:val="0062311C"/>
    <w:rsid w:val="00625DC0"/>
    <w:rsid w:val="00630412"/>
    <w:rsid w:val="00630C9D"/>
    <w:rsid w:val="0063236C"/>
    <w:rsid w:val="00635F63"/>
    <w:rsid w:val="0064468F"/>
    <w:rsid w:val="006474F1"/>
    <w:rsid w:val="0065099F"/>
    <w:rsid w:val="00652AA7"/>
    <w:rsid w:val="006545A2"/>
    <w:rsid w:val="00656E43"/>
    <w:rsid w:val="006875EB"/>
    <w:rsid w:val="00694C8E"/>
    <w:rsid w:val="006A6251"/>
    <w:rsid w:val="006B3940"/>
    <w:rsid w:val="006B5C58"/>
    <w:rsid w:val="006C61CF"/>
    <w:rsid w:val="006C67A9"/>
    <w:rsid w:val="006E11B3"/>
    <w:rsid w:val="006F171D"/>
    <w:rsid w:val="006F1E5A"/>
    <w:rsid w:val="00726918"/>
    <w:rsid w:val="00730B27"/>
    <w:rsid w:val="0073206D"/>
    <w:rsid w:val="007653FD"/>
    <w:rsid w:val="00775727"/>
    <w:rsid w:val="00796D09"/>
    <w:rsid w:val="007C56CF"/>
    <w:rsid w:val="007D31F3"/>
    <w:rsid w:val="007D394E"/>
    <w:rsid w:val="007D6FAE"/>
    <w:rsid w:val="007E49C6"/>
    <w:rsid w:val="00803B4D"/>
    <w:rsid w:val="00806CD3"/>
    <w:rsid w:val="00811616"/>
    <w:rsid w:val="00814C9C"/>
    <w:rsid w:val="0082227D"/>
    <w:rsid w:val="00824A14"/>
    <w:rsid w:val="00832FBD"/>
    <w:rsid w:val="008357DC"/>
    <w:rsid w:val="00835C98"/>
    <w:rsid w:val="00836AA3"/>
    <w:rsid w:val="0083789F"/>
    <w:rsid w:val="00837DF5"/>
    <w:rsid w:val="00861DCF"/>
    <w:rsid w:val="00864D81"/>
    <w:rsid w:val="00866CBB"/>
    <w:rsid w:val="00875331"/>
    <w:rsid w:val="0088449C"/>
    <w:rsid w:val="008A019D"/>
    <w:rsid w:val="008A77E8"/>
    <w:rsid w:val="008B1F03"/>
    <w:rsid w:val="008B26CE"/>
    <w:rsid w:val="008C4B29"/>
    <w:rsid w:val="008F3E7C"/>
    <w:rsid w:val="00926801"/>
    <w:rsid w:val="009313DF"/>
    <w:rsid w:val="00933047"/>
    <w:rsid w:val="00951015"/>
    <w:rsid w:val="009537A6"/>
    <w:rsid w:val="00960CBF"/>
    <w:rsid w:val="009629A5"/>
    <w:rsid w:val="00975A53"/>
    <w:rsid w:val="009833D1"/>
    <w:rsid w:val="00992FE0"/>
    <w:rsid w:val="009A088C"/>
    <w:rsid w:val="009A3CBB"/>
    <w:rsid w:val="009B0DC0"/>
    <w:rsid w:val="009B6648"/>
    <w:rsid w:val="009D4F3C"/>
    <w:rsid w:val="009E240D"/>
    <w:rsid w:val="009E76A0"/>
    <w:rsid w:val="009F295B"/>
    <w:rsid w:val="009F324F"/>
    <w:rsid w:val="009F38CE"/>
    <w:rsid w:val="00A11CF8"/>
    <w:rsid w:val="00A11F20"/>
    <w:rsid w:val="00A13038"/>
    <w:rsid w:val="00A21EB7"/>
    <w:rsid w:val="00A23CCE"/>
    <w:rsid w:val="00A30057"/>
    <w:rsid w:val="00A32986"/>
    <w:rsid w:val="00A34FD4"/>
    <w:rsid w:val="00A565DD"/>
    <w:rsid w:val="00A57CCD"/>
    <w:rsid w:val="00A632D4"/>
    <w:rsid w:val="00A65D7A"/>
    <w:rsid w:val="00A92B31"/>
    <w:rsid w:val="00AA3198"/>
    <w:rsid w:val="00AA5C42"/>
    <w:rsid w:val="00AA6BFA"/>
    <w:rsid w:val="00AB27B7"/>
    <w:rsid w:val="00AC21A4"/>
    <w:rsid w:val="00AC4F9D"/>
    <w:rsid w:val="00AD37ED"/>
    <w:rsid w:val="00AE0B7E"/>
    <w:rsid w:val="00AE31F2"/>
    <w:rsid w:val="00AE5241"/>
    <w:rsid w:val="00AF3C22"/>
    <w:rsid w:val="00B00347"/>
    <w:rsid w:val="00B047A0"/>
    <w:rsid w:val="00B06A1A"/>
    <w:rsid w:val="00B1426B"/>
    <w:rsid w:val="00B15505"/>
    <w:rsid w:val="00B15AB3"/>
    <w:rsid w:val="00B22FE5"/>
    <w:rsid w:val="00B45FE8"/>
    <w:rsid w:val="00B5515A"/>
    <w:rsid w:val="00B7038E"/>
    <w:rsid w:val="00B73F7A"/>
    <w:rsid w:val="00B750C9"/>
    <w:rsid w:val="00B820CD"/>
    <w:rsid w:val="00B84014"/>
    <w:rsid w:val="00B960D1"/>
    <w:rsid w:val="00B96423"/>
    <w:rsid w:val="00BA6651"/>
    <w:rsid w:val="00BB31D5"/>
    <w:rsid w:val="00BC21DC"/>
    <w:rsid w:val="00BC5972"/>
    <w:rsid w:val="00BD126F"/>
    <w:rsid w:val="00C10965"/>
    <w:rsid w:val="00C114FE"/>
    <w:rsid w:val="00C12C0A"/>
    <w:rsid w:val="00C2231C"/>
    <w:rsid w:val="00C26D43"/>
    <w:rsid w:val="00C3267F"/>
    <w:rsid w:val="00C44507"/>
    <w:rsid w:val="00C63FD7"/>
    <w:rsid w:val="00C7013A"/>
    <w:rsid w:val="00C8295B"/>
    <w:rsid w:val="00C84447"/>
    <w:rsid w:val="00C869F6"/>
    <w:rsid w:val="00CA0089"/>
    <w:rsid w:val="00CA140B"/>
    <w:rsid w:val="00CA1503"/>
    <w:rsid w:val="00CA2D50"/>
    <w:rsid w:val="00CA4C6D"/>
    <w:rsid w:val="00CB1A1F"/>
    <w:rsid w:val="00CB75D6"/>
    <w:rsid w:val="00CC6F64"/>
    <w:rsid w:val="00CD1AAE"/>
    <w:rsid w:val="00CD2D10"/>
    <w:rsid w:val="00CD31A5"/>
    <w:rsid w:val="00CD5A1D"/>
    <w:rsid w:val="00CF5292"/>
    <w:rsid w:val="00D25001"/>
    <w:rsid w:val="00D25BD6"/>
    <w:rsid w:val="00D34050"/>
    <w:rsid w:val="00D41D0B"/>
    <w:rsid w:val="00D432DA"/>
    <w:rsid w:val="00D61C47"/>
    <w:rsid w:val="00D65FC8"/>
    <w:rsid w:val="00D70140"/>
    <w:rsid w:val="00D733C8"/>
    <w:rsid w:val="00D742A2"/>
    <w:rsid w:val="00D80545"/>
    <w:rsid w:val="00D83AD2"/>
    <w:rsid w:val="00D85490"/>
    <w:rsid w:val="00DA1D49"/>
    <w:rsid w:val="00DA49D7"/>
    <w:rsid w:val="00DB4AD9"/>
    <w:rsid w:val="00DC3BC1"/>
    <w:rsid w:val="00DE4D36"/>
    <w:rsid w:val="00E0734C"/>
    <w:rsid w:val="00E27351"/>
    <w:rsid w:val="00E2745E"/>
    <w:rsid w:val="00E33901"/>
    <w:rsid w:val="00E42580"/>
    <w:rsid w:val="00E53A05"/>
    <w:rsid w:val="00E544C5"/>
    <w:rsid w:val="00E64330"/>
    <w:rsid w:val="00E651FD"/>
    <w:rsid w:val="00E87F92"/>
    <w:rsid w:val="00E90A25"/>
    <w:rsid w:val="00E91DC1"/>
    <w:rsid w:val="00EA04FE"/>
    <w:rsid w:val="00EA3BF1"/>
    <w:rsid w:val="00EA4F03"/>
    <w:rsid w:val="00EA5599"/>
    <w:rsid w:val="00EA5B5C"/>
    <w:rsid w:val="00EB3AFA"/>
    <w:rsid w:val="00EB55F2"/>
    <w:rsid w:val="00EC0415"/>
    <w:rsid w:val="00EC046B"/>
    <w:rsid w:val="00EC6D21"/>
    <w:rsid w:val="00ED1EF7"/>
    <w:rsid w:val="00ED5E09"/>
    <w:rsid w:val="00EE4B4A"/>
    <w:rsid w:val="00EF0E01"/>
    <w:rsid w:val="00EF4EEB"/>
    <w:rsid w:val="00EF7594"/>
    <w:rsid w:val="00F02F1F"/>
    <w:rsid w:val="00F10456"/>
    <w:rsid w:val="00F2333C"/>
    <w:rsid w:val="00F270C9"/>
    <w:rsid w:val="00F2769F"/>
    <w:rsid w:val="00F27F16"/>
    <w:rsid w:val="00F354E1"/>
    <w:rsid w:val="00F35608"/>
    <w:rsid w:val="00F379CE"/>
    <w:rsid w:val="00F412F4"/>
    <w:rsid w:val="00F425CE"/>
    <w:rsid w:val="00F4623C"/>
    <w:rsid w:val="00F57C28"/>
    <w:rsid w:val="00F66649"/>
    <w:rsid w:val="00F700D0"/>
    <w:rsid w:val="00F73763"/>
    <w:rsid w:val="00F73B32"/>
    <w:rsid w:val="00F814CD"/>
    <w:rsid w:val="00F86003"/>
    <w:rsid w:val="00FA17D6"/>
    <w:rsid w:val="00FA2344"/>
    <w:rsid w:val="00FB7E1F"/>
    <w:rsid w:val="00FC2B92"/>
    <w:rsid w:val="00FC34ED"/>
    <w:rsid w:val="00FC6919"/>
    <w:rsid w:val="00FD35C2"/>
    <w:rsid w:val="00FD76D0"/>
    <w:rsid w:val="00FE1B1B"/>
    <w:rsid w:val="00FF1D08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100A"/>
  <w15:docId w15:val="{904E684F-C0F9-4602-B292-AAF53D5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649"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uiPriority w:val="39"/>
    <w:rsid w:val="006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66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D4D89F-6699-4675-9B99-540011ECA5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CC670A-056D-4F51-8064-EF59CD8DD1F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3.xml><?xml version="1.0" encoding="utf-8"?>
<ds:datastoreItem xmlns:ds="http://schemas.openxmlformats.org/officeDocument/2006/customXml" ds:itemID="{93D7E1DA-43E4-400F-B50B-691DBA10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C:\Users\lzujovic\AppData\Local\Microsoft\Windows\INetCache\One TFP - Basic Template PORTRAIT (final) (002)</Template>
  <TotalTime>0</TotalTime>
  <Pages>1</Pages>
  <Words>124</Words>
  <Characters>720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Scott Nelson</cp:lastModifiedBy>
  <cp:revision>4</cp:revision>
  <cp:lastPrinted>2026-06-23T10:08:00Z</cp:lastPrinted>
  <dcterms:created xsi:type="dcterms:W3CDTF">2024-04-17T12:50:00Z</dcterms:created>
  <dcterms:modified xsi:type="dcterms:W3CDTF">2026-06-23T10:08:00Z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