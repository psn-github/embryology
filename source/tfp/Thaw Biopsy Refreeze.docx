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C1010" w14:textId="382D9B82" w:rsidR="00BC5972" w:rsidRDefault="00A34FD4" w:rsidP="000629C1">
      <w:pPr>
        <w:spacing w:after="0" w:line="240" w:lineRule="auto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CC100B" wp14:editId="36607CAF">
                <wp:simplePos x="0" y="0"/>
                <wp:positionH relativeFrom="column">
                  <wp:posOffset>2771775</wp:posOffset>
                </wp:positionH>
                <wp:positionV relativeFrom="paragraph">
                  <wp:posOffset>0</wp:posOffset>
                </wp:positionV>
                <wp:extent cx="1733550" cy="1403985"/>
                <wp:effectExtent l="0" t="0" r="19050" b="18415"/>
                <wp:wrapSquare wrapText="bothSides"/>
                <wp:docPr id="48049103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CC1019" w14:textId="77777777" w:rsidR="00BC5972" w:rsidRDefault="00FC34ED">
                            <w:pPr>
                              <w:spacing w:after="0" w:line="240" w:lineRule="auto"/>
                            </w:pPr>
                            <w:r>
                              <w:t>Partner name</w:t>
                            </w:r>
                          </w:p>
                          <w:p w14:paraId="4ECC101A" w14:textId="77777777" w:rsidR="00BC5972" w:rsidRDefault="00FC34ED">
                            <w:pPr>
                              <w:spacing w:after="0" w:line="240" w:lineRule="auto"/>
                            </w:pPr>
                            <w:r>
                              <w:t>DOB</w:t>
                            </w:r>
                          </w:p>
                          <w:p w14:paraId="4ECC101B" w14:textId="77777777" w:rsidR="00BC5972" w:rsidRDefault="00FC34ED">
                            <w:pPr>
                              <w:spacing w:after="0" w:line="240" w:lineRule="auto"/>
                            </w:pPr>
                            <w:r>
                              <w:t>PUN</w:t>
                            </w:r>
                          </w:p>
                          <w:p w14:paraId="4ECC101C" w14:textId="77777777" w:rsidR="00BC5972" w:rsidRDefault="00FC34ED">
                            <w:pPr>
                              <w:spacing w:after="0" w:line="240" w:lineRule="auto"/>
                            </w:pPr>
                            <w:r>
                              <w:t>POST CODE</w:t>
                            </w:r>
                          </w:p>
                          <w:p w14:paraId="4ECC101D" w14:textId="77777777" w:rsidR="00BC5972" w:rsidRDefault="00FC34ED">
                            <w:pPr>
                              <w:spacing w:after="0" w:line="240" w:lineRule="auto"/>
                            </w:pPr>
                            <w:r>
                              <w:t>Mob number</w:t>
                            </w:r>
                          </w:p>
                          <w:p w14:paraId="4ECC101E" w14:textId="77777777" w:rsidR="00BC5972" w:rsidRDefault="00BC5972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ECC100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8.25pt;margin-top:0;width:136.5pt;height:110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" strokecolor="white" strokeweight=".26467mm">
                <v:textbox style="mso-fit-shape-to-text:t">
                  <w:txbxContent>
                    <w:p w14:paraId="4ECC1019" w14:textId="77777777" w:rsidR="00BC5972" w:rsidRDefault="00FC34ED">
                      <w:pPr>
                        <w:spacing w:after="0" w:line="240" w:lineRule="auto"/>
                      </w:pPr>
                      <w:r>
                        <w:t>Partner name</w:t>
                      </w:r>
                    </w:p>
                    <w:p w14:paraId="4ECC101A" w14:textId="77777777" w:rsidR="00BC5972" w:rsidRDefault="00FC34ED">
                      <w:pPr>
                        <w:spacing w:after="0" w:line="240" w:lineRule="auto"/>
                      </w:pPr>
                      <w:r>
                        <w:t>DOB</w:t>
                      </w:r>
                    </w:p>
                    <w:p w14:paraId="4ECC101B" w14:textId="77777777" w:rsidR="00BC5972" w:rsidRDefault="00FC34ED">
                      <w:pPr>
                        <w:spacing w:after="0" w:line="240" w:lineRule="auto"/>
                      </w:pPr>
                      <w:r>
                        <w:t>PUN</w:t>
                      </w:r>
                    </w:p>
                    <w:p w14:paraId="4ECC101C" w14:textId="77777777" w:rsidR="00BC5972" w:rsidRDefault="00FC34ED">
                      <w:pPr>
                        <w:spacing w:after="0" w:line="240" w:lineRule="auto"/>
                      </w:pPr>
                      <w:r>
                        <w:t>POST CODE</w:t>
                      </w:r>
                    </w:p>
                    <w:p w14:paraId="4ECC101D" w14:textId="77777777" w:rsidR="00BC5972" w:rsidRDefault="00FC34ED">
                      <w:pPr>
                        <w:spacing w:after="0" w:line="240" w:lineRule="auto"/>
                      </w:pPr>
                      <w:r>
                        <w:t>Mob number</w:t>
                      </w:r>
                    </w:p>
                    <w:p w14:paraId="4ECC101E" w14:textId="77777777" w:rsidR="00BC5972" w:rsidRDefault="00BC5972">
                      <w:pPr>
                        <w:spacing w:after="0" w:line="240" w:lineRule="auto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869F6">
        <w:rPr>
          <w:noProof/>
          <w:lang w:eastAsia="en-GB"/>
        </w:rPr>
        <w:drawing>
          <wp:anchor distT="0" distB="0" distL="114300" distR="114300" simplePos="0" relativeHeight="251700224" behindDoc="0" locked="0" layoutInCell="1" allowOverlap="1" wp14:anchorId="4E01C06E" wp14:editId="6482175D">
            <wp:simplePos x="0" y="0"/>
            <wp:positionH relativeFrom="page">
              <wp:posOffset>5815700</wp:posOffset>
            </wp:positionH>
            <wp:positionV relativeFrom="page">
              <wp:posOffset>276417</wp:posOffset>
            </wp:positionV>
            <wp:extent cx="1520456" cy="669851"/>
            <wp:effectExtent l="0" t="0" r="0" b="0"/>
            <wp:wrapSquare wrapText="bothSides"/>
            <wp:docPr id="1169044055" name="Picture 7" descr="A blue and pink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44055" name="Picture 7" descr="A blue and pink logo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0456" cy="66985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0CC6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4EA1F8CC" wp14:editId="082251CA">
                <wp:simplePos x="0" y="0"/>
                <wp:positionH relativeFrom="column">
                  <wp:posOffset>-28575</wp:posOffset>
                </wp:positionH>
                <wp:positionV relativeFrom="paragraph">
                  <wp:posOffset>0</wp:posOffset>
                </wp:positionV>
                <wp:extent cx="2360930" cy="1095375"/>
                <wp:effectExtent l="0" t="0" r="889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095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9224C7" w14:textId="13050629" w:rsidR="00360CC6" w:rsidRDefault="00360CC6" w:rsidP="00360CC6">
                            <w:pPr>
                              <w:spacing w:after="0" w:line="240" w:lineRule="auto"/>
                            </w:pPr>
                            <w:r>
                              <w:t>Pa</w:t>
                            </w:r>
                            <w:r w:rsidR="00FA17D6">
                              <w:t xml:space="preserve">tient </w:t>
                            </w:r>
                            <w:r>
                              <w:t>name</w:t>
                            </w:r>
                          </w:p>
                          <w:p w14:paraId="0199999F" w14:textId="77777777" w:rsidR="00360CC6" w:rsidRDefault="00360CC6" w:rsidP="00360CC6">
                            <w:pPr>
                              <w:spacing w:after="0" w:line="240" w:lineRule="auto"/>
                            </w:pPr>
                            <w:r>
                              <w:t>DOB</w:t>
                            </w:r>
                          </w:p>
                          <w:p w14:paraId="7CA72C7F" w14:textId="77777777" w:rsidR="00360CC6" w:rsidRDefault="00360CC6" w:rsidP="00360CC6">
                            <w:pPr>
                              <w:spacing w:after="0" w:line="240" w:lineRule="auto"/>
                            </w:pPr>
                            <w:r>
                              <w:t>PUN</w:t>
                            </w:r>
                          </w:p>
                          <w:p w14:paraId="3462F145" w14:textId="77777777" w:rsidR="00360CC6" w:rsidRDefault="00360CC6" w:rsidP="00360CC6">
                            <w:pPr>
                              <w:spacing w:after="0" w:line="240" w:lineRule="auto"/>
                            </w:pPr>
                            <w:r>
                              <w:t>POST CODE</w:t>
                            </w:r>
                          </w:p>
                          <w:p w14:paraId="22A4D14E" w14:textId="52CEA939" w:rsidR="00360CC6" w:rsidRDefault="00360CC6" w:rsidP="00360CC6">
                            <w:pPr>
                              <w:spacing w:after="0" w:line="240" w:lineRule="auto"/>
                            </w:pPr>
                            <w:r>
                              <w:t>Mob number</w:t>
                            </w:r>
                          </w:p>
                          <w:p w14:paraId="2A173F0B" w14:textId="148EDCF5" w:rsidR="00561195" w:rsidRDefault="00561195" w:rsidP="00360CC6">
                            <w:pPr>
                              <w:spacing w:after="0" w:line="240" w:lineRule="auto"/>
                            </w:pPr>
                            <w:r>
                              <w:t>Tx Number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1F8CC" id="_x0000_s1027" type="#_x0000_t202" style="position:absolute;margin-left:-2.25pt;margin-top:0;width:185.9pt;height:86.25pt;z-index:25167872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" stroked="f">
                <v:textbox>
                  <w:txbxContent>
                    <w:p w14:paraId="009224C7" w14:textId="13050629" w:rsidR="00360CC6" w:rsidRDefault="00360CC6" w:rsidP="00360CC6">
                      <w:pPr>
                        <w:spacing w:after="0" w:line="240" w:lineRule="auto"/>
                      </w:pPr>
                      <w:r>
                        <w:t>Pa</w:t>
                      </w:r>
                      <w:r w:rsidR="00FA17D6">
                        <w:t xml:space="preserve">tient </w:t>
                      </w:r>
                      <w:r>
                        <w:t>name</w:t>
                      </w:r>
                    </w:p>
                    <w:p w14:paraId="0199999F" w14:textId="77777777" w:rsidR="00360CC6" w:rsidRDefault="00360CC6" w:rsidP="00360CC6">
                      <w:pPr>
                        <w:spacing w:after="0" w:line="240" w:lineRule="auto"/>
                      </w:pPr>
                      <w:r>
                        <w:t>DOB</w:t>
                      </w:r>
                    </w:p>
                    <w:p w14:paraId="7CA72C7F" w14:textId="77777777" w:rsidR="00360CC6" w:rsidRDefault="00360CC6" w:rsidP="00360CC6">
                      <w:pPr>
                        <w:spacing w:after="0" w:line="240" w:lineRule="auto"/>
                      </w:pPr>
                      <w:r>
                        <w:t>PUN</w:t>
                      </w:r>
                    </w:p>
                    <w:p w14:paraId="3462F145" w14:textId="77777777" w:rsidR="00360CC6" w:rsidRDefault="00360CC6" w:rsidP="00360CC6">
                      <w:pPr>
                        <w:spacing w:after="0" w:line="240" w:lineRule="auto"/>
                      </w:pPr>
                      <w:r>
                        <w:t>POST CODE</w:t>
                      </w:r>
                    </w:p>
                    <w:p w14:paraId="22A4D14E" w14:textId="52CEA939" w:rsidR="00360CC6" w:rsidRDefault="00360CC6" w:rsidP="00360CC6">
                      <w:pPr>
                        <w:spacing w:after="0" w:line="240" w:lineRule="auto"/>
                      </w:pPr>
                      <w:r>
                        <w:t>Mob number</w:t>
                      </w:r>
                    </w:p>
                    <w:p w14:paraId="2A173F0B" w14:textId="148EDCF5" w:rsidR="00561195" w:rsidRDefault="00561195" w:rsidP="00360CC6">
                      <w:pPr>
                        <w:spacing w:after="0" w:line="240" w:lineRule="auto"/>
                      </w:pPr>
                      <w:r>
                        <w:t>Tx Number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W w:w="11341" w:type="dxa"/>
        <w:tblInd w:w="-43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6"/>
        <w:gridCol w:w="3543"/>
        <w:gridCol w:w="1985"/>
        <w:gridCol w:w="3827"/>
      </w:tblGrid>
      <w:tr w:rsidR="004F668F" w14:paraId="4ECC1017" w14:textId="77777777" w:rsidTr="006F4471"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11" w14:textId="7FA7D267" w:rsidR="004F668F" w:rsidRPr="00B47FB7" w:rsidRDefault="00654915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 w:rsidRPr="00B47FB7">
              <w:rPr>
                <w:color w:val="FFFFFF" w:themeColor="background1"/>
                <w:sz w:val="20"/>
                <w:szCs w:val="20"/>
              </w:rPr>
              <w:t>Cycle Type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12" w14:textId="259BF8E2" w:rsidR="004F668F" w:rsidRPr="00DB0049" w:rsidRDefault="00654915" w:rsidP="00654915">
            <w:pPr>
              <w:spacing w:after="0" w:line="240" w:lineRule="auto"/>
              <w:jc w:val="center"/>
              <w:rPr>
                <w:color w:val="FF0000"/>
                <w:sz w:val="20"/>
                <w:szCs w:val="20"/>
              </w:rPr>
            </w:pPr>
            <w:r w:rsidRPr="00B47FB7">
              <w:rPr>
                <w:noProof/>
                <w:sz w:val="20"/>
                <w:szCs w:val="20"/>
              </w:rPr>
              <w:t>PGT-A  / PGT- SR / PGT-M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13" w14:textId="101D8E91" w:rsidR="004F668F" w:rsidRPr="00B47FB7" w:rsidRDefault="005E0B58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 w:rsidRPr="00B47FB7">
              <w:rPr>
                <w:color w:val="FFFFFF" w:themeColor="background1"/>
                <w:sz w:val="20"/>
                <w:szCs w:val="20"/>
              </w:rPr>
              <w:t>Funding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16" w14:textId="5A5E877D" w:rsidR="004F668F" w:rsidRPr="00B47FB7" w:rsidRDefault="005E0B58" w:rsidP="00D47927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B47FB7">
              <w:rPr>
                <w:sz w:val="20"/>
                <w:szCs w:val="20"/>
              </w:rPr>
              <w:t>Private</w:t>
            </w:r>
            <w:r w:rsidR="00D47927" w:rsidRPr="00B47FB7">
              <w:rPr>
                <w:sz w:val="20"/>
                <w:szCs w:val="20"/>
              </w:rPr>
              <w:t xml:space="preserve"> </w:t>
            </w:r>
            <w:r w:rsidRPr="00B47FB7">
              <w:rPr>
                <w:sz w:val="20"/>
                <w:szCs w:val="20"/>
              </w:rPr>
              <w:t xml:space="preserve">/ Access / BUPA </w:t>
            </w:r>
            <w:r w:rsidR="00D47927" w:rsidRPr="00B47FB7">
              <w:rPr>
                <w:sz w:val="20"/>
                <w:szCs w:val="20"/>
              </w:rPr>
              <w:t xml:space="preserve">                                            </w:t>
            </w:r>
            <w:r w:rsidRPr="00B47FB7">
              <w:rPr>
                <w:sz w:val="20"/>
                <w:szCs w:val="20"/>
              </w:rPr>
              <w:t xml:space="preserve"> NHS CCG………</w:t>
            </w:r>
            <w:r w:rsidR="0095539E" w:rsidRPr="00B47FB7">
              <w:rPr>
                <w:sz w:val="20"/>
                <w:szCs w:val="20"/>
              </w:rPr>
              <w:t>……</w:t>
            </w:r>
            <w:r w:rsidRPr="00B47FB7">
              <w:rPr>
                <w:sz w:val="20"/>
                <w:szCs w:val="20"/>
              </w:rPr>
              <w:t>…</w:t>
            </w:r>
            <w:r w:rsidR="00D47927" w:rsidRPr="00B47FB7">
              <w:rPr>
                <w:sz w:val="20"/>
                <w:szCs w:val="20"/>
              </w:rPr>
              <w:t>…………………………</w:t>
            </w:r>
            <w:r w:rsidR="004F668F" w:rsidRPr="00B47FB7">
              <w:rPr>
                <w:color w:val="FFFFFF" w:themeColor="background1"/>
                <w:sz w:val="20"/>
                <w:szCs w:val="20"/>
              </w:rPr>
              <w:t>. mm</w:t>
            </w:r>
          </w:p>
        </w:tc>
      </w:tr>
      <w:tr w:rsidR="00B20BD1" w14:paraId="46D0EE8E" w14:textId="77777777" w:rsidTr="00FF6B80">
        <w:trPr>
          <w:trHeight w:val="249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F787" w14:textId="62961630" w:rsidR="00B20BD1" w:rsidRPr="00B47FB7" w:rsidRDefault="00654915" w:rsidP="00FF6B80">
            <w:pPr>
              <w:spacing w:line="240" w:lineRule="auto"/>
              <w:rPr>
                <w:color w:val="FFFFFF" w:themeColor="background1"/>
                <w:sz w:val="20"/>
                <w:szCs w:val="20"/>
              </w:rPr>
            </w:pPr>
            <w:r w:rsidRPr="00B47FB7">
              <w:rPr>
                <w:color w:val="FFFFFF" w:themeColor="background1"/>
                <w:sz w:val="20"/>
                <w:szCs w:val="20"/>
              </w:rPr>
              <w:t>TFP Consents: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53F309" w14:textId="77777777" w:rsidR="00654915" w:rsidRDefault="00654915" w:rsidP="00654915">
            <w:pPr>
              <w:spacing w:after="0" w:line="240" w:lineRule="auto"/>
              <w:rPr>
                <w:sz w:val="20"/>
                <w:szCs w:val="20"/>
              </w:rPr>
            </w:pPr>
            <w:r w:rsidRPr="00B47FB7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8224" behindDoc="0" locked="0" layoutInCell="1" allowOverlap="1" wp14:anchorId="2C865A0A" wp14:editId="3939075A">
                      <wp:simplePos x="0" y="0"/>
                      <wp:positionH relativeFrom="column">
                        <wp:posOffset>1830070</wp:posOffset>
                      </wp:positionH>
                      <wp:positionV relativeFrom="paragraph">
                        <wp:posOffset>39370</wp:posOffset>
                      </wp:positionV>
                      <wp:extent cx="219075" cy="142875"/>
                      <wp:effectExtent l="0" t="0" r="28575" b="28575"/>
                      <wp:wrapNone/>
                      <wp:docPr id="1470997714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9075" cy="1428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7D2354F" w14:textId="77777777" w:rsidR="00654915" w:rsidRDefault="00654915" w:rsidP="00654915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865A0A" id="Text Box 1" o:spid="_x0000_s1028" type="#_x0000_t202" style="position:absolute;left:0;text-align:left;margin-left:144.1pt;margin-top:3.1pt;width:17.25pt;height:11.2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" fillcolor="window" strokeweight=".5pt">
                      <v:textbox>
                        <w:txbxContent>
                          <w:p w14:paraId="47D2354F" w14:textId="77777777" w:rsidR="00654915" w:rsidRDefault="00654915" w:rsidP="00654915"/>
                        </w:txbxContent>
                      </v:textbox>
                    </v:shape>
                  </w:pict>
                </mc:Fallback>
              </mc:AlternateContent>
            </w:r>
            <w:r w:rsidRPr="00B47FB7">
              <w:rPr>
                <w:sz w:val="20"/>
                <w:szCs w:val="20"/>
              </w:rPr>
              <w:t>Thaw Biopsy Refreeze consent</w:t>
            </w:r>
            <w:r>
              <w:rPr>
                <w:sz w:val="20"/>
                <w:szCs w:val="20"/>
              </w:rPr>
              <w:t xml:space="preserve"> </w:t>
            </w:r>
          </w:p>
          <w:p w14:paraId="0877D714" w14:textId="3D9F8A38" w:rsidR="00B20BD1" w:rsidRPr="00B47FB7" w:rsidRDefault="00654915" w:rsidP="00654915">
            <w:pPr>
              <w:spacing w:after="0" w:line="240" w:lineRule="auto"/>
              <w:jc w:val="center"/>
              <w:rPr>
                <w:noProof/>
                <w:sz w:val="20"/>
                <w:szCs w:val="20"/>
              </w:rPr>
            </w:pPr>
            <w:r w:rsidRPr="00F40CC9">
              <w:rPr>
                <w:sz w:val="16"/>
                <w:szCs w:val="16"/>
              </w:rPr>
              <w:t>(Within 3 months)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82D65B" w14:textId="6334D453" w:rsidR="00B20BD1" w:rsidRPr="00B47FB7" w:rsidRDefault="00B20BD1" w:rsidP="00FF6B80">
            <w:pPr>
              <w:spacing w:after="0" w:line="240" w:lineRule="auto"/>
              <w:jc w:val="left"/>
              <w:rPr>
                <w:color w:val="FFFFFF" w:themeColor="background1"/>
                <w:sz w:val="20"/>
                <w:szCs w:val="20"/>
              </w:rPr>
            </w:pPr>
            <w:r w:rsidRPr="00B47FB7">
              <w:rPr>
                <w:color w:val="FFFFFF" w:themeColor="background1"/>
                <w:sz w:val="20"/>
                <w:szCs w:val="20"/>
              </w:rPr>
              <w:t xml:space="preserve">No. </w:t>
            </w:r>
            <w:r w:rsidR="00DB0049">
              <w:rPr>
                <w:color w:val="FFFFFF" w:themeColor="background1"/>
                <w:sz w:val="20"/>
                <w:szCs w:val="20"/>
              </w:rPr>
              <w:t>E</w:t>
            </w:r>
            <w:r w:rsidRPr="00B47FB7">
              <w:rPr>
                <w:color w:val="FFFFFF" w:themeColor="background1"/>
                <w:sz w:val="20"/>
                <w:szCs w:val="20"/>
              </w:rPr>
              <w:t xml:space="preserve">mbryos </w:t>
            </w:r>
            <w:r w:rsidR="00FF6B80">
              <w:rPr>
                <w:color w:val="FFFFFF" w:themeColor="background1"/>
                <w:sz w:val="20"/>
                <w:szCs w:val="20"/>
              </w:rPr>
              <w:t>to Thaw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6654D2" w14:textId="77777777" w:rsidR="00B20BD1" w:rsidRPr="00B47FB7" w:rsidRDefault="00B20BD1" w:rsidP="00FF6B80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FC5232" w14:paraId="4ECC1032" w14:textId="77777777" w:rsidTr="00FC5232">
        <w:trPr>
          <w:trHeight w:val="469"/>
        </w:trPr>
        <w:tc>
          <w:tcPr>
            <w:tcW w:w="19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2C" w14:textId="74B4B4A3" w:rsidR="00FC5232" w:rsidRPr="00B47FB7" w:rsidRDefault="00654915" w:rsidP="00FC5232">
            <w:pPr>
              <w:rPr>
                <w:color w:val="FFFFFF" w:themeColor="background1"/>
                <w:sz w:val="20"/>
                <w:szCs w:val="20"/>
              </w:rPr>
            </w:pPr>
            <w:r w:rsidRPr="00B47FB7">
              <w:rPr>
                <w:color w:val="FFFFFF" w:themeColor="background1"/>
                <w:sz w:val="20"/>
                <w:szCs w:val="20"/>
              </w:rPr>
              <w:t>Donor Gametes</w:t>
            </w:r>
            <w:r>
              <w:rPr>
                <w:color w:val="FFFFFF" w:themeColor="background1"/>
                <w:sz w:val="20"/>
                <w:szCs w:val="20"/>
              </w:rPr>
              <w:t>?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85BD6E" w14:textId="77777777" w:rsidR="00654915" w:rsidRDefault="00654915" w:rsidP="0065491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Egg / Sperm / Embryos</w:t>
            </w:r>
          </w:p>
          <w:p w14:paraId="4ECC102E" w14:textId="0BC0F91C" w:rsidR="00F40CC9" w:rsidRPr="00F40CC9" w:rsidRDefault="00654915" w:rsidP="00654915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>Donor Code: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2F" w14:textId="173A4ED6" w:rsidR="00FC5232" w:rsidRPr="00B47FB7" w:rsidRDefault="00654915" w:rsidP="00EA63EE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Type of Biopsy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31" w14:textId="2A9B1A97" w:rsidR="00FC5232" w:rsidRPr="00B47FB7" w:rsidRDefault="00654915" w:rsidP="00FC523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Biopsy / Re-biopsy</w:t>
            </w:r>
          </w:p>
        </w:tc>
      </w:tr>
      <w:tr w:rsidR="00654915" w14:paraId="514B1C77" w14:textId="77777777" w:rsidTr="00CA2119">
        <w:trPr>
          <w:trHeight w:val="631"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B79AF4" w14:textId="3A938CB1" w:rsidR="00654915" w:rsidRPr="00B47FB7" w:rsidRDefault="00654915" w:rsidP="00EA63EE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 w:rsidRPr="00B47FB7">
              <w:rPr>
                <w:color w:val="FFFFFF" w:themeColor="background1"/>
                <w:sz w:val="20"/>
                <w:szCs w:val="20"/>
              </w:rPr>
              <w:t>Patient Hi</w:t>
            </w:r>
            <w:r>
              <w:rPr>
                <w:color w:val="FFFFFF" w:themeColor="background1"/>
                <w:sz w:val="20"/>
                <w:szCs w:val="20"/>
              </w:rPr>
              <w:t>story/Comments:</w:t>
            </w:r>
          </w:p>
        </w:tc>
        <w:tc>
          <w:tcPr>
            <w:tcW w:w="9355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79C36D" w14:textId="1B57CD3A" w:rsidR="00654915" w:rsidRPr="00B47FB7" w:rsidRDefault="00654915" w:rsidP="00EA63E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4ECC1050" w14:textId="77777777" w:rsidR="00BC5972" w:rsidRDefault="00BC5972">
      <w:pPr>
        <w:spacing w:after="0" w:line="240" w:lineRule="auto"/>
      </w:pPr>
    </w:p>
    <w:tbl>
      <w:tblPr>
        <w:tblStyle w:val="TableGrid"/>
        <w:tblW w:w="11341" w:type="dxa"/>
        <w:tblInd w:w="-431" w:type="dxa"/>
        <w:tblLook w:val="04A0" w:firstRow="1" w:lastRow="0" w:firstColumn="1" w:lastColumn="0" w:noHBand="0" w:noVBand="1"/>
      </w:tblPr>
      <w:tblGrid>
        <w:gridCol w:w="1212"/>
        <w:gridCol w:w="4884"/>
        <w:gridCol w:w="1560"/>
        <w:gridCol w:w="3685"/>
      </w:tblGrid>
      <w:tr w:rsidR="000244D8" w:rsidRPr="002C7D4E" w14:paraId="3E824EF2" w14:textId="27C9A87B" w:rsidTr="001349A5">
        <w:tc>
          <w:tcPr>
            <w:tcW w:w="6096" w:type="dxa"/>
            <w:gridSpan w:val="2"/>
            <w:shd w:val="clear" w:color="auto" w:fill="245980" w:themeFill="text1"/>
          </w:tcPr>
          <w:p w14:paraId="7961F85F" w14:textId="63EF984C" w:rsidR="000244D8" w:rsidRPr="002C7D4E" w:rsidRDefault="000244D8">
            <w:pPr>
              <w:rPr>
                <w:color w:val="FFFFFF" w:themeColor="background1"/>
                <w:sz w:val="20"/>
                <w:szCs w:val="20"/>
              </w:rPr>
            </w:pPr>
            <w:r w:rsidRPr="002C7D4E">
              <w:rPr>
                <w:color w:val="FFFFFF" w:themeColor="background1"/>
                <w:sz w:val="20"/>
                <w:szCs w:val="20"/>
              </w:rPr>
              <w:t xml:space="preserve">No &amp; Stage of </w:t>
            </w:r>
            <w:r w:rsidR="00EB53F1">
              <w:rPr>
                <w:color w:val="FFFFFF" w:themeColor="background1"/>
                <w:sz w:val="20"/>
                <w:szCs w:val="20"/>
              </w:rPr>
              <w:t>E</w:t>
            </w:r>
            <w:r w:rsidRPr="002C7D4E">
              <w:rPr>
                <w:color w:val="FFFFFF" w:themeColor="background1"/>
                <w:sz w:val="20"/>
                <w:szCs w:val="20"/>
              </w:rPr>
              <w:t xml:space="preserve">mbryos in </w:t>
            </w:r>
            <w:r w:rsidR="00FE46B1" w:rsidRPr="002C7D4E">
              <w:rPr>
                <w:color w:val="FFFFFF" w:themeColor="background1"/>
                <w:sz w:val="20"/>
                <w:szCs w:val="20"/>
              </w:rPr>
              <w:t>S</w:t>
            </w:r>
            <w:r w:rsidRPr="002C7D4E">
              <w:rPr>
                <w:color w:val="FFFFFF" w:themeColor="background1"/>
                <w:sz w:val="20"/>
                <w:szCs w:val="20"/>
              </w:rPr>
              <w:t>torage</w:t>
            </w:r>
          </w:p>
        </w:tc>
        <w:tc>
          <w:tcPr>
            <w:tcW w:w="5245" w:type="dxa"/>
            <w:gridSpan w:val="2"/>
            <w:shd w:val="clear" w:color="auto" w:fill="FFFFFF" w:themeFill="background1"/>
          </w:tcPr>
          <w:p w14:paraId="182257C7" w14:textId="77777777" w:rsidR="001349A5" w:rsidRDefault="00816D53">
            <w:pPr>
              <w:rPr>
                <w:sz w:val="20"/>
                <w:szCs w:val="20"/>
              </w:rPr>
            </w:pPr>
            <w:r w:rsidRPr="002C7D4E">
              <w:rPr>
                <w:sz w:val="20"/>
                <w:szCs w:val="20"/>
              </w:rPr>
              <w:t xml:space="preserve">Freeze Media:  </w:t>
            </w:r>
            <w:r w:rsidR="002C7D4E" w:rsidRPr="002C7D4E">
              <w:rPr>
                <w:sz w:val="20"/>
                <w:szCs w:val="20"/>
              </w:rPr>
              <w:t>Vitrolife/…………………..</w:t>
            </w:r>
            <w:r w:rsidRPr="002C7D4E">
              <w:rPr>
                <w:sz w:val="20"/>
                <w:szCs w:val="20"/>
              </w:rPr>
              <w:t xml:space="preserve">     </w:t>
            </w:r>
          </w:p>
          <w:p w14:paraId="7E513937" w14:textId="2F9FD10D" w:rsidR="000244D8" w:rsidRPr="002C7D4E" w:rsidRDefault="00816D53">
            <w:pPr>
              <w:rPr>
                <w:color w:val="FFFFFF" w:themeColor="background1"/>
                <w:sz w:val="20"/>
                <w:szCs w:val="20"/>
              </w:rPr>
            </w:pPr>
            <w:r w:rsidRPr="002C7D4E">
              <w:rPr>
                <w:sz w:val="20"/>
                <w:szCs w:val="20"/>
              </w:rPr>
              <w:t>Vit Device:</w:t>
            </w:r>
            <w:r w:rsidR="002C7D4E" w:rsidRPr="002C7D4E">
              <w:rPr>
                <w:sz w:val="20"/>
                <w:szCs w:val="20"/>
              </w:rPr>
              <w:t xml:space="preserve"> Rapid I / …………………………….</w:t>
            </w:r>
          </w:p>
        </w:tc>
      </w:tr>
      <w:tr w:rsidR="001349A5" w:rsidRPr="002C7D4E" w14:paraId="132A862D" w14:textId="6F298FC7" w:rsidTr="001349A5">
        <w:tc>
          <w:tcPr>
            <w:tcW w:w="1212" w:type="dxa"/>
          </w:tcPr>
          <w:p w14:paraId="3078891F" w14:textId="1406DA45" w:rsidR="001349A5" w:rsidRPr="002C7D4E" w:rsidRDefault="00F03C08" w:rsidP="003C1767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Day of Embryos</w:t>
            </w:r>
          </w:p>
        </w:tc>
        <w:tc>
          <w:tcPr>
            <w:tcW w:w="4884" w:type="dxa"/>
          </w:tcPr>
          <w:p w14:paraId="0400B6EB" w14:textId="764674E9" w:rsidR="001349A5" w:rsidRPr="00EB53F1" w:rsidRDefault="001349A5" w:rsidP="00B02484">
            <w:pPr>
              <w:jc w:val="center"/>
              <w:rPr>
                <w:b/>
                <w:bCs/>
                <w:sz w:val="20"/>
                <w:szCs w:val="20"/>
              </w:rPr>
            </w:pPr>
            <w:r w:rsidRPr="00EB53F1">
              <w:rPr>
                <w:b/>
                <w:bCs/>
                <w:sz w:val="20"/>
                <w:szCs w:val="20"/>
              </w:rPr>
              <w:t>Total Number of Embryos in Storage</w:t>
            </w:r>
          </w:p>
        </w:tc>
        <w:tc>
          <w:tcPr>
            <w:tcW w:w="5245" w:type="dxa"/>
            <w:gridSpan w:val="2"/>
          </w:tcPr>
          <w:p w14:paraId="5BDA402E" w14:textId="77777777" w:rsidR="001349A5" w:rsidRDefault="001349A5" w:rsidP="00EB53F1">
            <w:pPr>
              <w:suppressAutoHyphens w:val="0"/>
              <w:jc w:val="center"/>
              <w:rPr>
                <w:b/>
                <w:bCs/>
                <w:sz w:val="20"/>
                <w:szCs w:val="20"/>
              </w:rPr>
            </w:pPr>
            <w:r w:rsidRPr="00EB53F1">
              <w:rPr>
                <w:b/>
                <w:bCs/>
                <w:sz w:val="20"/>
                <w:szCs w:val="20"/>
              </w:rPr>
              <w:t>Number / ID of Embryo(s) to Thaw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287DBBE8" w14:textId="48CD91B1" w:rsidR="001349A5" w:rsidRPr="003D7C11" w:rsidRDefault="001349A5" w:rsidP="002D781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0"/>
                <w:szCs w:val="20"/>
              </w:rPr>
              <w:t>&amp; Biopsy</w:t>
            </w:r>
          </w:p>
        </w:tc>
      </w:tr>
      <w:tr w:rsidR="001349A5" w:rsidRPr="002C7D4E" w14:paraId="516F925F" w14:textId="79AEE9E8" w:rsidTr="001349A5">
        <w:tc>
          <w:tcPr>
            <w:tcW w:w="1212" w:type="dxa"/>
          </w:tcPr>
          <w:p w14:paraId="0E03B80A" w14:textId="1FE407C5" w:rsidR="001349A5" w:rsidRPr="002C7D4E" w:rsidRDefault="001349A5">
            <w:pPr>
              <w:rPr>
                <w:sz w:val="20"/>
                <w:szCs w:val="20"/>
              </w:rPr>
            </w:pPr>
            <w:r w:rsidRPr="002C7D4E">
              <w:rPr>
                <w:sz w:val="20"/>
                <w:szCs w:val="20"/>
              </w:rPr>
              <w:t>D5</w:t>
            </w:r>
          </w:p>
        </w:tc>
        <w:tc>
          <w:tcPr>
            <w:tcW w:w="4884" w:type="dxa"/>
          </w:tcPr>
          <w:p w14:paraId="3FB816A6" w14:textId="5BC9448D" w:rsidR="001349A5" w:rsidRPr="002C7D4E" w:rsidRDefault="001349A5" w:rsidP="00E25394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</w:tcPr>
          <w:p w14:paraId="7D414902" w14:textId="4E958B58" w:rsidR="001349A5" w:rsidRPr="00B5591F" w:rsidRDefault="001349A5" w:rsidP="00E25394">
            <w:pPr>
              <w:spacing w:line="360" w:lineRule="auto"/>
              <w:rPr>
                <w:sz w:val="20"/>
                <w:szCs w:val="20"/>
              </w:rPr>
            </w:pPr>
            <w:r w:rsidRPr="00B5591F">
              <w:rPr>
                <w:sz w:val="20"/>
                <w:szCs w:val="20"/>
              </w:rPr>
              <w:t xml:space="preserve">Date </w:t>
            </w:r>
            <w:r>
              <w:rPr>
                <w:sz w:val="20"/>
                <w:szCs w:val="20"/>
              </w:rPr>
              <w:t>F</w:t>
            </w:r>
            <w:r w:rsidRPr="00B5591F">
              <w:rPr>
                <w:sz w:val="20"/>
                <w:szCs w:val="20"/>
              </w:rPr>
              <w:t>rozen:</w:t>
            </w:r>
          </w:p>
          <w:p w14:paraId="753AD728" w14:textId="0E286D40" w:rsidR="001349A5" w:rsidRPr="00B5591F" w:rsidRDefault="001349A5" w:rsidP="00E25394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Embryo </w:t>
            </w:r>
            <w:r w:rsidRPr="00B5591F">
              <w:rPr>
                <w:sz w:val="20"/>
                <w:szCs w:val="20"/>
              </w:rPr>
              <w:t>ID(s):</w:t>
            </w:r>
          </w:p>
          <w:p w14:paraId="176B93DF" w14:textId="0A77E137" w:rsidR="001349A5" w:rsidRPr="00B5591F" w:rsidRDefault="001349A5" w:rsidP="00E25394">
            <w:pPr>
              <w:spacing w:line="360" w:lineRule="auto"/>
              <w:rPr>
                <w:sz w:val="20"/>
                <w:szCs w:val="20"/>
              </w:rPr>
            </w:pPr>
            <w:r w:rsidRPr="00B5591F">
              <w:rPr>
                <w:sz w:val="20"/>
                <w:szCs w:val="20"/>
              </w:rPr>
              <w:t>Grade(s):</w:t>
            </w:r>
          </w:p>
        </w:tc>
        <w:tc>
          <w:tcPr>
            <w:tcW w:w="3685" w:type="dxa"/>
            <w:vMerge w:val="restart"/>
          </w:tcPr>
          <w:p w14:paraId="3F08367B" w14:textId="77777777" w:rsidR="001349A5" w:rsidRDefault="001349A5">
            <w:pPr>
              <w:suppressAutoHyphens w:val="0"/>
              <w:jc w:val="left"/>
              <w:rPr>
                <w:sz w:val="20"/>
                <w:szCs w:val="20"/>
              </w:rPr>
            </w:pPr>
          </w:p>
          <w:p w14:paraId="7645F752" w14:textId="77777777" w:rsidR="001349A5" w:rsidRDefault="001349A5">
            <w:pPr>
              <w:suppressAutoHyphens w:val="0"/>
              <w:jc w:val="left"/>
              <w:rPr>
                <w:sz w:val="20"/>
                <w:szCs w:val="20"/>
              </w:rPr>
            </w:pPr>
          </w:p>
          <w:p w14:paraId="4650643D" w14:textId="248EDA38" w:rsidR="001349A5" w:rsidRPr="00B5591F" w:rsidRDefault="001349A5" w:rsidP="00E25394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1349A5" w:rsidRPr="002C7D4E" w14:paraId="32C79DE7" w14:textId="0AD00A13" w:rsidTr="001349A5">
        <w:tc>
          <w:tcPr>
            <w:tcW w:w="1212" w:type="dxa"/>
          </w:tcPr>
          <w:p w14:paraId="404F3362" w14:textId="5A298A81" w:rsidR="001349A5" w:rsidRPr="002C7D4E" w:rsidRDefault="001349A5">
            <w:pPr>
              <w:rPr>
                <w:sz w:val="20"/>
                <w:szCs w:val="20"/>
              </w:rPr>
            </w:pPr>
            <w:r w:rsidRPr="002C7D4E">
              <w:rPr>
                <w:sz w:val="20"/>
                <w:szCs w:val="20"/>
              </w:rPr>
              <w:t>D6</w:t>
            </w:r>
          </w:p>
        </w:tc>
        <w:tc>
          <w:tcPr>
            <w:tcW w:w="4884" w:type="dxa"/>
          </w:tcPr>
          <w:p w14:paraId="39730D85" w14:textId="5357AEFC" w:rsidR="001349A5" w:rsidRPr="002C7D4E" w:rsidRDefault="001349A5" w:rsidP="00E25394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07BF6C42" w14:textId="77777777" w:rsidR="001349A5" w:rsidRPr="002C7D4E" w:rsidRDefault="001349A5" w:rsidP="00E25394">
            <w:pPr>
              <w:spacing w:line="36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3685" w:type="dxa"/>
            <w:vMerge/>
          </w:tcPr>
          <w:p w14:paraId="6A1F399D" w14:textId="2503FF67" w:rsidR="001349A5" w:rsidRPr="002C7D4E" w:rsidRDefault="001349A5" w:rsidP="00E25394">
            <w:pPr>
              <w:spacing w:line="360" w:lineRule="auto"/>
              <w:rPr>
                <w:sz w:val="20"/>
                <w:szCs w:val="20"/>
                <w:highlight w:val="yellow"/>
              </w:rPr>
            </w:pPr>
          </w:p>
        </w:tc>
      </w:tr>
      <w:tr w:rsidR="001349A5" w:rsidRPr="002C7D4E" w14:paraId="5261608B" w14:textId="153E97CF" w:rsidTr="001349A5">
        <w:trPr>
          <w:trHeight w:val="302"/>
        </w:trPr>
        <w:tc>
          <w:tcPr>
            <w:tcW w:w="1212" w:type="dxa"/>
          </w:tcPr>
          <w:p w14:paraId="63B1F33B" w14:textId="284B79A4" w:rsidR="001349A5" w:rsidRPr="002C7D4E" w:rsidRDefault="001349A5">
            <w:pPr>
              <w:rPr>
                <w:sz w:val="20"/>
                <w:szCs w:val="20"/>
              </w:rPr>
            </w:pPr>
            <w:r w:rsidRPr="002C7D4E">
              <w:rPr>
                <w:sz w:val="20"/>
                <w:szCs w:val="20"/>
              </w:rPr>
              <w:t>D7</w:t>
            </w:r>
          </w:p>
        </w:tc>
        <w:tc>
          <w:tcPr>
            <w:tcW w:w="4884" w:type="dxa"/>
          </w:tcPr>
          <w:p w14:paraId="3CCD0277" w14:textId="65E0EA9D" w:rsidR="001349A5" w:rsidRPr="002C7D4E" w:rsidRDefault="001349A5" w:rsidP="00E25394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22F475B4" w14:textId="77777777" w:rsidR="001349A5" w:rsidRPr="002C7D4E" w:rsidRDefault="001349A5" w:rsidP="00E25394">
            <w:pPr>
              <w:spacing w:line="36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3685" w:type="dxa"/>
            <w:vMerge/>
          </w:tcPr>
          <w:p w14:paraId="1D52A104" w14:textId="5FBDF271" w:rsidR="001349A5" w:rsidRPr="002C7D4E" w:rsidRDefault="001349A5" w:rsidP="00E25394">
            <w:pPr>
              <w:spacing w:line="360" w:lineRule="auto"/>
              <w:rPr>
                <w:sz w:val="20"/>
                <w:szCs w:val="20"/>
                <w:highlight w:val="yellow"/>
              </w:rPr>
            </w:pPr>
          </w:p>
        </w:tc>
      </w:tr>
      <w:tr w:rsidR="006B7AE4" w:rsidRPr="002C7D4E" w14:paraId="44AA5275" w14:textId="77777777" w:rsidTr="005139A4">
        <w:trPr>
          <w:trHeight w:val="302"/>
        </w:trPr>
        <w:tc>
          <w:tcPr>
            <w:tcW w:w="11341" w:type="dxa"/>
            <w:gridSpan w:val="4"/>
            <w:shd w:val="clear" w:color="auto" w:fill="245980" w:themeFill="text1"/>
          </w:tcPr>
          <w:p w14:paraId="01841F1D" w14:textId="1ECF0C9A" w:rsidR="006B7AE4" w:rsidRPr="002C7D4E" w:rsidRDefault="003D7C11" w:rsidP="00E25394">
            <w:pPr>
              <w:spacing w:line="360" w:lineRule="auto"/>
              <w:rPr>
                <w:sz w:val="20"/>
                <w:szCs w:val="20"/>
              </w:rPr>
            </w:pPr>
            <w:r w:rsidRPr="003D7C11">
              <w:rPr>
                <w:color w:val="FFFFFF" w:themeColor="background1"/>
                <w:sz w:val="20"/>
                <w:szCs w:val="20"/>
              </w:rPr>
              <w:t>Pre Thaw Checks &amp; Witnessing</w:t>
            </w:r>
          </w:p>
        </w:tc>
      </w:tr>
      <w:tr w:rsidR="00582FF7" w:rsidRPr="002C7D4E" w14:paraId="2F730369" w14:textId="77777777" w:rsidTr="001349A5">
        <w:trPr>
          <w:trHeight w:val="302"/>
        </w:trPr>
        <w:tc>
          <w:tcPr>
            <w:tcW w:w="6096" w:type="dxa"/>
            <w:gridSpan w:val="2"/>
          </w:tcPr>
          <w:p w14:paraId="7361835F" w14:textId="5462C0B6" w:rsidR="00981291" w:rsidRPr="007644BA" w:rsidRDefault="00424AC9">
            <w:pPr>
              <w:rPr>
                <w:sz w:val="16"/>
                <w:szCs w:val="16"/>
              </w:rPr>
            </w:pPr>
            <w:r w:rsidRPr="00EB53F1">
              <w:rPr>
                <w:sz w:val="20"/>
                <w:szCs w:val="20"/>
              </w:rPr>
              <w:t>Pre-Thaw</w:t>
            </w:r>
            <w:r w:rsidR="00D117D1" w:rsidRPr="00EB53F1">
              <w:rPr>
                <w:sz w:val="20"/>
                <w:szCs w:val="20"/>
              </w:rPr>
              <w:t xml:space="preserve"> </w:t>
            </w:r>
            <w:r w:rsidR="00967A44" w:rsidRPr="00EB53F1">
              <w:rPr>
                <w:sz w:val="20"/>
                <w:szCs w:val="20"/>
              </w:rPr>
              <w:t>C</w:t>
            </w:r>
            <w:r w:rsidR="00D117D1" w:rsidRPr="00EB53F1">
              <w:rPr>
                <w:sz w:val="20"/>
                <w:szCs w:val="20"/>
              </w:rPr>
              <w:t>all</w:t>
            </w:r>
            <w:r w:rsidR="00D117D1" w:rsidRPr="002C7D4E">
              <w:rPr>
                <w:sz w:val="20"/>
                <w:szCs w:val="20"/>
              </w:rPr>
              <w:t xml:space="preserve"> </w:t>
            </w:r>
            <w:r w:rsidR="00967A44" w:rsidRPr="002C7D4E">
              <w:rPr>
                <w:sz w:val="20"/>
                <w:szCs w:val="20"/>
              </w:rPr>
              <w:t>C</w:t>
            </w:r>
            <w:r w:rsidR="00D117D1" w:rsidRPr="002C7D4E">
              <w:rPr>
                <w:sz w:val="20"/>
                <w:szCs w:val="20"/>
              </w:rPr>
              <w:t>ompleted</w:t>
            </w:r>
            <w:r w:rsidR="00660519" w:rsidRPr="002C7D4E">
              <w:rPr>
                <w:sz w:val="20"/>
                <w:szCs w:val="20"/>
              </w:rPr>
              <w:t>?</w:t>
            </w:r>
            <w:r w:rsidR="00D117D1" w:rsidRPr="002C7D4E">
              <w:rPr>
                <w:sz w:val="20"/>
                <w:szCs w:val="20"/>
              </w:rPr>
              <w:t xml:space="preserve"> (see PN)</w:t>
            </w:r>
            <w:r w:rsidR="0031544A">
              <w:rPr>
                <w:sz w:val="20"/>
                <w:szCs w:val="20"/>
              </w:rPr>
              <w:t xml:space="preserve"> </w:t>
            </w:r>
            <w:r w:rsidR="0031544A" w:rsidRPr="0031544A">
              <w:rPr>
                <w:sz w:val="16"/>
                <w:szCs w:val="16"/>
              </w:rPr>
              <w:t>24-48hr prior</w:t>
            </w:r>
          </w:p>
        </w:tc>
        <w:tc>
          <w:tcPr>
            <w:tcW w:w="5245" w:type="dxa"/>
            <w:gridSpan w:val="2"/>
          </w:tcPr>
          <w:p w14:paraId="23D14C90" w14:textId="76E77624" w:rsidR="003820F2" w:rsidRPr="002C7D4E" w:rsidRDefault="002C7D4E" w:rsidP="0024293A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</w:t>
            </w:r>
            <w:r w:rsidR="00D117D1" w:rsidRPr="00E664DC">
              <w:rPr>
                <w:sz w:val="20"/>
                <w:szCs w:val="20"/>
              </w:rPr>
              <w:t xml:space="preserve">:                               </w:t>
            </w:r>
            <w:r w:rsidR="007935DD" w:rsidRPr="00E664DC">
              <w:rPr>
                <w:sz w:val="20"/>
                <w:szCs w:val="20"/>
              </w:rPr>
              <w:t xml:space="preserve">        </w:t>
            </w:r>
            <w:r w:rsidR="008F5CDD">
              <w:rPr>
                <w:sz w:val="20"/>
                <w:szCs w:val="20"/>
              </w:rPr>
              <w:t xml:space="preserve">          </w:t>
            </w:r>
          </w:p>
        </w:tc>
      </w:tr>
      <w:tr w:rsidR="00BF5A0F" w:rsidRPr="002C7D4E" w14:paraId="7B370E40" w14:textId="77777777" w:rsidTr="001349A5">
        <w:trPr>
          <w:trHeight w:val="302"/>
        </w:trPr>
        <w:tc>
          <w:tcPr>
            <w:tcW w:w="6096" w:type="dxa"/>
            <w:gridSpan w:val="2"/>
          </w:tcPr>
          <w:p w14:paraId="4117979B" w14:textId="40F251D6" w:rsidR="0053264C" w:rsidRDefault="003D7C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Day of</w:t>
            </w:r>
            <w:r w:rsidR="003820F2" w:rsidRPr="00B52286">
              <w:rPr>
                <w:sz w:val="20"/>
                <w:szCs w:val="20"/>
              </w:rPr>
              <w:t xml:space="preserve"> </w:t>
            </w:r>
            <w:r w:rsidR="00967A44" w:rsidRPr="00B52286">
              <w:rPr>
                <w:sz w:val="20"/>
                <w:szCs w:val="20"/>
              </w:rPr>
              <w:t>T</w:t>
            </w:r>
            <w:r w:rsidR="003820F2" w:rsidRPr="00B52286">
              <w:rPr>
                <w:sz w:val="20"/>
                <w:szCs w:val="20"/>
              </w:rPr>
              <w:t xml:space="preserve">haw </w:t>
            </w:r>
            <w:r w:rsidR="00967A44" w:rsidRPr="00B52286">
              <w:rPr>
                <w:sz w:val="20"/>
                <w:szCs w:val="20"/>
              </w:rPr>
              <w:t>C</w:t>
            </w:r>
            <w:r w:rsidR="003820F2" w:rsidRPr="00B52286">
              <w:rPr>
                <w:sz w:val="20"/>
                <w:szCs w:val="20"/>
              </w:rPr>
              <w:t>hecks Complete</w:t>
            </w:r>
            <w:r w:rsidR="0046354B" w:rsidRPr="00B52286">
              <w:rPr>
                <w:sz w:val="20"/>
                <w:szCs w:val="20"/>
              </w:rPr>
              <w:t>d?</w:t>
            </w:r>
            <w:r w:rsidR="00660519" w:rsidRPr="002C7D4E">
              <w:rPr>
                <w:sz w:val="20"/>
                <w:szCs w:val="20"/>
              </w:rPr>
              <w:t xml:space="preserve"> (see PN)</w:t>
            </w:r>
            <w:r w:rsidR="00E664DC">
              <w:rPr>
                <w:sz w:val="20"/>
                <w:szCs w:val="20"/>
              </w:rPr>
              <w:t xml:space="preserve"> </w:t>
            </w:r>
          </w:p>
          <w:p w14:paraId="4C1D21D0" w14:textId="569F5026" w:rsidR="00E664DC" w:rsidRPr="00B52286" w:rsidRDefault="00DB0049" w:rsidP="00B52286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P</w:t>
            </w:r>
            <w:r w:rsidR="00B52286" w:rsidRPr="00B52286">
              <w:rPr>
                <w:rFonts w:cstheme="minorHAnsi"/>
                <w:sz w:val="16"/>
                <w:szCs w:val="16"/>
              </w:rPr>
              <w:t xml:space="preserve">re thaw call completed, no progress/portal messages </w:t>
            </w:r>
            <w:r w:rsidR="001349A5">
              <w:rPr>
                <w:rFonts w:cstheme="minorHAnsi"/>
                <w:sz w:val="16"/>
                <w:szCs w:val="16"/>
              </w:rPr>
              <w:t xml:space="preserve">with </w:t>
            </w:r>
            <w:r w:rsidR="00B52286" w:rsidRPr="00B52286">
              <w:rPr>
                <w:rFonts w:cstheme="minorHAnsi"/>
                <w:sz w:val="16"/>
                <w:szCs w:val="16"/>
              </w:rPr>
              <w:t>cancellation</w:t>
            </w:r>
            <w:r w:rsidR="00B52286">
              <w:rPr>
                <w:rFonts w:cstheme="minorHAnsi"/>
                <w:sz w:val="16"/>
                <w:szCs w:val="16"/>
              </w:rPr>
              <w:t xml:space="preserve">, </w:t>
            </w:r>
            <w:r w:rsidR="00B52286" w:rsidRPr="00B52286">
              <w:rPr>
                <w:rFonts w:cstheme="minorHAnsi"/>
                <w:sz w:val="16"/>
                <w:szCs w:val="16"/>
              </w:rPr>
              <w:t>patients consent form for n</w:t>
            </w:r>
            <w:r w:rsidR="00F72BD7">
              <w:rPr>
                <w:rFonts w:cstheme="minorHAnsi"/>
                <w:sz w:val="16"/>
                <w:szCs w:val="16"/>
              </w:rPr>
              <w:t>umber</w:t>
            </w:r>
            <w:r w:rsidR="00B52286" w:rsidRPr="00B52286">
              <w:rPr>
                <w:rFonts w:cstheme="minorHAnsi"/>
                <w:sz w:val="16"/>
                <w:szCs w:val="16"/>
              </w:rPr>
              <w:t xml:space="preserve"> to </w:t>
            </w:r>
            <w:r w:rsidR="00B52286" w:rsidRPr="00EB53F1">
              <w:rPr>
                <w:rFonts w:cstheme="minorHAnsi"/>
                <w:sz w:val="16"/>
                <w:szCs w:val="16"/>
              </w:rPr>
              <w:t>thaw</w:t>
            </w:r>
            <w:r w:rsidR="00424AC9" w:rsidRPr="00EB53F1">
              <w:rPr>
                <w:rFonts w:cstheme="minorHAnsi"/>
                <w:sz w:val="16"/>
                <w:szCs w:val="16"/>
              </w:rPr>
              <w:t xml:space="preserve"> c</w:t>
            </w:r>
            <w:r w:rsidR="00EB53F1" w:rsidRPr="00EB53F1">
              <w:rPr>
                <w:rFonts w:cstheme="minorHAnsi"/>
                <w:sz w:val="16"/>
                <w:szCs w:val="16"/>
              </w:rPr>
              <w:t>hecked</w:t>
            </w:r>
            <w:r w:rsidR="00C10840" w:rsidRPr="00EB53F1">
              <w:rPr>
                <w:rFonts w:cstheme="minorHAnsi"/>
                <w:sz w:val="16"/>
                <w:szCs w:val="16"/>
              </w:rPr>
              <w:t xml:space="preserve">, correct </w:t>
            </w:r>
            <w:r w:rsidR="00424AC9" w:rsidRPr="00EB53F1">
              <w:rPr>
                <w:rFonts w:cstheme="minorHAnsi"/>
                <w:sz w:val="16"/>
                <w:szCs w:val="16"/>
              </w:rPr>
              <w:t>embryo selected</w:t>
            </w:r>
            <w:r w:rsidR="002D51B2">
              <w:rPr>
                <w:rFonts w:cstheme="minorHAnsi"/>
                <w:sz w:val="16"/>
                <w:szCs w:val="16"/>
              </w:rPr>
              <w:t>,</w:t>
            </w:r>
            <w:r w:rsidR="00424AC9" w:rsidRPr="00EB53F1">
              <w:rPr>
                <w:rFonts w:cstheme="minorHAnsi"/>
                <w:sz w:val="16"/>
                <w:szCs w:val="16"/>
              </w:rPr>
              <w:t xml:space="preserve"> from </w:t>
            </w:r>
            <w:r w:rsidR="001349A5">
              <w:rPr>
                <w:rFonts w:cstheme="minorHAnsi"/>
                <w:sz w:val="16"/>
                <w:szCs w:val="16"/>
              </w:rPr>
              <w:t>correct batch</w:t>
            </w:r>
            <w:r w:rsidR="00B52286" w:rsidRPr="00EB53F1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5245" w:type="dxa"/>
            <w:gridSpan w:val="2"/>
          </w:tcPr>
          <w:p w14:paraId="036156AC" w14:textId="77777777" w:rsidR="00DB0942" w:rsidRDefault="0046354B" w:rsidP="00E25394">
            <w:pPr>
              <w:spacing w:line="360" w:lineRule="auto"/>
              <w:rPr>
                <w:sz w:val="20"/>
                <w:szCs w:val="20"/>
              </w:rPr>
            </w:pPr>
            <w:r w:rsidRPr="00DB0942">
              <w:rPr>
                <w:sz w:val="20"/>
                <w:szCs w:val="20"/>
              </w:rPr>
              <w:t xml:space="preserve">Emb:    </w:t>
            </w:r>
            <w:r w:rsidRPr="002C7D4E">
              <w:rPr>
                <w:sz w:val="20"/>
                <w:szCs w:val="20"/>
              </w:rPr>
              <w:t xml:space="preserve">   </w:t>
            </w:r>
          </w:p>
          <w:p w14:paraId="6DDABAA4" w14:textId="521E4C7E" w:rsidR="00BF5A0F" w:rsidRPr="002C7D4E" w:rsidRDefault="00DB0942" w:rsidP="00DB094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9248" behindDoc="0" locked="0" layoutInCell="1" allowOverlap="1" wp14:anchorId="7A9ED339" wp14:editId="705EFFF7">
                      <wp:simplePos x="0" y="0"/>
                      <wp:positionH relativeFrom="column">
                        <wp:posOffset>1036320</wp:posOffset>
                      </wp:positionH>
                      <wp:positionV relativeFrom="paragraph">
                        <wp:posOffset>15240</wp:posOffset>
                      </wp:positionV>
                      <wp:extent cx="190500" cy="133350"/>
                      <wp:effectExtent l="0" t="0" r="19050" b="19050"/>
                      <wp:wrapNone/>
                      <wp:docPr id="149804318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333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D1A3B6B" id="Rectangle 1" o:spid="_x0000_s1026" style="position:absolute;margin-left:81.6pt;margin-top:1.2pt;width:15pt;height:10.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" filled="f" strokecolor="#190a11 [484]" strokeweight="1pt"/>
                  </w:pict>
                </mc:Fallback>
              </mc:AlternateContent>
            </w:r>
            <w:r>
              <w:rPr>
                <w:sz w:val="20"/>
                <w:szCs w:val="20"/>
              </w:rPr>
              <w:t>G2</w:t>
            </w:r>
            <w:r w:rsidRPr="00DB0942">
              <w:rPr>
                <w:sz w:val="20"/>
                <w:szCs w:val="20"/>
                <w:vertAlign w:val="superscript"/>
              </w:rPr>
              <w:t>+</w:t>
            </w:r>
            <w:r>
              <w:rPr>
                <w:sz w:val="20"/>
                <w:szCs w:val="20"/>
              </w:rPr>
              <w:t xml:space="preserve"> </w:t>
            </w:r>
            <w:r w:rsidR="006A1E82"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 xml:space="preserve">ish </w:t>
            </w:r>
            <w:r w:rsidR="006A1E82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vailable  </w:t>
            </w:r>
            <w:r w:rsidR="0046354B" w:rsidRPr="002C7D4E">
              <w:rPr>
                <w:sz w:val="20"/>
                <w:szCs w:val="20"/>
              </w:rPr>
              <w:t xml:space="preserve">                     </w:t>
            </w:r>
          </w:p>
        </w:tc>
      </w:tr>
      <w:tr w:rsidR="00F95CD1" w:rsidRPr="002C7D4E" w14:paraId="59F3EF24" w14:textId="77777777" w:rsidTr="001349A5">
        <w:trPr>
          <w:trHeight w:val="302"/>
        </w:trPr>
        <w:tc>
          <w:tcPr>
            <w:tcW w:w="6096" w:type="dxa"/>
            <w:gridSpan w:val="2"/>
          </w:tcPr>
          <w:p w14:paraId="0C0B5818" w14:textId="55E26524" w:rsidR="00F95CD1" w:rsidRPr="002C7D4E" w:rsidRDefault="00F95CD1">
            <w:pPr>
              <w:rPr>
                <w:sz w:val="20"/>
                <w:szCs w:val="20"/>
              </w:rPr>
            </w:pPr>
            <w:r w:rsidRPr="002C7D4E">
              <w:rPr>
                <w:sz w:val="20"/>
                <w:szCs w:val="20"/>
              </w:rPr>
              <w:t xml:space="preserve">Witness </w:t>
            </w:r>
            <w:r w:rsidR="00A940FB">
              <w:rPr>
                <w:sz w:val="20"/>
                <w:szCs w:val="20"/>
              </w:rPr>
              <w:t xml:space="preserve">Correct </w:t>
            </w:r>
            <w:r w:rsidR="00F8498D" w:rsidRPr="002C7D4E">
              <w:rPr>
                <w:sz w:val="20"/>
                <w:szCs w:val="20"/>
              </w:rPr>
              <w:t>Embryo</w:t>
            </w:r>
            <w:r w:rsidR="00A940FB">
              <w:rPr>
                <w:sz w:val="20"/>
                <w:szCs w:val="20"/>
              </w:rPr>
              <w:t>(</w:t>
            </w:r>
            <w:r w:rsidR="00F8498D" w:rsidRPr="002C7D4E">
              <w:rPr>
                <w:sz w:val="20"/>
                <w:szCs w:val="20"/>
              </w:rPr>
              <w:t>s</w:t>
            </w:r>
            <w:r w:rsidR="00A940FB">
              <w:rPr>
                <w:sz w:val="20"/>
                <w:szCs w:val="20"/>
              </w:rPr>
              <w:t>)</w:t>
            </w:r>
            <w:r w:rsidR="00F8498D" w:rsidRPr="002C7D4E">
              <w:rPr>
                <w:sz w:val="20"/>
                <w:szCs w:val="20"/>
              </w:rPr>
              <w:t xml:space="preserve"> Removed</w:t>
            </w:r>
            <w:r w:rsidR="00043E28" w:rsidRPr="002C7D4E">
              <w:rPr>
                <w:sz w:val="20"/>
                <w:szCs w:val="20"/>
              </w:rPr>
              <w:t xml:space="preserve"> from storage </w:t>
            </w:r>
            <w:r w:rsidR="00043E28" w:rsidRPr="00F40CC9">
              <w:rPr>
                <w:sz w:val="18"/>
                <w:szCs w:val="18"/>
              </w:rPr>
              <w:t xml:space="preserve">(Straw, </w:t>
            </w:r>
            <w:r w:rsidR="00A141CB" w:rsidRPr="00F40CC9">
              <w:rPr>
                <w:sz w:val="18"/>
                <w:szCs w:val="18"/>
              </w:rPr>
              <w:t>W</w:t>
            </w:r>
            <w:r w:rsidR="00B6527F" w:rsidRPr="00F40CC9">
              <w:rPr>
                <w:sz w:val="18"/>
                <w:szCs w:val="18"/>
              </w:rPr>
              <w:t xml:space="preserve">arming </w:t>
            </w:r>
            <w:r w:rsidR="00143938" w:rsidRPr="00F40CC9">
              <w:rPr>
                <w:sz w:val="18"/>
                <w:szCs w:val="18"/>
              </w:rPr>
              <w:t xml:space="preserve">dish, </w:t>
            </w:r>
            <w:r w:rsidR="00043E28" w:rsidRPr="00F40CC9">
              <w:rPr>
                <w:sz w:val="18"/>
                <w:szCs w:val="18"/>
              </w:rPr>
              <w:t>Lab notes</w:t>
            </w:r>
            <w:r w:rsidR="00F508DE" w:rsidRPr="00F40CC9">
              <w:rPr>
                <w:sz w:val="18"/>
                <w:szCs w:val="18"/>
              </w:rPr>
              <w:t>, RI</w:t>
            </w:r>
            <w:r w:rsidR="00143938" w:rsidRPr="00F40CC9">
              <w:rPr>
                <w:sz w:val="18"/>
                <w:szCs w:val="18"/>
              </w:rPr>
              <w:t>)</w:t>
            </w:r>
          </w:p>
        </w:tc>
        <w:tc>
          <w:tcPr>
            <w:tcW w:w="5245" w:type="dxa"/>
            <w:gridSpan w:val="2"/>
            <w:shd w:val="clear" w:color="auto" w:fill="DBECF8" w:themeFill="text2" w:themeFillTint="1A"/>
          </w:tcPr>
          <w:p w14:paraId="2A3F502F" w14:textId="6EBD86EC" w:rsidR="00F95CD1" w:rsidRPr="008A0DBB" w:rsidRDefault="00866D15" w:rsidP="00E25394">
            <w:pPr>
              <w:spacing w:line="360" w:lineRule="auto"/>
              <w:rPr>
                <w:color w:val="FF0000"/>
                <w:sz w:val="20"/>
                <w:szCs w:val="20"/>
              </w:rPr>
            </w:pPr>
            <w:r w:rsidRPr="002C7D4E">
              <w:rPr>
                <w:sz w:val="20"/>
                <w:szCs w:val="20"/>
              </w:rPr>
              <w:t>Operator:                                              Witness:</w:t>
            </w:r>
            <w:r w:rsidR="008A0DBB">
              <w:rPr>
                <w:sz w:val="20"/>
                <w:szCs w:val="20"/>
              </w:rPr>
              <w:t xml:space="preserve"> </w:t>
            </w:r>
          </w:p>
        </w:tc>
      </w:tr>
      <w:tr w:rsidR="00425D60" w:rsidRPr="002C7D4E" w14:paraId="276A82C5" w14:textId="77777777" w:rsidTr="001349A5">
        <w:trPr>
          <w:trHeight w:val="302"/>
        </w:trPr>
        <w:tc>
          <w:tcPr>
            <w:tcW w:w="6096" w:type="dxa"/>
            <w:gridSpan w:val="2"/>
          </w:tcPr>
          <w:p w14:paraId="4C272AD4" w14:textId="1CECB9C2" w:rsidR="00425D60" w:rsidRPr="002C7D4E" w:rsidRDefault="00425D60">
            <w:pPr>
              <w:rPr>
                <w:sz w:val="20"/>
                <w:szCs w:val="20"/>
              </w:rPr>
            </w:pPr>
            <w:r w:rsidRPr="002C7D4E">
              <w:rPr>
                <w:sz w:val="20"/>
                <w:szCs w:val="20"/>
              </w:rPr>
              <w:t xml:space="preserve">Witness Thawed Embryos into culture dish </w:t>
            </w:r>
            <w:r w:rsidRPr="00F40CC9">
              <w:rPr>
                <w:sz w:val="18"/>
                <w:szCs w:val="18"/>
              </w:rPr>
              <w:t>(</w:t>
            </w:r>
            <w:r w:rsidR="00B6527F" w:rsidRPr="00F40CC9">
              <w:rPr>
                <w:sz w:val="18"/>
                <w:szCs w:val="18"/>
              </w:rPr>
              <w:t>Culture dish</w:t>
            </w:r>
            <w:r w:rsidR="00C178D4" w:rsidRPr="00F40CC9">
              <w:rPr>
                <w:sz w:val="18"/>
                <w:szCs w:val="18"/>
              </w:rPr>
              <w:t xml:space="preserve">, </w:t>
            </w:r>
            <w:r w:rsidR="00A1242E" w:rsidRPr="00F40CC9">
              <w:rPr>
                <w:sz w:val="18"/>
                <w:szCs w:val="18"/>
              </w:rPr>
              <w:t>N</w:t>
            </w:r>
            <w:r w:rsidR="00C178D4" w:rsidRPr="00F40CC9">
              <w:rPr>
                <w:sz w:val="18"/>
                <w:szCs w:val="18"/>
              </w:rPr>
              <w:t>otes</w:t>
            </w:r>
            <w:r w:rsidR="00F508DE" w:rsidRPr="00F40CC9">
              <w:rPr>
                <w:sz w:val="18"/>
                <w:szCs w:val="18"/>
              </w:rPr>
              <w:t>,</w:t>
            </w:r>
            <w:r w:rsidR="00C178D4" w:rsidRPr="00F40CC9">
              <w:rPr>
                <w:sz w:val="18"/>
                <w:szCs w:val="18"/>
              </w:rPr>
              <w:t xml:space="preserve"> RI)</w:t>
            </w:r>
          </w:p>
        </w:tc>
        <w:tc>
          <w:tcPr>
            <w:tcW w:w="5245" w:type="dxa"/>
            <w:gridSpan w:val="2"/>
          </w:tcPr>
          <w:p w14:paraId="15A2F3AA" w14:textId="5BFD90B6" w:rsidR="008A0DBB" w:rsidRPr="002C7D4E" w:rsidRDefault="001D5DB8" w:rsidP="00E25394">
            <w:pPr>
              <w:spacing w:line="360" w:lineRule="auto"/>
              <w:rPr>
                <w:sz w:val="20"/>
                <w:szCs w:val="20"/>
              </w:rPr>
            </w:pPr>
            <w:r w:rsidRPr="002C7D4E">
              <w:rPr>
                <w:sz w:val="20"/>
                <w:szCs w:val="20"/>
              </w:rPr>
              <w:t>Operator:                                             Witness:</w:t>
            </w:r>
          </w:p>
        </w:tc>
      </w:tr>
      <w:tr w:rsidR="00CE023C" w:rsidRPr="002C7D4E" w14:paraId="15A78F76" w14:textId="77777777" w:rsidTr="001349A5">
        <w:trPr>
          <w:trHeight w:val="302"/>
        </w:trPr>
        <w:tc>
          <w:tcPr>
            <w:tcW w:w="6096" w:type="dxa"/>
            <w:gridSpan w:val="2"/>
          </w:tcPr>
          <w:p w14:paraId="3DF760EE" w14:textId="5F679BF5" w:rsidR="005E3B4E" w:rsidRPr="002C7D4E" w:rsidRDefault="005E3B4E" w:rsidP="00A940FB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Discard warming dish</w:t>
            </w:r>
            <w:r w:rsidR="00F660BF">
              <w:rPr>
                <w:sz w:val="20"/>
                <w:szCs w:val="20"/>
              </w:rPr>
              <w:t xml:space="preserve"> </w:t>
            </w:r>
            <w:r w:rsidRPr="00F40CC9">
              <w:rPr>
                <w:sz w:val="18"/>
                <w:szCs w:val="18"/>
              </w:rPr>
              <w:t xml:space="preserve">(Check </w:t>
            </w:r>
            <w:r w:rsidR="00A940FB" w:rsidRPr="00F40CC9">
              <w:rPr>
                <w:sz w:val="18"/>
                <w:szCs w:val="18"/>
              </w:rPr>
              <w:t xml:space="preserve">no viable embryos </w:t>
            </w:r>
            <w:r w:rsidR="00F660BF" w:rsidRPr="00F40CC9">
              <w:rPr>
                <w:sz w:val="18"/>
                <w:szCs w:val="18"/>
              </w:rPr>
              <w:t>/Lab notes</w:t>
            </w:r>
            <w:r w:rsidRPr="00F40CC9">
              <w:rPr>
                <w:sz w:val="18"/>
                <w:szCs w:val="18"/>
              </w:rPr>
              <w:t>/RI)</w:t>
            </w:r>
          </w:p>
        </w:tc>
        <w:tc>
          <w:tcPr>
            <w:tcW w:w="5245" w:type="dxa"/>
            <w:gridSpan w:val="2"/>
            <w:shd w:val="clear" w:color="auto" w:fill="auto"/>
          </w:tcPr>
          <w:p w14:paraId="564E51DE" w14:textId="140E343C" w:rsidR="00CE023C" w:rsidRPr="002C7D4E" w:rsidRDefault="005E3B4E" w:rsidP="00E25394">
            <w:pPr>
              <w:spacing w:line="360" w:lineRule="auto"/>
              <w:rPr>
                <w:sz w:val="20"/>
                <w:szCs w:val="20"/>
              </w:rPr>
            </w:pPr>
            <w:r w:rsidRPr="002C7D4E">
              <w:rPr>
                <w:sz w:val="20"/>
                <w:szCs w:val="20"/>
              </w:rPr>
              <w:t>Operator:                                             Witness:</w:t>
            </w:r>
            <w:r>
              <w:rPr>
                <w:sz w:val="20"/>
                <w:szCs w:val="20"/>
              </w:rPr>
              <w:t xml:space="preserve"> RI</w:t>
            </w:r>
          </w:p>
        </w:tc>
      </w:tr>
      <w:tr w:rsidR="00F95CD1" w:rsidRPr="002C7D4E" w14:paraId="0631B490" w14:textId="77777777" w:rsidTr="001349A5">
        <w:trPr>
          <w:trHeight w:val="302"/>
        </w:trPr>
        <w:tc>
          <w:tcPr>
            <w:tcW w:w="6096" w:type="dxa"/>
            <w:gridSpan w:val="2"/>
          </w:tcPr>
          <w:p w14:paraId="7E2A30A2" w14:textId="0EDF7FCB" w:rsidR="00F95CD1" w:rsidRPr="002C7D4E" w:rsidRDefault="00143938">
            <w:pPr>
              <w:rPr>
                <w:sz w:val="20"/>
                <w:szCs w:val="20"/>
              </w:rPr>
            </w:pPr>
            <w:r w:rsidRPr="002C7D4E">
              <w:rPr>
                <w:sz w:val="20"/>
                <w:szCs w:val="20"/>
              </w:rPr>
              <w:t xml:space="preserve">Witness Embryos Replaced in storage </w:t>
            </w:r>
            <w:r w:rsidRPr="00F40CC9">
              <w:rPr>
                <w:sz w:val="18"/>
                <w:szCs w:val="18"/>
              </w:rPr>
              <w:t xml:space="preserve">(Straw, Visi, </w:t>
            </w:r>
            <w:r w:rsidR="00A1242E" w:rsidRPr="00F40CC9">
              <w:rPr>
                <w:sz w:val="18"/>
                <w:szCs w:val="18"/>
              </w:rPr>
              <w:t>N</w:t>
            </w:r>
            <w:r w:rsidRPr="00F40CC9">
              <w:rPr>
                <w:sz w:val="18"/>
                <w:szCs w:val="18"/>
              </w:rPr>
              <w:t>otes, Location)</w:t>
            </w:r>
          </w:p>
        </w:tc>
        <w:tc>
          <w:tcPr>
            <w:tcW w:w="5245" w:type="dxa"/>
            <w:gridSpan w:val="2"/>
            <w:shd w:val="clear" w:color="auto" w:fill="DBECF8" w:themeFill="text2" w:themeFillTint="1A"/>
          </w:tcPr>
          <w:p w14:paraId="3398C105" w14:textId="6F0AA777" w:rsidR="00F95CD1" w:rsidRPr="002C7D4E" w:rsidRDefault="00866D15" w:rsidP="00E25394">
            <w:pPr>
              <w:spacing w:line="360" w:lineRule="auto"/>
              <w:rPr>
                <w:sz w:val="20"/>
                <w:szCs w:val="20"/>
              </w:rPr>
            </w:pPr>
            <w:r w:rsidRPr="002C7D4E">
              <w:rPr>
                <w:sz w:val="20"/>
                <w:szCs w:val="20"/>
              </w:rPr>
              <w:t xml:space="preserve">Operator:                                             </w:t>
            </w:r>
            <w:r w:rsidR="008F5CDD">
              <w:rPr>
                <w:sz w:val="20"/>
                <w:szCs w:val="20"/>
              </w:rPr>
              <w:t xml:space="preserve">        </w:t>
            </w:r>
            <w:r w:rsidRPr="002C7D4E">
              <w:rPr>
                <w:sz w:val="20"/>
                <w:szCs w:val="20"/>
              </w:rPr>
              <w:t>Witness:</w:t>
            </w:r>
            <w:r w:rsidR="00B6527F">
              <w:rPr>
                <w:sz w:val="20"/>
                <w:szCs w:val="20"/>
              </w:rPr>
              <w:t xml:space="preserve">                              N/A</w:t>
            </w:r>
          </w:p>
        </w:tc>
      </w:tr>
      <w:tr w:rsidR="00080AF9" w:rsidRPr="002C7D4E" w14:paraId="0A02C0F9" w14:textId="77777777" w:rsidTr="009368DA">
        <w:trPr>
          <w:trHeight w:val="302"/>
        </w:trPr>
        <w:tc>
          <w:tcPr>
            <w:tcW w:w="11341" w:type="dxa"/>
            <w:gridSpan w:val="4"/>
          </w:tcPr>
          <w:p w14:paraId="29179D85" w14:textId="0DD8595F" w:rsidR="00080AF9" w:rsidRPr="002C7D4E" w:rsidRDefault="00080AF9" w:rsidP="00B47F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Comments</w:t>
            </w:r>
            <w:r w:rsidR="007D0E4A">
              <w:rPr>
                <w:sz w:val="20"/>
                <w:szCs w:val="20"/>
              </w:rPr>
              <w:t>:</w:t>
            </w:r>
          </w:p>
        </w:tc>
      </w:tr>
    </w:tbl>
    <w:p w14:paraId="1590B441" w14:textId="41C18D3E" w:rsidR="00C7282F" w:rsidRDefault="00C7282F">
      <w:pPr>
        <w:spacing w:after="0" w:line="240" w:lineRule="auto"/>
      </w:pPr>
    </w:p>
    <w:tbl>
      <w:tblPr>
        <w:tblStyle w:val="TableGrid"/>
        <w:tblW w:w="11341" w:type="dxa"/>
        <w:tblInd w:w="-431" w:type="dxa"/>
        <w:tblLook w:val="04A0" w:firstRow="1" w:lastRow="0" w:firstColumn="1" w:lastColumn="0" w:noHBand="0" w:noVBand="1"/>
      </w:tblPr>
      <w:tblGrid>
        <w:gridCol w:w="993"/>
        <w:gridCol w:w="1276"/>
        <w:gridCol w:w="1276"/>
        <w:gridCol w:w="1559"/>
        <w:gridCol w:w="1134"/>
        <w:gridCol w:w="1911"/>
        <w:gridCol w:w="1911"/>
        <w:gridCol w:w="1281"/>
      </w:tblGrid>
      <w:tr w:rsidR="001D5DB8" w14:paraId="614F8391" w14:textId="77777777" w:rsidTr="00DB0049">
        <w:trPr>
          <w:trHeight w:val="774"/>
        </w:trPr>
        <w:tc>
          <w:tcPr>
            <w:tcW w:w="2269" w:type="dxa"/>
            <w:gridSpan w:val="2"/>
            <w:shd w:val="clear" w:color="auto" w:fill="245980" w:themeFill="text1"/>
          </w:tcPr>
          <w:p w14:paraId="76B7FC9A" w14:textId="6527762A" w:rsidR="001D5DB8" w:rsidRPr="001349A5" w:rsidRDefault="00B6527F">
            <w:pPr>
              <w:rPr>
                <w:sz w:val="20"/>
                <w:szCs w:val="20"/>
              </w:rPr>
            </w:pPr>
            <w:r w:rsidRPr="001349A5">
              <w:rPr>
                <w:color w:val="FFFFFF" w:themeColor="background1"/>
                <w:sz w:val="20"/>
                <w:szCs w:val="20"/>
              </w:rPr>
              <w:t>Thaw</w:t>
            </w:r>
            <w:r w:rsidR="001D5DB8" w:rsidRPr="001349A5">
              <w:rPr>
                <w:color w:val="FFFFFF" w:themeColor="background1"/>
                <w:sz w:val="20"/>
                <w:szCs w:val="20"/>
              </w:rPr>
              <w:t xml:space="preserve"> Details</w:t>
            </w:r>
          </w:p>
        </w:tc>
        <w:tc>
          <w:tcPr>
            <w:tcW w:w="9072" w:type="dxa"/>
            <w:gridSpan w:val="6"/>
          </w:tcPr>
          <w:p w14:paraId="55CC7E2A" w14:textId="1CD89EFA" w:rsidR="001D5DB8" w:rsidRPr="001349A5" w:rsidRDefault="001D5DB8" w:rsidP="00AF4E91">
            <w:pPr>
              <w:spacing w:line="360" w:lineRule="auto"/>
              <w:rPr>
                <w:sz w:val="20"/>
                <w:szCs w:val="20"/>
              </w:rPr>
            </w:pPr>
            <w:r w:rsidRPr="001349A5">
              <w:rPr>
                <w:sz w:val="20"/>
                <w:szCs w:val="20"/>
              </w:rPr>
              <w:t>Date</w:t>
            </w:r>
            <w:r w:rsidR="00B6527F" w:rsidRPr="001349A5">
              <w:rPr>
                <w:sz w:val="20"/>
                <w:szCs w:val="20"/>
              </w:rPr>
              <w:t xml:space="preserve"> of Thaw</w:t>
            </w:r>
            <w:r w:rsidRPr="001349A5">
              <w:rPr>
                <w:sz w:val="20"/>
                <w:szCs w:val="20"/>
              </w:rPr>
              <w:t xml:space="preserve">:                               </w:t>
            </w:r>
            <w:r w:rsidR="00B546BD" w:rsidRPr="001349A5">
              <w:rPr>
                <w:sz w:val="20"/>
                <w:szCs w:val="20"/>
              </w:rPr>
              <w:t xml:space="preserve">       </w:t>
            </w:r>
            <w:r w:rsidR="00B6527F" w:rsidRPr="001349A5">
              <w:rPr>
                <w:sz w:val="20"/>
                <w:szCs w:val="20"/>
              </w:rPr>
              <w:t xml:space="preserve"> </w:t>
            </w:r>
            <w:r w:rsidRPr="001349A5">
              <w:rPr>
                <w:sz w:val="20"/>
                <w:szCs w:val="20"/>
              </w:rPr>
              <w:t xml:space="preserve">Time:                                  </w:t>
            </w:r>
            <w:r w:rsidR="00B546BD" w:rsidRPr="001349A5">
              <w:rPr>
                <w:sz w:val="20"/>
                <w:szCs w:val="20"/>
              </w:rPr>
              <w:t xml:space="preserve">       </w:t>
            </w:r>
            <w:r w:rsidRPr="001349A5">
              <w:rPr>
                <w:sz w:val="20"/>
                <w:szCs w:val="20"/>
              </w:rPr>
              <w:t>Operator:</w:t>
            </w:r>
          </w:p>
          <w:p w14:paraId="582367BC" w14:textId="09CA11B2" w:rsidR="001D5DB8" w:rsidRPr="001349A5" w:rsidRDefault="00B6527F" w:rsidP="00AF4E91">
            <w:pPr>
              <w:spacing w:line="360" w:lineRule="auto"/>
              <w:rPr>
                <w:sz w:val="20"/>
                <w:szCs w:val="20"/>
              </w:rPr>
            </w:pPr>
            <w:r w:rsidRPr="001349A5">
              <w:rPr>
                <w:sz w:val="20"/>
                <w:szCs w:val="20"/>
              </w:rPr>
              <w:t>Warming</w:t>
            </w:r>
            <w:r w:rsidR="00B546BD" w:rsidRPr="001349A5">
              <w:rPr>
                <w:sz w:val="20"/>
                <w:szCs w:val="20"/>
              </w:rPr>
              <w:t xml:space="preserve"> </w:t>
            </w:r>
            <w:r w:rsidR="00693536">
              <w:rPr>
                <w:sz w:val="20"/>
                <w:szCs w:val="20"/>
              </w:rPr>
              <w:t>S</w:t>
            </w:r>
            <w:r w:rsidR="00B546BD" w:rsidRPr="001349A5">
              <w:rPr>
                <w:sz w:val="20"/>
                <w:szCs w:val="20"/>
              </w:rPr>
              <w:t>olution:</w:t>
            </w:r>
            <w:r w:rsidR="005B1712" w:rsidRPr="001349A5">
              <w:rPr>
                <w:sz w:val="20"/>
                <w:szCs w:val="20"/>
              </w:rPr>
              <w:t xml:space="preserve">                               </w:t>
            </w:r>
            <w:r w:rsidR="00B546BD" w:rsidRPr="001349A5">
              <w:rPr>
                <w:sz w:val="20"/>
                <w:szCs w:val="20"/>
              </w:rPr>
              <w:t xml:space="preserve">Expiry date:                        </w:t>
            </w:r>
            <w:r w:rsidR="005B1712" w:rsidRPr="001349A5">
              <w:rPr>
                <w:sz w:val="20"/>
                <w:szCs w:val="20"/>
              </w:rPr>
              <w:t xml:space="preserve">     </w:t>
            </w:r>
            <w:r w:rsidRPr="001349A5">
              <w:rPr>
                <w:sz w:val="20"/>
                <w:szCs w:val="20"/>
              </w:rPr>
              <w:t xml:space="preserve">Post Thaw </w:t>
            </w:r>
            <w:r w:rsidR="001D5DB8" w:rsidRPr="001349A5">
              <w:rPr>
                <w:sz w:val="20"/>
                <w:szCs w:val="20"/>
              </w:rPr>
              <w:t>Incubator:</w:t>
            </w:r>
            <w:r w:rsidR="005B1712" w:rsidRPr="001349A5">
              <w:rPr>
                <w:sz w:val="20"/>
                <w:szCs w:val="20"/>
              </w:rPr>
              <w:t xml:space="preserve"> </w:t>
            </w:r>
          </w:p>
        </w:tc>
      </w:tr>
      <w:tr w:rsidR="00DB0049" w14:paraId="3127F471" w14:textId="77777777" w:rsidTr="00DB0049">
        <w:tc>
          <w:tcPr>
            <w:tcW w:w="993" w:type="dxa"/>
          </w:tcPr>
          <w:p w14:paraId="42773D93" w14:textId="62AF4CF9" w:rsidR="00DB0049" w:rsidRPr="001349A5" w:rsidRDefault="00DB0049" w:rsidP="00DB0049">
            <w:pPr>
              <w:jc w:val="center"/>
              <w:rPr>
                <w:sz w:val="20"/>
                <w:szCs w:val="20"/>
              </w:rPr>
            </w:pPr>
            <w:r w:rsidRPr="001349A5">
              <w:rPr>
                <w:sz w:val="20"/>
                <w:szCs w:val="20"/>
              </w:rPr>
              <w:t>Embryo ID</w:t>
            </w:r>
          </w:p>
        </w:tc>
        <w:tc>
          <w:tcPr>
            <w:tcW w:w="1276" w:type="dxa"/>
          </w:tcPr>
          <w:p w14:paraId="7381F974" w14:textId="4DA0A2EC" w:rsidR="00DB0049" w:rsidRPr="001349A5" w:rsidRDefault="00DB0049" w:rsidP="00DB0049">
            <w:pPr>
              <w:jc w:val="center"/>
              <w:rPr>
                <w:sz w:val="20"/>
                <w:szCs w:val="20"/>
              </w:rPr>
            </w:pPr>
            <w:r w:rsidRPr="001349A5">
              <w:rPr>
                <w:sz w:val="20"/>
                <w:szCs w:val="20"/>
              </w:rPr>
              <w:t>Date of Freeze</w:t>
            </w:r>
          </w:p>
        </w:tc>
        <w:tc>
          <w:tcPr>
            <w:tcW w:w="1276" w:type="dxa"/>
          </w:tcPr>
          <w:p w14:paraId="12AD186B" w14:textId="7E7013F2" w:rsidR="00DB0049" w:rsidRPr="001349A5" w:rsidRDefault="00DB0049" w:rsidP="00DB0049">
            <w:pPr>
              <w:jc w:val="center"/>
              <w:rPr>
                <w:sz w:val="20"/>
                <w:szCs w:val="20"/>
              </w:rPr>
            </w:pPr>
            <w:r w:rsidRPr="001349A5">
              <w:rPr>
                <w:sz w:val="20"/>
                <w:szCs w:val="20"/>
              </w:rPr>
              <w:t>Pre-Freeze Grade</w:t>
            </w:r>
          </w:p>
        </w:tc>
        <w:tc>
          <w:tcPr>
            <w:tcW w:w="1559" w:type="dxa"/>
          </w:tcPr>
          <w:p w14:paraId="5C4BDB2A" w14:textId="0B6EE888" w:rsidR="00DB0049" w:rsidRPr="001349A5" w:rsidRDefault="00DB0049" w:rsidP="00DB0049">
            <w:pPr>
              <w:jc w:val="center"/>
              <w:rPr>
                <w:sz w:val="20"/>
                <w:szCs w:val="20"/>
              </w:rPr>
            </w:pPr>
            <w:r w:rsidRPr="001349A5">
              <w:rPr>
                <w:sz w:val="20"/>
                <w:szCs w:val="20"/>
              </w:rPr>
              <w:t>Recovered from Device?</w:t>
            </w:r>
          </w:p>
        </w:tc>
        <w:tc>
          <w:tcPr>
            <w:tcW w:w="1134" w:type="dxa"/>
          </w:tcPr>
          <w:p w14:paraId="6523B631" w14:textId="61FD78A1" w:rsidR="00DB0049" w:rsidRPr="001349A5" w:rsidRDefault="00DB0049" w:rsidP="00DB0049">
            <w:pPr>
              <w:jc w:val="center"/>
              <w:rPr>
                <w:sz w:val="20"/>
                <w:szCs w:val="20"/>
              </w:rPr>
            </w:pPr>
            <w:r w:rsidRPr="001349A5">
              <w:rPr>
                <w:sz w:val="20"/>
                <w:szCs w:val="20"/>
              </w:rPr>
              <w:t>Cell Survival %</w:t>
            </w:r>
          </w:p>
        </w:tc>
        <w:tc>
          <w:tcPr>
            <w:tcW w:w="1911" w:type="dxa"/>
            <w:shd w:val="clear" w:color="auto" w:fill="auto"/>
          </w:tcPr>
          <w:p w14:paraId="537F49ED" w14:textId="77777777" w:rsidR="00DB0049" w:rsidRDefault="00DB0049" w:rsidP="00DB004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Grade/Expansion</w:t>
            </w:r>
          </w:p>
          <w:p w14:paraId="2BB45AD7" w14:textId="1FCE6F86" w:rsidR="00DB0049" w:rsidRPr="001349A5" w:rsidRDefault="00DB0049" w:rsidP="00DB004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Day of Thaw</w:t>
            </w:r>
          </w:p>
        </w:tc>
        <w:tc>
          <w:tcPr>
            <w:tcW w:w="1911" w:type="dxa"/>
            <w:shd w:val="clear" w:color="auto" w:fill="auto"/>
          </w:tcPr>
          <w:p w14:paraId="062DFE72" w14:textId="3755BB2D" w:rsidR="00DB0049" w:rsidRPr="001349A5" w:rsidRDefault="00DB0049" w:rsidP="00DB0049">
            <w:pPr>
              <w:jc w:val="center"/>
              <w:rPr>
                <w:sz w:val="20"/>
                <w:szCs w:val="20"/>
                <w:highlight w:val="red"/>
              </w:rPr>
            </w:pPr>
            <w:r w:rsidRPr="00DB0049">
              <w:rPr>
                <w:sz w:val="20"/>
                <w:szCs w:val="20"/>
              </w:rPr>
              <w:t>Grade/Expansion Day after Thaw</w:t>
            </w:r>
          </w:p>
        </w:tc>
        <w:tc>
          <w:tcPr>
            <w:tcW w:w="1281" w:type="dxa"/>
          </w:tcPr>
          <w:p w14:paraId="2A2A8344" w14:textId="29AA86B0" w:rsidR="00DB0049" w:rsidRPr="001349A5" w:rsidRDefault="00DB0049" w:rsidP="00DB004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Final </w:t>
            </w:r>
            <w:r w:rsidRPr="001349A5">
              <w:rPr>
                <w:sz w:val="20"/>
                <w:szCs w:val="20"/>
              </w:rPr>
              <w:t>Fate</w:t>
            </w:r>
          </w:p>
          <w:p w14:paraId="2D870DC4" w14:textId="31CB67FB" w:rsidR="00DB0049" w:rsidRPr="001349A5" w:rsidRDefault="00DB0049" w:rsidP="00DB004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Pr="001349A5">
              <w:rPr>
                <w:sz w:val="20"/>
                <w:szCs w:val="20"/>
              </w:rPr>
              <w:t>Disc/</w:t>
            </w:r>
            <w:r>
              <w:rPr>
                <w:sz w:val="20"/>
                <w:szCs w:val="20"/>
              </w:rPr>
              <w:t>Biopsy</w:t>
            </w:r>
            <w:r w:rsidRPr="001349A5">
              <w:rPr>
                <w:sz w:val="20"/>
                <w:szCs w:val="20"/>
              </w:rPr>
              <w:t>)</w:t>
            </w:r>
          </w:p>
        </w:tc>
      </w:tr>
      <w:tr w:rsidR="00DB0049" w14:paraId="759D9703" w14:textId="77777777" w:rsidTr="00DB0049">
        <w:tc>
          <w:tcPr>
            <w:tcW w:w="993" w:type="dxa"/>
          </w:tcPr>
          <w:p w14:paraId="64D95D87" w14:textId="77777777" w:rsidR="00DB0049" w:rsidRPr="001349A5" w:rsidRDefault="00DB0049" w:rsidP="00B47FB7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01E5F304" w14:textId="77777777" w:rsidR="00DB0049" w:rsidRPr="001349A5" w:rsidRDefault="00DB0049" w:rsidP="00B47FB7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6660BDB7" w14:textId="77777777" w:rsidR="00DB0049" w:rsidRPr="001349A5" w:rsidRDefault="00DB0049" w:rsidP="00B47FB7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6DA8944D" w14:textId="51B71D6A" w:rsidR="00DB0049" w:rsidRPr="001349A5" w:rsidRDefault="00DB0049" w:rsidP="00B47FB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349A5">
              <w:rPr>
                <w:sz w:val="20"/>
                <w:szCs w:val="20"/>
              </w:rPr>
              <w:t>Yes / No</w:t>
            </w:r>
          </w:p>
        </w:tc>
        <w:tc>
          <w:tcPr>
            <w:tcW w:w="1134" w:type="dxa"/>
          </w:tcPr>
          <w:p w14:paraId="774E427C" w14:textId="200864C4" w:rsidR="00DB0049" w:rsidRPr="001349A5" w:rsidRDefault="00DB0049" w:rsidP="00B47FB7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911" w:type="dxa"/>
            <w:shd w:val="clear" w:color="auto" w:fill="auto"/>
          </w:tcPr>
          <w:p w14:paraId="40021A36" w14:textId="77777777" w:rsidR="00DB0049" w:rsidRPr="001349A5" w:rsidRDefault="00DB0049" w:rsidP="00B47FB7">
            <w:pPr>
              <w:spacing w:line="276" w:lineRule="auto"/>
              <w:jc w:val="center"/>
              <w:rPr>
                <w:sz w:val="20"/>
                <w:szCs w:val="20"/>
                <w:highlight w:val="red"/>
              </w:rPr>
            </w:pPr>
          </w:p>
        </w:tc>
        <w:tc>
          <w:tcPr>
            <w:tcW w:w="1911" w:type="dxa"/>
            <w:shd w:val="clear" w:color="auto" w:fill="auto"/>
          </w:tcPr>
          <w:p w14:paraId="572418A2" w14:textId="24CBF852" w:rsidR="00DB0049" w:rsidRPr="001349A5" w:rsidRDefault="00DB0049" w:rsidP="00B47FB7">
            <w:pPr>
              <w:spacing w:line="276" w:lineRule="auto"/>
              <w:jc w:val="center"/>
              <w:rPr>
                <w:sz w:val="20"/>
                <w:szCs w:val="20"/>
                <w:highlight w:val="red"/>
              </w:rPr>
            </w:pPr>
          </w:p>
        </w:tc>
        <w:tc>
          <w:tcPr>
            <w:tcW w:w="1281" w:type="dxa"/>
          </w:tcPr>
          <w:p w14:paraId="1ED1E727" w14:textId="351BC5B6" w:rsidR="00DB0049" w:rsidRPr="001349A5" w:rsidRDefault="00DB0049" w:rsidP="00B47FB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Disc / Biopsy</w:t>
            </w:r>
          </w:p>
        </w:tc>
      </w:tr>
      <w:tr w:rsidR="00DB0049" w14:paraId="0F77E351" w14:textId="77777777" w:rsidTr="00DB0049">
        <w:tc>
          <w:tcPr>
            <w:tcW w:w="993" w:type="dxa"/>
          </w:tcPr>
          <w:p w14:paraId="39B731BF" w14:textId="77777777" w:rsidR="00DB0049" w:rsidRPr="001349A5" w:rsidRDefault="00DB0049" w:rsidP="00DB0049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43FC3657" w14:textId="77777777" w:rsidR="00DB0049" w:rsidRPr="001349A5" w:rsidRDefault="00DB0049" w:rsidP="00DB0049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5EF9B0FA" w14:textId="77777777" w:rsidR="00DB0049" w:rsidRPr="001349A5" w:rsidRDefault="00DB0049" w:rsidP="00DB0049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3DBD8C29" w14:textId="78F04259" w:rsidR="00DB0049" w:rsidRPr="001349A5" w:rsidRDefault="00DB0049" w:rsidP="00DB004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349A5">
              <w:rPr>
                <w:sz w:val="20"/>
                <w:szCs w:val="20"/>
              </w:rPr>
              <w:t>Yes / No</w:t>
            </w:r>
          </w:p>
        </w:tc>
        <w:tc>
          <w:tcPr>
            <w:tcW w:w="1134" w:type="dxa"/>
          </w:tcPr>
          <w:p w14:paraId="2BB6D198" w14:textId="7D0E73CA" w:rsidR="00DB0049" w:rsidRPr="001349A5" w:rsidRDefault="00DB0049" w:rsidP="00DB0049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911" w:type="dxa"/>
            <w:shd w:val="clear" w:color="auto" w:fill="auto"/>
          </w:tcPr>
          <w:p w14:paraId="321D3020" w14:textId="77777777" w:rsidR="00DB0049" w:rsidRPr="001349A5" w:rsidRDefault="00DB0049" w:rsidP="00DB0049">
            <w:pPr>
              <w:spacing w:line="276" w:lineRule="auto"/>
              <w:jc w:val="center"/>
              <w:rPr>
                <w:sz w:val="20"/>
                <w:szCs w:val="20"/>
                <w:highlight w:val="red"/>
              </w:rPr>
            </w:pPr>
          </w:p>
        </w:tc>
        <w:tc>
          <w:tcPr>
            <w:tcW w:w="1911" w:type="dxa"/>
            <w:shd w:val="clear" w:color="auto" w:fill="auto"/>
          </w:tcPr>
          <w:p w14:paraId="78989FD2" w14:textId="3869137B" w:rsidR="00DB0049" w:rsidRPr="001349A5" w:rsidRDefault="00DB0049" w:rsidP="00DB0049">
            <w:pPr>
              <w:spacing w:line="276" w:lineRule="auto"/>
              <w:jc w:val="center"/>
              <w:rPr>
                <w:sz w:val="20"/>
                <w:szCs w:val="20"/>
                <w:highlight w:val="red"/>
              </w:rPr>
            </w:pPr>
          </w:p>
        </w:tc>
        <w:tc>
          <w:tcPr>
            <w:tcW w:w="1281" w:type="dxa"/>
          </w:tcPr>
          <w:p w14:paraId="1238288A" w14:textId="06D566FB" w:rsidR="00DB0049" w:rsidRPr="001349A5" w:rsidRDefault="00DB0049" w:rsidP="00DB0049">
            <w:pPr>
              <w:spacing w:line="276" w:lineRule="auto"/>
              <w:rPr>
                <w:sz w:val="20"/>
                <w:szCs w:val="20"/>
              </w:rPr>
            </w:pPr>
            <w:r w:rsidRPr="00EF58BB">
              <w:rPr>
                <w:sz w:val="20"/>
                <w:szCs w:val="20"/>
              </w:rPr>
              <w:t>Disc / Biopsy</w:t>
            </w:r>
          </w:p>
        </w:tc>
      </w:tr>
      <w:tr w:rsidR="00DB0049" w14:paraId="4EDDBC4C" w14:textId="77777777" w:rsidTr="00DB0049">
        <w:tc>
          <w:tcPr>
            <w:tcW w:w="993" w:type="dxa"/>
          </w:tcPr>
          <w:p w14:paraId="05586236" w14:textId="77777777" w:rsidR="00DB0049" w:rsidRPr="001349A5" w:rsidRDefault="00DB0049" w:rsidP="00DB0049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2ABC658B" w14:textId="77777777" w:rsidR="00DB0049" w:rsidRPr="001349A5" w:rsidRDefault="00DB0049" w:rsidP="00DB0049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1D653F9B" w14:textId="77777777" w:rsidR="00DB0049" w:rsidRPr="001349A5" w:rsidRDefault="00DB0049" w:rsidP="00DB0049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18905A9E" w14:textId="342E3E2E" w:rsidR="00DB0049" w:rsidRPr="001349A5" w:rsidRDefault="00DB0049" w:rsidP="00DB004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349A5">
              <w:rPr>
                <w:sz w:val="20"/>
                <w:szCs w:val="20"/>
              </w:rPr>
              <w:t>Yes / No</w:t>
            </w:r>
          </w:p>
        </w:tc>
        <w:tc>
          <w:tcPr>
            <w:tcW w:w="1134" w:type="dxa"/>
          </w:tcPr>
          <w:p w14:paraId="74F1200F" w14:textId="2E7CFC41" w:rsidR="00DB0049" w:rsidRPr="001349A5" w:rsidRDefault="00DB0049" w:rsidP="00DB0049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911" w:type="dxa"/>
            <w:shd w:val="clear" w:color="auto" w:fill="auto"/>
          </w:tcPr>
          <w:p w14:paraId="1E54DB2D" w14:textId="77777777" w:rsidR="00DB0049" w:rsidRPr="001349A5" w:rsidRDefault="00DB0049" w:rsidP="00DB0049">
            <w:pPr>
              <w:spacing w:line="276" w:lineRule="auto"/>
              <w:jc w:val="center"/>
              <w:rPr>
                <w:sz w:val="20"/>
                <w:szCs w:val="20"/>
                <w:highlight w:val="red"/>
              </w:rPr>
            </w:pPr>
          </w:p>
        </w:tc>
        <w:tc>
          <w:tcPr>
            <w:tcW w:w="1911" w:type="dxa"/>
            <w:shd w:val="clear" w:color="auto" w:fill="auto"/>
          </w:tcPr>
          <w:p w14:paraId="67948BA7" w14:textId="346B958C" w:rsidR="00DB0049" w:rsidRPr="001349A5" w:rsidRDefault="00DB0049" w:rsidP="00DB0049">
            <w:pPr>
              <w:spacing w:line="276" w:lineRule="auto"/>
              <w:jc w:val="center"/>
              <w:rPr>
                <w:sz w:val="20"/>
                <w:szCs w:val="20"/>
                <w:highlight w:val="red"/>
              </w:rPr>
            </w:pPr>
          </w:p>
        </w:tc>
        <w:tc>
          <w:tcPr>
            <w:tcW w:w="1281" w:type="dxa"/>
          </w:tcPr>
          <w:p w14:paraId="48BE7D67" w14:textId="43DC4C60" w:rsidR="00DB0049" w:rsidRPr="001349A5" w:rsidRDefault="00DB0049" w:rsidP="00DB0049">
            <w:pPr>
              <w:spacing w:line="276" w:lineRule="auto"/>
              <w:rPr>
                <w:sz w:val="20"/>
                <w:szCs w:val="20"/>
              </w:rPr>
            </w:pPr>
            <w:r w:rsidRPr="00EF58BB">
              <w:rPr>
                <w:sz w:val="20"/>
                <w:szCs w:val="20"/>
              </w:rPr>
              <w:t>Disc / Biopsy</w:t>
            </w:r>
          </w:p>
        </w:tc>
      </w:tr>
      <w:tr w:rsidR="00DB0049" w14:paraId="01E2F663" w14:textId="77777777" w:rsidTr="00DB0049">
        <w:tc>
          <w:tcPr>
            <w:tcW w:w="993" w:type="dxa"/>
          </w:tcPr>
          <w:p w14:paraId="354343F1" w14:textId="77777777" w:rsidR="00DB0049" w:rsidRPr="001349A5" w:rsidRDefault="00DB0049" w:rsidP="00DB0049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7092556E" w14:textId="77777777" w:rsidR="00DB0049" w:rsidRPr="001349A5" w:rsidRDefault="00DB0049" w:rsidP="00DB0049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38E457D8" w14:textId="77777777" w:rsidR="00DB0049" w:rsidRPr="001349A5" w:rsidRDefault="00DB0049" w:rsidP="00DB0049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2B0ACF1D" w14:textId="6D142946" w:rsidR="00DB0049" w:rsidRPr="001349A5" w:rsidRDefault="00DB0049" w:rsidP="00DB004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349A5">
              <w:rPr>
                <w:sz w:val="20"/>
                <w:szCs w:val="20"/>
              </w:rPr>
              <w:t>Yes / No</w:t>
            </w:r>
          </w:p>
        </w:tc>
        <w:tc>
          <w:tcPr>
            <w:tcW w:w="1134" w:type="dxa"/>
          </w:tcPr>
          <w:p w14:paraId="58B8569D" w14:textId="0BE6046F" w:rsidR="00DB0049" w:rsidRPr="001349A5" w:rsidRDefault="00DB0049" w:rsidP="00DB0049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911" w:type="dxa"/>
            <w:shd w:val="clear" w:color="auto" w:fill="auto"/>
          </w:tcPr>
          <w:p w14:paraId="11A65084" w14:textId="77777777" w:rsidR="00DB0049" w:rsidRPr="001349A5" w:rsidRDefault="00DB0049" w:rsidP="00DB0049">
            <w:pPr>
              <w:spacing w:line="276" w:lineRule="auto"/>
              <w:jc w:val="center"/>
              <w:rPr>
                <w:sz w:val="20"/>
                <w:szCs w:val="20"/>
                <w:highlight w:val="red"/>
              </w:rPr>
            </w:pPr>
          </w:p>
        </w:tc>
        <w:tc>
          <w:tcPr>
            <w:tcW w:w="1911" w:type="dxa"/>
            <w:shd w:val="clear" w:color="auto" w:fill="auto"/>
          </w:tcPr>
          <w:p w14:paraId="47E488CA" w14:textId="1176B264" w:rsidR="00DB0049" w:rsidRPr="001349A5" w:rsidRDefault="00DB0049" w:rsidP="00DB0049">
            <w:pPr>
              <w:spacing w:line="276" w:lineRule="auto"/>
              <w:jc w:val="center"/>
              <w:rPr>
                <w:sz w:val="20"/>
                <w:szCs w:val="20"/>
                <w:highlight w:val="red"/>
              </w:rPr>
            </w:pPr>
          </w:p>
        </w:tc>
        <w:tc>
          <w:tcPr>
            <w:tcW w:w="1281" w:type="dxa"/>
          </w:tcPr>
          <w:p w14:paraId="25607E88" w14:textId="756AEA9E" w:rsidR="00DB0049" w:rsidRPr="001349A5" w:rsidRDefault="00DB0049" w:rsidP="00DB0049">
            <w:pPr>
              <w:spacing w:line="276" w:lineRule="auto"/>
              <w:rPr>
                <w:sz w:val="20"/>
                <w:szCs w:val="20"/>
              </w:rPr>
            </w:pPr>
            <w:r w:rsidRPr="00EF58BB">
              <w:rPr>
                <w:sz w:val="20"/>
                <w:szCs w:val="20"/>
              </w:rPr>
              <w:t>Disc / Biopsy</w:t>
            </w:r>
          </w:p>
        </w:tc>
      </w:tr>
      <w:tr w:rsidR="00DB0049" w14:paraId="451F91DD" w14:textId="77777777" w:rsidTr="00DB0049">
        <w:tc>
          <w:tcPr>
            <w:tcW w:w="993" w:type="dxa"/>
          </w:tcPr>
          <w:p w14:paraId="32C29DE2" w14:textId="77777777" w:rsidR="00DB0049" w:rsidRPr="001349A5" w:rsidRDefault="00DB0049" w:rsidP="00DB0049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6F2FA716" w14:textId="77777777" w:rsidR="00DB0049" w:rsidRPr="001349A5" w:rsidRDefault="00DB0049" w:rsidP="00DB0049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1229FBD8" w14:textId="77777777" w:rsidR="00DB0049" w:rsidRPr="001349A5" w:rsidRDefault="00DB0049" w:rsidP="00DB0049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6FAF42E4" w14:textId="49AFF521" w:rsidR="00DB0049" w:rsidRPr="001349A5" w:rsidRDefault="00DB0049" w:rsidP="00DB004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349A5">
              <w:rPr>
                <w:sz w:val="20"/>
                <w:szCs w:val="20"/>
              </w:rPr>
              <w:t>Yes / No</w:t>
            </w:r>
          </w:p>
        </w:tc>
        <w:tc>
          <w:tcPr>
            <w:tcW w:w="1134" w:type="dxa"/>
          </w:tcPr>
          <w:p w14:paraId="31A6123A" w14:textId="77777777" w:rsidR="00DB0049" w:rsidRPr="001349A5" w:rsidRDefault="00DB0049" w:rsidP="00DB0049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911" w:type="dxa"/>
            <w:shd w:val="clear" w:color="auto" w:fill="auto"/>
          </w:tcPr>
          <w:p w14:paraId="2F880D65" w14:textId="77777777" w:rsidR="00DB0049" w:rsidRPr="001349A5" w:rsidRDefault="00DB0049" w:rsidP="00DB0049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911" w:type="dxa"/>
            <w:shd w:val="clear" w:color="auto" w:fill="auto"/>
          </w:tcPr>
          <w:p w14:paraId="4B15F60A" w14:textId="0331FB73" w:rsidR="00DB0049" w:rsidRPr="001349A5" w:rsidRDefault="00DB0049" w:rsidP="00DB0049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81" w:type="dxa"/>
          </w:tcPr>
          <w:p w14:paraId="248CB59A" w14:textId="21B7B73F" w:rsidR="00DB0049" w:rsidRPr="001349A5" w:rsidRDefault="00DB0049" w:rsidP="00DB0049">
            <w:pPr>
              <w:spacing w:line="276" w:lineRule="auto"/>
              <w:rPr>
                <w:sz w:val="20"/>
                <w:szCs w:val="20"/>
              </w:rPr>
            </w:pPr>
            <w:r w:rsidRPr="00EF58BB">
              <w:rPr>
                <w:sz w:val="20"/>
                <w:szCs w:val="20"/>
              </w:rPr>
              <w:t>Disc / Biopsy</w:t>
            </w:r>
          </w:p>
        </w:tc>
      </w:tr>
      <w:tr w:rsidR="00DB0049" w14:paraId="048C1B14" w14:textId="77777777" w:rsidTr="00DB0049">
        <w:tc>
          <w:tcPr>
            <w:tcW w:w="993" w:type="dxa"/>
          </w:tcPr>
          <w:p w14:paraId="672B989C" w14:textId="77777777" w:rsidR="00DB0049" w:rsidRPr="001349A5" w:rsidRDefault="00DB0049" w:rsidP="00DB0049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0E8A83E6" w14:textId="77777777" w:rsidR="00DB0049" w:rsidRPr="001349A5" w:rsidRDefault="00DB0049" w:rsidP="00DB0049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72F2BF41" w14:textId="77777777" w:rsidR="00DB0049" w:rsidRPr="001349A5" w:rsidRDefault="00DB0049" w:rsidP="00DB0049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65A0235C" w14:textId="7E5BBD3D" w:rsidR="00DB0049" w:rsidRPr="001349A5" w:rsidRDefault="00DB0049" w:rsidP="00DB004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349A5">
              <w:rPr>
                <w:sz w:val="20"/>
                <w:szCs w:val="20"/>
              </w:rPr>
              <w:t>Yes / No</w:t>
            </w:r>
          </w:p>
        </w:tc>
        <w:tc>
          <w:tcPr>
            <w:tcW w:w="1134" w:type="dxa"/>
          </w:tcPr>
          <w:p w14:paraId="4B797F46" w14:textId="77777777" w:rsidR="00DB0049" w:rsidRPr="001349A5" w:rsidRDefault="00DB0049" w:rsidP="00DB0049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911" w:type="dxa"/>
            <w:shd w:val="clear" w:color="auto" w:fill="auto"/>
          </w:tcPr>
          <w:p w14:paraId="14C5CC0E" w14:textId="77777777" w:rsidR="00DB0049" w:rsidRPr="001349A5" w:rsidRDefault="00DB0049" w:rsidP="00DB0049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911" w:type="dxa"/>
            <w:shd w:val="clear" w:color="auto" w:fill="auto"/>
          </w:tcPr>
          <w:p w14:paraId="0F148E21" w14:textId="20B32CAE" w:rsidR="00DB0049" w:rsidRPr="001349A5" w:rsidRDefault="00DB0049" w:rsidP="00DB0049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81" w:type="dxa"/>
          </w:tcPr>
          <w:p w14:paraId="229D3878" w14:textId="1FFDAB81" w:rsidR="00DB0049" w:rsidRPr="001349A5" w:rsidRDefault="00DB0049" w:rsidP="00DB0049">
            <w:pPr>
              <w:spacing w:line="276" w:lineRule="auto"/>
              <w:rPr>
                <w:sz w:val="20"/>
                <w:szCs w:val="20"/>
              </w:rPr>
            </w:pPr>
            <w:r w:rsidRPr="00EF58BB">
              <w:rPr>
                <w:sz w:val="20"/>
                <w:szCs w:val="20"/>
              </w:rPr>
              <w:t>Disc / Biopsy</w:t>
            </w:r>
          </w:p>
        </w:tc>
      </w:tr>
      <w:tr w:rsidR="00DB0049" w14:paraId="06253A57" w14:textId="77777777" w:rsidTr="00DB0049">
        <w:tc>
          <w:tcPr>
            <w:tcW w:w="993" w:type="dxa"/>
          </w:tcPr>
          <w:p w14:paraId="0DF78CAF" w14:textId="77777777" w:rsidR="00DB0049" w:rsidRPr="001349A5" w:rsidRDefault="00DB0049" w:rsidP="00DB0049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6CDCD4D0" w14:textId="77777777" w:rsidR="00DB0049" w:rsidRPr="001349A5" w:rsidRDefault="00DB0049" w:rsidP="00DB0049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6EDD1516" w14:textId="77777777" w:rsidR="00DB0049" w:rsidRPr="001349A5" w:rsidRDefault="00DB0049" w:rsidP="00DB0049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327EF1FE" w14:textId="2077CD97" w:rsidR="00DB0049" w:rsidRPr="001349A5" w:rsidRDefault="00DB0049" w:rsidP="00DB004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349A5">
              <w:rPr>
                <w:sz w:val="20"/>
                <w:szCs w:val="20"/>
              </w:rPr>
              <w:t>Yes / No</w:t>
            </w:r>
          </w:p>
        </w:tc>
        <w:tc>
          <w:tcPr>
            <w:tcW w:w="1134" w:type="dxa"/>
          </w:tcPr>
          <w:p w14:paraId="4B1660A2" w14:textId="77777777" w:rsidR="00DB0049" w:rsidRPr="001349A5" w:rsidRDefault="00DB0049" w:rsidP="00DB0049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911" w:type="dxa"/>
            <w:shd w:val="clear" w:color="auto" w:fill="auto"/>
          </w:tcPr>
          <w:p w14:paraId="521C3F3F" w14:textId="77777777" w:rsidR="00DB0049" w:rsidRPr="001349A5" w:rsidRDefault="00DB0049" w:rsidP="00DB0049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911" w:type="dxa"/>
            <w:shd w:val="clear" w:color="auto" w:fill="auto"/>
          </w:tcPr>
          <w:p w14:paraId="34860C01" w14:textId="613F3D37" w:rsidR="00DB0049" w:rsidRPr="001349A5" w:rsidRDefault="00DB0049" w:rsidP="00DB0049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81" w:type="dxa"/>
          </w:tcPr>
          <w:p w14:paraId="15876473" w14:textId="61A92F81" w:rsidR="00DB0049" w:rsidRPr="001349A5" w:rsidRDefault="00DB0049" w:rsidP="00DB0049">
            <w:pPr>
              <w:spacing w:line="276" w:lineRule="auto"/>
              <w:rPr>
                <w:sz w:val="20"/>
                <w:szCs w:val="20"/>
              </w:rPr>
            </w:pPr>
            <w:r w:rsidRPr="00EF58BB">
              <w:rPr>
                <w:sz w:val="20"/>
                <w:szCs w:val="20"/>
              </w:rPr>
              <w:t>Disc / Biopsy</w:t>
            </w:r>
          </w:p>
        </w:tc>
      </w:tr>
      <w:tr w:rsidR="00DB0049" w14:paraId="29A8D61B" w14:textId="77777777" w:rsidTr="00DB0049">
        <w:tc>
          <w:tcPr>
            <w:tcW w:w="993" w:type="dxa"/>
          </w:tcPr>
          <w:p w14:paraId="5D3BD5AC" w14:textId="77777777" w:rsidR="00DB0049" w:rsidRPr="001349A5" w:rsidRDefault="00DB0049" w:rsidP="00DB0049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5B811EEB" w14:textId="77777777" w:rsidR="00DB0049" w:rsidRPr="001349A5" w:rsidRDefault="00DB0049" w:rsidP="00DB0049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038C0BBF" w14:textId="77777777" w:rsidR="00DB0049" w:rsidRPr="001349A5" w:rsidRDefault="00DB0049" w:rsidP="00DB0049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2EAB40DB" w14:textId="2F16DA38" w:rsidR="00DB0049" w:rsidRPr="001349A5" w:rsidRDefault="00DB0049" w:rsidP="00DB004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349A5">
              <w:rPr>
                <w:sz w:val="20"/>
                <w:szCs w:val="20"/>
              </w:rPr>
              <w:t>Yes / No</w:t>
            </w:r>
          </w:p>
        </w:tc>
        <w:tc>
          <w:tcPr>
            <w:tcW w:w="1134" w:type="dxa"/>
          </w:tcPr>
          <w:p w14:paraId="7AE3DA50" w14:textId="77777777" w:rsidR="00DB0049" w:rsidRPr="001349A5" w:rsidRDefault="00DB0049" w:rsidP="00DB0049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911" w:type="dxa"/>
            <w:shd w:val="clear" w:color="auto" w:fill="auto"/>
          </w:tcPr>
          <w:p w14:paraId="3BCDCD06" w14:textId="77777777" w:rsidR="00DB0049" w:rsidRPr="001349A5" w:rsidRDefault="00DB0049" w:rsidP="00DB0049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911" w:type="dxa"/>
            <w:shd w:val="clear" w:color="auto" w:fill="auto"/>
          </w:tcPr>
          <w:p w14:paraId="123B1737" w14:textId="6AC5A813" w:rsidR="00DB0049" w:rsidRPr="001349A5" w:rsidRDefault="00DB0049" w:rsidP="00DB0049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81" w:type="dxa"/>
          </w:tcPr>
          <w:p w14:paraId="7FF65F09" w14:textId="3290582F" w:rsidR="00DB0049" w:rsidRPr="001349A5" w:rsidRDefault="00DB0049" w:rsidP="00DB0049">
            <w:pPr>
              <w:spacing w:line="276" w:lineRule="auto"/>
              <w:rPr>
                <w:sz w:val="20"/>
                <w:szCs w:val="20"/>
              </w:rPr>
            </w:pPr>
            <w:r w:rsidRPr="00EF58BB">
              <w:rPr>
                <w:sz w:val="20"/>
                <w:szCs w:val="20"/>
              </w:rPr>
              <w:t>Disc / Biopsy</w:t>
            </w:r>
          </w:p>
        </w:tc>
      </w:tr>
      <w:tr w:rsidR="00DB0049" w14:paraId="4AC8A7FD" w14:textId="77777777" w:rsidTr="00DB0049">
        <w:tc>
          <w:tcPr>
            <w:tcW w:w="993" w:type="dxa"/>
          </w:tcPr>
          <w:p w14:paraId="3CFFDCCF" w14:textId="77777777" w:rsidR="00DB0049" w:rsidRPr="001349A5" w:rsidRDefault="00DB0049" w:rsidP="00DB0049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3EC6C139" w14:textId="77777777" w:rsidR="00DB0049" w:rsidRPr="001349A5" w:rsidRDefault="00DB0049" w:rsidP="00DB0049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69EF813E" w14:textId="77777777" w:rsidR="00DB0049" w:rsidRPr="001349A5" w:rsidRDefault="00DB0049" w:rsidP="00DB0049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243E2A0D" w14:textId="1ABE714F" w:rsidR="00DB0049" w:rsidRPr="001349A5" w:rsidRDefault="00DB0049" w:rsidP="00DB004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349A5">
              <w:rPr>
                <w:sz w:val="20"/>
                <w:szCs w:val="20"/>
              </w:rPr>
              <w:t>Yes / No</w:t>
            </w:r>
          </w:p>
        </w:tc>
        <w:tc>
          <w:tcPr>
            <w:tcW w:w="1134" w:type="dxa"/>
          </w:tcPr>
          <w:p w14:paraId="7FDFF83B" w14:textId="77777777" w:rsidR="00DB0049" w:rsidRPr="001349A5" w:rsidRDefault="00DB0049" w:rsidP="00DB0049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911" w:type="dxa"/>
            <w:shd w:val="clear" w:color="auto" w:fill="auto"/>
          </w:tcPr>
          <w:p w14:paraId="097864F4" w14:textId="77777777" w:rsidR="00DB0049" w:rsidRPr="001349A5" w:rsidRDefault="00DB0049" w:rsidP="00DB0049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911" w:type="dxa"/>
            <w:shd w:val="clear" w:color="auto" w:fill="auto"/>
          </w:tcPr>
          <w:p w14:paraId="4E42E286" w14:textId="16605A64" w:rsidR="00DB0049" w:rsidRPr="001349A5" w:rsidRDefault="00DB0049" w:rsidP="00DB0049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81" w:type="dxa"/>
          </w:tcPr>
          <w:p w14:paraId="76F90884" w14:textId="6693C143" w:rsidR="00DB0049" w:rsidRPr="001349A5" w:rsidRDefault="00DB0049" w:rsidP="00DB0049">
            <w:pPr>
              <w:spacing w:line="276" w:lineRule="auto"/>
              <w:rPr>
                <w:sz w:val="20"/>
                <w:szCs w:val="20"/>
              </w:rPr>
            </w:pPr>
            <w:r w:rsidRPr="00EF58BB">
              <w:rPr>
                <w:sz w:val="20"/>
                <w:szCs w:val="20"/>
              </w:rPr>
              <w:t>Disc / Biopsy</w:t>
            </w:r>
          </w:p>
        </w:tc>
      </w:tr>
      <w:tr w:rsidR="00DB0049" w14:paraId="1DFDA6D6" w14:textId="77777777" w:rsidTr="00DB0049">
        <w:tc>
          <w:tcPr>
            <w:tcW w:w="993" w:type="dxa"/>
          </w:tcPr>
          <w:p w14:paraId="0EE16E74" w14:textId="77777777" w:rsidR="00DB0049" w:rsidRPr="001349A5" w:rsidRDefault="00DB0049" w:rsidP="00DB0049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79570DF0" w14:textId="77777777" w:rsidR="00DB0049" w:rsidRPr="001349A5" w:rsidRDefault="00DB0049" w:rsidP="00DB0049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1BBE9A10" w14:textId="77777777" w:rsidR="00DB0049" w:rsidRPr="001349A5" w:rsidRDefault="00DB0049" w:rsidP="00DB0049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7A29249C" w14:textId="170DAACF" w:rsidR="00DB0049" w:rsidRPr="001349A5" w:rsidRDefault="00DB0049" w:rsidP="00DB004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349A5">
              <w:rPr>
                <w:sz w:val="20"/>
                <w:szCs w:val="20"/>
              </w:rPr>
              <w:t>Yes / No</w:t>
            </w:r>
          </w:p>
        </w:tc>
        <w:tc>
          <w:tcPr>
            <w:tcW w:w="1134" w:type="dxa"/>
          </w:tcPr>
          <w:p w14:paraId="176E7BD8" w14:textId="77777777" w:rsidR="00DB0049" w:rsidRPr="001349A5" w:rsidRDefault="00DB0049" w:rsidP="00DB0049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911" w:type="dxa"/>
            <w:shd w:val="clear" w:color="auto" w:fill="auto"/>
          </w:tcPr>
          <w:p w14:paraId="39ABFEF2" w14:textId="77777777" w:rsidR="00DB0049" w:rsidRPr="001349A5" w:rsidRDefault="00DB0049" w:rsidP="00DB0049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911" w:type="dxa"/>
            <w:shd w:val="clear" w:color="auto" w:fill="auto"/>
          </w:tcPr>
          <w:p w14:paraId="0491DB06" w14:textId="5C72C2E7" w:rsidR="00DB0049" w:rsidRPr="001349A5" w:rsidRDefault="00DB0049" w:rsidP="00DB0049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81" w:type="dxa"/>
          </w:tcPr>
          <w:p w14:paraId="6A8C2894" w14:textId="4D6A1E67" w:rsidR="00DB0049" w:rsidRPr="001349A5" w:rsidRDefault="00DB0049" w:rsidP="00DB0049">
            <w:pPr>
              <w:spacing w:line="276" w:lineRule="auto"/>
              <w:rPr>
                <w:sz w:val="20"/>
                <w:szCs w:val="20"/>
              </w:rPr>
            </w:pPr>
            <w:r w:rsidRPr="00EF58BB">
              <w:rPr>
                <w:sz w:val="20"/>
                <w:szCs w:val="20"/>
              </w:rPr>
              <w:t>Disc / Biopsy</w:t>
            </w:r>
          </w:p>
        </w:tc>
      </w:tr>
      <w:tr w:rsidR="00CE023C" w14:paraId="718E7F0B" w14:textId="77777777" w:rsidTr="00293871">
        <w:tc>
          <w:tcPr>
            <w:tcW w:w="11341" w:type="dxa"/>
            <w:gridSpan w:val="8"/>
          </w:tcPr>
          <w:p w14:paraId="59D04B27" w14:textId="77777777" w:rsidR="00C10DCE" w:rsidRDefault="00CE023C" w:rsidP="00CE023C">
            <w:pPr>
              <w:spacing w:line="360" w:lineRule="auto"/>
            </w:pPr>
            <w:r>
              <w:t>Comments:</w:t>
            </w:r>
          </w:p>
          <w:p w14:paraId="0BE52A25" w14:textId="56630F85" w:rsidR="00E457C5" w:rsidRPr="00B47FB7" w:rsidRDefault="00E457C5" w:rsidP="00CE023C">
            <w:pPr>
              <w:spacing w:line="360" w:lineRule="auto"/>
            </w:pPr>
          </w:p>
        </w:tc>
      </w:tr>
    </w:tbl>
    <w:p w14:paraId="4F06AD67" w14:textId="4236C81B" w:rsidR="00B47FB7" w:rsidRDefault="005A3AAB" w:rsidP="005E3B4E">
      <w:pPr>
        <w:spacing w:after="0" w:line="240" w:lineRule="auto"/>
        <w:rPr>
          <w:sz w:val="16"/>
          <w:szCs w:val="1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317EE7F2" wp14:editId="334C1E14">
                <wp:simplePos x="0" y="0"/>
                <wp:positionH relativeFrom="column">
                  <wp:posOffset>2724785</wp:posOffset>
                </wp:positionH>
                <wp:positionV relativeFrom="paragraph">
                  <wp:posOffset>0</wp:posOffset>
                </wp:positionV>
                <wp:extent cx="1733550" cy="1403985"/>
                <wp:effectExtent l="0" t="0" r="19050" b="18415"/>
                <wp:wrapSquare wrapText="bothSides"/>
                <wp:docPr id="202627731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3746A81" w14:textId="77777777" w:rsidR="005A3AAB" w:rsidRDefault="005A3AAB" w:rsidP="005A3AAB">
                            <w:pPr>
                              <w:spacing w:after="0" w:line="240" w:lineRule="auto"/>
                            </w:pPr>
                            <w:r>
                              <w:t>Partner name</w:t>
                            </w:r>
                          </w:p>
                          <w:p w14:paraId="3426BF50" w14:textId="77777777" w:rsidR="005A3AAB" w:rsidRDefault="005A3AAB" w:rsidP="005A3AAB">
                            <w:pPr>
                              <w:spacing w:after="0" w:line="240" w:lineRule="auto"/>
                            </w:pPr>
                            <w:r>
                              <w:t>DOB</w:t>
                            </w:r>
                          </w:p>
                          <w:p w14:paraId="4D8641D8" w14:textId="77777777" w:rsidR="005A3AAB" w:rsidRDefault="005A3AAB" w:rsidP="005A3AAB">
                            <w:pPr>
                              <w:spacing w:after="0" w:line="240" w:lineRule="auto"/>
                            </w:pPr>
                            <w:r>
                              <w:t>PUN</w:t>
                            </w:r>
                          </w:p>
                          <w:p w14:paraId="3298D6E2" w14:textId="77777777" w:rsidR="005A3AAB" w:rsidRDefault="005A3AAB" w:rsidP="005A3AAB">
                            <w:pPr>
                              <w:spacing w:after="0" w:line="240" w:lineRule="auto"/>
                            </w:pPr>
                            <w:r>
                              <w:t>POST CODE</w:t>
                            </w:r>
                          </w:p>
                          <w:p w14:paraId="2C7866A8" w14:textId="77777777" w:rsidR="005A3AAB" w:rsidRDefault="005A3AAB" w:rsidP="005A3AAB">
                            <w:pPr>
                              <w:spacing w:after="0" w:line="240" w:lineRule="auto"/>
                            </w:pPr>
                            <w:r>
                              <w:t>Mob number</w:t>
                            </w:r>
                          </w:p>
                          <w:p w14:paraId="22070A9B" w14:textId="77777777" w:rsidR="005A3AAB" w:rsidRDefault="005A3AAB" w:rsidP="005A3AAB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7EE7F2" id="_x0000_s1029" type="#_x0000_t202" style="position:absolute;left:0;text-align:left;margin-left:214.55pt;margin-top:0;width:136.5pt;height:110.55pt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" strokecolor="white" strokeweight=".26467mm">
                <v:textbox style="mso-fit-shape-to-text:t">
                  <w:txbxContent>
                    <w:p w14:paraId="53746A81" w14:textId="77777777" w:rsidR="005A3AAB" w:rsidRDefault="005A3AAB" w:rsidP="005A3AAB">
                      <w:pPr>
                        <w:spacing w:after="0" w:line="240" w:lineRule="auto"/>
                      </w:pPr>
                      <w:r>
                        <w:t>Partner name</w:t>
                      </w:r>
                    </w:p>
                    <w:p w14:paraId="3426BF50" w14:textId="77777777" w:rsidR="005A3AAB" w:rsidRDefault="005A3AAB" w:rsidP="005A3AAB">
                      <w:pPr>
                        <w:spacing w:after="0" w:line="240" w:lineRule="auto"/>
                      </w:pPr>
                      <w:r>
                        <w:t>DOB</w:t>
                      </w:r>
                    </w:p>
                    <w:p w14:paraId="4D8641D8" w14:textId="77777777" w:rsidR="005A3AAB" w:rsidRDefault="005A3AAB" w:rsidP="005A3AAB">
                      <w:pPr>
                        <w:spacing w:after="0" w:line="240" w:lineRule="auto"/>
                      </w:pPr>
                      <w:r>
                        <w:t>PUN</w:t>
                      </w:r>
                    </w:p>
                    <w:p w14:paraId="3298D6E2" w14:textId="77777777" w:rsidR="005A3AAB" w:rsidRDefault="005A3AAB" w:rsidP="005A3AAB">
                      <w:pPr>
                        <w:spacing w:after="0" w:line="240" w:lineRule="auto"/>
                      </w:pPr>
                      <w:r>
                        <w:t>POST CODE</w:t>
                      </w:r>
                    </w:p>
                    <w:p w14:paraId="2C7866A8" w14:textId="77777777" w:rsidR="005A3AAB" w:rsidRDefault="005A3AAB" w:rsidP="005A3AAB">
                      <w:pPr>
                        <w:spacing w:after="0" w:line="240" w:lineRule="auto"/>
                      </w:pPr>
                      <w:r>
                        <w:t>Mob number</w:t>
                      </w:r>
                    </w:p>
                    <w:p w14:paraId="22070A9B" w14:textId="77777777" w:rsidR="005A3AAB" w:rsidRDefault="005A3AAB" w:rsidP="005A3AAB">
                      <w:pPr>
                        <w:spacing w:after="0" w:line="240" w:lineRule="auto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4128" behindDoc="0" locked="0" layoutInCell="1" allowOverlap="1" wp14:anchorId="704E3661" wp14:editId="061526B0">
                <wp:simplePos x="0" y="0"/>
                <wp:positionH relativeFrom="column">
                  <wp:posOffset>-47625</wp:posOffset>
                </wp:positionH>
                <wp:positionV relativeFrom="paragraph">
                  <wp:posOffset>0</wp:posOffset>
                </wp:positionV>
                <wp:extent cx="2360930" cy="1095375"/>
                <wp:effectExtent l="0" t="0" r="8890" b="9525"/>
                <wp:wrapSquare wrapText="bothSides"/>
                <wp:docPr id="13027267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095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E0D769" w14:textId="77777777" w:rsidR="005A3AAB" w:rsidRDefault="005A3AAB" w:rsidP="005A3AAB">
                            <w:pPr>
                              <w:spacing w:after="0" w:line="240" w:lineRule="auto"/>
                            </w:pPr>
                            <w:r>
                              <w:t>Patient name</w:t>
                            </w:r>
                          </w:p>
                          <w:p w14:paraId="2AB4E0CA" w14:textId="77777777" w:rsidR="005A3AAB" w:rsidRDefault="005A3AAB" w:rsidP="005A3AAB">
                            <w:pPr>
                              <w:spacing w:after="0" w:line="240" w:lineRule="auto"/>
                            </w:pPr>
                            <w:r>
                              <w:t>DOB</w:t>
                            </w:r>
                          </w:p>
                          <w:p w14:paraId="782072C8" w14:textId="77777777" w:rsidR="005A3AAB" w:rsidRDefault="005A3AAB" w:rsidP="005A3AAB">
                            <w:pPr>
                              <w:spacing w:after="0" w:line="240" w:lineRule="auto"/>
                            </w:pPr>
                            <w:r>
                              <w:t>PUN</w:t>
                            </w:r>
                          </w:p>
                          <w:p w14:paraId="0FE054DA" w14:textId="77777777" w:rsidR="005A3AAB" w:rsidRDefault="005A3AAB" w:rsidP="005A3AAB">
                            <w:pPr>
                              <w:spacing w:after="0" w:line="240" w:lineRule="auto"/>
                            </w:pPr>
                            <w:r>
                              <w:t>POST CODE</w:t>
                            </w:r>
                          </w:p>
                          <w:p w14:paraId="2C23DBC7" w14:textId="77777777" w:rsidR="005A3AAB" w:rsidRDefault="005A3AAB" w:rsidP="005A3AAB">
                            <w:pPr>
                              <w:spacing w:after="0" w:line="240" w:lineRule="auto"/>
                            </w:pPr>
                            <w:r>
                              <w:t>Mob number</w:t>
                            </w:r>
                          </w:p>
                          <w:p w14:paraId="76B33E0D" w14:textId="77777777" w:rsidR="005A3AAB" w:rsidRDefault="005A3AAB" w:rsidP="005A3AAB">
                            <w:pPr>
                              <w:spacing w:after="0" w:line="240" w:lineRule="auto"/>
                            </w:pPr>
                            <w:r>
                              <w:t>Tx Number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E3661" id="_x0000_s1030" type="#_x0000_t202" style="position:absolute;left:0;text-align:left;margin-left:-3.75pt;margin-top:0;width:185.9pt;height:86.25pt;z-index:25182412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" stroked="f">
                <v:textbox>
                  <w:txbxContent>
                    <w:p w14:paraId="76E0D769" w14:textId="77777777" w:rsidR="005A3AAB" w:rsidRDefault="005A3AAB" w:rsidP="005A3AAB">
                      <w:pPr>
                        <w:spacing w:after="0" w:line="240" w:lineRule="auto"/>
                      </w:pPr>
                      <w:r>
                        <w:t>Patient name</w:t>
                      </w:r>
                    </w:p>
                    <w:p w14:paraId="2AB4E0CA" w14:textId="77777777" w:rsidR="005A3AAB" w:rsidRDefault="005A3AAB" w:rsidP="005A3AAB">
                      <w:pPr>
                        <w:spacing w:after="0" w:line="240" w:lineRule="auto"/>
                      </w:pPr>
                      <w:r>
                        <w:t>DOB</w:t>
                      </w:r>
                    </w:p>
                    <w:p w14:paraId="782072C8" w14:textId="77777777" w:rsidR="005A3AAB" w:rsidRDefault="005A3AAB" w:rsidP="005A3AAB">
                      <w:pPr>
                        <w:spacing w:after="0" w:line="240" w:lineRule="auto"/>
                      </w:pPr>
                      <w:r>
                        <w:t>PUN</w:t>
                      </w:r>
                    </w:p>
                    <w:p w14:paraId="0FE054DA" w14:textId="77777777" w:rsidR="005A3AAB" w:rsidRDefault="005A3AAB" w:rsidP="005A3AAB">
                      <w:pPr>
                        <w:spacing w:after="0" w:line="240" w:lineRule="auto"/>
                      </w:pPr>
                      <w:r>
                        <w:t>POST CODE</w:t>
                      </w:r>
                    </w:p>
                    <w:p w14:paraId="2C23DBC7" w14:textId="77777777" w:rsidR="005A3AAB" w:rsidRDefault="005A3AAB" w:rsidP="005A3AAB">
                      <w:pPr>
                        <w:spacing w:after="0" w:line="240" w:lineRule="auto"/>
                      </w:pPr>
                      <w:r>
                        <w:t>Mob number</w:t>
                      </w:r>
                    </w:p>
                    <w:p w14:paraId="76B33E0D" w14:textId="77777777" w:rsidR="005A3AAB" w:rsidRDefault="005A3AAB" w:rsidP="005A3AAB">
                      <w:pPr>
                        <w:spacing w:after="0" w:line="240" w:lineRule="auto"/>
                      </w:pPr>
                      <w:r>
                        <w:t>Tx Number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2B18097" w14:textId="0416569F" w:rsidR="00B47FB7" w:rsidRDefault="00B47FB7" w:rsidP="005E3B4E">
      <w:pPr>
        <w:spacing w:after="0" w:line="240" w:lineRule="auto"/>
        <w:rPr>
          <w:sz w:val="16"/>
          <w:szCs w:val="16"/>
        </w:rPr>
      </w:pPr>
    </w:p>
    <w:p w14:paraId="145D6C54" w14:textId="0B7F1D02" w:rsidR="00B47FB7" w:rsidRDefault="00B47FB7" w:rsidP="005E3B4E">
      <w:pPr>
        <w:spacing w:after="0" w:line="240" w:lineRule="auto"/>
        <w:rPr>
          <w:sz w:val="16"/>
          <w:szCs w:val="16"/>
        </w:rPr>
      </w:pPr>
    </w:p>
    <w:p w14:paraId="4216E75D" w14:textId="1E126198" w:rsidR="00B47FB7" w:rsidRDefault="00B47FB7" w:rsidP="005E3B4E">
      <w:pPr>
        <w:spacing w:after="0" w:line="240" w:lineRule="auto"/>
        <w:rPr>
          <w:sz w:val="16"/>
          <w:szCs w:val="16"/>
        </w:rPr>
      </w:pPr>
    </w:p>
    <w:p w14:paraId="1202DDE6" w14:textId="77777777" w:rsidR="00B47FB7" w:rsidRDefault="00B47FB7" w:rsidP="005E3B4E">
      <w:pPr>
        <w:spacing w:after="0" w:line="240" w:lineRule="auto"/>
        <w:rPr>
          <w:sz w:val="16"/>
          <w:szCs w:val="16"/>
        </w:rPr>
      </w:pPr>
    </w:p>
    <w:p w14:paraId="1E3D9CA0" w14:textId="77777777" w:rsidR="00B47FB7" w:rsidRDefault="00B47FB7" w:rsidP="005E3B4E">
      <w:pPr>
        <w:spacing w:after="0" w:line="240" w:lineRule="auto"/>
        <w:rPr>
          <w:sz w:val="16"/>
          <w:szCs w:val="16"/>
        </w:rPr>
      </w:pPr>
    </w:p>
    <w:p w14:paraId="0B5C3055" w14:textId="77777777" w:rsidR="00B47FB7" w:rsidRDefault="00B47FB7" w:rsidP="005E3B4E">
      <w:pPr>
        <w:spacing w:after="0" w:line="240" w:lineRule="auto"/>
        <w:rPr>
          <w:sz w:val="16"/>
          <w:szCs w:val="16"/>
        </w:rPr>
      </w:pPr>
    </w:p>
    <w:p w14:paraId="03FDBDEB" w14:textId="77777777" w:rsidR="00B47FB7" w:rsidRDefault="00B47FB7" w:rsidP="005E3B4E">
      <w:pPr>
        <w:spacing w:after="0" w:line="240" w:lineRule="auto"/>
        <w:rPr>
          <w:sz w:val="16"/>
          <w:szCs w:val="16"/>
        </w:rPr>
      </w:pPr>
    </w:p>
    <w:tbl>
      <w:tblPr>
        <w:tblStyle w:val="TableGrid"/>
        <w:tblW w:w="11341" w:type="dxa"/>
        <w:tblInd w:w="-431" w:type="dxa"/>
        <w:tblLook w:val="04A0" w:firstRow="1" w:lastRow="0" w:firstColumn="1" w:lastColumn="0" w:noHBand="0" w:noVBand="1"/>
      </w:tblPr>
      <w:tblGrid>
        <w:gridCol w:w="2127"/>
        <w:gridCol w:w="4253"/>
        <w:gridCol w:w="1701"/>
        <w:gridCol w:w="3260"/>
      </w:tblGrid>
      <w:tr w:rsidR="003F0A91" w14:paraId="14A2F9C5" w14:textId="77777777" w:rsidTr="000629C1">
        <w:tc>
          <w:tcPr>
            <w:tcW w:w="6380" w:type="dxa"/>
            <w:gridSpan w:val="2"/>
            <w:shd w:val="clear" w:color="auto" w:fill="245980" w:themeFill="text1"/>
          </w:tcPr>
          <w:p w14:paraId="3A657072" w14:textId="77777777" w:rsidR="003F0A91" w:rsidRPr="00635F63" w:rsidRDefault="003F0A91" w:rsidP="00E615EB">
            <w:pPr>
              <w:rPr>
                <w:b/>
                <w:bCs/>
              </w:rPr>
            </w:pPr>
            <w:r w:rsidRPr="00635F63">
              <w:rPr>
                <w:b/>
                <w:bCs/>
                <w:color w:val="FFFFFF" w:themeColor="background1"/>
              </w:rPr>
              <w:t>Embryo Cryopreservation</w:t>
            </w:r>
            <w:r>
              <w:rPr>
                <w:b/>
                <w:bCs/>
                <w:color w:val="FFFFFF" w:themeColor="background1"/>
              </w:rPr>
              <w:t xml:space="preserve"> Summary</w:t>
            </w:r>
          </w:p>
        </w:tc>
        <w:tc>
          <w:tcPr>
            <w:tcW w:w="1701" w:type="dxa"/>
          </w:tcPr>
          <w:p w14:paraId="60979716" w14:textId="77777777" w:rsidR="003F0A91" w:rsidRDefault="003F0A91" w:rsidP="00E615EB">
            <w:r>
              <w:t>Other Embryos in storage?</w:t>
            </w:r>
          </w:p>
        </w:tc>
        <w:tc>
          <w:tcPr>
            <w:tcW w:w="3260" w:type="dxa"/>
          </w:tcPr>
          <w:p w14:paraId="328C0062" w14:textId="4567F1B3" w:rsidR="003F0A91" w:rsidRDefault="003F0A91" w:rsidP="000629C1">
            <w:pPr>
              <w:jc w:val="center"/>
            </w:pPr>
            <w:r>
              <w:t>Yes / No</w:t>
            </w:r>
          </w:p>
          <w:p w14:paraId="3FF77DD4" w14:textId="77777777" w:rsidR="003F0A91" w:rsidRDefault="003F0A91" w:rsidP="00E615EB">
            <w:r>
              <w:t>Location:                   Number:</w:t>
            </w:r>
          </w:p>
        </w:tc>
      </w:tr>
      <w:tr w:rsidR="000124E7" w14:paraId="5BAD7F77" w14:textId="77777777" w:rsidTr="000629C1">
        <w:trPr>
          <w:trHeight w:val="285"/>
        </w:trPr>
        <w:tc>
          <w:tcPr>
            <w:tcW w:w="2127" w:type="dxa"/>
          </w:tcPr>
          <w:p w14:paraId="4B54C68B" w14:textId="0C4019CA" w:rsidR="000124E7" w:rsidRDefault="000124E7" w:rsidP="00666CEC">
            <w:pPr>
              <w:jc w:val="left"/>
            </w:pPr>
            <w:r>
              <w:t>Split Dewars Needed?</w:t>
            </w:r>
          </w:p>
        </w:tc>
        <w:tc>
          <w:tcPr>
            <w:tcW w:w="4253" w:type="dxa"/>
          </w:tcPr>
          <w:p w14:paraId="0E51A362" w14:textId="122A1F8B" w:rsidR="000124E7" w:rsidRDefault="000124E7" w:rsidP="00666CEC">
            <w:pPr>
              <w:jc w:val="center"/>
            </w:pPr>
            <w:r>
              <w:t>Yes  /  No</w:t>
            </w:r>
          </w:p>
        </w:tc>
        <w:tc>
          <w:tcPr>
            <w:tcW w:w="1701" w:type="dxa"/>
            <w:vMerge w:val="restart"/>
          </w:tcPr>
          <w:p w14:paraId="6CF594C1" w14:textId="77777777" w:rsidR="000124E7" w:rsidRDefault="000124E7" w:rsidP="000124E7">
            <w:r>
              <w:t xml:space="preserve">Cryotank Type  </w:t>
            </w:r>
          </w:p>
        </w:tc>
        <w:tc>
          <w:tcPr>
            <w:tcW w:w="3260" w:type="dxa"/>
            <w:vMerge w:val="restart"/>
          </w:tcPr>
          <w:p w14:paraId="2458AC1F" w14:textId="559B6469" w:rsidR="000124E7" w:rsidRDefault="000124E7" w:rsidP="000629C1">
            <w:pPr>
              <w:jc w:val="center"/>
            </w:pPr>
            <w:r>
              <w:t>Screened / Unscreened</w:t>
            </w:r>
          </w:p>
          <w:p w14:paraId="78CFEC69" w14:textId="77777777" w:rsidR="000124E7" w:rsidRDefault="000124E7" w:rsidP="000629C1">
            <w:pPr>
              <w:jc w:val="center"/>
            </w:pPr>
            <w:r>
              <w:t>Hep B / Hep C / HIV</w:t>
            </w:r>
          </w:p>
        </w:tc>
      </w:tr>
      <w:tr w:rsidR="005576AC" w14:paraId="72083E3F" w14:textId="77777777" w:rsidTr="000629C1">
        <w:trPr>
          <w:trHeight w:val="255"/>
        </w:trPr>
        <w:tc>
          <w:tcPr>
            <w:tcW w:w="2127" w:type="dxa"/>
          </w:tcPr>
          <w:p w14:paraId="29FFD3DF" w14:textId="378FB660" w:rsidR="005576AC" w:rsidRDefault="005576AC" w:rsidP="005576AC">
            <w:r>
              <w:t>Donor Gametes?</w:t>
            </w:r>
          </w:p>
        </w:tc>
        <w:tc>
          <w:tcPr>
            <w:tcW w:w="4253" w:type="dxa"/>
          </w:tcPr>
          <w:p w14:paraId="566FCB1B" w14:textId="679B5660" w:rsidR="005576AC" w:rsidRDefault="005576AC" w:rsidP="005576AC">
            <w:r>
              <w:t>Egg /Sperm</w:t>
            </w:r>
            <w:r w:rsidR="00A82704">
              <w:t>/Embryos</w:t>
            </w:r>
            <w:r>
              <w:t xml:space="preserve">   Code:</w:t>
            </w:r>
          </w:p>
        </w:tc>
        <w:tc>
          <w:tcPr>
            <w:tcW w:w="1701" w:type="dxa"/>
            <w:vMerge/>
          </w:tcPr>
          <w:p w14:paraId="19CFB463" w14:textId="77777777" w:rsidR="005576AC" w:rsidRDefault="005576AC" w:rsidP="005576AC"/>
        </w:tc>
        <w:tc>
          <w:tcPr>
            <w:tcW w:w="3260" w:type="dxa"/>
            <w:vMerge/>
          </w:tcPr>
          <w:p w14:paraId="5047EAD1" w14:textId="77777777" w:rsidR="005576AC" w:rsidRDefault="005576AC" w:rsidP="005576AC"/>
        </w:tc>
      </w:tr>
      <w:tr w:rsidR="005576AC" w14:paraId="0E3C6349" w14:textId="77777777" w:rsidTr="000629C1">
        <w:tc>
          <w:tcPr>
            <w:tcW w:w="2127" w:type="dxa"/>
          </w:tcPr>
          <w:p w14:paraId="4148ED6C" w14:textId="13604436" w:rsidR="005576AC" w:rsidRDefault="005576AC" w:rsidP="005576AC">
            <w:r>
              <w:t>No Years Consent:</w:t>
            </w:r>
          </w:p>
        </w:tc>
        <w:tc>
          <w:tcPr>
            <w:tcW w:w="4253" w:type="dxa"/>
          </w:tcPr>
          <w:p w14:paraId="25C92FDD" w14:textId="20282B75" w:rsidR="005576AC" w:rsidRDefault="005576AC" w:rsidP="005576AC"/>
        </w:tc>
        <w:tc>
          <w:tcPr>
            <w:tcW w:w="4961" w:type="dxa"/>
            <w:gridSpan w:val="2"/>
            <w:vMerge w:val="restart"/>
          </w:tcPr>
          <w:p w14:paraId="138564BB" w14:textId="77777777" w:rsidR="005576AC" w:rsidRDefault="005576AC" w:rsidP="005576AC">
            <w:r>
              <w:t>Comments:</w:t>
            </w:r>
          </w:p>
          <w:p w14:paraId="7F7616FF" w14:textId="77777777" w:rsidR="005576AC" w:rsidRDefault="005576AC" w:rsidP="005576AC"/>
          <w:p w14:paraId="0CB170AD" w14:textId="706FFE8D" w:rsidR="005576AC" w:rsidRDefault="005576AC" w:rsidP="005576AC"/>
        </w:tc>
      </w:tr>
      <w:tr w:rsidR="005576AC" w14:paraId="53696B79" w14:textId="77777777" w:rsidTr="000629C1">
        <w:tc>
          <w:tcPr>
            <w:tcW w:w="2127" w:type="dxa"/>
          </w:tcPr>
          <w:p w14:paraId="3DB9911B" w14:textId="77777777" w:rsidR="005576AC" w:rsidRDefault="005576AC" w:rsidP="005576AC">
            <w:pPr>
              <w:spacing w:line="360" w:lineRule="auto"/>
            </w:pPr>
            <w:r>
              <w:t>Vitrification media</w:t>
            </w:r>
          </w:p>
          <w:p w14:paraId="13008B62" w14:textId="77777777" w:rsidR="005576AC" w:rsidRDefault="005576AC" w:rsidP="005576AC">
            <w:pPr>
              <w:spacing w:line="360" w:lineRule="auto"/>
            </w:pPr>
            <w:r>
              <w:t>Cryo Device</w:t>
            </w:r>
          </w:p>
        </w:tc>
        <w:tc>
          <w:tcPr>
            <w:tcW w:w="4253" w:type="dxa"/>
          </w:tcPr>
          <w:p w14:paraId="16EFE886" w14:textId="77777777" w:rsidR="005576AC" w:rsidRDefault="005576AC" w:rsidP="005576AC">
            <w:pPr>
              <w:spacing w:line="360" w:lineRule="auto"/>
            </w:pPr>
            <w:r>
              <w:t>Vitrolife /……………………….   Exp. Date:</w:t>
            </w:r>
          </w:p>
          <w:p w14:paraId="0CB81FD2" w14:textId="77777777" w:rsidR="005576AC" w:rsidRPr="00E27351" w:rsidRDefault="005576AC" w:rsidP="005576AC">
            <w:pPr>
              <w:spacing w:line="360" w:lineRule="auto"/>
            </w:pPr>
            <w:r>
              <w:t>Rapid I /…………………………</w:t>
            </w:r>
          </w:p>
        </w:tc>
        <w:tc>
          <w:tcPr>
            <w:tcW w:w="4961" w:type="dxa"/>
            <w:gridSpan w:val="2"/>
            <w:vMerge/>
          </w:tcPr>
          <w:p w14:paraId="44AA46C2" w14:textId="77777777" w:rsidR="005576AC" w:rsidRDefault="005576AC" w:rsidP="005576AC"/>
        </w:tc>
      </w:tr>
    </w:tbl>
    <w:p w14:paraId="0FDD76FC" w14:textId="77777777" w:rsidR="00B47FB7" w:rsidRDefault="00B47FB7" w:rsidP="005E3B4E">
      <w:pPr>
        <w:spacing w:after="0" w:line="240" w:lineRule="auto"/>
        <w:rPr>
          <w:sz w:val="16"/>
          <w:szCs w:val="16"/>
        </w:rPr>
      </w:pPr>
    </w:p>
    <w:tbl>
      <w:tblPr>
        <w:tblStyle w:val="TableGrid"/>
        <w:tblW w:w="11341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991"/>
        <w:gridCol w:w="851"/>
        <w:gridCol w:w="10"/>
        <w:gridCol w:w="842"/>
        <w:gridCol w:w="850"/>
        <w:gridCol w:w="850"/>
        <w:gridCol w:w="1277"/>
        <w:gridCol w:w="1418"/>
        <w:gridCol w:w="1275"/>
        <w:gridCol w:w="1843"/>
        <w:gridCol w:w="1134"/>
      </w:tblGrid>
      <w:tr w:rsidR="00915BA6" w14:paraId="06E29EDF" w14:textId="77777777" w:rsidTr="001B365A">
        <w:trPr>
          <w:trHeight w:val="419"/>
        </w:trPr>
        <w:tc>
          <w:tcPr>
            <w:tcW w:w="11341" w:type="dxa"/>
            <w:gridSpan w:val="11"/>
            <w:tcBorders>
              <w:right w:val="single" w:sz="4" w:space="0" w:color="auto"/>
            </w:tcBorders>
            <w:shd w:val="clear" w:color="auto" w:fill="245980" w:themeFill="text1"/>
          </w:tcPr>
          <w:p w14:paraId="590A9AD4" w14:textId="77777777" w:rsidR="00915BA6" w:rsidRPr="00A565DD" w:rsidRDefault="00915BA6" w:rsidP="00E615EB">
            <w:pPr>
              <w:jc w:val="center"/>
              <w:rPr>
                <w:b/>
                <w:bCs/>
                <w:color w:val="FFFFFF" w:themeColor="background1"/>
              </w:rPr>
            </w:pPr>
            <w:r w:rsidRPr="00A565DD">
              <w:rPr>
                <w:b/>
                <w:bCs/>
                <w:color w:val="FFFFFF" w:themeColor="background1"/>
              </w:rPr>
              <w:t>Embryo Cryopreservation</w:t>
            </w:r>
            <w:r>
              <w:rPr>
                <w:b/>
                <w:bCs/>
                <w:color w:val="FFFFFF" w:themeColor="background1"/>
              </w:rPr>
              <w:t xml:space="preserve"> </w:t>
            </w:r>
          </w:p>
        </w:tc>
      </w:tr>
      <w:tr w:rsidR="00915BA6" w14:paraId="709A99CE" w14:textId="77777777" w:rsidTr="001B365A">
        <w:trPr>
          <w:trHeight w:val="874"/>
        </w:trPr>
        <w:tc>
          <w:tcPr>
            <w:tcW w:w="1842" w:type="dxa"/>
            <w:gridSpan w:val="2"/>
            <w:tcBorders>
              <w:bottom w:val="single" w:sz="8" w:space="0" w:color="auto"/>
              <w:right w:val="single" w:sz="4" w:space="0" w:color="auto"/>
            </w:tcBorders>
          </w:tcPr>
          <w:p w14:paraId="3EF57B0C" w14:textId="77777777" w:rsidR="00915BA6" w:rsidRPr="00635F63" w:rsidRDefault="00915BA6" w:rsidP="00E615EB">
            <w:pPr>
              <w:jc w:val="left"/>
              <w:rPr>
                <w:sz w:val="20"/>
                <w:szCs w:val="20"/>
              </w:rPr>
            </w:pPr>
            <w:r w:rsidRPr="00EB3AFA">
              <w:rPr>
                <w:b/>
                <w:bCs/>
                <w:sz w:val="20"/>
                <w:szCs w:val="20"/>
              </w:rPr>
              <w:t>Freezing witnes</w:t>
            </w:r>
            <w:r w:rsidRPr="00241158">
              <w:rPr>
                <w:b/>
                <w:bCs/>
                <w:sz w:val="20"/>
                <w:szCs w:val="20"/>
              </w:rPr>
              <w:t>sing</w:t>
            </w:r>
            <w:r w:rsidRPr="0073206D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(Dishes, Rapid I, Lab notes, Tx cycle ID, RI)                          </w:t>
            </w:r>
          </w:p>
        </w:tc>
        <w:tc>
          <w:tcPr>
            <w:tcW w:w="3829" w:type="dxa"/>
            <w:gridSpan w:val="5"/>
            <w:tcBorders>
              <w:bottom w:val="single" w:sz="8" w:space="0" w:color="auto"/>
              <w:right w:val="single" w:sz="4" w:space="0" w:color="auto"/>
            </w:tcBorders>
            <w:shd w:val="clear" w:color="auto" w:fill="DBECF8" w:themeFill="text2" w:themeFillTint="1A"/>
          </w:tcPr>
          <w:p w14:paraId="6A7E5160" w14:textId="77777777" w:rsidR="00915BA6" w:rsidRPr="0064468F" w:rsidRDefault="00915BA6" w:rsidP="00E615EB">
            <w:pPr>
              <w:rPr>
                <w:b/>
                <w:bCs/>
                <w:sz w:val="20"/>
                <w:szCs w:val="20"/>
              </w:rPr>
            </w:pPr>
            <w:r w:rsidRPr="0064468F">
              <w:rPr>
                <w:b/>
                <w:bCs/>
                <w:sz w:val="20"/>
                <w:szCs w:val="20"/>
              </w:rPr>
              <w:t>Witnessing for Freeze 1</w:t>
            </w:r>
          </w:p>
          <w:p w14:paraId="0B04BDCC" w14:textId="77777777" w:rsidR="00915BA6" w:rsidRDefault="00915BA6" w:rsidP="00E615EB">
            <w:pPr>
              <w:rPr>
                <w:sz w:val="20"/>
                <w:szCs w:val="20"/>
              </w:rPr>
            </w:pPr>
            <w:r w:rsidRPr="00635F63">
              <w:rPr>
                <w:sz w:val="20"/>
                <w:szCs w:val="20"/>
              </w:rPr>
              <w:t xml:space="preserve">Date:                      </w:t>
            </w:r>
            <w:r>
              <w:rPr>
                <w:sz w:val="20"/>
                <w:szCs w:val="20"/>
              </w:rPr>
              <w:t xml:space="preserve">        </w:t>
            </w:r>
            <w:r w:rsidRPr="00635F63">
              <w:rPr>
                <w:sz w:val="20"/>
                <w:szCs w:val="20"/>
              </w:rPr>
              <w:t xml:space="preserve">Time:                      </w:t>
            </w:r>
          </w:p>
          <w:p w14:paraId="4FF2007E" w14:textId="77777777" w:rsidR="00915BA6" w:rsidRDefault="00915BA6" w:rsidP="00E615EB">
            <w:pPr>
              <w:rPr>
                <w:sz w:val="20"/>
                <w:szCs w:val="20"/>
              </w:rPr>
            </w:pPr>
          </w:p>
          <w:p w14:paraId="1209C342" w14:textId="77777777" w:rsidR="00915BA6" w:rsidRPr="00635F63" w:rsidRDefault="00915BA6" w:rsidP="00E615EB">
            <w:pPr>
              <w:rPr>
                <w:sz w:val="20"/>
                <w:szCs w:val="20"/>
              </w:rPr>
            </w:pPr>
            <w:r w:rsidRPr="00635F63">
              <w:rPr>
                <w:sz w:val="20"/>
                <w:szCs w:val="20"/>
              </w:rPr>
              <w:t>Operator:</w:t>
            </w:r>
            <w:r>
              <w:rPr>
                <w:sz w:val="20"/>
                <w:szCs w:val="20"/>
              </w:rPr>
              <w:t xml:space="preserve">                      Witness:                      </w:t>
            </w:r>
          </w:p>
        </w:tc>
        <w:tc>
          <w:tcPr>
            <w:tcW w:w="5670" w:type="dxa"/>
            <w:gridSpan w:val="4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BECF8" w:themeFill="text2" w:themeFillTint="1A"/>
          </w:tcPr>
          <w:p w14:paraId="1B947A85" w14:textId="77777777" w:rsidR="00915BA6" w:rsidRPr="0064468F" w:rsidRDefault="00915BA6" w:rsidP="00E615EB">
            <w:pPr>
              <w:rPr>
                <w:b/>
                <w:bCs/>
                <w:sz w:val="20"/>
                <w:szCs w:val="20"/>
              </w:rPr>
            </w:pPr>
            <w:r w:rsidRPr="0064468F">
              <w:rPr>
                <w:b/>
                <w:bCs/>
                <w:sz w:val="20"/>
                <w:szCs w:val="20"/>
              </w:rPr>
              <w:t>Witnessing for Freeze 2</w:t>
            </w:r>
          </w:p>
          <w:p w14:paraId="2A2CF4FE" w14:textId="77777777" w:rsidR="00915BA6" w:rsidRDefault="00915BA6" w:rsidP="00E615EB">
            <w:pPr>
              <w:rPr>
                <w:sz w:val="20"/>
                <w:szCs w:val="20"/>
              </w:rPr>
            </w:pPr>
            <w:r w:rsidRPr="00635F63">
              <w:rPr>
                <w:sz w:val="20"/>
                <w:szCs w:val="20"/>
              </w:rPr>
              <w:t xml:space="preserve">Date:                      </w:t>
            </w:r>
            <w:r>
              <w:rPr>
                <w:sz w:val="20"/>
                <w:szCs w:val="20"/>
              </w:rPr>
              <w:t xml:space="preserve">        </w:t>
            </w:r>
            <w:r w:rsidRPr="00635F63">
              <w:rPr>
                <w:sz w:val="20"/>
                <w:szCs w:val="20"/>
              </w:rPr>
              <w:t xml:space="preserve">Time:                      </w:t>
            </w:r>
          </w:p>
          <w:p w14:paraId="19BF825A" w14:textId="77777777" w:rsidR="00915BA6" w:rsidRDefault="00915BA6" w:rsidP="00E615EB">
            <w:pPr>
              <w:rPr>
                <w:sz w:val="20"/>
                <w:szCs w:val="20"/>
              </w:rPr>
            </w:pPr>
          </w:p>
          <w:p w14:paraId="62F87482" w14:textId="77777777" w:rsidR="00915BA6" w:rsidRPr="00635F63" w:rsidRDefault="00915BA6" w:rsidP="00E615EB">
            <w:pPr>
              <w:suppressAutoHyphens w:val="0"/>
              <w:jc w:val="left"/>
              <w:rPr>
                <w:sz w:val="20"/>
                <w:szCs w:val="20"/>
              </w:rPr>
            </w:pPr>
            <w:r w:rsidRPr="00635F63">
              <w:rPr>
                <w:sz w:val="20"/>
                <w:szCs w:val="20"/>
              </w:rPr>
              <w:t>Operator:</w:t>
            </w:r>
            <w:r>
              <w:rPr>
                <w:sz w:val="20"/>
                <w:szCs w:val="20"/>
              </w:rPr>
              <w:t xml:space="preserve">                      Witness:                     </w:t>
            </w:r>
          </w:p>
        </w:tc>
      </w:tr>
      <w:tr w:rsidR="00915BA6" w14:paraId="71D96228" w14:textId="77777777" w:rsidTr="001B365A">
        <w:tc>
          <w:tcPr>
            <w:tcW w:w="9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45980" w:themeFill="text1"/>
          </w:tcPr>
          <w:p w14:paraId="760B7A54" w14:textId="77777777" w:rsidR="00915BA6" w:rsidRPr="00861DCF" w:rsidRDefault="00915BA6" w:rsidP="00E615EB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861DCF">
              <w:rPr>
                <w:color w:val="FFFFFF" w:themeColor="background1"/>
                <w:sz w:val="20"/>
                <w:szCs w:val="20"/>
              </w:rPr>
              <w:t>Embryo ID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45980" w:themeFill="text1"/>
          </w:tcPr>
          <w:p w14:paraId="3160EA84" w14:textId="77777777" w:rsidR="00915BA6" w:rsidRPr="00861DCF" w:rsidRDefault="00915BA6" w:rsidP="00E615EB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861DCF">
              <w:rPr>
                <w:color w:val="FFFFFF" w:themeColor="background1"/>
                <w:sz w:val="20"/>
                <w:szCs w:val="20"/>
              </w:rPr>
              <w:t>Grade</w:t>
            </w:r>
          </w:p>
        </w:tc>
        <w:tc>
          <w:tcPr>
            <w:tcW w:w="8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45980" w:themeFill="text1"/>
          </w:tcPr>
          <w:p w14:paraId="6E11A97C" w14:textId="77777777" w:rsidR="00915BA6" w:rsidRPr="00861DCF" w:rsidRDefault="00915BA6" w:rsidP="00E615EB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861DCF">
              <w:rPr>
                <w:color w:val="FFFFFF" w:themeColor="background1"/>
                <w:sz w:val="20"/>
                <w:szCs w:val="20"/>
              </w:rPr>
              <w:t>IDA score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45980" w:themeFill="text1"/>
          </w:tcPr>
          <w:p w14:paraId="369FEA97" w14:textId="77777777" w:rsidR="00915BA6" w:rsidRPr="00861DCF" w:rsidRDefault="00915BA6" w:rsidP="00E615EB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861DCF">
              <w:rPr>
                <w:color w:val="FFFFFF" w:themeColor="background1"/>
                <w:sz w:val="20"/>
                <w:szCs w:val="20"/>
              </w:rPr>
              <w:t>Rapid I colour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45980" w:themeFill="text1"/>
          </w:tcPr>
          <w:p w14:paraId="2FF7761A" w14:textId="77777777" w:rsidR="00915BA6" w:rsidRPr="00861DCF" w:rsidRDefault="00915BA6" w:rsidP="00E615EB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861DCF">
              <w:rPr>
                <w:color w:val="FFFFFF" w:themeColor="background1"/>
                <w:sz w:val="20"/>
                <w:szCs w:val="20"/>
              </w:rPr>
              <w:t>Day of freeze</w:t>
            </w:r>
          </w:p>
        </w:tc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45980" w:themeFill="text1"/>
          </w:tcPr>
          <w:p w14:paraId="437A95B7" w14:textId="77777777" w:rsidR="00915BA6" w:rsidRPr="00861DCF" w:rsidRDefault="00915BA6" w:rsidP="00E615EB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Date of Freeze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245980" w:themeFill="text1"/>
          </w:tcPr>
          <w:p w14:paraId="50CE7841" w14:textId="77777777" w:rsidR="00915BA6" w:rsidRDefault="00915BA6" w:rsidP="00E615EB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Biopsy Wit.</w:t>
            </w:r>
          </w:p>
          <w:p w14:paraId="1BE8293C" w14:textId="77777777" w:rsidR="00915BA6" w:rsidRPr="00861DCF" w:rsidRDefault="00915BA6" w:rsidP="00E615EB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Biopsy Dish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245980" w:themeFill="text1"/>
          </w:tcPr>
          <w:p w14:paraId="3482B18C" w14:textId="77777777" w:rsidR="00915BA6" w:rsidRDefault="00915BA6" w:rsidP="00E615EB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Biopsy Wit.</w:t>
            </w:r>
          </w:p>
          <w:p w14:paraId="14E21E08" w14:textId="77777777" w:rsidR="00915BA6" w:rsidRPr="00861DCF" w:rsidRDefault="00915BA6" w:rsidP="00E615EB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Tubing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245980" w:themeFill="text1"/>
          </w:tcPr>
          <w:p w14:paraId="41A6C809" w14:textId="77777777" w:rsidR="00915BA6" w:rsidRPr="00861DCF" w:rsidRDefault="00915BA6" w:rsidP="00E615EB">
            <w:pPr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Location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45980" w:themeFill="text1"/>
          </w:tcPr>
          <w:p w14:paraId="3654E4C6" w14:textId="77777777" w:rsidR="00915BA6" w:rsidRPr="00861DCF" w:rsidRDefault="00915BA6" w:rsidP="00E615EB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861DCF">
              <w:rPr>
                <w:color w:val="FFFFFF" w:themeColor="background1"/>
                <w:sz w:val="20"/>
                <w:szCs w:val="20"/>
              </w:rPr>
              <w:t>Thaw Date</w:t>
            </w:r>
          </w:p>
        </w:tc>
      </w:tr>
      <w:tr w:rsidR="00915BA6" w14:paraId="5193484F" w14:textId="77777777" w:rsidTr="001B365A">
        <w:tc>
          <w:tcPr>
            <w:tcW w:w="9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979DC1" w14:textId="77777777" w:rsidR="00915BA6" w:rsidRDefault="00915BA6" w:rsidP="00E615EB">
            <w:pPr>
              <w:spacing w:line="276" w:lineRule="auto"/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8BCD74" w14:textId="77777777" w:rsidR="00915BA6" w:rsidRDefault="00915BA6" w:rsidP="00E615EB">
            <w:pPr>
              <w:spacing w:line="276" w:lineRule="auto"/>
            </w:pPr>
          </w:p>
        </w:tc>
        <w:tc>
          <w:tcPr>
            <w:tcW w:w="8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855BAE7" w14:textId="77777777" w:rsidR="00915BA6" w:rsidRDefault="00915BA6" w:rsidP="00E615EB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EFE8A3" w14:textId="77777777" w:rsidR="00915BA6" w:rsidRDefault="00915BA6" w:rsidP="00E615EB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BCA250" w14:textId="77777777" w:rsidR="00915BA6" w:rsidRDefault="00915BA6" w:rsidP="00E615EB">
            <w:pPr>
              <w:spacing w:line="276" w:lineRule="auto"/>
            </w:pPr>
          </w:p>
        </w:tc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8AB9C85" w14:textId="77777777" w:rsidR="00915BA6" w:rsidRPr="002B6B81" w:rsidRDefault="00915BA6" w:rsidP="00E615EB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1AA082C5" w14:textId="77777777" w:rsidR="00915BA6" w:rsidRDefault="00915BA6" w:rsidP="00E615EB">
            <w:pPr>
              <w:spacing w:line="276" w:lineRule="auto"/>
              <w:jc w:val="center"/>
            </w:pPr>
            <w:r>
              <w:t>/</w:t>
            </w:r>
          </w:p>
        </w:tc>
        <w:tc>
          <w:tcPr>
            <w:tcW w:w="1275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1AC57AFD" w14:textId="77777777" w:rsidR="00915BA6" w:rsidRDefault="00915BA6" w:rsidP="00E615EB">
            <w:pPr>
              <w:spacing w:line="276" w:lineRule="auto"/>
              <w:jc w:val="center"/>
            </w:pPr>
            <w:r>
              <w:t>/</w:t>
            </w:r>
          </w:p>
        </w:tc>
        <w:tc>
          <w:tcPr>
            <w:tcW w:w="184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250BF0F6" w14:textId="77777777" w:rsidR="00915BA6" w:rsidRDefault="00915BA6" w:rsidP="00E615EB">
            <w:pPr>
              <w:spacing w:line="276" w:lineRule="auto"/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27D7EB" w14:textId="77777777" w:rsidR="00915BA6" w:rsidRDefault="00915BA6" w:rsidP="00E615EB">
            <w:pPr>
              <w:spacing w:line="276" w:lineRule="auto"/>
            </w:pPr>
          </w:p>
        </w:tc>
      </w:tr>
      <w:tr w:rsidR="00915BA6" w14:paraId="0BD1CA91" w14:textId="77777777" w:rsidTr="001B365A">
        <w:tc>
          <w:tcPr>
            <w:tcW w:w="9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49D4CB" w14:textId="77777777" w:rsidR="00915BA6" w:rsidRDefault="00915BA6" w:rsidP="00E615EB">
            <w:pPr>
              <w:spacing w:line="276" w:lineRule="auto"/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753E46" w14:textId="77777777" w:rsidR="00915BA6" w:rsidRDefault="00915BA6" w:rsidP="00E615EB">
            <w:pPr>
              <w:spacing w:line="276" w:lineRule="auto"/>
            </w:pPr>
          </w:p>
        </w:tc>
        <w:tc>
          <w:tcPr>
            <w:tcW w:w="8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5E2C4B1" w14:textId="77777777" w:rsidR="00915BA6" w:rsidRDefault="00915BA6" w:rsidP="00E615EB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A09C28" w14:textId="77777777" w:rsidR="00915BA6" w:rsidRDefault="00915BA6" w:rsidP="00E615EB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938CE9" w14:textId="77777777" w:rsidR="00915BA6" w:rsidRDefault="00915BA6" w:rsidP="00E615EB">
            <w:pPr>
              <w:spacing w:line="276" w:lineRule="auto"/>
            </w:pPr>
          </w:p>
        </w:tc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291B372" w14:textId="77777777" w:rsidR="00915BA6" w:rsidRPr="002B6B81" w:rsidRDefault="00915BA6" w:rsidP="00E615EB">
            <w:pPr>
              <w:spacing w:line="276" w:lineRule="auto"/>
            </w:pPr>
          </w:p>
        </w:tc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2A9DC600" w14:textId="77777777" w:rsidR="00915BA6" w:rsidRDefault="00915BA6" w:rsidP="00E615EB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275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01C1C094" w14:textId="77777777" w:rsidR="00915BA6" w:rsidRDefault="00915BA6" w:rsidP="00E615EB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84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01059854" w14:textId="77777777" w:rsidR="00915BA6" w:rsidRDefault="00915BA6" w:rsidP="00E615EB">
            <w:pPr>
              <w:spacing w:line="276" w:lineRule="auto"/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B18896" w14:textId="77777777" w:rsidR="00915BA6" w:rsidRDefault="00915BA6" w:rsidP="00E615EB">
            <w:pPr>
              <w:spacing w:line="276" w:lineRule="auto"/>
            </w:pPr>
          </w:p>
        </w:tc>
      </w:tr>
      <w:tr w:rsidR="00915BA6" w14:paraId="3FC3E621" w14:textId="77777777" w:rsidTr="001B365A">
        <w:tc>
          <w:tcPr>
            <w:tcW w:w="9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54C883" w14:textId="77777777" w:rsidR="00915BA6" w:rsidRDefault="00915BA6" w:rsidP="00E615EB">
            <w:pPr>
              <w:spacing w:line="276" w:lineRule="auto"/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9D0707" w14:textId="77777777" w:rsidR="00915BA6" w:rsidRDefault="00915BA6" w:rsidP="00E615EB">
            <w:pPr>
              <w:spacing w:line="276" w:lineRule="auto"/>
            </w:pPr>
          </w:p>
        </w:tc>
        <w:tc>
          <w:tcPr>
            <w:tcW w:w="8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02395A6" w14:textId="77777777" w:rsidR="00915BA6" w:rsidRDefault="00915BA6" w:rsidP="00E615EB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30CFC1" w14:textId="77777777" w:rsidR="00915BA6" w:rsidRDefault="00915BA6" w:rsidP="00E615EB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9EFFC5" w14:textId="77777777" w:rsidR="00915BA6" w:rsidRDefault="00915BA6" w:rsidP="00E615EB">
            <w:pPr>
              <w:spacing w:line="276" w:lineRule="auto"/>
            </w:pPr>
          </w:p>
        </w:tc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DC70E8C" w14:textId="77777777" w:rsidR="00915BA6" w:rsidRPr="002B6B81" w:rsidRDefault="00915BA6" w:rsidP="00E615EB">
            <w:pPr>
              <w:spacing w:line="276" w:lineRule="auto"/>
            </w:pPr>
          </w:p>
        </w:tc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4885CC81" w14:textId="77777777" w:rsidR="00915BA6" w:rsidRDefault="00915BA6" w:rsidP="00E615EB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275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50033AD1" w14:textId="77777777" w:rsidR="00915BA6" w:rsidRDefault="00915BA6" w:rsidP="00E615EB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84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26F4487B" w14:textId="77777777" w:rsidR="00915BA6" w:rsidRDefault="00915BA6" w:rsidP="00E615EB">
            <w:pPr>
              <w:spacing w:line="276" w:lineRule="auto"/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8D6763" w14:textId="77777777" w:rsidR="00915BA6" w:rsidRDefault="00915BA6" w:rsidP="00E615EB">
            <w:pPr>
              <w:spacing w:line="276" w:lineRule="auto"/>
            </w:pPr>
          </w:p>
        </w:tc>
      </w:tr>
      <w:tr w:rsidR="00915BA6" w14:paraId="7E535210" w14:textId="77777777" w:rsidTr="001B365A">
        <w:tc>
          <w:tcPr>
            <w:tcW w:w="9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605D6C" w14:textId="77777777" w:rsidR="00915BA6" w:rsidRDefault="00915BA6" w:rsidP="00E615EB">
            <w:pPr>
              <w:spacing w:line="276" w:lineRule="auto"/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ECE57A" w14:textId="77777777" w:rsidR="00915BA6" w:rsidRDefault="00915BA6" w:rsidP="00E615EB">
            <w:pPr>
              <w:spacing w:line="276" w:lineRule="auto"/>
            </w:pPr>
          </w:p>
        </w:tc>
        <w:tc>
          <w:tcPr>
            <w:tcW w:w="8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B2C7313" w14:textId="77777777" w:rsidR="00915BA6" w:rsidRDefault="00915BA6" w:rsidP="00E615EB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47A679" w14:textId="77777777" w:rsidR="00915BA6" w:rsidRDefault="00915BA6" w:rsidP="00E615EB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CA527D" w14:textId="77777777" w:rsidR="00915BA6" w:rsidRDefault="00915BA6" w:rsidP="00E615EB">
            <w:pPr>
              <w:spacing w:line="276" w:lineRule="auto"/>
            </w:pPr>
          </w:p>
        </w:tc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2CB59DB" w14:textId="77777777" w:rsidR="00915BA6" w:rsidRPr="002B6B81" w:rsidRDefault="00915BA6" w:rsidP="00E615EB">
            <w:pPr>
              <w:spacing w:line="276" w:lineRule="auto"/>
            </w:pPr>
          </w:p>
        </w:tc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5E42F53B" w14:textId="77777777" w:rsidR="00915BA6" w:rsidRDefault="00915BA6" w:rsidP="00E615EB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275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49C6CDFF" w14:textId="77777777" w:rsidR="00915BA6" w:rsidRDefault="00915BA6" w:rsidP="00E615EB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84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6AD98940" w14:textId="77777777" w:rsidR="00915BA6" w:rsidRDefault="00915BA6" w:rsidP="00E615EB">
            <w:pPr>
              <w:spacing w:line="276" w:lineRule="auto"/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733F62" w14:textId="77777777" w:rsidR="00915BA6" w:rsidRDefault="00915BA6" w:rsidP="00E615EB">
            <w:pPr>
              <w:spacing w:line="276" w:lineRule="auto"/>
            </w:pPr>
          </w:p>
        </w:tc>
      </w:tr>
      <w:tr w:rsidR="00915BA6" w14:paraId="495DC387" w14:textId="77777777" w:rsidTr="001B365A">
        <w:tc>
          <w:tcPr>
            <w:tcW w:w="9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802A3E" w14:textId="77777777" w:rsidR="00915BA6" w:rsidRDefault="00915BA6" w:rsidP="00E615EB">
            <w:pPr>
              <w:spacing w:line="276" w:lineRule="auto"/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E1853C" w14:textId="77777777" w:rsidR="00915BA6" w:rsidRDefault="00915BA6" w:rsidP="00E615EB">
            <w:pPr>
              <w:spacing w:line="276" w:lineRule="auto"/>
            </w:pPr>
          </w:p>
        </w:tc>
        <w:tc>
          <w:tcPr>
            <w:tcW w:w="8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EC11A2D" w14:textId="77777777" w:rsidR="00915BA6" w:rsidRDefault="00915BA6" w:rsidP="00E615EB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15FFD8" w14:textId="77777777" w:rsidR="00915BA6" w:rsidRDefault="00915BA6" w:rsidP="00E615EB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04F6F4" w14:textId="77777777" w:rsidR="00915BA6" w:rsidRDefault="00915BA6" w:rsidP="00E615EB">
            <w:pPr>
              <w:spacing w:line="276" w:lineRule="auto"/>
            </w:pPr>
          </w:p>
        </w:tc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D82E7A5" w14:textId="77777777" w:rsidR="00915BA6" w:rsidRPr="002B6B81" w:rsidRDefault="00915BA6" w:rsidP="00E615EB">
            <w:pPr>
              <w:spacing w:line="276" w:lineRule="auto"/>
            </w:pPr>
          </w:p>
        </w:tc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21FDB2A2" w14:textId="77777777" w:rsidR="00915BA6" w:rsidRDefault="00915BA6" w:rsidP="00E615EB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275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1CBAB6E9" w14:textId="77777777" w:rsidR="00915BA6" w:rsidRDefault="00915BA6" w:rsidP="00E615EB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84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4207DC1D" w14:textId="77777777" w:rsidR="00915BA6" w:rsidRDefault="00915BA6" w:rsidP="00E615EB">
            <w:pPr>
              <w:spacing w:line="276" w:lineRule="auto"/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942BB6" w14:textId="77777777" w:rsidR="00915BA6" w:rsidRDefault="00915BA6" w:rsidP="00E615EB">
            <w:pPr>
              <w:spacing w:line="276" w:lineRule="auto"/>
            </w:pPr>
          </w:p>
        </w:tc>
      </w:tr>
      <w:tr w:rsidR="00915BA6" w14:paraId="3869EC1D" w14:textId="77777777" w:rsidTr="001B365A">
        <w:tc>
          <w:tcPr>
            <w:tcW w:w="9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22E6CA" w14:textId="77777777" w:rsidR="00915BA6" w:rsidRDefault="00915BA6" w:rsidP="00E615EB">
            <w:pPr>
              <w:spacing w:line="276" w:lineRule="auto"/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FC9792" w14:textId="77777777" w:rsidR="00915BA6" w:rsidRDefault="00915BA6" w:rsidP="00E615EB">
            <w:pPr>
              <w:spacing w:line="276" w:lineRule="auto"/>
            </w:pPr>
          </w:p>
        </w:tc>
        <w:tc>
          <w:tcPr>
            <w:tcW w:w="8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B4F7AC1" w14:textId="77777777" w:rsidR="00915BA6" w:rsidRDefault="00915BA6" w:rsidP="00E615EB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25193A" w14:textId="77777777" w:rsidR="00915BA6" w:rsidRDefault="00915BA6" w:rsidP="00E615EB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459B1D" w14:textId="77777777" w:rsidR="00915BA6" w:rsidRDefault="00915BA6" w:rsidP="00E615EB">
            <w:pPr>
              <w:spacing w:line="276" w:lineRule="auto"/>
            </w:pPr>
          </w:p>
        </w:tc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65C8798" w14:textId="77777777" w:rsidR="00915BA6" w:rsidRPr="002B6B81" w:rsidRDefault="00915BA6" w:rsidP="00E615EB">
            <w:pPr>
              <w:spacing w:line="276" w:lineRule="auto"/>
            </w:pPr>
          </w:p>
        </w:tc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66CAA6D0" w14:textId="77777777" w:rsidR="00915BA6" w:rsidRDefault="00915BA6" w:rsidP="00E615EB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275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076E562D" w14:textId="77777777" w:rsidR="00915BA6" w:rsidRDefault="00915BA6" w:rsidP="00E615EB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84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2EECC34E" w14:textId="77777777" w:rsidR="00915BA6" w:rsidRDefault="00915BA6" w:rsidP="00E615EB">
            <w:pPr>
              <w:spacing w:line="276" w:lineRule="auto"/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0D61B3" w14:textId="77777777" w:rsidR="00915BA6" w:rsidRDefault="00915BA6" w:rsidP="00E615EB">
            <w:pPr>
              <w:spacing w:line="276" w:lineRule="auto"/>
            </w:pPr>
          </w:p>
        </w:tc>
      </w:tr>
      <w:tr w:rsidR="00915BA6" w14:paraId="4520ABD8" w14:textId="77777777" w:rsidTr="001B365A">
        <w:tc>
          <w:tcPr>
            <w:tcW w:w="9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93F771" w14:textId="77777777" w:rsidR="00915BA6" w:rsidRDefault="00915BA6" w:rsidP="00E615EB">
            <w:pPr>
              <w:spacing w:line="276" w:lineRule="auto"/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887AE7" w14:textId="77777777" w:rsidR="00915BA6" w:rsidRDefault="00915BA6" w:rsidP="00E615EB">
            <w:pPr>
              <w:spacing w:line="276" w:lineRule="auto"/>
            </w:pPr>
          </w:p>
        </w:tc>
        <w:tc>
          <w:tcPr>
            <w:tcW w:w="8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BDFA305" w14:textId="77777777" w:rsidR="00915BA6" w:rsidRDefault="00915BA6" w:rsidP="00E615EB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7DCC03" w14:textId="77777777" w:rsidR="00915BA6" w:rsidRDefault="00915BA6" w:rsidP="00E615EB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0856B9" w14:textId="77777777" w:rsidR="00915BA6" w:rsidRDefault="00915BA6" w:rsidP="00E615EB">
            <w:pPr>
              <w:spacing w:line="276" w:lineRule="auto"/>
            </w:pPr>
          </w:p>
        </w:tc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0F3C390" w14:textId="77777777" w:rsidR="00915BA6" w:rsidRPr="002B6B81" w:rsidRDefault="00915BA6" w:rsidP="00E615EB">
            <w:pPr>
              <w:spacing w:line="276" w:lineRule="auto"/>
            </w:pPr>
          </w:p>
        </w:tc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72A2224F" w14:textId="77777777" w:rsidR="00915BA6" w:rsidRDefault="00915BA6" w:rsidP="00E615EB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275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510B16FA" w14:textId="77777777" w:rsidR="00915BA6" w:rsidRDefault="00915BA6" w:rsidP="00E615EB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84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317D4C6A" w14:textId="77777777" w:rsidR="00915BA6" w:rsidRDefault="00915BA6" w:rsidP="00E615EB">
            <w:pPr>
              <w:spacing w:line="276" w:lineRule="auto"/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E93EF3" w14:textId="77777777" w:rsidR="00915BA6" w:rsidRDefault="00915BA6" w:rsidP="00E615EB">
            <w:pPr>
              <w:spacing w:line="276" w:lineRule="auto"/>
            </w:pPr>
          </w:p>
        </w:tc>
      </w:tr>
      <w:tr w:rsidR="001B365A" w14:paraId="56F936A8" w14:textId="77777777" w:rsidTr="001B365A">
        <w:tc>
          <w:tcPr>
            <w:tcW w:w="9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11CBE6" w14:textId="77777777" w:rsidR="001B365A" w:rsidRDefault="001B365A" w:rsidP="001B365A">
            <w:pPr>
              <w:spacing w:line="276" w:lineRule="auto"/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C7EF6C" w14:textId="77777777" w:rsidR="001B365A" w:rsidRDefault="001B365A" w:rsidP="001B365A">
            <w:pPr>
              <w:spacing w:line="276" w:lineRule="auto"/>
            </w:pPr>
          </w:p>
        </w:tc>
        <w:tc>
          <w:tcPr>
            <w:tcW w:w="8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D38FD45" w14:textId="77777777" w:rsidR="001B365A" w:rsidRDefault="001B365A" w:rsidP="001B365A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58FD6F" w14:textId="77777777" w:rsidR="001B365A" w:rsidRDefault="001B365A" w:rsidP="001B365A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FF5C19" w14:textId="77777777" w:rsidR="001B365A" w:rsidRDefault="001B365A" w:rsidP="001B365A">
            <w:pPr>
              <w:spacing w:line="276" w:lineRule="auto"/>
            </w:pPr>
          </w:p>
        </w:tc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D7CFD94" w14:textId="77777777" w:rsidR="001B365A" w:rsidRPr="002B6B81" w:rsidRDefault="001B365A" w:rsidP="001B365A">
            <w:pPr>
              <w:spacing w:line="276" w:lineRule="auto"/>
            </w:pPr>
          </w:p>
        </w:tc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2F18F015" w14:textId="46986BC2" w:rsidR="001B365A" w:rsidRPr="00A310EE" w:rsidRDefault="001B365A" w:rsidP="001B365A">
            <w:pPr>
              <w:spacing w:line="276" w:lineRule="auto"/>
              <w:jc w:val="center"/>
            </w:pPr>
            <w:r w:rsidRPr="001835EC">
              <w:t>/</w:t>
            </w:r>
          </w:p>
        </w:tc>
        <w:tc>
          <w:tcPr>
            <w:tcW w:w="1275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6ABF1CE2" w14:textId="19BF506F" w:rsidR="001B365A" w:rsidRPr="00A310EE" w:rsidRDefault="001B365A" w:rsidP="001B365A">
            <w:pPr>
              <w:spacing w:line="276" w:lineRule="auto"/>
              <w:jc w:val="center"/>
            </w:pPr>
            <w:r w:rsidRPr="00F20A34">
              <w:t>/</w:t>
            </w:r>
          </w:p>
        </w:tc>
        <w:tc>
          <w:tcPr>
            <w:tcW w:w="184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40C40057" w14:textId="77777777" w:rsidR="001B365A" w:rsidRDefault="001B365A" w:rsidP="001B365A">
            <w:pPr>
              <w:spacing w:line="276" w:lineRule="auto"/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4DD535" w14:textId="77777777" w:rsidR="001B365A" w:rsidRDefault="001B365A" w:rsidP="001B365A">
            <w:pPr>
              <w:spacing w:line="276" w:lineRule="auto"/>
            </w:pPr>
          </w:p>
        </w:tc>
      </w:tr>
      <w:tr w:rsidR="001B365A" w14:paraId="5F07D4C1" w14:textId="77777777" w:rsidTr="001B365A">
        <w:tc>
          <w:tcPr>
            <w:tcW w:w="9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B2B428" w14:textId="77777777" w:rsidR="001B365A" w:rsidRDefault="001B365A" w:rsidP="001B365A">
            <w:pPr>
              <w:spacing w:line="276" w:lineRule="auto"/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B6364D" w14:textId="77777777" w:rsidR="001B365A" w:rsidRDefault="001B365A" w:rsidP="001B365A">
            <w:pPr>
              <w:spacing w:line="276" w:lineRule="auto"/>
            </w:pPr>
          </w:p>
        </w:tc>
        <w:tc>
          <w:tcPr>
            <w:tcW w:w="8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C4E04A8" w14:textId="77777777" w:rsidR="001B365A" w:rsidRDefault="001B365A" w:rsidP="001B365A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159552" w14:textId="77777777" w:rsidR="001B365A" w:rsidRDefault="001B365A" w:rsidP="001B365A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0E4108" w14:textId="77777777" w:rsidR="001B365A" w:rsidRDefault="001B365A" w:rsidP="001B365A">
            <w:pPr>
              <w:spacing w:line="276" w:lineRule="auto"/>
            </w:pPr>
          </w:p>
        </w:tc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0E1AC5D" w14:textId="77777777" w:rsidR="001B365A" w:rsidRPr="002B6B81" w:rsidRDefault="001B365A" w:rsidP="001B365A">
            <w:pPr>
              <w:spacing w:line="276" w:lineRule="auto"/>
            </w:pPr>
          </w:p>
        </w:tc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1C9E7189" w14:textId="606ADE7F" w:rsidR="001B365A" w:rsidRPr="00A310EE" w:rsidRDefault="001B365A" w:rsidP="001B365A">
            <w:pPr>
              <w:spacing w:line="276" w:lineRule="auto"/>
              <w:jc w:val="center"/>
            </w:pPr>
            <w:r w:rsidRPr="001835EC">
              <w:t>/</w:t>
            </w:r>
          </w:p>
        </w:tc>
        <w:tc>
          <w:tcPr>
            <w:tcW w:w="1275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05765117" w14:textId="5B7D7250" w:rsidR="001B365A" w:rsidRPr="00A310EE" w:rsidRDefault="001B365A" w:rsidP="001B365A">
            <w:pPr>
              <w:spacing w:line="276" w:lineRule="auto"/>
              <w:jc w:val="center"/>
            </w:pPr>
            <w:r w:rsidRPr="00F20A34">
              <w:t>/</w:t>
            </w:r>
          </w:p>
        </w:tc>
        <w:tc>
          <w:tcPr>
            <w:tcW w:w="184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27119B4D" w14:textId="77777777" w:rsidR="001B365A" w:rsidRDefault="001B365A" w:rsidP="001B365A">
            <w:pPr>
              <w:spacing w:line="276" w:lineRule="auto"/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7F986F" w14:textId="77777777" w:rsidR="001B365A" w:rsidRDefault="001B365A" w:rsidP="001B365A">
            <w:pPr>
              <w:spacing w:line="276" w:lineRule="auto"/>
            </w:pPr>
          </w:p>
        </w:tc>
      </w:tr>
      <w:tr w:rsidR="001B365A" w14:paraId="08C4E286" w14:textId="77777777" w:rsidTr="001B365A">
        <w:tc>
          <w:tcPr>
            <w:tcW w:w="9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B298A3" w14:textId="77777777" w:rsidR="001B365A" w:rsidRDefault="001B365A" w:rsidP="001B365A">
            <w:pPr>
              <w:spacing w:line="276" w:lineRule="auto"/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967311" w14:textId="77777777" w:rsidR="001B365A" w:rsidRDefault="001B365A" w:rsidP="001B365A">
            <w:pPr>
              <w:spacing w:line="276" w:lineRule="auto"/>
            </w:pPr>
          </w:p>
        </w:tc>
        <w:tc>
          <w:tcPr>
            <w:tcW w:w="8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7C92273" w14:textId="77777777" w:rsidR="001B365A" w:rsidRDefault="001B365A" w:rsidP="001B365A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3B765D" w14:textId="77777777" w:rsidR="001B365A" w:rsidRDefault="001B365A" w:rsidP="001B365A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38866F" w14:textId="77777777" w:rsidR="001B365A" w:rsidRDefault="001B365A" w:rsidP="001B365A">
            <w:pPr>
              <w:spacing w:line="276" w:lineRule="auto"/>
            </w:pPr>
          </w:p>
        </w:tc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18A1016" w14:textId="77777777" w:rsidR="001B365A" w:rsidRPr="002B6B81" w:rsidRDefault="001B365A" w:rsidP="001B365A">
            <w:pPr>
              <w:spacing w:line="276" w:lineRule="auto"/>
            </w:pPr>
          </w:p>
        </w:tc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08980BF0" w14:textId="7EE692FD" w:rsidR="001B365A" w:rsidRPr="00A310EE" w:rsidRDefault="001B365A" w:rsidP="001B365A">
            <w:pPr>
              <w:spacing w:line="276" w:lineRule="auto"/>
              <w:jc w:val="center"/>
            </w:pPr>
            <w:r w:rsidRPr="001835EC">
              <w:t>/</w:t>
            </w:r>
          </w:p>
        </w:tc>
        <w:tc>
          <w:tcPr>
            <w:tcW w:w="1275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4C0EB7E6" w14:textId="7697458B" w:rsidR="001B365A" w:rsidRPr="00A310EE" w:rsidRDefault="001B365A" w:rsidP="001B365A">
            <w:pPr>
              <w:spacing w:line="276" w:lineRule="auto"/>
              <w:jc w:val="center"/>
            </w:pPr>
            <w:r w:rsidRPr="00F20A34">
              <w:t>/</w:t>
            </w:r>
          </w:p>
        </w:tc>
        <w:tc>
          <w:tcPr>
            <w:tcW w:w="184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6BB1D7DB" w14:textId="77777777" w:rsidR="001B365A" w:rsidRDefault="001B365A" w:rsidP="001B365A">
            <w:pPr>
              <w:spacing w:line="276" w:lineRule="auto"/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B2DC94" w14:textId="77777777" w:rsidR="001B365A" w:rsidRDefault="001B365A" w:rsidP="001B365A">
            <w:pPr>
              <w:spacing w:line="276" w:lineRule="auto"/>
            </w:pPr>
          </w:p>
        </w:tc>
      </w:tr>
      <w:tr w:rsidR="00915BA6" w14:paraId="099EF707" w14:textId="77777777" w:rsidTr="001B365A">
        <w:tc>
          <w:tcPr>
            <w:tcW w:w="1852" w:type="dxa"/>
            <w:gridSpan w:val="3"/>
            <w:vMerge w:val="restart"/>
            <w:tcBorders>
              <w:top w:val="single" w:sz="8" w:space="0" w:color="auto"/>
              <w:right w:val="single" w:sz="4" w:space="0" w:color="auto"/>
            </w:tcBorders>
          </w:tcPr>
          <w:p w14:paraId="090A68B9" w14:textId="77777777" w:rsidR="00915BA6" w:rsidRDefault="00915BA6" w:rsidP="00E615EB">
            <w:pPr>
              <w:suppressAutoHyphens w:val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Cryotank</w:t>
            </w:r>
          </w:p>
          <w:p w14:paraId="6F602625" w14:textId="77777777" w:rsidR="00915BA6" w:rsidRDefault="00915BA6" w:rsidP="00E615EB">
            <w:pPr>
              <w:tabs>
                <w:tab w:val="right" w:pos="3186"/>
              </w:tabs>
              <w:suppressAutoHyphens w:val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Witnessing</w:t>
            </w:r>
            <w:r>
              <w:rPr>
                <w:b/>
                <w:bCs/>
                <w:sz w:val="20"/>
                <w:szCs w:val="20"/>
              </w:rPr>
              <w:tab/>
            </w:r>
          </w:p>
          <w:p w14:paraId="56A45F54" w14:textId="77777777" w:rsidR="00915BA6" w:rsidRPr="00B45FE8" w:rsidRDefault="00915BA6" w:rsidP="00E615EB">
            <w:pPr>
              <w:jc w:val="left"/>
              <w:rPr>
                <w:b/>
                <w:bCs/>
                <w:sz w:val="20"/>
                <w:szCs w:val="20"/>
              </w:rPr>
            </w:pPr>
            <w:r w:rsidRPr="001C577C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S</w:t>
            </w:r>
            <w:r w:rsidRPr="001C577C">
              <w:rPr>
                <w:sz w:val="20"/>
                <w:szCs w:val="20"/>
              </w:rPr>
              <w:t>traw</w:t>
            </w:r>
            <w:r>
              <w:rPr>
                <w:sz w:val="20"/>
                <w:szCs w:val="20"/>
              </w:rPr>
              <w:t>s/ visi,</w:t>
            </w:r>
            <w:r w:rsidRPr="001C577C">
              <w:rPr>
                <w:sz w:val="20"/>
                <w:szCs w:val="20"/>
              </w:rPr>
              <w:t xml:space="preserve"> lab </w:t>
            </w:r>
          </w:p>
          <w:p w14:paraId="7AE9FAD8" w14:textId="77777777" w:rsidR="00915BA6" w:rsidRDefault="00915BA6" w:rsidP="00E615EB">
            <w:pPr>
              <w:suppressAutoHyphens w:val="0"/>
              <w:jc w:val="left"/>
              <w:rPr>
                <w:sz w:val="20"/>
                <w:szCs w:val="20"/>
              </w:rPr>
            </w:pPr>
            <w:r w:rsidRPr="001C577C">
              <w:rPr>
                <w:sz w:val="20"/>
                <w:szCs w:val="20"/>
              </w:rPr>
              <w:t>notes, dewar</w:t>
            </w:r>
          </w:p>
          <w:p w14:paraId="7D492ECB" w14:textId="77777777" w:rsidR="00915BA6" w:rsidRPr="00B45FE8" w:rsidRDefault="00915BA6" w:rsidP="00E615EB">
            <w:pPr>
              <w:jc w:val="left"/>
              <w:rPr>
                <w:b/>
                <w:bCs/>
                <w:sz w:val="20"/>
                <w:szCs w:val="20"/>
              </w:rPr>
            </w:pPr>
            <w:r w:rsidRPr="001C577C">
              <w:rPr>
                <w:sz w:val="20"/>
                <w:szCs w:val="20"/>
              </w:rPr>
              <w:t>location)</w:t>
            </w:r>
          </w:p>
        </w:tc>
        <w:tc>
          <w:tcPr>
            <w:tcW w:w="3819" w:type="dxa"/>
            <w:gridSpan w:val="4"/>
            <w:tcBorders>
              <w:top w:val="single" w:sz="8" w:space="0" w:color="auto"/>
              <w:right w:val="single" w:sz="4" w:space="0" w:color="auto"/>
            </w:tcBorders>
            <w:shd w:val="clear" w:color="auto" w:fill="DBECF8" w:themeFill="text2" w:themeFillTint="1A"/>
          </w:tcPr>
          <w:p w14:paraId="7B952B89" w14:textId="77777777" w:rsidR="00915BA6" w:rsidRDefault="00915BA6" w:rsidP="00E615EB">
            <w:pPr>
              <w:suppressAutoHyphens w:val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Witnessing for Freeze 1.</w:t>
            </w:r>
          </w:p>
          <w:p w14:paraId="24B42879" w14:textId="77777777" w:rsidR="00915BA6" w:rsidRDefault="00915BA6" w:rsidP="00E615EB">
            <w:pPr>
              <w:spacing w:line="276" w:lineRule="auto"/>
            </w:pPr>
            <w:r>
              <w:t>Operator:</w:t>
            </w:r>
          </w:p>
          <w:p w14:paraId="2E816D9E" w14:textId="77777777" w:rsidR="00915BA6" w:rsidRDefault="00915BA6" w:rsidP="00E615EB">
            <w:pPr>
              <w:spacing w:line="276" w:lineRule="auto"/>
            </w:pPr>
            <w:r>
              <w:t>Witness:</w:t>
            </w:r>
          </w:p>
        </w:tc>
        <w:tc>
          <w:tcPr>
            <w:tcW w:w="5670" w:type="dxa"/>
            <w:gridSpan w:val="4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shd w:val="clear" w:color="auto" w:fill="DBECF8" w:themeFill="text2" w:themeFillTint="1A"/>
          </w:tcPr>
          <w:p w14:paraId="36572110" w14:textId="77777777" w:rsidR="00915BA6" w:rsidRPr="007D31F3" w:rsidRDefault="00915BA6" w:rsidP="00E615EB">
            <w:pPr>
              <w:suppressAutoHyphens w:val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Witnessing for Freeze</w:t>
            </w:r>
            <w:r w:rsidRPr="007D31F3">
              <w:rPr>
                <w:b/>
                <w:bCs/>
                <w:sz w:val="20"/>
                <w:szCs w:val="20"/>
              </w:rPr>
              <w:t xml:space="preserve"> 2.</w:t>
            </w:r>
          </w:p>
          <w:p w14:paraId="479C3469" w14:textId="77777777" w:rsidR="00915BA6" w:rsidRDefault="00915BA6" w:rsidP="00E615EB">
            <w:pPr>
              <w:spacing w:line="276" w:lineRule="auto"/>
            </w:pPr>
            <w:r>
              <w:t>Operator:</w:t>
            </w:r>
          </w:p>
          <w:p w14:paraId="4E937291" w14:textId="77777777" w:rsidR="00915BA6" w:rsidRDefault="00915BA6" w:rsidP="00E615EB">
            <w:pPr>
              <w:spacing w:line="276" w:lineRule="auto"/>
            </w:pPr>
            <w:r>
              <w:t>Witness:</w:t>
            </w:r>
          </w:p>
        </w:tc>
      </w:tr>
      <w:tr w:rsidR="00915BA6" w14:paraId="48663DEC" w14:textId="77777777" w:rsidTr="001B365A">
        <w:trPr>
          <w:trHeight w:val="626"/>
        </w:trPr>
        <w:tc>
          <w:tcPr>
            <w:tcW w:w="1852" w:type="dxa"/>
            <w:gridSpan w:val="3"/>
            <w:vMerge/>
            <w:tcBorders>
              <w:right w:val="single" w:sz="4" w:space="0" w:color="auto"/>
            </w:tcBorders>
          </w:tcPr>
          <w:p w14:paraId="32776C8F" w14:textId="77777777" w:rsidR="00915BA6" w:rsidRDefault="00915BA6" w:rsidP="00E615EB">
            <w:pPr>
              <w:jc w:val="left"/>
            </w:pPr>
          </w:p>
        </w:tc>
        <w:tc>
          <w:tcPr>
            <w:tcW w:w="3819" w:type="dxa"/>
            <w:gridSpan w:val="4"/>
            <w:tcBorders>
              <w:right w:val="single" w:sz="4" w:space="0" w:color="auto"/>
            </w:tcBorders>
            <w:shd w:val="clear" w:color="auto" w:fill="DBECF8" w:themeFill="text2" w:themeFillTint="1A"/>
          </w:tcPr>
          <w:p w14:paraId="2A8C7973" w14:textId="77777777" w:rsidR="00915BA6" w:rsidRDefault="00915BA6" w:rsidP="00E615EB">
            <w:pPr>
              <w:spacing w:line="276" w:lineRule="auto"/>
            </w:pPr>
            <w:r>
              <w:t>Operator:</w:t>
            </w:r>
          </w:p>
          <w:p w14:paraId="6A1BFFE6" w14:textId="77777777" w:rsidR="00915BA6" w:rsidRDefault="00915BA6" w:rsidP="00E615EB">
            <w:pPr>
              <w:spacing w:line="276" w:lineRule="auto"/>
            </w:pPr>
            <w:r>
              <w:t>Witness:</w:t>
            </w:r>
          </w:p>
        </w:tc>
        <w:tc>
          <w:tcPr>
            <w:tcW w:w="5670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DBECF8" w:themeFill="text2" w:themeFillTint="1A"/>
          </w:tcPr>
          <w:p w14:paraId="4F351390" w14:textId="77777777" w:rsidR="00915BA6" w:rsidRDefault="00915BA6" w:rsidP="00E615EB">
            <w:pPr>
              <w:suppressAutoHyphens w:val="0"/>
              <w:jc w:val="left"/>
            </w:pPr>
            <w:r>
              <w:t>Operator:</w:t>
            </w:r>
          </w:p>
          <w:p w14:paraId="423C6290" w14:textId="77777777" w:rsidR="00915BA6" w:rsidRDefault="00915BA6" w:rsidP="00E615EB">
            <w:pPr>
              <w:suppressAutoHyphens w:val="0"/>
              <w:jc w:val="left"/>
            </w:pPr>
            <w:r>
              <w:t>Witness:</w:t>
            </w:r>
          </w:p>
          <w:p w14:paraId="219E13B1" w14:textId="77777777" w:rsidR="00915BA6" w:rsidRDefault="00915BA6" w:rsidP="00E615EB">
            <w:pPr>
              <w:spacing w:line="276" w:lineRule="auto"/>
            </w:pPr>
          </w:p>
        </w:tc>
      </w:tr>
    </w:tbl>
    <w:p w14:paraId="3CB77472" w14:textId="7D20A765" w:rsidR="001349A5" w:rsidRPr="00424AC9" w:rsidRDefault="00CA14C8" w:rsidP="005E3B4E">
      <w:pPr>
        <w:spacing w:after="0" w:line="240" w:lineRule="auto"/>
        <w:rPr>
          <w:sz w:val="16"/>
          <w:szCs w:val="16"/>
        </w:rPr>
      </w:pPr>
      <w:r w:rsidRPr="00424AC9">
        <w:rPr>
          <w:noProof/>
          <w:sz w:val="16"/>
          <w:szCs w:val="16"/>
          <w:lang w:eastAsia="en-GB"/>
        </w:rPr>
        <w:drawing>
          <wp:anchor distT="0" distB="0" distL="114300" distR="114300" simplePos="0" relativeHeight="251706368" behindDoc="0" locked="0" layoutInCell="1" allowOverlap="1" wp14:anchorId="6C0B052C" wp14:editId="17BC6F09">
            <wp:simplePos x="0" y="0"/>
            <wp:positionH relativeFrom="page">
              <wp:posOffset>5630545</wp:posOffset>
            </wp:positionH>
            <wp:positionV relativeFrom="page">
              <wp:posOffset>309245</wp:posOffset>
            </wp:positionV>
            <wp:extent cx="1520456" cy="669851"/>
            <wp:effectExtent l="0" t="0" r="0" b="0"/>
            <wp:wrapSquare wrapText="bothSides"/>
            <wp:docPr id="211407207" name="Picture 7" descr="A blue and pink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44055" name="Picture 7" descr="A blue and pink logo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0456" cy="66985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11341" w:type="dxa"/>
        <w:tblInd w:w="-431" w:type="dxa"/>
        <w:tblLook w:val="04A0" w:firstRow="1" w:lastRow="0" w:firstColumn="1" w:lastColumn="0" w:noHBand="0" w:noVBand="1"/>
      </w:tblPr>
      <w:tblGrid>
        <w:gridCol w:w="1387"/>
        <w:gridCol w:w="1072"/>
        <w:gridCol w:w="1415"/>
        <w:gridCol w:w="1268"/>
        <w:gridCol w:w="1975"/>
        <w:gridCol w:w="1269"/>
        <w:gridCol w:w="1688"/>
        <w:gridCol w:w="1267"/>
      </w:tblGrid>
      <w:tr w:rsidR="00CB75D6" w14:paraId="161F8D5E" w14:textId="77777777" w:rsidTr="005139A4">
        <w:tc>
          <w:tcPr>
            <w:tcW w:w="11341" w:type="dxa"/>
            <w:gridSpan w:val="8"/>
            <w:shd w:val="clear" w:color="auto" w:fill="245980" w:themeFill="text1"/>
          </w:tcPr>
          <w:p w14:paraId="61F52F2C" w14:textId="285B80F6" w:rsidR="00CB75D6" w:rsidRPr="000B2734" w:rsidRDefault="00CB75D6" w:rsidP="005E3B4E">
            <w:pPr>
              <w:rPr>
                <w:b/>
                <w:bCs/>
                <w:color w:val="FFFFFF" w:themeColor="background1"/>
              </w:rPr>
            </w:pPr>
            <w:r w:rsidRPr="000B2734">
              <w:rPr>
                <w:b/>
                <w:bCs/>
                <w:color w:val="FFFFFF" w:themeColor="background1"/>
              </w:rPr>
              <w:t>End of</w:t>
            </w:r>
            <w:r w:rsidR="00FB7E1F">
              <w:rPr>
                <w:b/>
                <w:bCs/>
                <w:color w:val="FFFFFF" w:themeColor="background1"/>
              </w:rPr>
              <w:t xml:space="preserve"> Cycle Discard and Checks</w:t>
            </w:r>
          </w:p>
        </w:tc>
      </w:tr>
      <w:tr w:rsidR="00CD1AAE" w14:paraId="3A7462D6" w14:textId="77777777" w:rsidTr="005E3B4E">
        <w:tc>
          <w:tcPr>
            <w:tcW w:w="5142" w:type="dxa"/>
            <w:gridSpan w:val="4"/>
            <w:shd w:val="clear" w:color="auto" w:fill="FFFFFF" w:themeFill="background1"/>
          </w:tcPr>
          <w:p w14:paraId="537F1595" w14:textId="04F2AFC5" w:rsidR="007653FD" w:rsidRDefault="00640CE8" w:rsidP="00346CFF">
            <w:pPr>
              <w:jc w:val="left"/>
            </w:pPr>
            <w:r>
              <w:rPr>
                <w:b/>
                <w:bCs/>
              </w:rPr>
              <w:t xml:space="preserve">Dish </w:t>
            </w:r>
            <w:r w:rsidR="009A088C" w:rsidRPr="00346CFF">
              <w:rPr>
                <w:b/>
                <w:bCs/>
              </w:rPr>
              <w:t>Discard</w:t>
            </w:r>
            <w:r w:rsidR="00346CFF" w:rsidRPr="00346CFF">
              <w:rPr>
                <w:b/>
                <w:bCs/>
              </w:rPr>
              <w:t xml:space="preserve"> Witness</w:t>
            </w:r>
            <w:r w:rsidR="00726918">
              <w:t xml:space="preserve"> (</w:t>
            </w:r>
            <w:r w:rsidR="00B50C9D">
              <w:t xml:space="preserve">Culture </w:t>
            </w:r>
            <w:r w:rsidR="00726918">
              <w:t>Dish, lab notes,</w:t>
            </w:r>
            <w:r w:rsidR="000D2A41">
              <w:t xml:space="preserve"> RI</w:t>
            </w:r>
            <w:r w:rsidR="007E49C6">
              <w:t>,</w:t>
            </w:r>
            <w:r w:rsidR="00726918">
              <w:t xml:space="preserve"> </w:t>
            </w:r>
            <w:r w:rsidR="000D2A41">
              <w:t>C</w:t>
            </w:r>
            <w:r w:rsidR="00726918">
              <w:t>heck culture</w:t>
            </w:r>
            <w:r w:rsidR="00346CFF">
              <w:t>/</w:t>
            </w:r>
            <w:r w:rsidR="00045A87">
              <w:t xml:space="preserve"> </w:t>
            </w:r>
            <w:r w:rsidR="00346CFF">
              <w:t>ET</w:t>
            </w:r>
            <w:r w:rsidR="00726918">
              <w:t>/</w:t>
            </w:r>
            <w:r w:rsidR="00045A87">
              <w:t xml:space="preserve"> </w:t>
            </w:r>
            <w:r w:rsidR="00386CA7">
              <w:t>Re-</w:t>
            </w:r>
            <w:r w:rsidR="00346CFF">
              <w:t>Fr</w:t>
            </w:r>
            <w:r w:rsidR="00045A87">
              <w:t>eezing</w:t>
            </w:r>
            <w:r w:rsidR="00726918">
              <w:t xml:space="preserve"> complete)</w:t>
            </w:r>
          </w:p>
        </w:tc>
        <w:tc>
          <w:tcPr>
            <w:tcW w:w="6199" w:type="dxa"/>
            <w:gridSpan w:val="4"/>
            <w:shd w:val="clear" w:color="auto" w:fill="FFFFFF" w:themeFill="background1"/>
          </w:tcPr>
          <w:p w14:paraId="5EAA3313" w14:textId="3A04300F" w:rsidR="003C5DA5" w:rsidRDefault="00CB75D6" w:rsidP="00262B08">
            <w:pPr>
              <w:spacing w:line="276" w:lineRule="auto"/>
            </w:pPr>
            <w:r>
              <w:t xml:space="preserve">Date:                       </w:t>
            </w:r>
            <w:r w:rsidR="00B820CD">
              <w:t xml:space="preserve">            </w:t>
            </w:r>
            <w:r>
              <w:t xml:space="preserve">  Operator:                                     </w:t>
            </w:r>
          </w:p>
          <w:p w14:paraId="4D6BC514" w14:textId="50D943A0" w:rsidR="00B820CD" w:rsidRDefault="009A088C" w:rsidP="00262B08">
            <w:pPr>
              <w:spacing w:line="276" w:lineRule="auto"/>
            </w:pPr>
            <w:r w:rsidRPr="009A088C">
              <w:t xml:space="preserve">Time:                                     </w:t>
            </w:r>
            <w:r w:rsidR="00262B08">
              <w:t>Witness:</w:t>
            </w:r>
          </w:p>
        </w:tc>
      </w:tr>
      <w:tr w:rsidR="00CB75D6" w14:paraId="4FD5838A" w14:textId="77777777" w:rsidTr="005139A4">
        <w:tc>
          <w:tcPr>
            <w:tcW w:w="1387" w:type="dxa"/>
            <w:shd w:val="clear" w:color="auto" w:fill="245980" w:themeFill="text1"/>
          </w:tcPr>
          <w:p w14:paraId="05FE30F4" w14:textId="4E016166" w:rsidR="00CB75D6" w:rsidRPr="00262B08" w:rsidRDefault="00CB75D6" w:rsidP="00D00B5B">
            <w:pPr>
              <w:rPr>
                <w:color w:val="FFFFFF" w:themeColor="background1"/>
              </w:rPr>
            </w:pPr>
            <w:r w:rsidRPr="00262B08">
              <w:rPr>
                <w:color w:val="FFFFFF" w:themeColor="background1"/>
              </w:rPr>
              <w:t xml:space="preserve">Donated to </w:t>
            </w:r>
            <w:r w:rsidR="00517176" w:rsidRPr="00262B08">
              <w:rPr>
                <w:color w:val="FFFFFF" w:themeColor="background1"/>
              </w:rPr>
              <w:t>T</w:t>
            </w:r>
            <w:r w:rsidRPr="00262B08">
              <w:rPr>
                <w:color w:val="FFFFFF" w:themeColor="background1"/>
              </w:rPr>
              <w:t>raining</w:t>
            </w:r>
          </w:p>
        </w:tc>
        <w:tc>
          <w:tcPr>
            <w:tcW w:w="1072" w:type="dxa"/>
          </w:tcPr>
          <w:p w14:paraId="03A8AA14" w14:textId="77777777" w:rsidR="00CB75D6" w:rsidRPr="00386CA7" w:rsidRDefault="00CB75D6" w:rsidP="00517176">
            <w:pPr>
              <w:jc w:val="center"/>
              <w:rPr>
                <w:highlight w:val="yellow"/>
              </w:rPr>
            </w:pPr>
            <w:r w:rsidRPr="00004969">
              <w:t>Yes/ No</w:t>
            </w:r>
          </w:p>
        </w:tc>
        <w:tc>
          <w:tcPr>
            <w:tcW w:w="1415" w:type="dxa"/>
            <w:shd w:val="clear" w:color="auto" w:fill="245980" w:themeFill="text1"/>
          </w:tcPr>
          <w:p w14:paraId="789185E6" w14:textId="4730A2D1" w:rsidR="00CB75D6" w:rsidRDefault="00CB75D6" w:rsidP="00D00B5B">
            <w:r w:rsidRPr="00262B08">
              <w:rPr>
                <w:color w:val="FFFFFF" w:themeColor="background1"/>
              </w:rPr>
              <w:t xml:space="preserve">Witnessing </w:t>
            </w:r>
            <w:r w:rsidR="00517176" w:rsidRPr="00262B08">
              <w:rPr>
                <w:color w:val="FFFFFF" w:themeColor="background1"/>
              </w:rPr>
              <w:t>C</w:t>
            </w:r>
            <w:r w:rsidRPr="00262B08">
              <w:rPr>
                <w:color w:val="FFFFFF" w:themeColor="background1"/>
              </w:rPr>
              <w:t>ompleted?</w:t>
            </w:r>
          </w:p>
        </w:tc>
        <w:tc>
          <w:tcPr>
            <w:tcW w:w="1268" w:type="dxa"/>
          </w:tcPr>
          <w:p w14:paraId="01CAB115" w14:textId="77777777" w:rsidR="00CB75D6" w:rsidRDefault="00CB75D6" w:rsidP="00517176">
            <w:pPr>
              <w:jc w:val="center"/>
            </w:pPr>
            <w:r>
              <w:t>Yes/No</w:t>
            </w:r>
          </w:p>
        </w:tc>
        <w:tc>
          <w:tcPr>
            <w:tcW w:w="1975" w:type="dxa"/>
            <w:shd w:val="clear" w:color="auto" w:fill="245980" w:themeFill="text1"/>
          </w:tcPr>
          <w:p w14:paraId="6819919E" w14:textId="51FD216C" w:rsidR="00CB75D6" w:rsidRPr="00386CA7" w:rsidRDefault="00386CA7" w:rsidP="00386CA7">
            <w:pPr>
              <w:jc w:val="lef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Ideas Cryostore Updated</w:t>
            </w:r>
          </w:p>
        </w:tc>
        <w:tc>
          <w:tcPr>
            <w:tcW w:w="1269" w:type="dxa"/>
          </w:tcPr>
          <w:p w14:paraId="37F43836" w14:textId="77777777" w:rsidR="00CB75D6" w:rsidRDefault="00CB75D6" w:rsidP="00517176">
            <w:pPr>
              <w:jc w:val="center"/>
            </w:pPr>
            <w:r>
              <w:t>Yes/No</w:t>
            </w:r>
          </w:p>
        </w:tc>
        <w:tc>
          <w:tcPr>
            <w:tcW w:w="1688" w:type="dxa"/>
            <w:shd w:val="clear" w:color="auto" w:fill="245980" w:themeFill="text1"/>
          </w:tcPr>
          <w:p w14:paraId="2F1D32FB" w14:textId="7D0F0077" w:rsidR="00CB75D6" w:rsidRDefault="00CB75D6" w:rsidP="00D00B5B">
            <w:r w:rsidRPr="00262B08">
              <w:rPr>
                <w:color w:val="FFFFFF" w:themeColor="background1"/>
              </w:rPr>
              <w:t xml:space="preserve">Prism </w:t>
            </w:r>
            <w:r w:rsidR="00B820CD" w:rsidRPr="00262B08">
              <w:rPr>
                <w:color w:val="FFFFFF" w:themeColor="background1"/>
              </w:rPr>
              <w:t>S</w:t>
            </w:r>
            <w:r w:rsidRPr="00262B08">
              <w:rPr>
                <w:color w:val="FFFFFF" w:themeColor="background1"/>
              </w:rPr>
              <w:t>ubmitted</w:t>
            </w:r>
          </w:p>
        </w:tc>
        <w:tc>
          <w:tcPr>
            <w:tcW w:w="1267" w:type="dxa"/>
          </w:tcPr>
          <w:p w14:paraId="0E3985FA" w14:textId="77777777" w:rsidR="00CB75D6" w:rsidRDefault="00CB75D6" w:rsidP="00517176">
            <w:pPr>
              <w:jc w:val="center"/>
            </w:pPr>
            <w:r>
              <w:t>Yes/No</w:t>
            </w:r>
          </w:p>
        </w:tc>
      </w:tr>
      <w:tr w:rsidR="00CB75D6" w14:paraId="481A7A63" w14:textId="77777777" w:rsidTr="005139A4">
        <w:trPr>
          <w:trHeight w:val="343"/>
        </w:trPr>
        <w:tc>
          <w:tcPr>
            <w:tcW w:w="1387" w:type="dxa"/>
            <w:shd w:val="clear" w:color="auto" w:fill="245980" w:themeFill="text1"/>
          </w:tcPr>
          <w:p w14:paraId="4D24160E" w14:textId="743D4898" w:rsidR="00CB75D6" w:rsidRPr="00262B08" w:rsidRDefault="00CB75D6" w:rsidP="005E3B4E">
            <w:pPr>
              <w:rPr>
                <w:color w:val="FFFFFF" w:themeColor="background1"/>
              </w:rPr>
            </w:pPr>
            <w:r w:rsidRPr="00262B08">
              <w:rPr>
                <w:color w:val="FFFFFF" w:themeColor="background1"/>
              </w:rPr>
              <w:t>Comments</w:t>
            </w:r>
            <w:r w:rsidR="00B820CD" w:rsidRPr="00262B08">
              <w:rPr>
                <w:color w:val="FFFFFF" w:themeColor="background1"/>
              </w:rPr>
              <w:t>:</w:t>
            </w:r>
          </w:p>
        </w:tc>
        <w:tc>
          <w:tcPr>
            <w:tcW w:w="9954" w:type="dxa"/>
            <w:gridSpan w:val="7"/>
          </w:tcPr>
          <w:p w14:paraId="7C6EF784" w14:textId="77777777" w:rsidR="00CB75D6" w:rsidRDefault="00CB75D6" w:rsidP="005E3B4E"/>
        </w:tc>
      </w:tr>
    </w:tbl>
    <w:p w14:paraId="2EE1441E" w14:textId="77777777" w:rsidR="00CB75D6" w:rsidRPr="00424AC9" w:rsidRDefault="00CB75D6" w:rsidP="005E3B4E">
      <w:pPr>
        <w:spacing w:after="0" w:line="240" w:lineRule="auto"/>
        <w:rPr>
          <w:sz w:val="16"/>
          <w:szCs w:val="16"/>
        </w:rPr>
      </w:pPr>
    </w:p>
    <w:tbl>
      <w:tblPr>
        <w:tblStyle w:val="TableGrid"/>
        <w:tblW w:w="11341" w:type="dxa"/>
        <w:tblInd w:w="-431" w:type="dxa"/>
        <w:tblLook w:val="04A0" w:firstRow="1" w:lastRow="0" w:firstColumn="1" w:lastColumn="0" w:noHBand="0" w:noVBand="1"/>
      </w:tblPr>
      <w:tblGrid>
        <w:gridCol w:w="2694"/>
        <w:gridCol w:w="2268"/>
        <w:gridCol w:w="2977"/>
        <w:gridCol w:w="3402"/>
      </w:tblGrid>
      <w:tr w:rsidR="00262B08" w:rsidRPr="00D25001" w14:paraId="1074000A" w14:textId="77777777" w:rsidTr="005139A4">
        <w:tc>
          <w:tcPr>
            <w:tcW w:w="11341" w:type="dxa"/>
            <w:gridSpan w:val="4"/>
            <w:shd w:val="clear" w:color="auto" w:fill="245980" w:themeFill="text1"/>
          </w:tcPr>
          <w:p w14:paraId="026FA75B" w14:textId="77777777" w:rsidR="00262B08" w:rsidRPr="00D25001" w:rsidRDefault="00262B08" w:rsidP="005E3B4E">
            <w:pPr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 xml:space="preserve">Cycle </w:t>
            </w:r>
            <w:r w:rsidRPr="00D25001">
              <w:rPr>
                <w:b/>
                <w:bCs/>
                <w:color w:val="FFFFFF" w:themeColor="background1"/>
              </w:rPr>
              <w:t>Summary</w:t>
            </w:r>
          </w:p>
        </w:tc>
      </w:tr>
      <w:tr w:rsidR="00262B08" w14:paraId="6A86F0F4" w14:textId="77777777" w:rsidTr="005E3B4E">
        <w:trPr>
          <w:trHeight w:val="70"/>
        </w:trPr>
        <w:tc>
          <w:tcPr>
            <w:tcW w:w="2694" w:type="dxa"/>
          </w:tcPr>
          <w:p w14:paraId="4D323908" w14:textId="75155C9C" w:rsidR="00262B08" w:rsidRDefault="009E55F4" w:rsidP="00A10F54">
            <w:r>
              <w:t>No. Embs Thawed</w:t>
            </w:r>
          </w:p>
        </w:tc>
        <w:tc>
          <w:tcPr>
            <w:tcW w:w="2268" w:type="dxa"/>
          </w:tcPr>
          <w:p w14:paraId="1AC2B7A2" w14:textId="77777777" w:rsidR="00262B08" w:rsidRDefault="00262B08" w:rsidP="00A10F54"/>
        </w:tc>
        <w:tc>
          <w:tcPr>
            <w:tcW w:w="2977" w:type="dxa"/>
          </w:tcPr>
          <w:p w14:paraId="3B0B7F85" w14:textId="4D6236BB" w:rsidR="00262B08" w:rsidRDefault="00386CA7" w:rsidP="00A10F54">
            <w:r>
              <w:t>N</w:t>
            </w:r>
            <w:r w:rsidR="00A82704">
              <w:t>o. Biopsied</w:t>
            </w:r>
          </w:p>
        </w:tc>
        <w:tc>
          <w:tcPr>
            <w:tcW w:w="3402" w:type="dxa"/>
          </w:tcPr>
          <w:p w14:paraId="4327D799" w14:textId="77777777" w:rsidR="00262B08" w:rsidRDefault="00262B08" w:rsidP="00A10F54"/>
        </w:tc>
      </w:tr>
      <w:tr w:rsidR="00262B08" w14:paraId="396996EA" w14:textId="77777777" w:rsidTr="005E3B4E">
        <w:tc>
          <w:tcPr>
            <w:tcW w:w="2694" w:type="dxa"/>
          </w:tcPr>
          <w:p w14:paraId="55D6C1D1" w14:textId="70318B22" w:rsidR="00262B08" w:rsidRDefault="009E55F4" w:rsidP="00A10F54">
            <w:r>
              <w:t xml:space="preserve">No. </w:t>
            </w:r>
            <w:r w:rsidR="00386CA7">
              <w:t>Survived</w:t>
            </w:r>
          </w:p>
        </w:tc>
        <w:tc>
          <w:tcPr>
            <w:tcW w:w="2268" w:type="dxa"/>
          </w:tcPr>
          <w:p w14:paraId="2AD64E76" w14:textId="77777777" w:rsidR="00262B08" w:rsidRDefault="00262B08" w:rsidP="00A10F54"/>
        </w:tc>
        <w:tc>
          <w:tcPr>
            <w:tcW w:w="2977" w:type="dxa"/>
          </w:tcPr>
          <w:p w14:paraId="7A8CCF0B" w14:textId="51BBDC54" w:rsidR="00262B08" w:rsidRDefault="00386CA7" w:rsidP="00386CA7">
            <w:pPr>
              <w:jc w:val="left"/>
            </w:pPr>
            <w:r>
              <w:t>No. Embs Refrozen</w:t>
            </w:r>
            <w:r w:rsidR="005E3B4E">
              <w:t xml:space="preserve"> </w:t>
            </w:r>
          </w:p>
        </w:tc>
        <w:tc>
          <w:tcPr>
            <w:tcW w:w="3402" w:type="dxa"/>
          </w:tcPr>
          <w:p w14:paraId="06EFD275" w14:textId="77777777" w:rsidR="00262B08" w:rsidRDefault="00262B08" w:rsidP="00A10F54"/>
        </w:tc>
      </w:tr>
    </w:tbl>
    <w:p w14:paraId="5C11843D" w14:textId="4AA77D03" w:rsidR="00975A53" w:rsidRPr="00DB4AD9" w:rsidRDefault="00975A53" w:rsidP="00504522"/>
    <w:sectPr w:rsidR="00975A53" w:rsidRPr="00DB4AD9" w:rsidSect="007A151B">
      <w:headerReference w:type="default" r:id="rId11"/>
      <w:footerReference w:type="default" r:id="rId12"/>
      <w:pgSz w:w="11906" w:h="16838"/>
      <w:pgMar w:top="260" w:right="720" w:bottom="720" w:left="720" w:header="397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8A97B4" w14:textId="77777777" w:rsidR="007A151B" w:rsidRDefault="007A151B">
      <w:pPr>
        <w:spacing w:after="0" w:line="240" w:lineRule="auto"/>
      </w:pPr>
      <w:r>
        <w:separator/>
      </w:r>
    </w:p>
  </w:endnote>
  <w:endnote w:type="continuationSeparator" w:id="0">
    <w:p w14:paraId="3C9D578E" w14:textId="77777777" w:rsidR="007A151B" w:rsidRDefault="007A1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C1021" w14:textId="77777777" w:rsidR="00FC34ED" w:rsidRDefault="00FC34ED">
    <w:pPr>
      <w:tabs>
        <w:tab w:val="right" w:pos="9923"/>
      </w:tabs>
      <w:spacing w:before="48" w:after="0" w:line="240" w:lineRule="auto"/>
      <w:ind w:left="-851" w:right="-561"/>
      <w:jc w:val="center"/>
    </w:pPr>
    <w:r>
      <w:rPr>
        <w:color w:val="808080"/>
        <w:sz w:val="16"/>
      </w:rPr>
      <w:t>&lt;QPulse_DocNumber&gt;  Revision: &lt;QPulse_DocRevisionNumber&gt;      Issued by: &lt;QPulse_DocOwner&gt;      Revision Due: &lt;QPulse_DocReviewDate&gt;</w:t>
    </w:r>
    <w:r>
      <w:rPr>
        <w:color w:val="808080"/>
        <w:sz w:val="16"/>
      </w:rPr>
      <w:tab/>
      <w:t xml:space="preserve">  Page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PAGE </w:instrText>
    </w:r>
    <w:r>
      <w:rPr>
        <w:color w:val="808080"/>
        <w:sz w:val="16"/>
      </w:rP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  <w:r>
      <w:rPr>
        <w:color w:val="808080"/>
        <w:sz w:val="16"/>
      </w:rPr>
      <w:t xml:space="preserve"> of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NUMPAGES </w:instrText>
    </w:r>
    <w:r>
      <w:rPr>
        <w:color w:val="808080"/>
        <w:sz w:val="16"/>
      </w:rP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797A35" w14:textId="77777777" w:rsidR="007A151B" w:rsidRDefault="007A151B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B37D995" w14:textId="77777777" w:rsidR="007A151B" w:rsidRDefault="007A1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C101F" w14:textId="16692206" w:rsidR="00FC34ED" w:rsidRDefault="00D15AFC" w:rsidP="003A10D2">
    <w:pPr>
      <w:pStyle w:val="Heading1"/>
      <w:spacing w:before="0"/>
    </w:pPr>
    <w:r>
      <w:t>Thaw Biopsy Refreeze</w:t>
    </w:r>
    <w:r w:rsidR="00517176">
      <w:t xml:space="preserve"> </w:t>
    </w:r>
    <w:r>
      <w:t>Blastocysts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972"/>
    <w:rsid w:val="00004969"/>
    <w:rsid w:val="00011551"/>
    <w:rsid w:val="00012482"/>
    <w:rsid w:val="000124E7"/>
    <w:rsid w:val="0001362D"/>
    <w:rsid w:val="00020E44"/>
    <w:rsid w:val="000244D8"/>
    <w:rsid w:val="00024B51"/>
    <w:rsid w:val="00027E4F"/>
    <w:rsid w:val="00043038"/>
    <w:rsid w:val="00043E28"/>
    <w:rsid w:val="00045A87"/>
    <w:rsid w:val="000629C1"/>
    <w:rsid w:val="00067A89"/>
    <w:rsid w:val="00070FC6"/>
    <w:rsid w:val="00072D49"/>
    <w:rsid w:val="00072F36"/>
    <w:rsid w:val="00074925"/>
    <w:rsid w:val="00074A11"/>
    <w:rsid w:val="00075FA3"/>
    <w:rsid w:val="00077D64"/>
    <w:rsid w:val="00080AF9"/>
    <w:rsid w:val="00081B2C"/>
    <w:rsid w:val="00082080"/>
    <w:rsid w:val="0009349B"/>
    <w:rsid w:val="000944E2"/>
    <w:rsid w:val="00095209"/>
    <w:rsid w:val="00096618"/>
    <w:rsid w:val="000A175E"/>
    <w:rsid w:val="000A49F9"/>
    <w:rsid w:val="000A7387"/>
    <w:rsid w:val="000B2734"/>
    <w:rsid w:val="000B4540"/>
    <w:rsid w:val="000D2A41"/>
    <w:rsid w:val="000D34C8"/>
    <w:rsid w:val="000D5CA8"/>
    <w:rsid w:val="000E1124"/>
    <w:rsid w:val="000E1F6B"/>
    <w:rsid w:val="000E63AF"/>
    <w:rsid w:val="00100FA5"/>
    <w:rsid w:val="001037AA"/>
    <w:rsid w:val="0011248E"/>
    <w:rsid w:val="0011338F"/>
    <w:rsid w:val="00120B48"/>
    <w:rsid w:val="001256A9"/>
    <w:rsid w:val="00133D62"/>
    <w:rsid w:val="001349A5"/>
    <w:rsid w:val="0014341E"/>
    <w:rsid w:val="00143938"/>
    <w:rsid w:val="001569FD"/>
    <w:rsid w:val="00157052"/>
    <w:rsid w:val="00160087"/>
    <w:rsid w:val="0016334C"/>
    <w:rsid w:val="001700C6"/>
    <w:rsid w:val="001701AC"/>
    <w:rsid w:val="00177432"/>
    <w:rsid w:val="00177B0C"/>
    <w:rsid w:val="0018165E"/>
    <w:rsid w:val="001847CC"/>
    <w:rsid w:val="00187E28"/>
    <w:rsid w:val="00196FBF"/>
    <w:rsid w:val="001A1B3A"/>
    <w:rsid w:val="001B03CA"/>
    <w:rsid w:val="001B0C47"/>
    <w:rsid w:val="001B176A"/>
    <w:rsid w:val="001B365A"/>
    <w:rsid w:val="001B5D64"/>
    <w:rsid w:val="001B60B6"/>
    <w:rsid w:val="001B64BE"/>
    <w:rsid w:val="001C136B"/>
    <w:rsid w:val="001C37BF"/>
    <w:rsid w:val="001C577C"/>
    <w:rsid w:val="001D388D"/>
    <w:rsid w:val="001D590F"/>
    <w:rsid w:val="001D5DB8"/>
    <w:rsid w:val="001E45CF"/>
    <w:rsid w:val="001E4EEA"/>
    <w:rsid w:val="001E5190"/>
    <w:rsid w:val="001F0709"/>
    <w:rsid w:val="001F1F0F"/>
    <w:rsid w:val="001F6528"/>
    <w:rsid w:val="00200E3B"/>
    <w:rsid w:val="00201B5E"/>
    <w:rsid w:val="00203531"/>
    <w:rsid w:val="002038A2"/>
    <w:rsid w:val="002123DE"/>
    <w:rsid w:val="00215453"/>
    <w:rsid w:val="00215D18"/>
    <w:rsid w:val="00216AB2"/>
    <w:rsid w:val="0022082C"/>
    <w:rsid w:val="002236A7"/>
    <w:rsid w:val="00225398"/>
    <w:rsid w:val="00231407"/>
    <w:rsid w:val="00237CA3"/>
    <w:rsid w:val="0024293A"/>
    <w:rsid w:val="0025021A"/>
    <w:rsid w:val="00255A7F"/>
    <w:rsid w:val="00256799"/>
    <w:rsid w:val="002578AF"/>
    <w:rsid w:val="00262B08"/>
    <w:rsid w:val="00262FFB"/>
    <w:rsid w:val="00263864"/>
    <w:rsid w:val="00287DD2"/>
    <w:rsid w:val="0029424B"/>
    <w:rsid w:val="00294475"/>
    <w:rsid w:val="002A446F"/>
    <w:rsid w:val="002A5A04"/>
    <w:rsid w:val="002B6B81"/>
    <w:rsid w:val="002B7B08"/>
    <w:rsid w:val="002C7D4E"/>
    <w:rsid w:val="002D34AC"/>
    <w:rsid w:val="002D51B2"/>
    <w:rsid w:val="002D5B69"/>
    <w:rsid w:val="002D7816"/>
    <w:rsid w:val="002E1364"/>
    <w:rsid w:val="002E1C89"/>
    <w:rsid w:val="002F147B"/>
    <w:rsid w:val="002F4527"/>
    <w:rsid w:val="0031544A"/>
    <w:rsid w:val="003171E3"/>
    <w:rsid w:val="003234DE"/>
    <w:rsid w:val="0032507A"/>
    <w:rsid w:val="00326CD9"/>
    <w:rsid w:val="00327A5A"/>
    <w:rsid w:val="00332076"/>
    <w:rsid w:val="0033762C"/>
    <w:rsid w:val="00346CFF"/>
    <w:rsid w:val="00360CC6"/>
    <w:rsid w:val="00361C86"/>
    <w:rsid w:val="003702BB"/>
    <w:rsid w:val="003709EC"/>
    <w:rsid w:val="00372CB3"/>
    <w:rsid w:val="00380EA6"/>
    <w:rsid w:val="00381657"/>
    <w:rsid w:val="003820F2"/>
    <w:rsid w:val="00382D4D"/>
    <w:rsid w:val="003856ED"/>
    <w:rsid w:val="00385E0E"/>
    <w:rsid w:val="00386CA7"/>
    <w:rsid w:val="003920B8"/>
    <w:rsid w:val="00395EC2"/>
    <w:rsid w:val="00397576"/>
    <w:rsid w:val="003A10D2"/>
    <w:rsid w:val="003A42D9"/>
    <w:rsid w:val="003B3450"/>
    <w:rsid w:val="003B3E2C"/>
    <w:rsid w:val="003B42BE"/>
    <w:rsid w:val="003C1767"/>
    <w:rsid w:val="003C5DA5"/>
    <w:rsid w:val="003C69D0"/>
    <w:rsid w:val="003D02FD"/>
    <w:rsid w:val="003D487B"/>
    <w:rsid w:val="003D4DE6"/>
    <w:rsid w:val="003D7C11"/>
    <w:rsid w:val="003E1E42"/>
    <w:rsid w:val="003E20EE"/>
    <w:rsid w:val="003E2D53"/>
    <w:rsid w:val="003E67CC"/>
    <w:rsid w:val="003F0A91"/>
    <w:rsid w:val="003F3266"/>
    <w:rsid w:val="003F3270"/>
    <w:rsid w:val="003F4E6E"/>
    <w:rsid w:val="003F5EC1"/>
    <w:rsid w:val="00404690"/>
    <w:rsid w:val="004049A8"/>
    <w:rsid w:val="00404CAD"/>
    <w:rsid w:val="00406D50"/>
    <w:rsid w:val="00412509"/>
    <w:rsid w:val="00412E67"/>
    <w:rsid w:val="00424651"/>
    <w:rsid w:val="00424AC9"/>
    <w:rsid w:val="0042531D"/>
    <w:rsid w:val="00425B59"/>
    <w:rsid w:val="00425D60"/>
    <w:rsid w:val="004279D6"/>
    <w:rsid w:val="004442D7"/>
    <w:rsid w:val="0044452F"/>
    <w:rsid w:val="00444E5F"/>
    <w:rsid w:val="00457739"/>
    <w:rsid w:val="0046354B"/>
    <w:rsid w:val="004636A3"/>
    <w:rsid w:val="004808AD"/>
    <w:rsid w:val="0048373A"/>
    <w:rsid w:val="00484103"/>
    <w:rsid w:val="004862AC"/>
    <w:rsid w:val="00492951"/>
    <w:rsid w:val="00497BA2"/>
    <w:rsid w:val="004A5C81"/>
    <w:rsid w:val="004B0BD4"/>
    <w:rsid w:val="004B19E1"/>
    <w:rsid w:val="004B211A"/>
    <w:rsid w:val="004C2A1E"/>
    <w:rsid w:val="004D3BAE"/>
    <w:rsid w:val="004F668F"/>
    <w:rsid w:val="00501952"/>
    <w:rsid w:val="00501AB2"/>
    <w:rsid w:val="00504522"/>
    <w:rsid w:val="00511818"/>
    <w:rsid w:val="005139A4"/>
    <w:rsid w:val="00513C38"/>
    <w:rsid w:val="00517176"/>
    <w:rsid w:val="00517AB9"/>
    <w:rsid w:val="00522AAC"/>
    <w:rsid w:val="0052321F"/>
    <w:rsid w:val="00525E9D"/>
    <w:rsid w:val="0053264C"/>
    <w:rsid w:val="00540A89"/>
    <w:rsid w:val="00542594"/>
    <w:rsid w:val="00543337"/>
    <w:rsid w:val="00545816"/>
    <w:rsid w:val="00545A58"/>
    <w:rsid w:val="005576AC"/>
    <w:rsid w:val="00561195"/>
    <w:rsid w:val="00563AAA"/>
    <w:rsid w:val="00566154"/>
    <w:rsid w:val="00573478"/>
    <w:rsid w:val="00575D9A"/>
    <w:rsid w:val="00580DDC"/>
    <w:rsid w:val="00582FF7"/>
    <w:rsid w:val="00590747"/>
    <w:rsid w:val="0059347E"/>
    <w:rsid w:val="005A2F16"/>
    <w:rsid w:val="005A3AAB"/>
    <w:rsid w:val="005A6677"/>
    <w:rsid w:val="005B0BAF"/>
    <w:rsid w:val="005B1712"/>
    <w:rsid w:val="005C42A3"/>
    <w:rsid w:val="005C7706"/>
    <w:rsid w:val="005D4514"/>
    <w:rsid w:val="005D4A6D"/>
    <w:rsid w:val="005D56EA"/>
    <w:rsid w:val="005E0B58"/>
    <w:rsid w:val="005E1BC1"/>
    <w:rsid w:val="005E2E53"/>
    <w:rsid w:val="005E3B4E"/>
    <w:rsid w:val="005E3CAC"/>
    <w:rsid w:val="005E6BDE"/>
    <w:rsid w:val="005F1A57"/>
    <w:rsid w:val="00600417"/>
    <w:rsid w:val="00601264"/>
    <w:rsid w:val="00612572"/>
    <w:rsid w:val="00617B12"/>
    <w:rsid w:val="00620ADE"/>
    <w:rsid w:val="00624613"/>
    <w:rsid w:val="00625593"/>
    <w:rsid w:val="00625DC0"/>
    <w:rsid w:val="00630412"/>
    <w:rsid w:val="00630C9D"/>
    <w:rsid w:val="006349D6"/>
    <w:rsid w:val="00635F63"/>
    <w:rsid w:val="006360DC"/>
    <w:rsid w:val="00640CE8"/>
    <w:rsid w:val="006474F1"/>
    <w:rsid w:val="0065099F"/>
    <w:rsid w:val="00652AA7"/>
    <w:rsid w:val="00654915"/>
    <w:rsid w:val="00656E43"/>
    <w:rsid w:val="00660519"/>
    <w:rsid w:val="00666CEC"/>
    <w:rsid w:val="006875EB"/>
    <w:rsid w:val="00693536"/>
    <w:rsid w:val="00694C8E"/>
    <w:rsid w:val="006A1E82"/>
    <w:rsid w:val="006B3EAE"/>
    <w:rsid w:val="006B7AE4"/>
    <w:rsid w:val="006C34AE"/>
    <w:rsid w:val="006C61CF"/>
    <w:rsid w:val="006C67A9"/>
    <w:rsid w:val="006D66C3"/>
    <w:rsid w:val="006E11B3"/>
    <w:rsid w:val="006E714D"/>
    <w:rsid w:val="006F171D"/>
    <w:rsid w:val="006F4471"/>
    <w:rsid w:val="0070690E"/>
    <w:rsid w:val="00726918"/>
    <w:rsid w:val="00730B27"/>
    <w:rsid w:val="00755402"/>
    <w:rsid w:val="00755805"/>
    <w:rsid w:val="00763BAE"/>
    <w:rsid w:val="007644BA"/>
    <w:rsid w:val="007653FD"/>
    <w:rsid w:val="00775727"/>
    <w:rsid w:val="007935DD"/>
    <w:rsid w:val="00795F04"/>
    <w:rsid w:val="00796D09"/>
    <w:rsid w:val="007A151B"/>
    <w:rsid w:val="007A3482"/>
    <w:rsid w:val="007D0E4A"/>
    <w:rsid w:val="007D394E"/>
    <w:rsid w:val="007D4970"/>
    <w:rsid w:val="007D5527"/>
    <w:rsid w:val="007D6FAE"/>
    <w:rsid w:val="007E1D9D"/>
    <w:rsid w:val="007E32CA"/>
    <w:rsid w:val="007E49C6"/>
    <w:rsid w:val="007E5551"/>
    <w:rsid w:val="007F0025"/>
    <w:rsid w:val="007F6BEB"/>
    <w:rsid w:val="00803B4D"/>
    <w:rsid w:val="00803CCF"/>
    <w:rsid w:val="00804DEB"/>
    <w:rsid w:val="00806C69"/>
    <w:rsid w:val="00806CD3"/>
    <w:rsid w:val="00811616"/>
    <w:rsid w:val="00814C9C"/>
    <w:rsid w:val="00816D53"/>
    <w:rsid w:val="00820EDB"/>
    <w:rsid w:val="0082227D"/>
    <w:rsid w:val="00832FBD"/>
    <w:rsid w:val="00833EAF"/>
    <w:rsid w:val="008357DC"/>
    <w:rsid w:val="00835C98"/>
    <w:rsid w:val="0083789F"/>
    <w:rsid w:val="00837DF5"/>
    <w:rsid w:val="0084140C"/>
    <w:rsid w:val="00842772"/>
    <w:rsid w:val="00850C43"/>
    <w:rsid w:val="00864244"/>
    <w:rsid w:val="00864D81"/>
    <w:rsid w:val="00866CBB"/>
    <w:rsid w:val="00866D15"/>
    <w:rsid w:val="008717A5"/>
    <w:rsid w:val="00874CF4"/>
    <w:rsid w:val="00887C3E"/>
    <w:rsid w:val="008A0DBB"/>
    <w:rsid w:val="008A30B1"/>
    <w:rsid w:val="008A77E8"/>
    <w:rsid w:val="008B1F03"/>
    <w:rsid w:val="008B26CE"/>
    <w:rsid w:val="008B51C6"/>
    <w:rsid w:val="008C189A"/>
    <w:rsid w:val="008C6AE8"/>
    <w:rsid w:val="008E6777"/>
    <w:rsid w:val="008F3E7C"/>
    <w:rsid w:val="008F5CDD"/>
    <w:rsid w:val="00907F2F"/>
    <w:rsid w:val="00915BA6"/>
    <w:rsid w:val="00926801"/>
    <w:rsid w:val="009313DF"/>
    <w:rsid w:val="009537A6"/>
    <w:rsid w:val="0095539E"/>
    <w:rsid w:val="00957744"/>
    <w:rsid w:val="009633F7"/>
    <w:rsid w:val="00967A44"/>
    <w:rsid w:val="00971B46"/>
    <w:rsid w:val="00975A53"/>
    <w:rsid w:val="00981291"/>
    <w:rsid w:val="009833D1"/>
    <w:rsid w:val="00992839"/>
    <w:rsid w:val="00992FE0"/>
    <w:rsid w:val="009A088C"/>
    <w:rsid w:val="009A168B"/>
    <w:rsid w:val="009A1E45"/>
    <w:rsid w:val="009A3CBB"/>
    <w:rsid w:val="009A5DC6"/>
    <w:rsid w:val="009B2F89"/>
    <w:rsid w:val="009B6648"/>
    <w:rsid w:val="009D4F3C"/>
    <w:rsid w:val="009E55F4"/>
    <w:rsid w:val="009E76A0"/>
    <w:rsid w:val="009F295B"/>
    <w:rsid w:val="009F324F"/>
    <w:rsid w:val="009F38CE"/>
    <w:rsid w:val="009F632A"/>
    <w:rsid w:val="00A11CF8"/>
    <w:rsid w:val="00A11F20"/>
    <w:rsid w:val="00A1242E"/>
    <w:rsid w:val="00A13038"/>
    <w:rsid w:val="00A141CB"/>
    <w:rsid w:val="00A14485"/>
    <w:rsid w:val="00A14DCF"/>
    <w:rsid w:val="00A205D5"/>
    <w:rsid w:val="00A22F70"/>
    <w:rsid w:val="00A23CCE"/>
    <w:rsid w:val="00A30057"/>
    <w:rsid w:val="00A32986"/>
    <w:rsid w:val="00A34FD4"/>
    <w:rsid w:val="00A565DD"/>
    <w:rsid w:val="00A6338A"/>
    <w:rsid w:val="00A65D7A"/>
    <w:rsid w:val="00A82704"/>
    <w:rsid w:val="00A83430"/>
    <w:rsid w:val="00A845B4"/>
    <w:rsid w:val="00A84828"/>
    <w:rsid w:val="00A92B31"/>
    <w:rsid w:val="00A940FB"/>
    <w:rsid w:val="00AA2191"/>
    <w:rsid w:val="00AA3198"/>
    <w:rsid w:val="00AA5C42"/>
    <w:rsid w:val="00AB27B7"/>
    <w:rsid w:val="00AB5293"/>
    <w:rsid w:val="00AC21A4"/>
    <w:rsid w:val="00AC4F9D"/>
    <w:rsid w:val="00AC7D9A"/>
    <w:rsid w:val="00AD37ED"/>
    <w:rsid w:val="00AE0B7E"/>
    <w:rsid w:val="00AE31F2"/>
    <w:rsid w:val="00AE5241"/>
    <w:rsid w:val="00AF3C22"/>
    <w:rsid w:val="00AF4E91"/>
    <w:rsid w:val="00B00347"/>
    <w:rsid w:val="00B02484"/>
    <w:rsid w:val="00B047A0"/>
    <w:rsid w:val="00B06A1A"/>
    <w:rsid w:val="00B1370B"/>
    <w:rsid w:val="00B15505"/>
    <w:rsid w:val="00B15AB3"/>
    <w:rsid w:val="00B20BD1"/>
    <w:rsid w:val="00B266C5"/>
    <w:rsid w:val="00B34E95"/>
    <w:rsid w:val="00B45FE8"/>
    <w:rsid w:val="00B47FB7"/>
    <w:rsid w:val="00B50C9D"/>
    <w:rsid w:val="00B5142A"/>
    <w:rsid w:val="00B52286"/>
    <w:rsid w:val="00B544A3"/>
    <w:rsid w:val="00B546BD"/>
    <w:rsid w:val="00B5515A"/>
    <w:rsid w:val="00B5591F"/>
    <w:rsid w:val="00B57951"/>
    <w:rsid w:val="00B6527F"/>
    <w:rsid w:val="00B67178"/>
    <w:rsid w:val="00B7038E"/>
    <w:rsid w:val="00B820CD"/>
    <w:rsid w:val="00B84908"/>
    <w:rsid w:val="00BB254C"/>
    <w:rsid w:val="00BB31D5"/>
    <w:rsid w:val="00BC05D3"/>
    <w:rsid w:val="00BC21DC"/>
    <w:rsid w:val="00BC5972"/>
    <w:rsid w:val="00BD126F"/>
    <w:rsid w:val="00BF4003"/>
    <w:rsid w:val="00BF5A0F"/>
    <w:rsid w:val="00C0549A"/>
    <w:rsid w:val="00C10840"/>
    <w:rsid w:val="00C10DCE"/>
    <w:rsid w:val="00C114FE"/>
    <w:rsid w:val="00C178D4"/>
    <w:rsid w:val="00C2231C"/>
    <w:rsid w:val="00C24B33"/>
    <w:rsid w:val="00C31427"/>
    <w:rsid w:val="00C3584F"/>
    <w:rsid w:val="00C43CF8"/>
    <w:rsid w:val="00C635DA"/>
    <w:rsid w:val="00C63FD7"/>
    <w:rsid w:val="00C66AD1"/>
    <w:rsid w:val="00C7013A"/>
    <w:rsid w:val="00C7282F"/>
    <w:rsid w:val="00C82848"/>
    <w:rsid w:val="00C8295B"/>
    <w:rsid w:val="00C84447"/>
    <w:rsid w:val="00C844C6"/>
    <w:rsid w:val="00C85D7E"/>
    <w:rsid w:val="00C866EE"/>
    <w:rsid w:val="00C869F6"/>
    <w:rsid w:val="00C957B6"/>
    <w:rsid w:val="00CA0089"/>
    <w:rsid w:val="00CA140B"/>
    <w:rsid w:val="00CA14C8"/>
    <w:rsid w:val="00CA2D50"/>
    <w:rsid w:val="00CA3F68"/>
    <w:rsid w:val="00CA4C6D"/>
    <w:rsid w:val="00CB1A1F"/>
    <w:rsid w:val="00CB4C9A"/>
    <w:rsid w:val="00CB6616"/>
    <w:rsid w:val="00CB75D6"/>
    <w:rsid w:val="00CC6F64"/>
    <w:rsid w:val="00CD1810"/>
    <w:rsid w:val="00CD1AAE"/>
    <w:rsid w:val="00CD5A1D"/>
    <w:rsid w:val="00CE023C"/>
    <w:rsid w:val="00CF24A9"/>
    <w:rsid w:val="00CF5292"/>
    <w:rsid w:val="00D0392B"/>
    <w:rsid w:val="00D117D1"/>
    <w:rsid w:val="00D1465A"/>
    <w:rsid w:val="00D15AFC"/>
    <w:rsid w:val="00D25001"/>
    <w:rsid w:val="00D250FF"/>
    <w:rsid w:val="00D25BD6"/>
    <w:rsid w:val="00D342C9"/>
    <w:rsid w:val="00D4088C"/>
    <w:rsid w:val="00D432DA"/>
    <w:rsid w:val="00D45986"/>
    <w:rsid w:val="00D47927"/>
    <w:rsid w:val="00D61C47"/>
    <w:rsid w:val="00D65FC8"/>
    <w:rsid w:val="00D742A2"/>
    <w:rsid w:val="00D80545"/>
    <w:rsid w:val="00D83AD2"/>
    <w:rsid w:val="00D85490"/>
    <w:rsid w:val="00D87926"/>
    <w:rsid w:val="00D93C5E"/>
    <w:rsid w:val="00D96F9E"/>
    <w:rsid w:val="00DA2716"/>
    <w:rsid w:val="00DA49D7"/>
    <w:rsid w:val="00DB0049"/>
    <w:rsid w:val="00DB0942"/>
    <w:rsid w:val="00DB4AD9"/>
    <w:rsid w:val="00DC178D"/>
    <w:rsid w:val="00DC3BC1"/>
    <w:rsid w:val="00DE4033"/>
    <w:rsid w:val="00DF580F"/>
    <w:rsid w:val="00DF7539"/>
    <w:rsid w:val="00E06D68"/>
    <w:rsid w:val="00E0734C"/>
    <w:rsid w:val="00E23B3A"/>
    <w:rsid w:val="00E25394"/>
    <w:rsid w:val="00E27351"/>
    <w:rsid w:val="00E33901"/>
    <w:rsid w:val="00E42580"/>
    <w:rsid w:val="00E457C5"/>
    <w:rsid w:val="00E474E5"/>
    <w:rsid w:val="00E53A05"/>
    <w:rsid w:val="00E651FD"/>
    <w:rsid w:val="00E664DC"/>
    <w:rsid w:val="00E70926"/>
    <w:rsid w:val="00E87F92"/>
    <w:rsid w:val="00E90A25"/>
    <w:rsid w:val="00E91DC1"/>
    <w:rsid w:val="00EA04FE"/>
    <w:rsid w:val="00EA63EE"/>
    <w:rsid w:val="00EB371B"/>
    <w:rsid w:val="00EB3AFA"/>
    <w:rsid w:val="00EB53F1"/>
    <w:rsid w:val="00EB55F2"/>
    <w:rsid w:val="00EB7747"/>
    <w:rsid w:val="00EC0415"/>
    <w:rsid w:val="00EC27BB"/>
    <w:rsid w:val="00EC6D21"/>
    <w:rsid w:val="00ED1EF7"/>
    <w:rsid w:val="00ED5E09"/>
    <w:rsid w:val="00EE3739"/>
    <w:rsid w:val="00EE4B4A"/>
    <w:rsid w:val="00EF3226"/>
    <w:rsid w:val="00EF4EEB"/>
    <w:rsid w:val="00EF7594"/>
    <w:rsid w:val="00F00886"/>
    <w:rsid w:val="00F02730"/>
    <w:rsid w:val="00F03C08"/>
    <w:rsid w:val="00F10456"/>
    <w:rsid w:val="00F23678"/>
    <w:rsid w:val="00F2769F"/>
    <w:rsid w:val="00F354E1"/>
    <w:rsid w:val="00F35608"/>
    <w:rsid w:val="00F379CE"/>
    <w:rsid w:val="00F40CC9"/>
    <w:rsid w:val="00F412F4"/>
    <w:rsid w:val="00F425CE"/>
    <w:rsid w:val="00F45C82"/>
    <w:rsid w:val="00F4623C"/>
    <w:rsid w:val="00F508DE"/>
    <w:rsid w:val="00F57C28"/>
    <w:rsid w:val="00F660BF"/>
    <w:rsid w:val="00F66649"/>
    <w:rsid w:val="00F700D0"/>
    <w:rsid w:val="00F7017D"/>
    <w:rsid w:val="00F72BD7"/>
    <w:rsid w:val="00F73763"/>
    <w:rsid w:val="00F8498D"/>
    <w:rsid w:val="00F86003"/>
    <w:rsid w:val="00F95CD1"/>
    <w:rsid w:val="00FA17D6"/>
    <w:rsid w:val="00FA2344"/>
    <w:rsid w:val="00FB7E1F"/>
    <w:rsid w:val="00FC34ED"/>
    <w:rsid w:val="00FC5232"/>
    <w:rsid w:val="00FC6919"/>
    <w:rsid w:val="00FD35C2"/>
    <w:rsid w:val="00FD76D0"/>
    <w:rsid w:val="00FE1B1B"/>
    <w:rsid w:val="00FE46B1"/>
    <w:rsid w:val="00FE6358"/>
    <w:rsid w:val="00FF3C2A"/>
    <w:rsid w:val="00FF4CC1"/>
    <w:rsid w:val="00FF664F"/>
    <w:rsid w:val="00FF6B80"/>
    <w:rsid w:val="00FF7DC5"/>
    <w:rsid w:val="00FF7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CC100A"/>
  <w15:docId w15:val="{904E684F-C0F9-4602-B292-AAF53D537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GB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6C3"/>
    <w:pPr>
      <w:suppressAutoHyphens/>
      <w:jc w:val="both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libri Light" w:eastAsia="Times New Roman" w:hAnsi="Calibri Light"/>
      <w:b/>
      <w:color w:val="24598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="Calibri Light" w:eastAsia="Times New Roman" w:hAnsi="Calibri Light"/>
      <w:b/>
      <w:color w:val="803359"/>
      <w:sz w:val="32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 Light" w:eastAsia="Times New Roman" w:hAnsi="Calibri Light"/>
      <w:b/>
      <w:color w:val="245980"/>
      <w:sz w:val="28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 Light" w:eastAsia="Times New Roman" w:hAnsi="Calibri Light"/>
      <w:b/>
      <w:iCs/>
      <w:color w:val="803359"/>
      <w:sz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 Light" w:eastAsia="Times New Roman" w:hAnsi="Calibri Light"/>
      <w:b/>
      <w:color w:val="245980"/>
      <w:sz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Calibri Light" w:eastAsia="Times New Roman" w:hAnsi="Calibri Light"/>
      <w:b/>
      <w:color w:val="55223B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rPr>
      <w:rFonts w:ascii="Calibri Light" w:eastAsia="Times New Roman" w:hAnsi="Calibri Light" w:cs="Times New Roman"/>
      <w:b/>
      <w:iCs/>
      <w:color w:val="803359"/>
      <w:sz w:val="28"/>
    </w:rPr>
  </w:style>
  <w:style w:type="character" w:customStyle="1" w:styleId="Heading1Char">
    <w:name w:val="Heading 1 Char"/>
    <w:basedOn w:val="DefaultParagraphFont"/>
    <w:rPr>
      <w:rFonts w:ascii="Calibri Light" w:eastAsia="Times New Roman" w:hAnsi="Calibri Light" w:cs="Times New Roman"/>
      <w:b/>
      <w:color w:val="245980"/>
      <w:sz w:val="32"/>
      <w:szCs w:val="32"/>
    </w:rPr>
  </w:style>
  <w:style w:type="character" w:customStyle="1" w:styleId="Heading2Char">
    <w:name w:val="Heading 2 Char"/>
    <w:basedOn w:val="DefaultParagraphFont"/>
    <w:rPr>
      <w:rFonts w:ascii="Calibri Light" w:eastAsia="Times New Roman" w:hAnsi="Calibri Light" w:cs="Times New Roman"/>
      <w:b/>
      <w:color w:val="803359"/>
      <w:sz w:val="32"/>
      <w:szCs w:val="26"/>
    </w:rPr>
  </w:style>
  <w:style w:type="character" w:customStyle="1" w:styleId="Heading3Char">
    <w:name w:val="Heading 3 Char"/>
    <w:basedOn w:val="DefaultParagraphFont"/>
    <w:rPr>
      <w:rFonts w:ascii="Calibri Light" w:eastAsia="Times New Roman" w:hAnsi="Calibri Light" w:cs="Times New Roman"/>
      <w:b/>
      <w:color w:val="245980"/>
      <w:sz w:val="28"/>
      <w:szCs w:val="24"/>
    </w:rPr>
  </w:style>
  <w:style w:type="character" w:customStyle="1" w:styleId="Heading5Char">
    <w:name w:val="Heading 5 Char"/>
    <w:basedOn w:val="DefaultParagraphFont"/>
    <w:rPr>
      <w:rFonts w:ascii="Calibri Light" w:eastAsia="Times New Roman" w:hAnsi="Calibri Light" w:cs="Times New Roman"/>
      <w:b/>
      <w:color w:val="245980"/>
      <w:sz w:val="24"/>
    </w:rPr>
  </w:style>
  <w:style w:type="character" w:customStyle="1" w:styleId="Heading6Char">
    <w:name w:val="Heading 6 Char"/>
    <w:basedOn w:val="DefaultParagraphFont"/>
    <w:rPr>
      <w:rFonts w:ascii="Calibri Light" w:eastAsia="Times New Roman" w:hAnsi="Calibri Light" w:cs="Times New Roman"/>
      <w:b/>
      <w:color w:val="55223B"/>
      <w:sz w:val="24"/>
    </w:rPr>
  </w:style>
  <w:style w:type="paragraph" w:styleId="Header">
    <w:name w:val="head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rPr>
      <w:sz w:val="20"/>
      <w:szCs w:val="20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character" w:customStyle="1" w:styleId="CommentSubjectChar">
    <w:name w:val="Comment Subject Char"/>
    <w:basedOn w:val="CommentTextChar"/>
    <w:rPr>
      <w:b/>
      <w:bCs/>
      <w:sz w:val="20"/>
      <w:szCs w:val="20"/>
    </w:rPr>
  </w:style>
  <w:style w:type="paragraph" w:styleId="BalloonText">
    <w:name w:val="Balloon Text"/>
    <w:basedOn w:val="Normal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pPr>
      <w:ind w:left="720"/>
      <w:contextualSpacing/>
    </w:pPr>
  </w:style>
  <w:style w:type="table" w:styleId="TableGrid">
    <w:name w:val="Table Grid"/>
    <w:basedOn w:val="TableNormal"/>
    <w:uiPriority w:val="39"/>
    <w:rsid w:val="00694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6664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zujovic\AppData\Local\Microsoft\Windows\INetCache\One%20TFP%20-%20Basic%20Template%20PORTRAIT%20(final)%20(002)" TargetMode="External"/></Relationships>
</file>

<file path=word/theme/theme1.xml><?xml version="1.0" encoding="utf-8"?>
<a:theme xmlns:a="http://schemas.openxmlformats.org/drawingml/2006/main" name="One TFP">
  <a:themeElements>
    <a:clrScheme name="ONE TFP">
      <a:dk1>
        <a:srgbClr val="245980"/>
      </a:dk1>
      <a:lt1>
        <a:srgbClr val="FFFFFF"/>
      </a:lt1>
      <a:dk2>
        <a:srgbClr val="0F334C"/>
      </a:dk2>
      <a:lt2>
        <a:srgbClr val="CED6DA"/>
      </a:lt2>
      <a:accent1>
        <a:srgbClr val="AB4478"/>
      </a:accent1>
      <a:accent2>
        <a:srgbClr val="660045"/>
      </a:accent2>
      <a:accent3>
        <a:srgbClr val="F0CBD7"/>
      </a:accent3>
      <a:accent4>
        <a:srgbClr val="FAC359"/>
      </a:accent4>
      <a:accent5>
        <a:srgbClr val="E08BA8"/>
      </a:accent5>
      <a:accent6>
        <a:srgbClr val="FA8564"/>
      </a:accent6>
      <a:hlink>
        <a:srgbClr val="245980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ED87A90FFEE941B831462856ED8D17" ma:contentTypeVersion="16" ma:contentTypeDescription="Create a new document." ma:contentTypeScope="" ma:versionID="93ca19bdd211148835751ab8b793acbb">
  <xsd:schema xmlns:xsd="http://www.w3.org/2001/XMLSchema" xmlns:xs="http://www.w3.org/2001/XMLSchema" xmlns:p="http://schemas.microsoft.com/office/2006/metadata/properties" xmlns:ns3="8d7e0551-48bc-49ec-8778-97657fe7929d" xmlns:ns4="da818c6d-795c-4966-8d5c-e6c90a636f94" targetNamespace="http://schemas.microsoft.com/office/2006/metadata/properties" ma:root="true" ma:fieldsID="56b364c81b90b7b724ed80053b93aaa8" ns3:_="" ns4:_="">
    <xsd:import namespace="8d7e0551-48bc-49ec-8778-97657fe7929d"/>
    <xsd:import namespace="da818c6d-795c-4966-8d5c-e6c90a636f9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7e0551-48bc-49ec-8778-97657fe792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818c6d-795c-4966-8d5c-e6c90a636f9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d7e0551-48bc-49ec-8778-97657fe7929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D7E1DA-43E4-400F-B50B-691DBA10BD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7e0551-48bc-49ec-8778-97657fe7929d"/>
    <ds:schemaRef ds:uri="da818c6d-795c-4966-8d5c-e6c90a636f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D4D89F-6699-4675-9B99-540011ECA5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CC670A-056D-4F51-8064-EF59CD8DD1F0}">
  <ds:schemaRefs>
    <ds:schemaRef ds:uri="http://schemas.microsoft.com/office/2006/metadata/properties"/>
    <ds:schemaRef ds:uri="http://schemas.microsoft.com/office/infopath/2007/PartnerControls"/>
    <ds:schemaRef ds:uri="8d7e0551-48bc-49ec-8778-97657fe7929d"/>
  </ds:schemaRefs>
</ds:datastoreItem>
</file>

<file path=customXml/itemProps4.xml><?xml version="1.0" encoding="utf-8"?>
<ds:datastoreItem xmlns:ds="http://schemas.openxmlformats.org/officeDocument/2006/customXml" ds:itemID="{7274A6C4-FA45-4A70-825B-D69604633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One TFP - Basic Template PORTRAIT (final) (002)</Template>
  <TotalTime>10</TotalTime>
  <Pages>2</Pages>
  <Words>602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Tracey Davey</dc:creator>
  <dc:description/>
  <cp:lastModifiedBy>Lyndsey Zujovic</cp:lastModifiedBy>
  <cp:revision>12</cp:revision>
  <dcterms:created xsi:type="dcterms:W3CDTF">2024-04-17T11:23:00Z</dcterms:created>
  <dcterms:modified xsi:type="dcterms:W3CDTF">2024-04-19T14:37:00Z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0x010100F4ED87A90FFEE941B831462856ED8D17</vt:lpwstr>
  </property>
</Properties>
</file>