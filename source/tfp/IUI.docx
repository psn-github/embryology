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F9099" w14:textId="77777777" w:rsidR="00C77C49" w:rsidRDefault="00AE1006">
      <w:r>
        <w:rPr>
          <w:rFonts w:ascii="Times New Roman" w:hAnsi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FF909A" wp14:editId="45FF909B">
                <wp:simplePos x="0" y="0"/>
                <wp:positionH relativeFrom="column">
                  <wp:posOffset>6345</wp:posOffset>
                </wp:positionH>
                <wp:positionV relativeFrom="paragraph">
                  <wp:posOffset>0</wp:posOffset>
                </wp:positionV>
                <wp:extent cx="1461138" cy="1095378"/>
                <wp:effectExtent l="0" t="0" r="5712" b="9522"/>
                <wp:wrapSquare wrapText="bothSides"/>
                <wp:docPr id="16394141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138" cy="10953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5FF90A0" w14:textId="77777777" w:rsidR="00C77C49" w:rsidRDefault="00AE1006">
                            <w:pPr>
                              <w:spacing w:after="0" w:line="240" w:lineRule="auto"/>
                            </w:pPr>
                            <w:r>
                              <w:t>Patient name</w:t>
                            </w:r>
                          </w:p>
                          <w:p w14:paraId="45FF90A1" w14:textId="77777777" w:rsidR="00C77C49" w:rsidRDefault="00AE1006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5FF90A2" w14:textId="77777777" w:rsidR="00C77C49" w:rsidRDefault="00AE1006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45FF90A3" w14:textId="77777777" w:rsidR="00C77C49" w:rsidRDefault="00AE1006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45FF90A4" w14:textId="77777777" w:rsidR="00C77C49" w:rsidRDefault="00AE1006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45FF90A5" w14:textId="77777777" w:rsidR="00C77C49" w:rsidRDefault="00AE1006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FF909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.5pt;margin-top:0;width:115.05pt;height: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" stroked="f">
                <v:textbox>
                  <w:txbxContent>
                    <w:p w14:paraId="45FF90A0" w14:textId="77777777" w:rsidR="00C77C49" w:rsidRDefault="00AE1006">
                      <w:pPr>
                        <w:spacing w:after="0" w:line="240" w:lineRule="auto"/>
                      </w:pPr>
                      <w:r>
                        <w:t>Patient name</w:t>
                      </w:r>
                    </w:p>
                    <w:p w14:paraId="45FF90A1" w14:textId="77777777" w:rsidR="00C77C49" w:rsidRDefault="00AE1006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5FF90A2" w14:textId="77777777" w:rsidR="00C77C49" w:rsidRDefault="00AE1006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45FF90A3" w14:textId="77777777" w:rsidR="00C77C49" w:rsidRDefault="00AE1006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45FF90A4" w14:textId="77777777" w:rsidR="00C77C49" w:rsidRDefault="00AE1006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45FF90A5" w14:textId="77777777" w:rsidR="00C77C49" w:rsidRDefault="00AE1006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FF909C" wp14:editId="45FF909D">
                <wp:simplePos x="0" y="0"/>
                <wp:positionH relativeFrom="column">
                  <wp:posOffset>2561591</wp:posOffset>
                </wp:positionH>
                <wp:positionV relativeFrom="paragraph">
                  <wp:posOffset>0</wp:posOffset>
                </wp:positionV>
                <wp:extent cx="1732916" cy="1183005"/>
                <wp:effectExtent l="0" t="0" r="19684" b="17145"/>
                <wp:wrapSquare wrapText="bothSides"/>
                <wp:docPr id="6002126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6" cy="1183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FF90A7" w14:textId="77777777" w:rsidR="00C77C49" w:rsidRDefault="00AE1006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45FF90A8" w14:textId="77777777" w:rsidR="00C77C49" w:rsidRDefault="00AE1006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5FF90A9" w14:textId="77777777" w:rsidR="00C77C49" w:rsidRDefault="00AE1006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45FF90AA" w14:textId="77777777" w:rsidR="00C77C49" w:rsidRDefault="00AE1006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45FF90AB" w14:textId="77777777" w:rsidR="00C77C49" w:rsidRDefault="00AE1006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45FF90AC" w14:textId="77777777" w:rsidR="00C77C49" w:rsidRDefault="00C77C49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F909C" id="Text Box 2" o:spid="_x0000_s1027" type="#_x0000_t202" style="position:absolute;left:0;text-align:left;margin-left:201.7pt;margin-top:0;width:136.45pt;height:93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" strokecolor="white" strokeweight=".26467mm">
                <v:textbox style="mso-fit-shape-to-text:t">
                  <w:txbxContent>
                    <w:p w14:paraId="45FF90A7" w14:textId="77777777" w:rsidR="00C77C49" w:rsidRDefault="00AE1006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45FF90A8" w14:textId="77777777" w:rsidR="00C77C49" w:rsidRDefault="00AE1006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5FF90A9" w14:textId="77777777" w:rsidR="00C77C49" w:rsidRDefault="00AE1006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45FF90AA" w14:textId="77777777" w:rsidR="00C77C49" w:rsidRDefault="00AE1006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45FF90AB" w14:textId="77777777" w:rsidR="00C77C49" w:rsidRDefault="00AE1006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45FF90AC" w14:textId="77777777" w:rsidR="00C77C49" w:rsidRDefault="00C77C49">
                      <w:pPr>
                        <w:spacing w:after="0"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FF909A" w14:textId="77777777" w:rsidR="00C77C49" w:rsidRDefault="00C77C49"/>
    <w:p w14:paraId="45FF909B" w14:textId="77777777" w:rsidR="00C77C49" w:rsidRDefault="00C77C49"/>
    <w:p w14:paraId="45FF909C" w14:textId="77777777" w:rsidR="00C77C49" w:rsidRDefault="00C77C49"/>
    <w:tbl>
      <w:tblPr>
        <w:tblW w:w="11058" w:type="dxa"/>
        <w:tblInd w:w="-9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3827"/>
        <w:gridCol w:w="1843"/>
        <w:gridCol w:w="3402"/>
      </w:tblGrid>
      <w:tr w:rsidR="00B17CE0" w14:paraId="45FF909E" w14:textId="3CEB59CF" w:rsidTr="00D57CE3">
        <w:tc>
          <w:tcPr>
            <w:tcW w:w="11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9D" w14:textId="77777777" w:rsidR="00B17CE0" w:rsidRPr="00464341" w:rsidRDefault="00B17CE0">
            <w:pPr>
              <w:spacing w:after="0" w:line="244" w:lineRule="auto"/>
              <w:rPr>
                <w:color w:val="FFFFFF" w:themeColor="background1"/>
              </w:rPr>
            </w:pPr>
            <w:r w:rsidRPr="00464341">
              <w:rPr>
                <w:b/>
                <w:bCs/>
                <w:color w:val="FFFFFF" w:themeColor="background1"/>
              </w:rPr>
              <w:t>Treatment Details &amp; Consents</w:t>
            </w:r>
          </w:p>
        </w:tc>
      </w:tr>
      <w:tr w:rsidR="00B17CE0" w14:paraId="45FF90A3" w14:textId="6B44795C" w:rsidTr="00D57CE3"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9F" w14:textId="438EF6B9" w:rsidR="00B17CE0" w:rsidRDefault="00464341">
            <w:pPr>
              <w:spacing w:after="0" w:line="244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IUI  Cycle number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A0" w14:textId="77777777" w:rsidR="00B17CE0" w:rsidRDefault="00B17CE0">
            <w:pP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A1" w14:textId="3710D3AD" w:rsidR="00B17CE0" w:rsidRPr="00464341" w:rsidRDefault="00156F1D">
            <w:pPr>
              <w:spacing w:after="0" w:line="276" w:lineRule="auto"/>
              <w:rPr>
                <w:color w:val="FFFFFF" w:themeColor="background1"/>
                <w:sz w:val="20"/>
                <w:szCs w:val="20"/>
              </w:rPr>
            </w:pPr>
            <w:r w:rsidRPr="00464341">
              <w:rPr>
                <w:color w:val="FFFFFF" w:themeColor="background1"/>
                <w:sz w:val="20"/>
                <w:szCs w:val="20"/>
              </w:rPr>
              <w:t>Planned Time of IUI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A2" w14:textId="4A70579D" w:rsidR="00B17CE0" w:rsidRDefault="00B17CE0">
            <w:pPr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</w:tr>
      <w:tr w:rsidR="00155329" w14:paraId="45FF90A8" w14:textId="1AC754AB" w:rsidTr="00D57CE3">
        <w:tc>
          <w:tcPr>
            <w:tcW w:w="19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29630" w14:textId="74DB2691" w:rsidR="00464341" w:rsidRPr="00464341" w:rsidRDefault="00464341">
            <w:pPr>
              <w:spacing w:after="0" w:line="244" w:lineRule="auto"/>
              <w:rPr>
                <w:color w:val="FFFFFF" w:themeColor="background1"/>
                <w:sz w:val="20"/>
                <w:szCs w:val="20"/>
              </w:rPr>
            </w:pPr>
            <w:r w:rsidRPr="00464341">
              <w:rPr>
                <w:color w:val="FFFFFF" w:themeColor="background1"/>
                <w:sz w:val="20"/>
                <w:szCs w:val="20"/>
              </w:rPr>
              <w:t>Date of IUI</w:t>
            </w:r>
          </w:p>
          <w:p w14:paraId="45FF90A4" w14:textId="5855146D" w:rsidR="00155329" w:rsidRPr="00464341" w:rsidRDefault="00155329" w:rsidP="00493A79">
            <w:pPr>
              <w:spacing w:after="0" w:line="244" w:lineRule="auto"/>
              <w:rPr>
                <w:color w:val="FFFFFF" w:themeColor="background1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A5" w14:textId="4F60A8D0" w:rsidR="00155329" w:rsidRDefault="00155329">
            <w:pP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BB993" w14:textId="77777777" w:rsidR="00155329" w:rsidRPr="00464341" w:rsidRDefault="00155329">
            <w:pPr>
              <w:spacing w:after="0" w:line="276" w:lineRule="auto"/>
              <w:rPr>
                <w:color w:val="FFFFFF" w:themeColor="background1"/>
                <w:sz w:val="20"/>
                <w:szCs w:val="20"/>
              </w:rPr>
            </w:pPr>
            <w:r w:rsidRPr="00464341">
              <w:rPr>
                <w:color w:val="FFFFFF" w:themeColor="background1"/>
                <w:sz w:val="20"/>
                <w:szCs w:val="20"/>
              </w:rPr>
              <w:t>Marital Status</w:t>
            </w:r>
          </w:p>
          <w:p w14:paraId="45FF90A6" w14:textId="6D91244B" w:rsidR="00A32C7A" w:rsidRPr="00464341" w:rsidRDefault="00A32C7A">
            <w:pPr>
              <w:spacing w:after="0" w:line="276" w:lineRule="auto"/>
              <w:rPr>
                <w:i/>
                <w:iCs/>
                <w:color w:val="FFFFFF" w:themeColor="background1"/>
                <w:sz w:val="20"/>
                <w:szCs w:val="20"/>
              </w:rPr>
            </w:pPr>
            <w:r w:rsidRPr="00464341">
              <w:rPr>
                <w:i/>
                <w:iCs/>
                <w:color w:val="FFFFFF" w:themeColor="background1"/>
                <w:sz w:val="20"/>
                <w:szCs w:val="20"/>
              </w:rPr>
              <w:t>(circle)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ADC59" w14:textId="77777777" w:rsidR="00155329" w:rsidRDefault="00155329" w:rsidP="003C0EF8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Legally Married / Civil Partnership /</w:t>
            </w:r>
          </w:p>
          <w:p w14:paraId="45FF90A7" w14:textId="6AF3588A" w:rsidR="00155329" w:rsidRDefault="00155329" w:rsidP="003C0EF8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Cohabiting /  Single</w:t>
            </w:r>
          </w:p>
        </w:tc>
      </w:tr>
      <w:tr w:rsidR="00464341" w14:paraId="45FF90B0" w14:textId="30A080BF" w:rsidTr="00D57CE3">
        <w:tc>
          <w:tcPr>
            <w:tcW w:w="1986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1D153" w14:textId="77777777" w:rsidR="00464341" w:rsidRPr="00464341" w:rsidRDefault="00464341">
            <w:pPr>
              <w:spacing w:after="0" w:line="244" w:lineRule="auto"/>
              <w:rPr>
                <w:color w:val="FFFFFF" w:themeColor="background1"/>
              </w:rPr>
            </w:pPr>
            <w:r w:rsidRPr="00464341">
              <w:rPr>
                <w:color w:val="FFFFFF" w:themeColor="background1"/>
                <w:sz w:val="20"/>
                <w:szCs w:val="20"/>
              </w:rPr>
              <w:t>Sperm Type/Source</w:t>
            </w:r>
          </w:p>
          <w:p w14:paraId="69F82468" w14:textId="77777777" w:rsidR="00464341" w:rsidRPr="00464341" w:rsidRDefault="00464341">
            <w:pPr>
              <w:spacing w:after="0" w:line="244" w:lineRule="auto"/>
              <w:rPr>
                <w:i/>
                <w:iCs/>
                <w:color w:val="FFFFFF" w:themeColor="background1"/>
              </w:rPr>
            </w:pPr>
            <w:r w:rsidRPr="00464341">
              <w:rPr>
                <w:i/>
                <w:iCs/>
                <w:color w:val="FFFFFF" w:themeColor="background1"/>
              </w:rPr>
              <w:t>(circle)</w:t>
            </w:r>
          </w:p>
          <w:p w14:paraId="6F99A004" w14:textId="77777777" w:rsidR="00464341" w:rsidRPr="00464341" w:rsidRDefault="00464341">
            <w:pPr>
              <w:spacing w:after="0" w:line="244" w:lineRule="auto"/>
              <w:rPr>
                <w:color w:val="FFFFFF" w:themeColor="background1"/>
                <w:sz w:val="20"/>
                <w:szCs w:val="20"/>
              </w:rPr>
            </w:pPr>
          </w:p>
          <w:p w14:paraId="739CAB6B" w14:textId="77777777" w:rsidR="00464341" w:rsidRPr="00464341" w:rsidRDefault="00464341">
            <w:pPr>
              <w:spacing w:after="0" w:line="244" w:lineRule="auto"/>
              <w:rPr>
                <w:color w:val="FFFFFF" w:themeColor="background1"/>
                <w:sz w:val="20"/>
                <w:szCs w:val="20"/>
              </w:rPr>
            </w:pPr>
          </w:p>
          <w:p w14:paraId="45FF90A9" w14:textId="4E668752" w:rsidR="00464341" w:rsidRPr="00464341" w:rsidRDefault="00464341" w:rsidP="00493A79">
            <w:pPr>
              <w:spacing w:after="0" w:line="244" w:lineRule="auto"/>
              <w:rPr>
                <w:color w:val="FFFFFF" w:themeColor="background1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C0C79" w14:textId="77777777" w:rsidR="00464341" w:rsidRDefault="00464341" w:rsidP="0046434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Partner / Donor</w:t>
            </w:r>
          </w:p>
          <w:p w14:paraId="6CF767AE" w14:textId="77777777" w:rsidR="00464341" w:rsidRDefault="00464341" w:rsidP="0046434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Donor Code ……………………………..</w:t>
            </w:r>
          </w:p>
          <w:p w14:paraId="45FF90AC" w14:textId="6A516370" w:rsidR="00464341" w:rsidRDefault="00464341" w:rsidP="0046434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DMC Complete   Yes / NA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AD" w14:textId="27BD9AA2" w:rsidR="00464341" w:rsidRPr="00464341" w:rsidRDefault="00464341">
            <w:pPr>
              <w:spacing w:after="0" w:line="276" w:lineRule="auto"/>
              <w:rPr>
                <w:color w:val="FFFFFF" w:themeColor="background1"/>
                <w:sz w:val="20"/>
                <w:szCs w:val="20"/>
              </w:rPr>
            </w:pPr>
            <w:r w:rsidRPr="00464341">
              <w:rPr>
                <w:color w:val="FFFFFF" w:themeColor="background1"/>
                <w:sz w:val="20"/>
                <w:szCs w:val="20"/>
              </w:rPr>
              <w:t>TFP/HFEA Consents (Circle)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7F5DC" w14:textId="1D0CF32A" w:rsidR="00464341" w:rsidRDefault="00902C9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TFP</w:t>
            </w:r>
            <w:r w:rsidR="00343268">
              <w:rPr>
                <w:sz w:val="20"/>
                <w:szCs w:val="20"/>
              </w:rPr>
              <w:t xml:space="preserve"> </w:t>
            </w:r>
            <w:r w:rsidR="00464341">
              <w:rPr>
                <w:sz w:val="20"/>
                <w:szCs w:val="20"/>
              </w:rPr>
              <w:t xml:space="preserve">IUI/DI consent  </w:t>
            </w:r>
          </w:p>
          <w:p w14:paraId="45FF90AE" w14:textId="4E942122" w:rsidR="00464341" w:rsidRDefault="00464341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MGI / NA  (Partner sperm)</w:t>
            </w:r>
          </w:p>
          <w:p w14:paraId="45FF90AF" w14:textId="77777777" w:rsidR="00464341" w:rsidRDefault="00464341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WP / PP / NA   (Donor Sperm)</w:t>
            </w:r>
          </w:p>
        </w:tc>
      </w:tr>
      <w:tr w:rsidR="00464341" w14:paraId="45FF90B7" w14:textId="643D866D" w:rsidTr="00D57CE3">
        <w:trPr>
          <w:trHeight w:val="315"/>
        </w:trPr>
        <w:tc>
          <w:tcPr>
            <w:tcW w:w="198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B1" w14:textId="3105615D" w:rsidR="00464341" w:rsidRPr="00464341" w:rsidRDefault="00464341" w:rsidP="008B18C0">
            <w:pPr>
              <w:spacing w:after="0" w:line="244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38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28059" w14:textId="77777777" w:rsidR="00464341" w:rsidRDefault="00464341" w:rsidP="00464341">
            <w:pPr>
              <w:spacing w:after="0" w:line="276" w:lineRule="auto"/>
              <w:rPr>
                <w:sz w:val="20"/>
                <w:szCs w:val="20"/>
              </w:rPr>
            </w:pP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Fresh / Frozen</w:t>
            </w:r>
          </w:p>
          <w:p w14:paraId="39D2AED3" w14:textId="77777777" w:rsidR="00464341" w:rsidRDefault="00464341" w:rsidP="0046434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 Straws Fz…………………………….</w:t>
            </w:r>
          </w:p>
          <w:p w14:paraId="45FF90B4" w14:textId="62899BFB" w:rsidR="00464341" w:rsidRPr="008B18C0" w:rsidRDefault="00464341" w:rsidP="00464341">
            <w:pPr>
              <w:spacing w:after="0" w:line="240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No Straws to Thaw……………………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B5" w14:textId="77777777" w:rsidR="00464341" w:rsidRDefault="00464341" w:rsidP="008B18C0">
            <w:pPr>
              <w:spacing w:after="0" w:line="244" w:lineRule="auto"/>
              <w:jc w:val="left"/>
            </w:pPr>
            <w:r>
              <w:rPr>
                <w:color w:val="FFFFFF"/>
                <w:sz w:val="20"/>
                <w:szCs w:val="20"/>
              </w:rPr>
              <w:t>RI Set Up Correctly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B6" w14:textId="09E33D1E" w:rsidR="00464341" w:rsidRDefault="00464341" w:rsidP="00464341">
            <w:pPr>
              <w:spacing w:after="0" w:line="24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 / No</w:t>
            </w:r>
          </w:p>
        </w:tc>
      </w:tr>
      <w:tr w:rsidR="00464341" w14:paraId="5CF4CC66" w14:textId="77777777" w:rsidTr="00D57CE3">
        <w:trPr>
          <w:trHeight w:val="495"/>
        </w:trPr>
        <w:tc>
          <w:tcPr>
            <w:tcW w:w="198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2C89C" w14:textId="77777777" w:rsidR="00464341" w:rsidRPr="00464341" w:rsidRDefault="00464341" w:rsidP="008B18C0">
            <w:pPr>
              <w:spacing w:after="0" w:line="244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6FEAF" w14:textId="77777777" w:rsidR="00464341" w:rsidRPr="00EA3BF1" w:rsidRDefault="00464341" w:rsidP="00464341">
            <w:pPr>
              <w:spacing w:after="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55CA3" w14:textId="1C562469" w:rsidR="00464341" w:rsidRDefault="00464341" w:rsidP="008B18C0">
            <w:pPr>
              <w:spacing w:after="0" w:line="244" w:lineRule="auto"/>
              <w:jc w:val="lef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Assign RI Card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4FF4A" w14:textId="77777777" w:rsidR="00464341" w:rsidRDefault="00464341" w:rsidP="0046434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Operator:                      Witness:</w:t>
            </w:r>
          </w:p>
          <w:p w14:paraId="12BFA39F" w14:textId="2F72A94D" w:rsidR="00464341" w:rsidRDefault="00464341" w:rsidP="00464341">
            <w:pPr>
              <w:spacing w:after="0"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                             Time:</w:t>
            </w:r>
          </w:p>
        </w:tc>
      </w:tr>
      <w:tr w:rsidR="00D22132" w14:paraId="45FF90C1" w14:textId="5FC3EE9D" w:rsidTr="00D57CE3"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A770F" w14:textId="77777777" w:rsidR="00D22132" w:rsidRPr="00464341" w:rsidRDefault="00D22132" w:rsidP="00464341">
            <w:pPr>
              <w:spacing w:after="0" w:line="244" w:lineRule="auto"/>
              <w:rPr>
                <w:color w:val="FFFFFF" w:themeColor="background1"/>
                <w:sz w:val="20"/>
                <w:szCs w:val="20"/>
              </w:rPr>
            </w:pPr>
            <w:r w:rsidRPr="00464341">
              <w:rPr>
                <w:color w:val="FFFFFF" w:themeColor="background1"/>
                <w:sz w:val="20"/>
                <w:szCs w:val="20"/>
              </w:rPr>
              <w:t xml:space="preserve">Male Virology </w:t>
            </w:r>
          </w:p>
          <w:p w14:paraId="45FF90B9" w14:textId="05267FE7" w:rsidR="00D22132" w:rsidRPr="00464341" w:rsidRDefault="00D22132" w:rsidP="00464341">
            <w:pPr>
              <w:spacing w:after="0" w:line="244" w:lineRule="auto"/>
              <w:jc w:val="left"/>
              <w:rPr>
                <w:color w:val="FFFFFF" w:themeColor="background1"/>
                <w:sz w:val="20"/>
                <w:szCs w:val="20"/>
              </w:rPr>
            </w:pPr>
            <w:r w:rsidRPr="00464341">
              <w:rPr>
                <w:i/>
                <w:iCs/>
                <w:color w:val="FFFFFF" w:themeColor="background1"/>
                <w:sz w:val="20"/>
                <w:szCs w:val="20"/>
              </w:rPr>
              <w:t>(Circle)</w:t>
            </w:r>
          </w:p>
        </w:tc>
        <w:tc>
          <w:tcPr>
            <w:tcW w:w="90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2D9FA" w14:textId="66A32C46" w:rsidR="00D22132" w:rsidRPr="00D22132" w:rsidRDefault="00D22132" w:rsidP="00D22132">
            <w:pPr>
              <w:spacing w:after="0" w:line="244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22132">
              <w:rPr>
                <w:rFonts w:asciiTheme="minorHAnsi" w:hAnsiTheme="minorHAnsi" w:cstheme="minorHAnsi"/>
                <w:sz w:val="20"/>
                <w:szCs w:val="20"/>
              </w:rPr>
              <w:t xml:space="preserve">Date(s):                                                              </w:t>
            </w:r>
            <w:r w:rsidR="00C72201">
              <w:rPr>
                <w:rFonts w:asciiTheme="minorHAnsi" w:hAnsiTheme="minorHAnsi" w:cstheme="minorHAnsi"/>
                <w:sz w:val="20"/>
                <w:szCs w:val="20"/>
              </w:rPr>
              <w:t xml:space="preserve">        </w:t>
            </w:r>
            <w:r w:rsidRPr="00D22132">
              <w:rPr>
                <w:b/>
                <w:bCs/>
                <w:sz w:val="20"/>
                <w:szCs w:val="20"/>
              </w:rPr>
              <w:t>NAT/Qualitative PCR:</w:t>
            </w:r>
          </w:p>
          <w:p w14:paraId="45FF90C0" w14:textId="738A23F2" w:rsidR="00D22132" w:rsidRPr="00D22132" w:rsidRDefault="00D22132" w:rsidP="00D22132">
            <w:pPr>
              <w:spacing w:after="0" w:line="240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2213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HIV 1 &amp; 2:</w:t>
            </w:r>
            <w:r w:rsidRPr="00D22132">
              <w:rPr>
                <w:rFonts w:asciiTheme="minorHAnsi" w:hAnsiTheme="minorHAnsi" w:cstheme="minorHAnsi"/>
                <w:sz w:val="20"/>
                <w:szCs w:val="20"/>
              </w:rPr>
              <w:t xml:space="preserve">   Neg/Pos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</w:t>
            </w:r>
            <w:r w:rsidRPr="00D2213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D2213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Hep C</w:t>
            </w:r>
            <w:r w:rsidRPr="00D22132">
              <w:rPr>
                <w:rFonts w:asciiTheme="minorHAnsi" w:hAnsiTheme="minorHAnsi" w:cstheme="minorHAnsi"/>
                <w:sz w:val="20"/>
                <w:szCs w:val="20"/>
              </w:rPr>
              <w:t xml:space="preserve">:  Neg/ Pos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</w:t>
            </w:r>
            <w:r w:rsidRPr="00D2213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Hep B sAg</w:t>
            </w:r>
            <w:r w:rsidRPr="00D22132">
              <w:rPr>
                <w:rFonts w:asciiTheme="minorHAnsi" w:hAnsiTheme="minorHAnsi" w:cstheme="minorHAnsi"/>
                <w:sz w:val="20"/>
                <w:szCs w:val="20"/>
              </w:rPr>
              <w:t xml:space="preserve">:  Neg/Pos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</w:t>
            </w:r>
            <w:r w:rsidRPr="00D2213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Hep B Anti-HBc :</w:t>
            </w:r>
            <w:r w:rsidRPr="00D22132">
              <w:rPr>
                <w:rFonts w:asciiTheme="minorHAnsi" w:hAnsiTheme="minorHAnsi" w:cstheme="minorHAnsi"/>
                <w:sz w:val="20"/>
                <w:szCs w:val="20"/>
              </w:rPr>
              <w:t xml:space="preserve">  Neg/Pos    </w:t>
            </w:r>
          </w:p>
        </w:tc>
      </w:tr>
      <w:tr w:rsidR="00D22132" w14:paraId="02CAFF00" w14:textId="77777777" w:rsidTr="00D57CE3"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02226" w14:textId="20019364" w:rsidR="00D22132" w:rsidRPr="00464341" w:rsidRDefault="00D22132" w:rsidP="00464341">
            <w:pPr>
              <w:spacing w:after="0" w:line="244" w:lineRule="auto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Comments</w:t>
            </w:r>
          </w:p>
        </w:tc>
        <w:tc>
          <w:tcPr>
            <w:tcW w:w="90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AF6CD" w14:textId="77777777" w:rsidR="0066709C" w:rsidRPr="00D22132" w:rsidRDefault="0066709C" w:rsidP="005552A1">
            <w:pPr>
              <w:spacing w:after="0" w:line="360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XSpec="center" w:tblpY="151"/>
        <w:tblW w:w="1095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1789"/>
        <w:gridCol w:w="1692"/>
        <w:gridCol w:w="1769"/>
        <w:gridCol w:w="3715"/>
        <w:gridCol w:w="17"/>
      </w:tblGrid>
      <w:tr w:rsidR="00B17CE0" w:rsidRPr="00FF21DC" w14:paraId="6C3C1B52" w14:textId="77777777" w:rsidTr="00D57CE3">
        <w:trPr>
          <w:gridAfter w:val="1"/>
          <w:wAfter w:w="17" w:type="dxa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B2224" w14:textId="77777777" w:rsidR="00B17CE0" w:rsidRPr="00FF21DC" w:rsidRDefault="00B17CE0" w:rsidP="005552A1">
            <w:pPr>
              <w:spacing w:after="0" w:line="276" w:lineRule="auto"/>
              <w:rPr>
                <w:b/>
                <w:bCs/>
                <w:color w:val="FFFFFF"/>
                <w:sz w:val="20"/>
                <w:szCs w:val="20"/>
              </w:rPr>
            </w:pPr>
            <w:r w:rsidRPr="00FF21DC">
              <w:rPr>
                <w:b/>
                <w:bCs/>
                <w:color w:val="FFFFFF"/>
                <w:sz w:val="20"/>
                <w:szCs w:val="20"/>
              </w:rPr>
              <w:t>Semen Preparation</w:t>
            </w:r>
          </w:p>
        </w:tc>
        <w:tc>
          <w:tcPr>
            <w:tcW w:w="89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ED631" w14:textId="6B57BC7C" w:rsidR="00B17CE0" w:rsidRPr="00FF21DC" w:rsidRDefault="00B17CE0" w:rsidP="005552A1">
            <w:pPr>
              <w:spacing w:after="0" w:line="276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 xml:space="preserve">Date Prepared:                            </w:t>
            </w:r>
            <w:r w:rsidR="00357AC7">
              <w:rPr>
                <w:sz w:val="20"/>
                <w:szCs w:val="20"/>
              </w:rPr>
              <w:t xml:space="preserve">             </w:t>
            </w:r>
            <w:r w:rsidRPr="00FF21DC">
              <w:rPr>
                <w:sz w:val="20"/>
                <w:szCs w:val="20"/>
              </w:rPr>
              <w:t xml:space="preserve">Time Prepared:                           </w:t>
            </w:r>
            <w:r w:rsidR="00357AC7">
              <w:rPr>
                <w:sz w:val="20"/>
                <w:szCs w:val="20"/>
              </w:rPr>
              <w:t xml:space="preserve">                     </w:t>
            </w:r>
            <w:r w:rsidRPr="00FF21DC">
              <w:rPr>
                <w:sz w:val="20"/>
                <w:szCs w:val="20"/>
              </w:rPr>
              <w:t>Operator:</w:t>
            </w:r>
          </w:p>
        </w:tc>
      </w:tr>
      <w:tr w:rsidR="00B17CE0" w:rsidRPr="00FF21DC" w14:paraId="4E577202" w14:textId="77777777" w:rsidTr="00D57CE3">
        <w:trPr>
          <w:gridAfter w:val="1"/>
          <w:wAfter w:w="17" w:type="dxa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10D00" w14:textId="77777777" w:rsidR="00B17CE0" w:rsidRPr="00FF21DC" w:rsidRDefault="00B17CE0" w:rsidP="005552A1">
            <w:pPr>
              <w:spacing w:after="0" w:line="276" w:lineRule="auto"/>
              <w:jc w:val="left"/>
              <w:rPr>
                <w:sz w:val="20"/>
                <w:szCs w:val="20"/>
              </w:rPr>
            </w:pPr>
            <w:r w:rsidRPr="00FF21DC">
              <w:rPr>
                <w:color w:val="FFFFFF"/>
                <w:sz w:val="20"/>
                <w:szCs w:val="20"/>
              </w:rPr>
              <w:t xml:space="preserve">Sperm Prep Method:  </w:t>
            </w:r>
          </w:p>
        </w:tc>
        <w:tc>
          <w:tcPr>
            <w:tcW w:w="5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CAEB7" w14:textId="77777777" w:rsidR="00B17CE0" w:rsidRPr="00FF21DC" w:rsidRDefault="00B17CE0" w:rsidP="005552A1">
            <w:pPr>
              <w:spacing w:after="0" w:line="276" w:lineRule="auto"/>
              <w:jc w:val="left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80:40   /   40   /   Swim-Up   /   Wash Only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1763AB" w14:textId="77777777" w:rsidR="00B17CE0" w:rsidRPr="00FF21DC" w:rsidRDefault="00B17CE0" w:rsidP="005552A1">
            <w:pPr>
              <w:spacing w:after="0" w:line="276" w:lineRule="auto"/>
              <w:jc w:val="left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 xml:space="preserve"> Centrifuge ID:</w:t>
            </w:r>
          </w:p>
        </w:tc>
      </w:tr>
      <w:tr w:rsidR="005C1285" w:rsidRPr="00FF21DC" w14:paraId="2D1A3A67" w14:textId="77777777" w:rsidTr="00D57CE3">
        <w:trPr>
          <w:gridAfter w:val="1"/>
          <w:wAfter w:w="17" w:type="dxa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D9D3B" w14:textId="77777777" w:rsidR="005C1285" w:rsidRPr="00FF21DC" w:rsidRDefault="005C1285" w:rsidP="00464341">
            <w:pPr>
              <w:spacing w:after="0" w:line="244" w:lineRule="auto"/>
              <w:rPr>
                <w:sz w:val="20"/>
                <w:szCs w:val="20"/>
              </w:rPr>
            </w:pPr>
            <w:r w:rsidRPr="00FF21DC">
              <w:rPr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5A67F" w14:textId="77777777" w:rsidR="005C1285" w:rsidRPr="00FF21DC" w:rsidRDefault="005C1285" w:rsidP="00464341">
            <w:pPr>
              <w:spacing w:after="0" w:line="244" w:lineRule="auto"/>
              <w:jc w:val="center"/>
              <w:rPr>
                <w:color w:val="FFFFFF"/>
                <w:sz w:val="20"/>
                <w:szCs w:val="20"/>
              </w:rPr>
            </w:pPr>
            <w:r w:rsidRPr="00FF21DC">
              <w:rPr>
                <w:color w:val="FFFFFF"/>
                <w:sz w:val="20"/>
                <w:szCs w:val="20"/>
              </w:rPr>
              <w:t>Initial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1033D" w14:textId="77777777" w:rsidR="005C1285" w:rsidRPr="00FF21DC" w:rsidRDefault="005C1285" w:rsidP="00464341">
            <w:pPr>
              <w:spacing w:after="0" w:line="244" w:lineRule="auto"/>
              <w:jc w:val="center"/>
              <w:rPr>
                <w:color w:val="FFFFFF"/>
                <w:sz w:val="20"/>
                <w:szCs w:val="20"/>
              </w:rPr>
            </w:pPr>
            <w:r w:rsidRPr="00FF21DC">
              <w:rPr>
                <w:color w:val="FFFFFF"/>
                <w:sz w:val="20"/>
                <w:szCs w:val="20"/>
              </w:rPr>
              <w:t>Lower Reference Limit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648B3" w14:textId="77777777" w:rsidR="005C1285" w:rsidRPr="00FF21DC" w:rsidRDefault="005C1285" w:rsidP="00464341">
            <w:pPr>
              <w:spacing w:after="0" w:line="244" w:lineRule="auto"/>
              <w:jc w:val="center"/>
              <w:rPr>
                <w:color w:val="FFFFFF"/>
                <w:sz w:val="20"/>
                <w:szCs w:val="20"/>
              </w:rPr>
            </w:pPr>
            <w:r w:rsidRPr="00FF21DC">
              <w:rPr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8524D" w14:textId="219371B0" w:rsidR="005C1285" w:rsidRPr="00FF21DC" w:rsidRDefault="005C1285" w:rsidP="00464341">
            <w:pPr>
              <w:spacing w:after="0" w:line="244" w:lineRule="auto"/>
              <w:jc w:val="center"/>
              <w:rPr>
                <w:color w:val="FFFFFF"/>
                <w:sz w:val="20"/>
                <w:szCs w:val="20"/>
              </w:rPr>
            </w:pPr>
            <w:r w:rsidRPr="00FF21DC">
              <w:rPr>
                <w:color w:val="FFFFFF"/>
                <w:sz w:val="20"/>
                <w:szCs w:val="20"/>
              </w:rPr>
              <w:t>Post Preparation</w:t>
            </w:r>
          </w:p>
        </w:tc>
      </w:tr>
      <w:tr w:rsidR="005C1285" w:rsidRPr="00FF21DC" w14:paraId="1B885A4B" w14:textId="77777777" w:rsidTr="00464341">
        <w:trPr>
          <w:gridAfter w:val="1"/>
          <w:wAfter w:w="17" w:type="dxa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F4081" w14:textId="77777777" w:rsidR="005C1285" w:rsidRPr="00FF21DC" w:rsidRDefault="005C1285" w:rsidP="00464341">
            <w:pPr>
              <w:spacing w:after="0" w:line="276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Volume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A92D2" w14:textId="77777777" w:rsidR="005C1285" w:rsidRPr="00FF21DC" w:rsidRDefault="005C1285" w:rsidP="00464341">
            <w:pP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F42BA" w14:textId="77777777" w:rsidR="005C1285" w:rsidRPr="00FF21DC" w:rsidRDefault="005C1285" w:rsidP="00464341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FF21DC">
              <w:rPr>
                <w:rFonts w:cs="Calibri"/>
                <w:sz w:val="20"/>
                <w:szCs w:val="20"/>
              </w:rPr>
              <w:t xml:space="preserve">≥ </w:t>
            </w:r>
            <w:r w:rsidRPr="00FF21DC">
              <w:rPr>
                <w:sz w:val="20"/>
                <w:szCs w:val="20"/>
              </w:rPr>
              <w:t>1.4 ml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FBB80" w14:textId="77777777" w:rsidR="005C1285" w:rsidRPr="00FF21DC" w:rsidRDefault="005C1285" w:rsidP="00464341">
            <w:pPr>
              <w:spacing w:after="0" w:line="276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Volume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89BA9" w14:textId="64376043" w:rsidR="005C1285" w:rsidRPr="00FF21DC" w:rsidRDefault="005C1285" w:rsidP="00464341">
            <w:pPr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</w:tr>
      <w:tr w:rsidR="005C1285" w:rsidRPr="00FF21DC" w14:paraId="2508345E" w14:textId="77777777" w:rsidTr="00464341">
        <w:trPr>
          <w:gridAfter w:val="1"/>
          <w:wAfter w:w="17" w:type="dxa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CB60D" w14:textId="77777777" w:rsidR="005C1285" w:rsidRPr="00FF21DC" w:rsidRDefault="005C1285" w:rsidP="00464341">
            <w:pPr>
              <w:spacing w:after="0" w:line="276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Concentration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10383" w14:textId="77777777" w:rsidR="005C1285" w:rsidRPr="00FF21DC" w:rsidRDefault="005C1285" w:rsidP="00464341">
            <w:pP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09CEB" w14:textId="77777777" w:rsidR="005C1285" w:rsidRPr="00FF21DC" w:rsidRDefault="005C1285" w:rsidP="00464341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FF21DC">
              <w:rPr>
                <w:rFonts w:cs="Calibri"/>
                <w:sz w:val="20"/>
                <w:szCs w:val="20"/>
              </w:rPr>
              <w:t>≥</w:t>
            </w:r>
            <w:r w:rsidRPr="00FF21DC">
              <w:rPr>
                <w:sz w:val="20"/>
                <w:szCs w:val="20"/>
              </w:rPr>
              <w:t xml:space="preserve"> 16 M/ml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0C59B" w14:textId="77777777" w:rsidR="005C1285" w:rsidRPr="00FF21DC" w:rsidRDefault="005C1285" w:rsidP="00464341">
            <w:pPr>
              <w:spacing w:after="0" w:line="276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Concentration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24E07" w14:textId="3B74C9CD" w:rsidR="005C1285" w:rsidRPr="00FF21DC" w:rsidRDefault="005C1285" w:rsidP="00464341">
            <w:pPr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</w:tr>
      <w:tr w:rsidR="005C1285" w:rsidRPr="00FF21DC" w14:paraId="71B218AC" w14:textId="77777777" w:rsidTr="00464341">
        <w:trPr>
          <w:gridAfter w:val="1"/>
          <w:wAfter w:w="17" w:type="dxa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DBB1C" w14:textId="77777777" w:rsidR="005C1285" w:rsidRPr="00FF21DC" w:rsidRDefault="005C1285" w:rsidP="00464341">
            <w:pPr>
              <w:spacing w:after="0" w:line="276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Motility (A/B/C/D)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00D84" w14:textId="77777777" w:rsidR="005C1285" w:rsidRPr="00FF21DC" w:rsidRDefault="005C1285" w:rsidP="00464341">
            <w:pPr>
              <w:spacing w:after="0" w:line="276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 xml:space="preserve">    /       /        /   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373D1" w14:textId="77777777" w:rsidR="005C1285" w:rsidRPr="00FF21DC" w:rsidRDefault="005C1285" w:rsidP="00464341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FF21DC">
              <w:rPr>
                <w:rFonts w:cs="Calibri"/>
                <w:sz w:val="20"/>
                <w:szCs w:val="20"/>
              </w:rPr>
              <w:t>≥</w:t>
            </w:r>
            <w:r w:rsidRPr="00FF21DC">
              <w:rPr>
                <w:sz w:val="20"/>
                <w:szCs w:val="20"/>
              </w:rPr>
              <w:t xml:space="preserve"> 30 % (A+B)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F0439" w14:textId="77777777" w:rsidR="005C1285" w:rsidRPr="00FF21DC" w:rsidRDefault="005C1285" w:rsidP="00464341">
            <w:pPr>
              <w:spacing w:after="0" w:line="276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Motility (A/B/C/D)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E3D49" w14:textId="387699DC" w:rsidR="005C1285" w:rsidRPr="00FF21DC" w:rsidRDefault="00AE1006" w:rsidP="00464341">
            <w:pPr>
              <w:spacing w:after="0" w:line="276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 xml:space="preserve">            </w:t>
            </w:r>
            <w:r w:rsidR="005C1285" w:rsidRPr="00FF21DC">
              <w:rPr>
                <w:sz w:val="20"/>
                <w:szCs w:val="20"/>
              </w:rPr>
              <w:t xml:space="preserve">  /         /          /   </w:t>
            </w:r>
          </w:p>
        </w:tc>
      </w:tr>
      <w:tr w:rsidR="00B17CE0" w:rsidRPr="00FF21DC" w14:paraId="7E24C58C" w14:textId="77777777" w:rsidTr="0066590B">
        <w:trPr>
          <w:gridAfter w:val="1"/>
          <w:wAfter w:w="17" w:type="dxa"/>
          <w:trHeight w:val="274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8699A" w14:textId="2052F2C8" w:rsidR="00464341" w:rsidRPr="00FF21DC" w:rsidRDefault="00464341" w:rsidP="0046434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Test</w:t>
            </w:r>
            <w:r w:rsidR="0066590B">
              <w:rPr>
                <w:sz w:val="20"/>
                <w:szCs w:val="20"/>
              </w:rPr>
              <w:t>s</w:t>
            </w:r>
          </w:p>
        </w:tc>
        <w:tc>
          <w:tcPr>
            <w:tcW w:w="3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52027" w14:textId="77777777" w:rsidR="00B17CE0" w:rsidRPr="00FF21DC" w:rsidRDefault="00B17CE0" w:rsidP="00464341">
            <w:pPr>
              <w:spacing w:after="0" w:line="244" w:lineRule="auto"/>
              <w:rPr>
                <w:sz w:val="20"/>
                <w:szCs w:val="20"/>
              </w:rPr>
            </w:pP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F736D" w14:textId="77777777" w:rsidR="00B17CE0" w:rsidRPr="00FF21DC" w:rsidRDefault="00B17CE0" w:rsidP="00464341">
            <w:pPr>
              <w:spacing w:after="0" w:line="244" w:lineRule="auto"/>
              <w:jc w:val="left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Total Motile Count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BEECB" w14:textId="77777777" w:rsidR="00B17CE0" w:rsidRPr="00FF21DC" w:rsidRDefault="00B17CE0" w:rsidP="00464341">
            <w:pPr>
              <w:spacing w:after="0" w:line="244" w:lineRule="auto"/>
              <w:jc w:val="center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 xml:space="preserve">                       </w:t>
            </w:r>
          </w:p>
        </w:tc>
      </w:tr>
      <w:tr w:rsidR="00464341" w:rsidRPr="00FF21DC" w14:paraId="0C393EF1" w14:textId="2F948274" w:rsidTr="00D57CE3">
        <w:trPr>
          <w:trHeight w:val="150"/>
        </w:trPr>
        <w:tc>
          <w:tcPr>
            <w:tcW w:w="19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0083F" w14:textId="45EB5256" w:rsidR="00464341" w:rsidRPr="00464341" w:rsidRDefault="00464341" w:rsidP="00464341">
            <w:pPr>
              <w:spacing w:after="0" w:line="244" w:lineRule="auto"/>
              <w:jc w:val="left"/>
              <w:rPr>
                <w:color w:val="FFFFFF" w:themeColor="background1"/>
                <w:sz w:val="20"/>
                <w:szCs w:val="20"/>
              </w:rPr>
            </w:pPr>
            <w:r w:rsidRPr="00464341">
              <w:rPr>
                <w:color w:val="FFFFFF" w:themeColor="background1"/>
                <w:sz w:val="20"/>
                <w:szCs w:val="20"/>
              </w:rPr>
              <w:t>Comments</w:t>
            </w:r>
          </w:p>
        </w:tc>
        <w:tc>
          <w:tcPr>
            <w:tcW w:w="8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0E9EF" w14:textId="77777777" w:rsidR="0066590B" w:rsidRDefault="0066590B" w:rsidP="0066590B">
            <w:pPr>
              <w:spacing w:after="0" w:line="244" w:lineRule="auto"/>
              <w:rPr>
                <w:sz w:val="20"/>
                <w:szCs w:val="20"/>
              </w:rPr>
            </w:pPr>
          </w:p>
          <w:p w14:paraId="6F5D65A5" w14:textId="77777777" w:rsidR="0066590B" w:rsidRPr="00FF21DC" w:rsidRDefault="0066590B" w:rsidP="0066590B">
            <w:pPr>
              <w:spacing w:after="0" w:line="244" w:lineRule="auto"/>
              <w:rPr>
                <w:sz w:val="20"/>
                <w:szCs w:val="20"/>
              </w:rPr>
            </w:pPr>
          </w:p>
        </w:tc>
      </w:tr>
    </w:tbl>
    <w:p w14:paraId="45FF90EF" w14:textId="77777777" w:rsidR="00C77C49" w:rsidRDefault="00C77C49">
      <w:pPr>
        <w:spacing w:after="0" w:line="240" w:lineRule="auto"/>
      </w:pPr>
    </w:p>
    <w:tbl>
      <w:tblPr>
        <w:tblW w:w="11010" w:type="dxa"/>
        <w:tblInd w:w="-9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1212"/>
        <w:gridCol w:w="1842"/>
        <w:gridCol w:w="2694"/>
        <w:gridCol w:w="1701"/>
        <w:gridCol w:w="2787"/>
      </w:tblGrid>
      <w:tr w:rsidR="00B17CE0" w:rsidRPr="00FF21DC" w14:paraId="45FF90F1" w14:textId="7BEBB46B" w:rsidTr="00D57CE3">
        <w:tc>
          <w:tcPr>
            <w:tcW w:w="110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F0" w14:textId="3284717F" w:rsidR="00B17CE0" w:rsidRPr="00464341" w:rsidRDefault="00B17CE0" w:rsidP="00B17CE0">
            <w:pPr>
              <w:tabs>
                <w:tab w:val="right" w:pos="11839"/>
              </w:tabs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464341">
              <w:rPr>
                <w:color w:val="FFFFFF" w:themeColor="background1"/>
                <w:sz w:val="20"/>
                <w:szCs w:val="20"/>
              </w:rPr>
              <w:t>IUI Procedure</w:t>
            </w:r>
            <w:r w:rsidRPr="00464341">
              <w:rPr>
                <w:color w:val="FFFFFF" w:themeColor="background1"/>
                <w:sz w:val="20"/>
                <w:szCs w:val="20"/>
              </w:rPr>
              <w:tab/>
            </w:r>
          </w:p>
        </w:tc>
      </w:tr>
      <w:tr w:rsidR="00B17CE0" w:rsidRPr="00FF21DC" w14:paraId="45FF90F8" w14:textId="2331344A" w:rsidTr="00501791">
        <w:trPr>
          <w:trHeight w:val="335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F2" w14:textId="2451BA8A" w:rsidR="00B17CE0" w:rsidRPr="00464341" w:rsidRDefault="00B17CE0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464341">
              <w:rPr>
                <w:color w:val="FFFFFF" w:themeColor="background1"/>
                <w:sz w:val="20"/>
                <w:szCs w:val="20"/>
              </w:rPr>
              <w:t>Time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F3" w14:textId="77777777" w:rsidR="00B17CE0" w:rsidRPr="00464341" w:rsidRDefault="00B17CE0" w:rsidP="005552A1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F4" w14:textId="5DEEDA9E" w:rsidR="00B17CE0" w:rsidRPr="00464341" w:rsidRDefault="00B17CE0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464341">
              <w:rPr>
                <w:color w:val="FFFFFF" w:themeColor="background1"/>
                <w:sz w:val="20"/>
                <w:szCs w:val="20"/>
              </w:rPr>
              <w:t xml:space="preserve">Lab </w:t>
            </w:r>
            <w:r w:rsidR="00501791">
              <w:rPr>
                <w:color w:val="FFFFFF" w:themeColor="background1"/>
                <w:sz w:val="20"/>
                <w:szCs w:val="20"/>
              </w:rPr>
              <w:t>O</w:t>
            </w:r>
            <w:r w:rsidRPr="00464341">
              <w:rPr>
                <w:color w:val="FFFFFF" w:themeColor="background1"/>
                <w:sz w:val="20"/>
                <w:szCs w:val="20"/>
              </w:rPr>
              <w:t>perator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F5" w14:textId="77777777" w:rsidR="008B18C0" w:rsidRPr="00464341" w:rsidRDefault="008B18C0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F6" w14:textId="246C81F8" w:rsidR="00B17CE0" w:rsidRPr="00464341" w:rsidRDefault="00B17CE0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464341">
              <w:rPr>
                <w:color w:val="FFFFFF" w:themeColor="background1"/>
                <w:sz w:val="20"/>
                <w:szCs w:val="20"/>
              </w:rPr>
              <w:t xml:space="preserve">Clinical </w:t>
            </w:r>
            <w:r w:rsidR="00501791">
              <w:rPr>
                <w:color w:val="FFFFFF" w:themeColor="background1"/>
                <w:sz w:val="20"/>
                <w:szCs w:val="20"/>
              </w:rPr>
              <w:t>O</w:t>
            </w:r>
            <w:r w:rsidRPr="00464341">
              <w:rPr>
                <w:color w:val="FFFFFF" w:themeColor="background1"/>
                <w:sz w:val="20"/>
                <w:szCs w:val="20"/>
              </w:rPr>
              <w:t>perator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0F7" w14:textId="77777777" w:rsidR="00B17CE0" w:rsidRPr="00464341" w:rsidRDefault="00B17CE0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XSpec="center" w:tblpY="180"/>
        <w:tblW w:w="1105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2"/>
        <w:gridCol w:w="6515"/>
      </w:tblGrid>
      <w:tr w:rsidR="00B17CE0" w:rsidRPr="00FF21DC" w14:paraId="0B720FE0" w14:textId="77777777" w:rsidTr="00D57CE3">
        <w:tc>
          <w:tcPr>
            <w:tcW w:w="1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8AC98" w14:textId="77777777" w:rsidR="00B17CE0" w:rsidRPr="00FF21DC" w:rsidRDefault="00B17CE0" w:rsidP="00B17CE0">
            <w:pPr>
              <w:spacing w:after="0" w:line="240" w:lineRule="auto"/>
              <w:rPr>
                <w:sz w:val="20"/>
                <w:szCs w:val="20"/>
              </w:rPr>
            </w:pPr>
            <w:r w:rsidRPr="00FF21DC">
              <w:rPr>
                <w:b/>
                <w:bCs/>
                <w:color w:val="FFFFFF"/>
                <w:sz w:val="20"/>
                <w:szCs w:val="20"/>
              </w:rPr>
              <w:t xml:space="preserve">Witnessing </w:t>
            </w:r>
          </w:p>
        </w:tc>
      </w:tr>
      <w:tr w:rsidR="00B17CE0" w:rsidRPr="00FF21DC" w14:paraId="0C3BE05C" w14:textId="77777777" w:rsidTr="00D57CE3">
        <w:tc>
          <w:tcPr>
            <w:tcW w:w="4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7B0E2" w14:textId="77777777" w:rsidR="00B17CE0" w:rsidRPr="00FF21DC" w:rsidRDefault="00B17CE0" w:rsidP="00B17CE0">
            <w:pPr>
              <w:spacing w:after="0" w:line="244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Sample Removed from/Replaced in Cryotank</w:t>
            </w:r>
          </w:p>
          <w:p w14:paraId="3AA9A3E5" w14:textId="77777777" w:rsidR="00B17CE0" w:rsidRPr="00FF21DC" w:rsidRDefault="00B17CE0" w:rsidP="00B17CE0">
            <w:pPr>
              <w:spacing w:after="0" w:line="244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(Straw/Amps, Visi, Lab Notes, Location)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16135" w14:textId="77777777" w:rsidR="00B17CE0" w:rsidRPr="00FF21DC" w:rsidRDefault="00B17CE0" w:rsidP="00B17CE0">
            <w:pPr>
              <w:spacing w:after="0" w:line="244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Number Thawed:</w:t>
            </w:r>
          </w:p>
          <w:p w14:paraId="64FB0000" w14:textId="77777777" w:rsidR="00B17CE0" w:rsidRPr="00FF21DC" w:rsidRDefault="00B17CE0" w:rsidP="00B17CE0">
            <w:pPr>
              <w:spacing w:after="0" w:line="244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Operator:                                               Witness:</w:t>
            </w:r>
          </w:p>
        </w:tc>
      </w:tr>
      <w:tr w:rsidR="00B17CE0" w:rsidRPr="00FF21DC" w14:paraId="40DFD954" w14:textId="77777777" w:rsidTr="00D57CE3">
        <w:tc>
          <w:tcPr>
            <w:tcW w:w="4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AF386" w14:textId="77777777" w:rsidR="00B17CE0" w:rsidRPr="00FF21DC" w:rsidRDefault="00B17CE0" w:rsidP="00B17CE0">
            <w:pPr>
              <w:spacing w:after="0" w:line="244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Assign Sample</w:t>
            </w:r>
          </w:p>
          <w:p w14:paraId="54FD4E2B" w14:textId="77777777" w:rsidR="00B17CE0" w:rsidRPr="00FF21DC" w:rsidRDefault="00B17CE0" w:rsidP="00B17CE0">
            <w:pPr>
              <w:spacing w:after="0" w:line="244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(Sperm pot/Straws or thaw tube, lab notes, RI)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CB671" w14:textId="77777777" w:rsidR="00B17CE0" w:rsidRPr="00FF21DC" w:rsidRDefault="00B17CE0" w:rsidP="00B17CE0">
            <w:pPr>
              <w:spacing w:after="0" w:line="244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Operator:                                               Witness:</w:t>
            </w:r>
          </w:p>
        </w:tc>
      </w:tr>
      <w:tr w:rsidR="00B17CE0" w:rsidRPr="00FF21DC" w14:paraId="2BCD450D" w14:textId="77777777" w:rsidTr="00D57CE3">
        <w:tc>
          <w:tcPr>
            <w:tcW w:w="4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141E8" w14:textId="77777777" w:rsidR="00B17CE0" w:rsidRPr="00FF21DC" w:rsidRDefault="00B17CE0" w:rsidP="00B17CE0">
            <w:pPr>
              <w:spacing w:after="0" w:line="244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Assign Sperm Preparation Tubes</w:t>
            </w:r>
          </w:p>
          <w:p w14:paraId="536A4BAE" w14:textId="77777777" w:rsidR="00B17CE0" w:rsidRPr="00FF21DC" w:rsidRDefault="00B17CE0" w:rsidP="00B17CE0">
            <w:pPr>
              <w:spacing w:after="0" w:line="244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(Gradient/wash-stock)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6295B" w14:textId="77777777" w:rsidR="00B17CE0" w:rsidRPr="00FF21DC" w:rsidRDefault="00B17CE0" w:rsidP="00B17CE0">
            <w:pPr>
              <w:spacing w:after="0" w:line="244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 xml:space="preserve">Operator:                                               Witness: </w:t>
            </w:r>
          </w:p>
        </w:tc>
      </w:tr>
      <w:tr w:rsidR="00B17CE0" w:rsidRPr="00FF21DC" w14:paraId="4D40E068" w14:textId="77777777" w:rsidTr="00B17CE0">
        <w:tc>
          <w:tcPr>
            <w:tcW w:w="4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ED803" w14:textId="77777777" w:rsidR="00B17CE0" w:rsidRPr="00FF21DC" w:rsidRDefault="00B17CE0" w:rsidP="00B17CE0">
            <w:pPr>
              <w:spacing w:after="0" w:line="244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Sperm Pot/Preparation Tubes discarded</w:t>
            </w:r>
          </w:p>
          <w:p w14:paraId="0C11F88F" w14:textId="77777777" w:rsidR="00B17CE0" w:rsidRPr="00FF21DC" w:rsidRDefault="00B17CE0" w:rsidP="00B17CE0">
            <w:pPr>
              <w:spacing w:after="0" w:line="244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(Sperm pot, preparation tubes, lab notes, RI)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93707" w14:textId="14B39890" w:rsidR="00B17CE0" w:rsidRPr="00FF21DC" w:rsidRDefault="00B17CE0" w:rsidP="00B17CE0">
            <w:pPr>
              <w:spacing w:after="0" w:line="244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 xml:space="preserve">Operator:                                               Witness: </w:t>
            </w:r>
            <w:r w:rsidR="007B2362">
              <w:rPr>
                <w:sz w:val="20"/>
                <w:szCs w:val="20"/>
              </w:rPr>
              <w:t>RI</w:t>
            </w:r>
          </w:p>
        </w:tc>
      </w:tr>
      <w:tr w:rsidR="00B17CE0" w:rsidRPr="00FF21DC" w14:paraId="040FCDEA" w14:textId="77777777" w:rsidTr="00D57CE3">
        <w:tc>
          <w:tcPr>
            <w:tcW w:w="4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DDFF4" w14:textId="79ADC0B1" w:rsidR="00B17CE0" w:rsidRPr="00FF21DC" w:rsidRDefault="00B17CE0" w:rsidP="00B17CE0">
            <w:pPr>
              <w:spacing w:after="0" w:line="240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 xml:space="preserve">Verbal Patient ID Check </w:t>
            </w:r>
            <w:r w:rsidR="005552A1">
              <w:rPr>
                <w:sz w:val="20"/>
                <w:szCs w:val="20"/>
              </w:rPr>
              <w:t>in Theatre</w:t>
            </w:r>
          </w:p>
          <w:p w14:paraId="5CB57C3D" w14:textId="77777777" w:rsidR="00B17CE0" w:rsidRPr="00FF21DC" w:rsidRDefault="00B17CE0" w:rsidP="00B17CE0">
            <w:pPr>
              <w:spacing w:after="0" w:line="240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(Full Name, DOB, Post code, Lab Notes and RI card)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C1FE1" w14:textId="77777777" w:rsidR="00B17CE0" w:rsidRPr="00FF21DC" w:rsidRDefault="00B17CE0" w:rsidP="00B17CE0">
            <w:pPr>
              <w:spacing w:after="0" w:line="240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Operator:                                               Witness:</w:t>
            </w:r>
          </w:p>
        </w:tc>
      </w:tr>
      <w:tr w:rsidR="00B17CE0" w:rsidRPr="00FF21DC" w14:paraId="3E5D87B0" w14:textId="77777777" w:rsidTr="00D57CE3">
        <w:tc>
          <w:tcPr>
            <w:tcW w:w="4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B2EF2" w14:textId="1D279531" w:rsidR="00B17CE0" w:rsidRPr="00FF21DC" w:rsidRDefault="00B17CE0" w:rsidP="00B17CE0">
            <w:pPr>
              <w:spacing w:after="0" w:line="240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 xml:space="preserve">Stock </w:t>
            </w:r>
            <w:r w:rsidR="005552A1">
              <w:rPr>
                <w:sz w:val="20"/>
                <w:szCs w:val="20"/>
              </w:rPr>
              <w:t>T</w:t>
            </w:r>
            <w:r w:rsidRPr="00FF21DC">
              <w:rPr>
                <w:sz w:val="20"/>
                <w:szCs w:val="20"/>
              </w:rPr>
              <w:t>ube</w:t>
            </w:r>
            <w:r w:rsidR="005552A1">
              <w:rPr>
                <w:sz w:val="20"/>
                <w:szCs w:val="20"/>
              </w:rPr>
              <w:t xml:space="preserve"> Matches Verbal ID</w:t>
            </w:r>
          </w:p>
          <w:p w14:paraId="5E24E8CE" w14:textId="77777777" w:rsidR="00B17CE0" w:rsidRPr="00FF21DC" w:rsidRDefault="00B17CE0" w:rsidP="00B17CE0">
            <w:pPr>
              <w:spacing w:after="0" w:line="240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(Stock tube, lab notes, RI)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42072" w14:textId="77777777" w:rsidR="00B17CE0" w:rsidRPr="00FF21DC" w:rsidRDefault="00B17CE0" w:rsidP="00B17CE0">
            <w:pPr>
              <w:spacing w:after="0" w:line="240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Operator:                                               Witness:</w:t>
            </w:r>
          </w:p>
        </w:tc>
      </w:tr>
      <w:tr w:rsidR="00D22132" w:rsidRPr="00FF21DC" w14:paraId="74DABB8E" w14:textId="77777777" w:rsidTr="00EF4948">
        <w:tc>
          <w:tcPr>
            <w:tcW w:w="4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7F37F" w14:textId="64C3C958" w:rsidR="00D22132" w:rsidRDefault="00D22132" w:rsidP="00B17CE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IUI Tube </w:t>
            </w:r>
            <w:r w:rsidR="00357AC7">
              <w:rPr>
                <w:sz w:val="20"/>
                <w:szCs w:val="20"/>
              </w:rPr>
              <w:t>discarded</w:t>
            </w:r>
            <w:r w:rsidR="005552A1">
              <w:rPr>
                <w:sz w:val="20"/>
                <w:szCs w:val="20"/>
              </w:rPr>
              <w:t xml:space="preserve"> post IUI Procedure</w:t>
            </w:r>
          </w:p>
          <w:p w14:paraId="1EACC838" w14:textId="3EFAF2FE" w:rsidR="00EF4948" w:rsidRPr="00FF21DC" w:rsidRDefault="00EF4948" w:rsidP="00B17CE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(IUI tube, lab notes, RI)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9DC71" w14:textId="6C231E2D" w:rsidR="00D22132" w:rsidRPr="00FF21DC" w:rsidRDefault="007B2362" w:rsidP="00B17CE0">
            <w:pPr>
              <w:spacing w:after="0" w:line="240" w:lineRule="auto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Operator:                                               Witness:</w:t>
            </w:r>
            <w:r>
              <w:rPr>
                <w:sz w:val="20"/>
                <w:szCs w:val="20"/>
              </w:rPr>
              <w:t xml:space="preserve"> RI</w:t>
            </w:r>
          </w:p>
        </w:tc>
      </w:tr>
    </w:tbl>
    <w:p w14:paraId="45FF9115" w14:textId="77777777" w:rsidR="00C77C49" w:rsidRDefault="00C77C49">
      <w:pPr>
        <w:spacing w:after="0" w:line="240" w:lineRule="auto"/>
      </w:pPr>
    </w:p>
    <w:tbl>
      <w:tblPr>
        <w:tblW w:w="11057" w:type="dxa"/>
        <w:tblInd w:w="-9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1"/>
        <w:gridCol w:w="2977"/>
        <w:gridCol w:w="1984"/>
        <w:gridCol w:w="3685"/>
      </w:tblGrid>
      <w:tr w:rsidR="00C77C49" w:rsidRPr="00FF21DC" w14:paraId="45FF9117" w14:textId="77777777" w:rsidTr="00D57CE3">
        <w:tc>
          <w:tcPr>
            <w:tcW w:w="11057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116" w14:textId="77777777" w:rsidR="00C77C49" w:rsidRPr="00FF21DC" w:rsidRDefault="00AE1006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  <w:r w:rsidRPr="00FF21DC">
              <w:rPr>
                <w:b/>
                <w:bCs/>
                <w:color w:val="FFFFFF"/>
                <w:sz w:val="20"/>
                <w:szCs w:val="20"/>
              </w:rPr>
              <w:t>End of Cycle Checks</w:t>
            </w:r>
          </w:p>
        </w:tc>
      </w:tr>
      <w:tr w:rsidR="00C77C49" w:rsidRPr="00FF21DC" w14:paraId="45FF911C" w14:textId="77777777" w:rsidTr="00D57CE3">
        <w:tc>
          <w:tcPr>
            <w:tcW w:w="24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118" w14:textId="77777777" w:rsidR="00C77C49" w:rsidRPr="00FF21DC" w:rsidRDefault="00AE1006">
            <w:pPr>
              <w:spacing w:after="0"/>
              <w:rPr>
                <w:sz w:val="20"/>
                <w:szCs w:val="20"/>
              </w:rPr>
            </w:pPr>
            <w:r w:rsidRPr="00FF21DC">
              <w:rPr>
                <w:color w:val="FFFFFF"/>
                <w:sz w:val="20"/>
                <w:szCs w:val="20"/>
              </w:rPr>
              <w:t>Witnessing Completed?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119" w14:textId="77777777" w:rsidR="00C77C49" w:rsidRPr="00FF21DC" w:rsidRDefault="00AE1006">
            <w:pPr>
              <w:spacing w:after="0"/>
              <w:jc w:val="center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Yes/No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11A" w14:textId="77777777" w:rsidR="00C77C49" w:rsidRPr="00FF21DC" w:rsidRDefault="00AE1006">
            <w:pPr>
              <w:spacing w:after="0"/>
              <w:rPr>
                <w:sz w:val="20"/>
                <w:szCs w:val="20"/>
              </w:rPr>
            </w:pPr>
            <w:r w:rsidRPr="00FF21DC">
              <w:rPr>
                <w:color w:val="FFFFFF"/>
                <w:sz w:val="20"/>
                <w:szCs w:val="20"/>
              </w:rPr>
              <w:t>Prism Submitted</w:t>
            </w:r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11B" w14:textId="77777777" w:rsidR="00C77C49" w:rsidRPr="00FF21DC" w:rsidRDefault="00AE1006">
            <w:pPr>
              <w:spacing w:after="0"/>
              <w:jc w:val="center"/>
              <w:rPr>
                <w:sz w:val="20"/>
                <w:szCs w:val="20"/>
              </w:rPr>
            </w:pPr>
            <w:r w:rsidRPr="00FF21DC">
              <w:rPr>
                <w:sz w:val="20"/>
                <w:szCs w:val="20"/>
              </w:rPr>
              <w:t>Yes/No</w:t>
            </w:r>
          </w:p>
        </w:tc>
      </w:tr>
      <w:tr w:rsidR="00C77C49" w:rsidRPr="00FF21DC" w14:paraId="45FF9120" w14:textId="77777777" w:rsidTr="00D57CE3"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11D" w14:textId="77777777" w:rsidR="00C77C49" w:rsidRPr="00FF21DC" w:rsidRDefault="00AE1006">
            <w:pPr>
              <w:spacing w:after="0"/>
              <w:rPr>
                <w:color w:val="FFFFFF"/>
                <w:sz w:val="20"/>
                <w:szCs w:val="20"/>
              </w:rPr>
            </w:pPr>
            <w:r w:rsidRPr="00FF21DC">
              <w:rPr>
                <w:color w:val="FFFFFF"/>
                <w:sz w:val="20"/>
                <w:szCs w:val="20"/>
              </w:rPr>
              <w:t>Comments:</w:t>
            </w:r>
          </w:p>
        </w:tc>
        <w:tc>
          <w:tcPr>
            <w:tcW w:w="86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911F" w14:textId="77777777" w:rsidR="00C77C49" w:rsidRPr="00FF21DC" w:rsidRDefault="00C77C49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45FF9121" w14:textId="77777777" w:rsidR="00C77C49" w:rsidRDefault="00C77C49">
      <w:pPr>
        <w:spacing w:line="360" w:lineRule="auto"/>
      </w:pPr>
    </w:p>
    <w:sectPr w:rsidR="00C77C49">
      <w:headerReference w:type="default" r:id="rId9"/>
      <w:footerReference w:type="default" r:id="rId10"/>
      <w:pgSz w:w="11906" w:h="16838"/>
      <w:pgMar w:top="1031" w:right="1418" w:bottom="1134" w:left="1418" w:header="113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555A7" w14:textId="77777777" w:rsidR="00DF1DC6" w:rsidRDefault="00DF1DC6">
      <w:pPr>
        <w:spacing w:after="0" w:line="240" w:lineRule="auto"/>
      </w:pPr>
      <w:r>
        <w:separator/>
      </w:r>
    </w:p>
  </w:endnote>
  <w:endnote w:type="continuationSeparator" w:id="0">
    <w:p w14:paraId="557E4364" w14:textId="77777777" w:rsidR="00DF1DC6" w:rsidRDefault="00DF1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90A8" w14:textId="77777777" w:rsidR="008500AF" w:rsidRDefault="00AE1006">
    <w:pPr>
      <w:tabs>
        <w:tab w:val="right" w:pos="9923"/>
      </w:tabs>
      <w:spacing w:before="48" w:after="0" w:line="240" w:lineRule="auto"/>
      <w:ind w:left="-851" w:right="-561"/>
      <w:jc w:val="center"/>
    </w:pPr>
    <w:r>
      <w:rPr>
        <w:color w:val="808080"/>
        <w:sz w:val="16"/>
      </w:rPr>
      <w:t>&lt;QPulse_DocNumber&gt;  Revision: &lt;QPulse_DocRevisionNumber&gt;      Issued by: &lt;QPulse_DocOwner&gt;      Revision Due: &lt;QPulse_DocReviewDate&gt;</w:t>
    </w:r>
    <w:r>
      <w:rPr>
        <w:color w:val="808080"/>
        <w:sz w:val="16"/>
      </w:rPr>
      <w:tab/>
      <w:t xml:space="preserve">  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NUMPAGES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BC7C" w14:textId="77777777" w:rsidR="00DF1DC6" w:rsidRDefault="00DF1DC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5F1821E" w14:textId="77777777" w:rsidR="00DF1DC6" w:rsidRDefault="00DF1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90A6" w14:textId="3133131A" w:rsidR="008500AF" w:rsidRDefault="00AE1006">
    <w:pPr>
      <w:pStyle w:val="Heading1"/>
    </w:pPr>
    <w:r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45FF909E" wp14:editId="2AB143DE">
          <wp:simplePos x="0" y="0"/>
          <wp:positionH relativeFrom="page">
            <wp:posOffset>5972175</wp:posOffset>
          </wp:positionH>
          <wp:positionV relativeFrom="page">
            <wp:posOffset>142875</wp:posOffset>
          </wp:positionV>
          <wp:extent cx="1276350" cy="514350"/>
          <wp:effectExtent l="0" t="0" r="0" b="0"/>
          <wp:wrapSquare wrapText="bothSides"/>
          <wp:docPr id="442998128" name="Picture 16988957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6350" cy="51435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1285">
      <w:t xml:space="preserve">IUI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C49"/>
    <w:rsid w:val="00000E8C"/>
    <w:rsid w:val="00007F80"/>
    <w:rsid w:val="0001389D"/>
    <w:rsid w:val="000D160E"/>
    <w:rsid w:val="00155329"/>
    <w:rsid w:val="00156F1D"/>
    <w:rsid w:val="001E1292"/>
    <w:rsid w:val="00274FD6"/>
    <w:rsid w:val="00343268"/>
    <w:rsid w:val="00357AC7"/>
    <w:rsid w:val="003C0EF8"/>
    <w:rsid w:val="00464341"/>
    <w:rsid w:val="00501791"/>
    <w:rsid w:val="005552A1"/>
    <w:rsid w:val="00573C05"/>
    <w:rsid w:val="005C1285"/>
    <w:rsid w:val="00603C41"/>
    <w:rsid w:val="00645729"/>
    <w:rsid w:val="0066590B"/>
    <w:rsid w:val="0066709C"/>
    <w:rsid w:val="00733EF3"/>
    <w:rsid w:val="007B2362"/>
    <w:rsid w:val="008500AF"/>
    <w:rsid w:val="008B18C0"/>
    <w:rsid w:val="00902C90"/>
    <w:rsid w:val="00A32C7A"/>
    <w:rsid w:val="00AE1006"/>
    <w:rsid w:val="00B17CE0"/>
    <w:rsid w:val="00B91B68"/>
    <w:rsid w:val="00BF285C"/>
    <w:rsid w:val="00C72201"/>
    <w:rsid w:val="00C77C49"/>
    <w:rsid w:val="00D22132"/>
    <w:rsid w:val="00D46A7A"/>
    <w:rsid w:val="00D57CE3"/>
    <w:rsid w:val="00D619A6"/>
    <w:rsid w:val="00DF1DC6"/>
    <w:rsid w:val="00E32B6B"/>
    <w:rsid w:val="00E46348"/>
    <w:rsid w:val="00EF4948"/>
    <w:rsid w:val="00FF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9099"/>
  <w15:docId w15:val="{EEB7DC80-2F35-4B36-8420-BD56CAD94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54" w:lineRule="auto"/>
      <w:jc w:val="both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 w:line="256" w:lineRule="auto"/>
      <w:outlineLvl w:val="0"/>
    </w:pPr>
    <w:rPr>
      <w:rFonts w:ascii="Calibri Light" w:eastAsia="Times New Roman" w:hAnsi="Calibri Light"/>
      <w:b/>
      <w:color w:val="24598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 w:line="256" w:lineRule="auto"/>
      <w:outlineLvl w:val="1"/>
    </w:pPr>
    <w:rPr>
      <w:rFonts w:ascii="Calibri Light" w:eastAsia="Times New Roman" w:hAnsi="Calibri Light"/>
      <w:b/>
      <w:color w:val="803359"/>
      <w:sz w:val="32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56" w:lineRule="auto"/>
      <w:outlineLvl w:val="2"/>
    </w:pPr>
    <w:rPr>
      <w:rFonts w:ascii="Calibri Light" w:eastAsia="Times New Roman" w:hAnsi="Calibri Light"/>
      <w:b/>
      <w:color w:val="245980"/>
      <w:sz w:val="28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 w:line="256" w:lineRule="auto"/>
      <w:outlineLvl w:val="3"/>
    </w:pPr>
    <w:rPr>
      <w:rFonts w:ascii="Calibri Light" w:eastAsia="Times New Roman" w:hAnsi="Calibri Light"/>
      <w:b/>
      <w:iCs/>
      <w:color w:val="803359"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 w:line="256" w:lineRule="auto"/>
      <w:outlineLvl w:val="4"/>
    </w:pPr>
    <w:rPr>
      <w:rFonts w:ascii="Calibri Light" w:eastAsia="Times New Roman" w:hAnsi="Calibri Light"/>
      <w:b/>
      <w:color w:val="245980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 w:line="256" w:lineRule="auto"/>
      <w:outlineLvl w:val="5"/>
    </w:pPr>
    <w:rPr>
      <w:rFonts w:ascii="Calibri Light" w:eastAsia="Times New Roman" w:hAnsi="Calibri Light"/>
      <w:b/>
      <w:color w:val="55223B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rPr>
      <w:rFonts w:ascii="Calibri Light" w:eastAsia="Times New Roman" w:hAnsi="Calibri Light" w:cs="Times New Roman"/>
      <w:b/>
      <w:iCs/>
      <w:color w:val="803359"/>
      <w:sz w:val="28"/>
    </w:rPr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b/>
      <w:color w:val="245980"/>
      <w:sz w:val="32"/>
      <w:szCs w:val="32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b/>
      <w:color w:val="803359"/>
      <w:sz w:val="32"/>
      <w:szCs w:val="26"/>
    </w:rPr>
  </w:style>
  <w:style w:type="character" w:customStyle="1" w:styleId="Heading3Char">
    <w:name w:val="Heading 3 Char"/>
    <w:basedOn w:val="DefaultParagraphFont"/>
    <w:rPr>
      <w:rFonts w:ascii="Calibri Light" w:eastAsia="Times New Roman" w:hAnsi="Calibri Light" w:cs="Times New Roman"/>
      <w:b/>
      <w:color w:val="245980"/>
      <w:sz w:val="28"/>
      <w:szCs w:val="24"/>
    </w:rPr>
  </w:style>
  <w:style w:type="character" w:customStyle="1" w:styleId="Heading5Char">
    <w:name w:val="Heading 5 Char"/>
    <w:basedOn w:val="DefaultParagraphFont"/>
    <w:rPr>
      <w:rFonts w:ascii="Calibri Light" w:eastAsia="Times New Roman" w:hAnsi="Calibri Light" w:cs="Times New Roman"/>
      <w:b/>
      <w:color w:val="245980"/>
      <w:sz w:val="24"/>
    </w:rPr>
  </w:style>
  <w:style w:type="character" w:customStyle="1" w:styleId="Heading6Char">
    <w:name w:val="Heading 6 Char"/>
    <w:basedOn w:val="DefaultParagraphFont"/>
    <w:rPr>
      <w:rFonts w:ascii="Calibri Light" w:eastAsia="Times New Roman" w:hAnsi="Calibri Light" w:cs="Times New Roman"/>
      <w:b/>
      <w:color w:val="55223B"/>
      <w:sz w:val="24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b/>
      <w:bCs/>
      <w:sz w:val="20"/>
      <w:szCs w:val="20"/>
    </w:r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zujovic\AppData\Local\Microsoft\Windows\INetCache\One%20TFP%20-%20Basic%20Template%20PORTRAIT%20(final)%20(002)" TargetMode="External"/></Relationships>
</file>

<file path=word/theme/theme1.xml><?xml version="1.0" encoding="utf-8"?>
<a:theme xmlns:a="http://schemas.openxmlformats.org/drawingml/2006/main" name="One TFP">
  <a:themeElements>
    <a:clrScheme name="ONE TFP">
      <a:dk1>
        <a:srgbClr val="245980"/>
      </a:dk1>
      <a:lt1>
        <a:srgbClr val="FFFFFF"/>
      </a:lt1>
      <a:dk2>
        <a:srgbClr val="0F334C"/>
      </a:dk2>
      <a:lt2>
        <a:srgbClr val="CED6DA"/>
      </a:lt2>
      <a:accent1>
        <a:srgbClr val="AB4478"/>
      </a:accent1>
      <a:accent2>
        <a:srgbClr val="660045"/>
      </a:accent2>
      <a:accent3>
        <a:srgbClr val="F0CBD7"/>
      </a:accent3>
      <a:accent4>
        <a:srgbClr val="FAC359"/>
      </a:accent4>
      <a:accent5>
        <a:srgbClr val="E08BA8"/>
      </a:accent5>
      <a:accent6>
        <a:srgbClr val="FA8564"/>
      </a:accent6>
      <a:hlink>
        <a:srgbClr val="245980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7e0551-48bc-49ec-8778-97657fe7929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D87A90FFEE941B831462856ED8D17" ma:contentTypeVersion="16" ma:contentTypeDescription="Create a new document." ma:contentTypeScope="" ma:versionID="93ca19bdd211148835751ab8b793acbb">
  <xsd:schema xmlns:xsd="http://www.w3.org/2001/XMLSchema" xmlns:xs="http://www.w3.org/2001/XMLSchema" xmlns:p="http://schemas.microsoft.com/office/2006/metadata/properties" xmlns:ns3="8d7e0551-48bc-49ec-8778-97657fe7929d" xmlns:ns4="da818c6d-795c-4966-8d5c-e6c90a636f94" targetNamespace="http://schemas.microsoft.com/office/2006/metadata/properties" ma:root="true" ma:fieldsID="56b364c81b90b7b724ed80053b93aaa8" ns3:_="" ns4:_="">
    <xsd:import namespace="8d7e0551-48bc-49ec-8778-97657fe7929d"/>
    <xsd:import namespace="da818c6d-795c-4966-8d5c-e6c90a636f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e0551-48bc-49ec-8778-97657fe792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18c6d-795c-4966-8d5c-e6c90a636f9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231591-D7B8-4AE7-8DF6-C6EFABA78A60}">
  <ds:schemaRefs>
    <ds:schemaRef ds:uri="http://schemas.microsoft.com/office/2006/metadata/properties"/>
    <ds:schemaRef ds:uri="http://schemas.microsoft.com/office/infopath/2007/PartnerControls"/>
    <ds:schemaRef ds:uri="8d7e0551-48bc-49ec-8778-97657fe7929d"/>
  </ds:schemaRefs>
</ds:datastoreItem>
</file>

<file path=customXml/itemProps2.xml><?xml version="1.0" encoding="utf-8"?>
<ds:datastoreItem xmlns:ds="http://schemas.openxmlformats.org/officeDocument/2006/customXml" ds:itemID="{70CC0C10-C18D-4B27-B1CC-5AC1AE0A5E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7e0551-48bc-49ec-8778-97657fe7929d"/>
    <ds:schemaRef ds:uri="da818c6d-795c-4966-8d5c-e6c90a6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231AA7-CC19-44DA-BB2D-514F2B9EAC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One TFP - Basic Template PORTRAIT (final) (002)</Template>
  <TotalTime>11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Davey</dc:creator>
  <dc:description/>
  <cp:lastModifiedBy>Lyndsey Zujovic</cp:lastModifiedBy>
  <cp:revision>6</cp:revision>
  <dcterms:created xsi:type="dcterms:W3CDTF">2024-03-01T13:10:00Z</dcterms:created>
  <dcterms:modified xsi:type="dcterms:W3CDTF">2024-04-18T11:09:00Z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0x010100F4ED87A90FFEE941B831462856ED8D17</vt:lpwstr>
  </property>
</Properties>
</file>